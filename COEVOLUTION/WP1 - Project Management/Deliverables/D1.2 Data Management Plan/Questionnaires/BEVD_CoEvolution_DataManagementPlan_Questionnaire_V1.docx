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3E05" w14:textId="77777777" w:rsidR="00CA6D46" w:rsidRPr="00621A82" w:rsidRDefault="00CA6D46"/>
    <w:p w14:paraId="413316DC" w14:textId="03191E47" w:rsidR="00FD6050" w:rsidRPr="004F70A8" w:rsidRDefault="00204909" w:rsidP="00621839">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14:paraId="1AD5044A" w14:textId="0C3DE5D8" w:rsidR="009C0E26" w:rsidRPr="00695B70" w:rsidRDefault="00204909" w:rsidP="0072670F">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004F70A8" w:rsidRPr="00695B70">
        <w:rPr>
          <w:rFonts w:ascii="Calibri Light" w:hAnsi="Calibri Light" w:cs="Calibri Light"/>
          <w:b/>
          <w:color w:val="2D416A" w:themeColor="accent1"/>
          <w:sz w:val="36"/>
          <w:szCs w:val="36"/>
          <w:lang w:val="en-GB"/>
        </w:rPr>
        <w:t>.</w:t>
      </w:r>
    </w:p>
    <w:p w14:paraId="1B66C85D" w14:textId="4B59DCAB" w:rsidR="004636CA" w:rsidRPr="00621A82" w:rsidRDefault="004636CA" w:rsidP="00524BDF">
      <w:pPr>
        <w:jc w:val="center"/>
        <w:rPr>
          <w:rFonts w:asciiTheme="minorHAnsi" w:eastAsia="Times New Roman" w:hAnsiTheme="minorHAnsi" w:cs="Times New Roman"/>
          <w:sz w:val="56"/>
          <w:szCs w:val="56"/>
          <w:lang w:bidi="en-US"/>
        </w:rPr>
      </w:pPr>
    </w:p>
    <w:p w14:paraId="2F432509" w14:textId="42CB8925" w:rsidR="00211E00" w:rsidRDefault="000D23A5" w:rsidP="000D23A5">
      <w:pPr>
        <w:jc w:val="center"/>
      </w:pPr>
      <w:r w:rsidRPr="000D23A5">
        <w:rPr>
          <w:rFonts w:asciiTheme="majorHAnsi" w:hAnsiTheme="majorHAnsi" w:cstheme="majorHAnsi"/>
          <w:b/>
          <w:sz w:val="56"/>
          <w:szCs w:val="56"/>
        </w:rPr>
        <w:t>Data Management Plan Questionnaire</w:t>
      </w:r>
    </w:p>
    <w:tbl>
      <w:tblPr>
        <w:tblStyle w:val="TableGrid"/>
        <w:tblW w:w="0" w:type="auto"/>
        <w:jc w:val="center"/>
        <w:tblLook w:val="04A0" w:firstRow="1" w:lastRow="0" w:firstColumn="1" w:lastColumn="0" w:noHBand="0" w:noVBand="1"/>
      </w:tblPr>
      <w:tblGrid>
        <w:gridCol w:w="3240"/>
        <w:gridCol w:w="6377"/>
      </w:tblGrid>
      <w:tr w:rsidR="00695B70" w14:paraId="18CB8321" w14:textId="77777777" w:rsidTr="00695B70">
        <w:trPr>
          <w:trHeight w:val="768"/>
          <w:jc w:val="center"/>
        </w:trPr>
        <w:tc>
          <w:tcPr>
            <w:tcW w:w="3240" w:type="dxa"/>
          </w:tcPr>
          <w:p w14:paraId="6D5AECBA" w14:textId="77777777" w:rsidR="00695B70" w:rsidRPr="008510B1" w:rsidRDefault="00695B70" w:rsidP="0063118B">
            <w:pPr>
              <w:spacing w:before="240" w:after="240"/>
              <w:rPr>
                <w:rFonts w:cs="Calibri"/>
                <w:b/>
                <w:sz w:val="24"/>
                <w:szCs w:val="24"/>
              </w:rPr>
            </w:pPr>
            <w:r w:rsidRPr="008510B1">
              <w:rPr>
                <w:rFonts w:cs="Calibri"/>
                <w:b/>
                <w:sz w:val="24"/>
                <w:szCs w:val="24"/>
              </w:rPr>
              <w:t>Project</w:t>
            </w:r>
          </w:p>
        </w:tc>
        <w:tc>
          <w:tcPr>
            <w:tcW w:w="6377" w:type="dxa"/>
          </w:tcPr>
          <w:p w14:paraId="54388ECF" w14:textId="38793D07" w:rsidR="00695B70" w:rsidRPr="008510B1" w:rsidRDefault="00695B70" w:rsidP="0063118B">
            <w:pPr>
              <w:spacing w:before="240" w:after="240"/>
              <w:rPr>
                <w:rFonts w:cs="Calibri"/>
                <w:sz w:val="24"/>
                <w:szCs w:val="24"/>
              </w:rPr>
            </w:pPr>
            <w:r>
              <w:rPr>
                <w:rFonts w:cs="Calibri"/>
                <w:sz w:val="24"/>
                <w:szCs w:val="24"/>
              </w:rPr>
              <w:t>CoEvolution</w:t>
            </w:r>
            <w:r w:rsidRPr="008510B1">
              <w:rPr>
                <w:rFonts w:cs="Calibri"/>
                <w:sz w:val="24"/>
                <w:szCs w:val="24"/>
              </w:rPr>
              <w:t xml:space="preserve">, </w:t>
            </w:r>
            <w:r>
              <w:rPr>
                <w:rFonts w:cs="Calibri"/>
                <w:sz w:val="24"/>
                <w:szCs w:val="24"/>
              </w:rPr>
              <w:t>101168560</w:t>
            </w:r>
          </w:p>
        </w:tc>
      </w:tr>
      <w:tr w:rsidR="00695B70" w14:paraId="20DF3AEB" w14:textId="77777777" w:rsidTr="00695B70">
        <w:trPr>
          <w:trHeight w:val="768"/>
          <w:jc w:val="center"/>
        </w:trPr>
        <w:tc>
          <w:tcPr>
            <w:tcW w:w="3240" w:type="dxa"/>
          </w:tcPr>
          <w:p w14:paraId="527239FE" w14:textId="77777777" w:rsidR="00695B70" w:rsidRPr="008510B1" w:rsidRDefault="00695B70" w:rsidP="0063118B">
            <w:pPr>
              <w:spacing w:before="240" w:after="240"/>
              <w:rPr>
                <w:rFonts w:cs="Calibri"/>
                <w:b/>
                <w:sz w:val="24"/>
                <w:szCs w:val="24"/>
              </w:rPr>
            </w:pPr>
            <w:r w:rsidRPr="008510B1">
              <w:rPr>
                <w:rFonts w:cs="Calibri"/>
                <w:b/>
                <w:sz w:val="24"/>
                <w:szCs w:val="24"/>
              </w:rPr>
              <w:t>Work Package</w:t>
            </w:r>
          </w:p>
        </w:tc>
        <w:tc>
          <w:tcPr>
            <w:tcW w:w="6377" w:type="dxa"/>
          </w:tcPr>
          <w:p w14:paraId="0327972D" w14:textId="65FA3FD5" w:rsidR="00695B70" w:rsidRPr="008510B1" w:rsidRDefault="00695B70" w:rsidP="0063118B">
            <w:pPr>
              <w:spacing w:before="240" w:after="240"/>
              <w:rPr>
                <w:rFonts w:cs="Calibri"/>
                <w:sz w:val="24"/>
                <w:szCs w:val="24"/>
              </w:rPr>
            </w:pPr>
            <w:r w:rsidRPr="008510B1">
              <w:rPr>
                <w:rFonts w:cs="Calibri"/>
                <w:sz w:val="24"/>
                <w:szCs w:val="24"/>
              </w:rPr>
              <w:t>WP1: Project Management</w:t>
            </w:r>
          </w:p>
        </w:tc>
      </w:tr>
      <w:tr w:rsidR="00695B70" w14:paraId="13AB2B8F" w14:textId="77777777" w:rsidTr="00695B70">
        <w:trPr>
          <w:trHeight w:val="768"/>
          <w:jc w:val="center"/>
        </w:trPr>
        <w:tc>
          <w:tcPr>
            <w:tcW w:w="3240" w:type="dxa"/>
          </w:tcPr>
          <w:p w14:paraId="2EE40B3D" w14:textId="77777777" w:rsidR="00695B70" w:rsidRPr="008510B1" w:rsidRDefault="00695B70" w:rsidP="0063118B">
            <w:pPr>
              <w:spacing w:before="240" w:after="240"/>
              <w:rPr>
                <w:rFonts w:cs="Calibri"/>
                <w:b/>
                <w:sz w:val="24"/>
                <w:szCs w:val="24"/>
              </w:rPr>
            </w:pPr>
            <w:r w:rsidRPr="008510B1">
              <w:rPr>
                <w:rFonts w:cs="Calibri"/>
                <w:b/>
                <w:sz w:val="24"/>
                <w:szCs w:val="24"/>
              </w:rPr>
              <w:t>Deliverable</w:t>
            </w:r>
          </w:p>
        </w:tc>
        <w:tc>
          <w:tcPr>
            <w:tcW w:w="6377" w:type="dxa"/>
          </w:tcPr>
          <w:p w14:paraId="7D8FE0AC" w14:textId="0369AF78" w:rsidR="00695B70" w:rsidRPr="008510B1" w:rsidRDefault="00695B70" w:rsidP="0063118B">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14:paraId="682EDA37" w14:textId="77777777" w:rsidTr="00695B70">
        <w:trPr>
          <w:trHeight w:val="768"/>
          <w:jc w:val="center"/>
        </w:trPr>
        <w:tc>
          <w:tcPr>
            <w:tcW w:w="3240" w:type="dxa"/>
          </w:tcPr>
          <w:p w14:paraId="28B2D734" w14:textId="77777777" w:rsidR="00695B70" w:rsidRPr="008510B1" w:rsidRDefault="00695B70" w:rsidP="0063118B">
            <w:pPr>
              <w:spacing w:before="240" w:after="240"/>
              <w:rPr>
                <w:rFonts w:cs="Calibri"/>
                <w:b/>
                <w:sz w:val="24"/>
                <w:szCs w:val="24"/>
              </w:rPr>
            </w:pPr>
            <w:r w:rsidRPr="008510B1">
              <w:rPr>
                <w:rFonts w:cs="Calibri"/>
                <w:b/>
                <w:sz w:val="24"/>
                <w:szCs w:val="24"/>
              </w:rPr>
              <w:t>Editor(s)</w:t>
            </w:r>
          </w:p>
        </w:tc>
        <w:tc>
          <w:tcPr>
            <w:tcW w:w="6377" w:type="dxa"/>
          </w:tcPr>
          <w:p w14:paraId="6FF6BFF4" w14:textId="07660D02" w:rsidR="00695B70" w:rsidRPr="008510B1" w:rsidRDefault="00695B70" w:rsidP="0063118B">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Stavros Tsipras, Georgia Tsipra, Nikolaos Gkatzios</w:t>
            </w:r>
          </w:p>
        </w:tc>
      </w:tr>
      <w:tr w:rsidR="00695B70" w14:paraId="2EF4035D" w14:textId="77777777" w:rsidTr="00695B70">
        <w:trPr>
          <w:trHeight w:val="768"/>
          <w:jc w:val="center"/>
        </w:trPr>
        <w:tc>
          <w:tcPr>
            <w:tcW w:w="3240" w:type="dxa"/>
          </w:tcPr>
          <w:p w14:paraId="68766371" w14:textId="77777777" w:rsidR="00695B70" w:rsidRPr="008510B1" w:rsidRDefault="00695B70" w:rsidP="0063118B">
            <w:pPr>
              <w:spacing w:before="240" w:after="240"/>
              <w:rPr>
                <w:rFonts w:cs="Calibri"/>
                <w:b/>
                <w:sz w:val="24"/>
                <w:szCs w:val="24"/>
              </w:rPr>
            </w:pPr>
            <w:r w:rsidRPr="008510B1">
              <w:rPr>
                <w:rFonts w:cs="Calibri"/>
                <w:b/>
                <w:sz w:val="24"/>
                <w:szCs w:val="24"/>
              </w:rPr>
              <w:t>Addressees</w:t>
            </w:r>
          </w:p>
        </w:tc>
        <w:tc>
          <w:tcPr>
            <w:tcW w:w="6377" w:type="dxa"/>
          </w:tcPr>
          <w:p w14:paraId="20D1E2BC" w14:textId="508E8840" w:rsidR="00695B70" w:rsidRPr="008510B1" w:rsidRDefault="00695B70" w:rsidP="0063118B">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14:paraId="12D5605B" w14:textId="77777777" w:rsidTr="00695B70">
        <w:trPr>
          <w:trHeight w:val="768"/>
          <w:jc w:val="center"/>
        </w:trPr>
        <w:tc>
          <w:tcPr>
            <w:tcW w:w="3240" w:type="dxa"/>
          </w:tcPr>
          <w:p w14:paraId="1B2D9295" w14:textId="77777777" w:rsidR="00695B70" w:rsidRPr="008510B1" w:rsidRDefault="00695B70" w:rsidP="0063118B">
            <w:pPr>
              <w:spacing w:before="240" w:after="240"/>
              <w:rPr>
                <w:rFonts w:cs="Calibri"/>
                <w:b/>
                <w:sz w:val="24"/>
                <w:szCs w:val="24"/>
              </w:rPr>
            </w:pPr>
            <w:r w:rsidRPr="008510B1">
              <w:rPr>
                <w:rFonts w:cs="Calibri"/>
                <w:b/>
                <w:sz w:val="24"/>
                <w:szCs w:val="24"/>
              </w:rPr>
              <w:t>Deadline</w:t>
            </w:r>
          </w:p>
        </w:tc>
        <w:tc>
          <w:tcPr>
            <w:tcW w:w="6377" w:type="dxa"/>
          </w:tcPr>
          <w:p w14:paraId="3E5D0D56" w14:textId="7ED2D8F4" w:rsidR="00695B70" w:rsidRPr="008510B1" w:rsidRDefault="000074A6" w:rsidP="0063118B">
            <w:pPr>
              <w:spacing w:before="240" w:after="240"/>
              <w:rPr>
                <w:rFonts w:cs="Calibri"/>
                <w:sz w:val="24"/>
                <w:szCs w:val="24"/>
              </w:rPr>
            </w:pPr>
            <w:r>
              <w:rPr>
                <w:rFonts w:cs="Calibri"/>
                <w:sz w:val="24"/>
                <w:szCs w:val="24"/>
              </w:rPr>
              <w:t>21</w:t>
            </w:r>
            <w:r w:rsidR="00695B70" w:rsidRPr="5A8A561B">
              <w:rPr>
                <w:rFonts w:cs="Calibri"/>
                <w:sz w:val="24"/>
                <w:szCs w:val="24"/>
              </w:rPr>
              <w:t>/0</w:t>
            </w:r>
            <w:r w:rsidR="00695B70">
              <w:rPr>
                <w:rFonts w:cs="Calibri"/>
                <w:sz w:val="24"/>
                <w:szCs w:val="24"/>
              </w:rPr>
              <w:t>3</w:t>
            </w:r>
            <w:r w:rsidR="00695B70" w:rsidRPr="5A8A561B">
              <w:rPr>
                <w:rFonts w:cs="Calibri"/>
                <w:sz w:val="24"/>
                <w:szCs w:val="24"/>
              </w:rPr>
              <w:t>/2025</w:t>
            </w:r>
          </w:p>
        </w:tc>
      </w:tr>
    </w:tbl>
    <w:p w14:paraId="3925A118" w14:textId="5890C72D" w:rsidR="00211E00" w:rsidRDefault="00211E00">
      <w:pPr>
        <w:jc w:val="left"/>
        <w:rPr>
          <w:b/>
          <w:color w:val="095478" w:themeColor="accent2" w:themeShade="BF"/>
          <w:sz w:val="32"/>
          <w:szCs w:val="32"/>
        </w:rPr>
      </w:pPr>
    </w:p>
    <w:p w14:paraId="52AA855F" w14:textId="72CB64A7" w:rsidR="00695B70" w:rsidRDefault="00695B70">
      <w:pPr>
        <w:jc w:val="left"/>
        <w:rPr>
          <w:b/>
          <w:color w:val="095478" w:themeColor="accent2" w:themeShade="BF"/>
          <w:sz w:val="32"/>
          <w:szCs w:val="32"/>
        </w:rPr>
      </w:pPr>
      <w:r>
        <w:rPr>
          <w:b/>
          <w:color w:val="095478" w:themeColor="accent2" w:themeShade="BF"/>
          <w:sz w:val="32"/>
          <w:szCs w:val="32"/>
        </w:rPr>
        <w:br w:type="page"/>
      </w:r>
    </w:p>
    <w:p w14:paraId="7FE13E05" w14:textId="77777777" w:rsidR="00695B70" w:rsidRPr="00621A82" w:rsidRDefault="00695B70">
      <w:pPr>
        <w:jc w:val="left"/>
        <w:rPr>
          <w:b/>
          <w:color w:val="095478" w:themeColor="accent2" w:themeShade="BF"/>
          <w:sz w:val="32"/>
          <w:szCs w:val="32"/>
        </w:rPr>
      </w:pPr>
    </w:p>
    <w:sdt>
      <w:sdtPr>
        <w:rPr>
          <w:rFonts w:asciiTheme="minorHAnsi" w:eastAsiaTheme="minorHAnsi" w:hAnsiTheme="minorHAnsi" w:cstheme="minorBidi"/>
          <w:b w:val="0"/>
          <w:bCs w:val="0"/>
          <w:caps/>
          <w:noProof/>
          <w:color w:val="auto"/>
          <w:sz w:val="22"/>
          <w:szCs w:val="22"/>
          <w:lang w:val="en-GB" w:eastAsia="en-US"/>
        </w:rPr>
        <w:id w:val="-332995332"/>
        <w:docPartObj>
          <w:docPartGallery w:val="Table of Contents"/>
          <w:docPartUnique/>
        </w:docPartObj>
      </w:sdtPr>
      <w:sdtEndPr>
        <w:rPr>
          <w:b/>
          <w:bCs/>
          <w:color w:val="2D416A" w:themeColor="accent1"/>
          <w:sz w:val="26"/>
          <w:szCs w:val="26"/>
        </w:rPr>
      </w:sdtEndPr>
      <w:sdtContent>
        <w:p w14:paraId="45F4E558" w14:textId="77777777" w:rsidR="00A32C5F" w:rsidRPr="00621A82" w:rsidRDefault="00A32C5F">
          <w:pPr>
            <w:pStyle w:val="TOCHeading"/>
            <w:rPr>
              <w:lang w:val="en-GB"/>
            </w:rPr>
          </w:pPr>
          <w:r w:rsidRPr="00621A82">
            <w:rPr>
              <w:lang w:val="en-GB"/>
            </w:rPr>
            <w:t>Table of Contents</w:t>
          </w:r>
        </w:p>
        <w:p w14:paraId="0D6CAED2" w14:textId="13DA3604" w:rsidR="00F46442" w:rsidRDefault="009F3528">
          <w:pPr>
            <w:pStyle w:val="TOC1"/>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anchor="_Toc155868985" w:history="1">
            <w:r w:rsidR="00F46442" w:rsidRPr="00DA4AC9">
              <w:rPr>
                <w:rStyle w:val="Hyperlink"/>
              </w:rPr>
              <w:t>1</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F46442">
              <w:rPr>
                <w:webHidden/>
              </w:rPr>
              <w:t>5</w:t>
            </w:r>
            <w:r w:rsidR="00F46442">
              <w:rPr>
                <w:webHidden/>
              </w:rPr>
              <w:fldChar w:fldCharType="end"/>
            </w:r>
          </w:hyperlink>
        </w:p>
        <w:p w14:paraId="1D7B795F" w14:textId="18869CED" w:rsidR="00F46442" w:rsidRDefault="00F46442">
          <w:pPr>
            <w:pStyle w:val="TOC1"/>
            <w:rPr>
              <w:rFonts w:eastAsiaTheme="minorEastAsia"/>
              <w:b w:val="0"/>
              <w:bCs w:val="0"/>
              <w:caps w:val="0"/>
              <w:color w:val="auto"/>
              <w:kern w:val="2"/>
              <w:sz w:val="22"/>
              <w:szCs w:val="22"/>
              <w:lang w:val="en-US"/>
              <w14:ligatures w14:val="standardContextual"/>
            </w:rPr>
          </w:pPr>
          <w:hyperlink w:anchor="_Toc155868986" w:history="1">
            <w:r w:rsidRPr="00DA4AC9">
              <w:rPr>
                <w:rStyle w:val="Hyperlink"/>
              </w:rPr>
              <w:t>2</w:t>
            </w:r>
            <w:r>
              <w:rPr>
                <w:rFonts w:eastAsiaTheme="minorEastAsia"/>
                <w:b w:val="0"/>
                <w:bCs w:val="0"/>
                <w:caps w:val="0"/>
                <w:color w:val="auto"/>
                <w:kern w:val="2"/>
                <w:sz w:val="22"/>
                <w:szCs w:val="22"/>
                <w:lang w:val="en-US"/>
                <w14:ligatures w14:val="standardContextual"/>
              </w:rPr>
              <w:tab/>
            </w:r>
            <w:r w:rsidRPr="00DA4AC9">
              <w:rPr>
                <w:rStyle w:val="Hyperlink"/>
              </w:rPr>
              <w:t>Partner Information</w:t>
            </w:r>
            <w:r>
              <w:rPr>
                <w:webHidden/>
              </w:rPr>
              <w:tab/>
            </w:r>
            <w:r>
              <w:rPr>
                <w:webHidden/>
              </w:rPr>
              <w:fldChar w:fldCharType="begin"/>
            </w:r>
            <w:r>
              <w:rPr>
                <w:webHidden/>
              </w:rPr>
              <w:instrText xml:space="preserve"> PAGEREF _Toc155868986 \h </w:instrText>
            </w:r>
            <w:r>
              <w:rPr>
                <w:webHidden/>
              </w:rPr>
            </w:r>
            <w:r>
              <w:rPr>
                <w:webHidden/>
              </w:rPr>
              <w:fldChar w:fldCharType="separate"/>
            </w:r>
            <w:r>
              <w:rPr>
                <w:webHidden/>
              </w:rPr>
              <w:t>6</w:t>
            </w:r>
            <w:r>
              <w:rPr>
                <w:webHidden/>
              </w:rPr>
              <w:fldChar w:fldCharType="end"/>
            </w:r>
          </w:hyperlink>
        </w:p>
        <w:p w14:paraId="24EBE524" w14:textId="61CB8F40" w:rsidR="00F46442" w:rsidRDefault="00F46442">
          <w:pPr>
            <w:pStyle w:val="TOC1"/>
            <w:rPr>
              <w:rFonts w:eastAsiaTheme="minorEastAsia"/>
              <w:b w:val="0"/>
              <w:bCs w:val="0"/>
              <w:caps w:val="0"/>
              <w:color w:val="auto"/>
              <w:kern w:val="2"/>
              <w:sz w:val="22"/>
              <w:szCs w:val="22"/>
              <w:lang w:val="en-US"/>
              <w14:ligatures w14:val="standardContextual"/>
            </w:rPr>
          </w:pPr>
          <w:hyperlink w:anchor="_Toc155868987" w:history="1">
            <w:r w:rsidRPr="00DA4AC9">
              <w:rPr>
                <w:rStyle w:val="Hyperlink"/>
              </w:rPr>
              <w:t>3</w:t>
            </w:r>
            <w:r>
              <w:rPr>
                <w:rFonts w:eastAsiaTheme="minorEastAsia"/>
                <w:b w:val="0"/>
                <w:bCs w:val="0"/>
                <w:caps w:val="0"/>
                <w:color w:val="auto"/>
                <w:kern w:val="2"/>
                <w:sz w:val="22"/>
                <w:szCs w:val="22"/>
                <w:lang w:val="en-US"/>
                <w14:ligatures w14:val="standardContextual"/>
              </w:rPr>
              <w:tab/>
            </w:r>
            <w:r w:rsidRPr="00DA4AC9">
              <w:rPr>
                <w:rStyle w:val="Hyperlink"/>
              </w:rPr>
              <w:t>Data Summary</w:t>
            </w:r>
            <w:r>
              <w:rPr>
                <w:webHidden/>
              </w:rPr>
              <w:tab/>
            </w:r>
            <w:r>
              <w:rPr>
                <w:webHidden/>
              </w:rPr>
              <w:fldChar w:fldCharType="begin"/>
            </w:r>
            <w:r>
              <w:rPr>
                <w:webHidden/>
              </w:rPr>
              <w:instrText xml:space="preserve"> PAGEREF _Toc155868987 \h </w:instrText>
            </w:r>
            <w:r>
              <w:rPr>
                <w:webHidden/>
              </w:rPr>
            </w:r>
            <w:r>
              <w:rPr>
                <w:webHidden/>
              </w:rPr>
              <w:fldChar w:fldCharType="separate"/>
            </w:r>
            <w:r>
              <w:rPr>
                <w:webHidden/>
              </w:rPr>
              <w:t>6</w:t>
            </w:r>
            <w:r>
              <w:rPr>
                <w:webHidden/>
              </w:rPr>
              <w:fldChar w:fldCharType="end"/>
            </w:r>
          </w:hyperlink>
        </w:p>
        <w:p w14:paraId="08C24F54" w14:textId="6FA3B89D" w:rsidR="00F46442" w:rsidRDefault="00F46442">
          <w:pPr>
            <w:pStyle w:val="TOC1"/>
            <w:rPr>
              <w:rFonts w:eastAsiaTheme="minorEastAsia"/>
              <w:b w:val="0"/>
              <w:bCs w:val="0"/>
              <w:caps w:val="0"/>
              <w:color w:val="auto"/>
              <w:kern w:val="2"/>
              <w:sz w:val="22"/>
              <w:szCs w:val="22"/>
              <w:lang w:val="en-US"/>
              <w14:ligatures w14:val="standardContextual"/>
            </w:rPr>
          </w:pPr>
          <w:hyperlink w:anchor="_Toc155868988" w:history="1">
            <w:r w:rsidRPr="00DA4AC9">
              <w:rPr>
                <w:rStyle w:val="Hyperlink"/>
              </w:rPr>
              <w:t>4</w:t>
            </w:r>
            <w:r>
              <w:rPr>
                <w:rFonts w:eastAsiaTheme="minorEastAsia"/>
                <w:b w:val="0"/>
                <w:bCs w:val="0"/>
                <w:caps w:val="0"/>
                <w:color w:val="auto"/>
                <w:kern w:val="2"/>
                <w:sz w:val="22"/>
                <w:szCs w:val="22"/>
                <w:lang w:val="en-US"/>
                <w14:ligatures w14:val="standardContextual"/>
              </w:rPr>
              <w:tab/>
            </w:r>
            <w:r w:rsidRPr="00DA4AC9">
              <w:rPr>
                <w:rStyle w:val="Hyperlink"/>
              </w:rPr>
              <w:t>FAIR DATA</w:t>
            </w:r>
            <w:r>
              <w:rPr>
                <w:webHidden/>
              </w:rPr>
              <w:tab/>
            </w:r>
            <w:r>
              <w:rPr>
                <w:webHidden/>
              </w:rPr>
              <w:fldChar w:fldCharType="begin"/>
            </w:r>
            <w:r>
              <w:rPr>
                <w:webHidden/>
              </w:rPr>
              <w:instrText xml:space="preserve"> PAGEREF _Toc155868988 \h </w:instrText>
            </w:r>
            <w:r>
              <w:rPr>
                <w:webHidden/>
              </w:rPr>
            </w:r>
            <w:r>
              <w:rPr>
                <w:webHidden/>
              </w:rPr>
              <w:fldChar w:fldCharType="separate"/>
            </w:r>
            <w:r>
              <w:rPr>
                <w:webHidden/>
              </w:rPr>
              <w:t>9</w:t>
            </w:r>
            <w:r>
              <w:rPr>
                <w:webHidden/>
              </w:rPr>
              <w:fldChar w:fldCharType="end"/>
            </w:r>
          </w:hyperlink>
        </w:p>
        <w:p w14:paraId="2169F44D" w14:textId="35EBCD06" w:rsidR="00F46442" w:rsidRDefault="00F46442">
          <w:pPr>
            <w:pStyle w:val="TOC2"/>
            <w:rPr>
              <w:rFonts w:eastAsiaTheme="minorEastAsia"/>
              <w:noProof/>
              <w:color w:val="auto"/>
              <w:kern w:val="2"/>
              <w:sz w:val="22"/>
              <w:szCs w:val="22"/>
              <w:lang w:val="en-US"/>
              <w14:ligatures w14:val="standardContextual"/>
            </w:rPr>
          </w:pPr>
          <w:hyperlink w:anchor="_Toc155868989" w:history="1">
            <w:r w:rsidRPr="00DA4AC9">
              <w:rPr>
                <w:rStyle w:val="Hyperlink"/>
                <w:noProof/>
              </w:rPr>
              <w:t>4.1</w:t>
            </w:r>
            <w:r>
              <w:rPr>
                <w:rFonts w:eastAsiaTheme="minorEastAsia"/>
                <w:noProof/>
                <w:color w:val="auto"/>
                <w:kern w:val="2"/>
                <w:sz w:val="22"/>
                <w:szCs w:val="22"/>
                <w:lang w:val="en-US"/>
                <w14:ligatures w14:val="standardContextual"/>
              </w:rPr>
              <w:tab/>
            </w:r>
            <w:r w:rsidRPr="00DA4AC9">
              <w:rPr>
                <w:rStyle w:val="Hyperlink"/>
                <w:noProof/>
              </w:rPr>
              <w:t>FAIR DATA - Making data findable, including provisions for metadata.</w:t>
            </w:r>
            <w:r>
              <w:rPr>
                <w:noProof/>
                <w:webHidden/>
              </w:rPr>
              <w:tab/>
            </w:r>
            <w:r>
              <w:rPr>
                <w:noProof/>
                <w:webHidden/>
              </w:rPr>
              <w:fldChar w:fldCharType="begin"/>
            </w:r>
            <w:r>
              <w:rPr>
                <w:noProof/>
                <w:webHidden/>
              </w:rPr>
              <w:instrText xml:space="preserve"> PAGEREF _Toc155868989 \h </w:instrText>
            </w:r>
            <w:r>
              <w:rPr>
                <w:noProof/>
                <w:webHidden/>
              </w:rPr>
            </w:r>
            <w:r>
              <w:rPr>
                <w:noProof/>
                <w:webHidden/>
              </w:rPr>
              <w:fldChar w:fldCharType="separate"/>
            </w:r>
            <w:r>
              <w:rPr>
                <w:noProof/>
                <w:webHidden/>
              </w:rPr>
              <w:t>9</w:t>
            </w:r>
            <w:r>
              <w:rPr>
                <w:noProof/>
                <w:webHidden/>
              </w:rPr>
              <w:fldChar w:fldCharType="end"/>
            </w:r>
          </w:hyperlink>
        </w:p>
        <w:p w14:paraId="78CDFCF2" w14:textId="4A023729" w:rsidR="00F46442" w:rsidRDefault="00F46442">
          <w:pPr>
            <w:pStyle w:val="TOC2"/>
            <w:rPr>
              <w:rFonts w:eastAsiaTheme="minorEastAsia"/>
              <w:noProof/>
              <w:color w:val="auto"/>
              <w:kern w:val="2"/>
              <w:sz w:val="22"/>
              <w:szCs w:val="22"/>
              <w:lang w:val="en-US"/>
              <w14:ligatures w14:val="standardContextual"/>
            </w:rPr>
          </w:pPr>
          <w:hyperlink w:anchor="_Toc155868990" w:history="1">
            <w:r w:rsidRPr="00DA4AC9">
              <w:rPr>
                <w:rStyle w:val="Hyperlink"/>
                <w:noProof/>
              </w:rPr>
              <w:t>4.2</w:t>
            </w:r>
            <w:r>
              <w:rPr>
                <w:rFonts w:eastAsiaTheme="minorEastAsia"/>
                <w:noProof/>
                <w:color w:val="auto"/>
                <w:kern w:val="2"/>
                <w:sz w:val="22"/>
                <w:szCs w:val="22"/>
                <w:lang w:val="en-US"/>
                <w14:ligatures w14:val="standardContextual"/>
              </w:rPr>
              <w:tab/>
            </w:r>
            <w:r w:rsidRPr="00DA4AC9">
              <w:rPr>
                <w:rStyle w:val="Hyperlink"/>
                <w:noProof/>
              </w:rPr>
              <w:t>FAIR DATA: Making Data Accessible</w:t>
            </w:r>
            <w:r>
              <w:rPr>
                <w:noProof/>
                <w:webHidden/>
              </w:rPr>
              <w:tab/>
            </w:r>
            <w:r>
              <w:rPr>
                <w:noProof/>
                <w:webHidden/>
              </w:rPr>
              <w:fldChar w:fldCharType="begin"/>
            </w:r>
            <w:r>
              <w:rPr>
                <w:noProof/>
                <w:webHidden/>
              </w:rPr>
              <w:instrText xml:space="preserve"> PAGEREF _Toc155868990 \h </w:instrText>
            </w:r>
            <w:r>
              <w:rPr>
                <w:noProof/>
                <w:webHidden/>
              </w:rPr>
            </w:r>
            <w:r>
              <w:rPr>
                <w:noProof/>
                <w:webHidden/>
              </w:rPr>
              <w:fldChar w:fldCharType="separate"/>
            </w:r>
            <w:r>
              <w:rPr>
                <w:noProof/>
                <w:webHidden/>
              </w:rPr>
              <w:t>11</w:t>
            </w:r>
            <w:r>
              <w:rPr>
                <w:noProof/>
                <w:webHidden/>
              </w:rPr>
              <w:fldChar w:fldCharType="end"/>
            </w:r>
          </w:hyperlink>
        </w:p>
        <w:p w14:paraId="116DBAFD" w14:textId="6415563A" w:rsidR="00F46442" w:rsidRDefault="00F46442">
          <w:pPr>
            <w:pStyle w:val="TOC3"/>
            <w:rPr>
              <w:rFonts w:eastAsiaTheme="minorEastAsia"/>
              <w:i w:val="0"/>
              <w:iCs w:val="0"/>
              <w:color w:val="auto"/>
              <w:kern w:val="2"/>
              <w:szCs w:val="22"/>
              <w:lang w:val="en-US"/>
              <w14:ligatures w14:val="standardContextual"/>
            </w:rPr>
          </w:pPr>
          <w:hyperlink w:anchor="_Toc155868991" w:history="1">
            <w:r w:rsidRPr="00DA4AC9">
              <w:rPr>
                <w:rStyle w:val="Hyperlink"/>
              </w:rPr>
              <w:t>4.2.1</w:t>
            </w:r>
            <w:r>
              <w:rPr>
                <w:rFonts w:eastAsiaTheme="minorEastAsia"/>
                <w:i w:val="0"/>
                <w:iCs w:val="0"/>
                <w:color w:val="auto"/>
                <w:kern w:val="2"/>
                <w:szCs w:val="22"/>
                <w:lang w:val="en-US"/>
                <w14:ligatures w14:val="standardContextual"/>
              </w:rPr>
              <w:tab/>
            </w:r>
            <w:r w:rsidRPr="00DA4AC9">
              <w:rPr>
                <w:rStyle w:val="Hyperlink"/>
              </w:rPr>
              <w:t>Repository</w:t>
            </w:r>
            <w:r>
              <w:rPr>
                <w:webHidden/>
              </w:rPr>
              <w:tab/>
            </w:r>
            <w:r>
              <w:rPr>
                <w:webHidden/>
              </w:rPr>
              <w:fldChar w:fldCharType="begin"/>
            </w:r>
            <w:r>
              <w:rPr>
                <w:webHidden/>
              </w:rPr>
              <w:instrText xml:space="preserve"> PAGEREF _Toc155868991 \h </w:instrText>
            </w:r>
            <w:r>
              <w:rPr>
                <w:webHidden/>
              </w:rPr>
            </w:r>
            <w:r>
              <w:rPr>
                <w:webHidden/>
              </w:rPr>
              <w:fldChar w:fldCharType="separate"/>
            </w:r>
            <w:r>
              <w:rPr>
                <w:webHidden/>
              </w:rPr>
              <w:t>11</w:t>
            </w:r>
            <w:r>
              <w:rPr>
                <w:webHidden/>
              </w:rPr>
              <w:fldChar w:fldCharType="end"/>
            </w:r>
          </w:hyperlink>
        </w:p>
        <w:p w14:paraId="39AB451E" w14:textId="3ABE4F89" w:rsidR="00F46442" w:rsidRDefault="00F46442">
          <w:pPr>
            <w:pStyle w:val="TOC3"/>
            <w:rPr>
              <w:rFonts w:eastAsiaTheme="minorEastAsia"/>
              <w:i w:val="0"/>
              <w:iCs w:val="0"/>
              <w:color w:val="auto"/>
              <w:kern w:val="2"/>
              <w:szCs w:val="22"/>
              <w:lang w:val="en-US"/>
              <w14:ligatures w14:val="standardContextual"/>
            </w:rPr>
          </w:pPr>
          <w:hyperlink w:anchor="_Toc155868992" w:history="1">
            <w:r w:rsidRPr="00DA4AC9">
              <w:rPr>
                <w:rStyle w:val="Hyperlink"/>
              </w:rPr>
              <w:t>4.2.2</w:t>
            </w:r>
            <w:r>
              <w:rPr>
                <w:rFonts w:eastAsiaTheme="minorEastAsia"/>
                <w:i w:val="0"/>
                <w:iCs w:val="0"/>
                <w:color w:val="auto"/>
                <w:kern w:val="2"/>
                <w:szCs w:val="22"/>
                <w:lang w:val="en-US"/>
                <w14:ligatures w14:val="standardContextual"/>
              </w:rPr>
              <w:tab/>
            </w:r>
            <w:r w:rsidRPr="00DA4AC9">
              <w:rPr>
                <w:rStyle w:val="Hyperlink"/>
              </w:rPr>
              <w:t>Data</w:t>
            </w:r>
            <w:r>
              <w:rPr>
                <w:webHidden/>
              </w:rPr>
              <w:tab/>
            </w:r>
            <w:r>
              <w:rPr>
                <w:webHidden/>
              </w:rPr>
              <w:fldChar w:fldCharType="begin"/>
            </w:r>
            <w:r>
              <w:rPr>
                <w:webHidden/>
              </w:rPr>
              <w:instrText xml:space="preserve"> PAGEREF _Toc155868992 \h </w:instrText>
            </w:r>
            <w:r>
              <w:rPr>
                <w:webHidden/>
              </w:rPr>
            </w:r>
            <w:r>
              <w:rPr>
                <w:webHidden/>
              </w:rPr>
              <w:fldChar w:fldCharType="separate"/>
            </w:r>
            <w:r>
              <w:rPr>
                <w:webHidden/>
              </w:rPr>
              <w:t>11</w:t>
            </w:r>
            <w:r>
              <w:rPr>
                <w:webHidden/>
              </w:rPr>
              <w:fldChar w:fldCharType="end"/>
            </w:r>
          </w:hyperlink>
        </w:p>
        <w:p w14:paraId="7A875521" w14:textId="42FCA3D5" w:rsidR="00F46442" w:rsidRDefault="00F46442">
          <w:pPr>
            <w:pStyle w:val="TOC3"/>
            <w:rPr>
              <w:rFonts w:eastAsiaTheme="minorEastAsia"/>
              <w:i w:val="0"/>
              <w:iCs w:val="0"/>
              <w:color w:val="auto"/>
              <w:kern w:val="2"/>
              <w:szCs w:val="22"/>
              <w:lang w:val="en-US"/>
              <w14:ligatures w14:val="standardContextual"/>
            </w:rPr>
          </w:pPr>
          <w:hyperlink w:anchor="_Toc155868993" w:history="1">
            <w:r w:rsidRPr="00DA4AC9">
              <w:rPr>
                <w:rStyle w:val="Hyperlink"/>
              </w:rPr>
              <w:t>4.2.3</w:t>
            </w:r>
            <w:r>
              <w:rPr>
                <w:rFonts w:eastAsiaTheme="minorEastAsia"/>
                <w:i w:val="0"/>
                <w:iCs w:val="0"/>
                <w:color w:val="auto"/>
                <w:kern w:val="2"/>
                <w:szCs w:val="22"/>
                <w:lang w:val="en-US"/>
                <w14:ligatures w14:val="standardContextual"/>
              </w:rPr>
              <w:tab/>
            </w:r>
            <w:r w:rsidRPr="00DA4AC9">
              <w:rPr>
                <w:rStyle w:val="Hyperlink"/>
              </w:rPr>
              <w:t>Metadata</w:t>
            </w:r>
            <w:r>
              <w:rPr>
                <w:webHidden/>
              </w:rPr>
              <w:tab/>
            </w:r>
            <w:r>
              <w:rPr>
                <w:webHidden/>
              </w:rPr>
              <w:fldChar w:fldCharType="begin"/>
            </w:r>
            <w:r>
              <w:rPr>
                <w:webHidden/>
              </w:rPr>
              <w:instrText xml:space="preserve"> PAGEREF _Toc155868993 \h </w:instrText>
            </w:r>
            <w:r>
              <w:rPr>
                <w:webHidden/>
              </w:rPr>
            </w:r>
            <w:r>
              <w:rPr>
                <w:webHidden/>
              </w:rPr>
              <w:fldChar w:fldCharType="separate"/>
            </w:r>
            <w:r>
              <w:rPr>
                <w:webHidden/>
              </w:rPr>
              <w:t>12</w:t>
            </w:r>
            <w:r>
              <w:rPr>
                <w:webHidden/>
              </w:rPr>
              <w:fldChar w:fldCharType="end"/>
            </w:r>
          </w:hyperlink>
        </w:p>
        <w:p w14:paraId="34D9CCE6" w14:textId="71BF202E" w:rsidR="00F46442" w:rsidRDefault="00F46442">
          <w:pPr>
            <w:pStyle w:val="TOC3"/>
            <w:rPr>
              <w:rFonts w:eastAsiaTheme="minorEastAsia"/>
              <w:i w:val="0"/>
              <w:iCs w:val="0"/>
              <w:color w:val="auto"/>
              <w:kern w:val="2"/>
              <w:szCs w:val="22"/>
              <w:lang w:val="en-US"/>
              <w14:ligatures w14:val="standardContextual"/>
            </w:rPr>
          </w:pPr>
          <w:hyperlink w:anchor="_Toc155868994" w:history="1">
            <w:r w:rsidRPr="00DA4AC9">
              <w:rPr>
                <w:rStyle w:val="Hyperlink"/>
              </w:rPr>
              <w:t>4.2.4</w:t>
            </w:r>
            <w:r>
              <w:rPr>
                <w:rFonts w:eastAsiaTheme="minorEastAsia"/>
                <w:i w:val="0"/>
                <w:iCs w:val="0"/>
                <w:color w:val="auto"/>
                <w:kern w:val="2"/>
                <w:szCs w:val="22"/>
                <w:lang w:val="en-US"/>
                <w14:ligatures w14:val="standardContextual"/>
              </w:rPr>
              <w:tab/>
            </w:r>
            <w:r w:rsidRPr="00DA4AC9">
              <w:rPr>
                <w:rStyle w:val="Hyperlink"/>
              </w:rPr>
              <w:t>Data Access Committee</w:t>
            </w:r>
            <w:r>
              <w:rPr>
                <w:webHidden/>
              </w:rPr>
              <w:tab/>
            </w:r>
            <w:r>
              <w:rPr>
                <w:webHidden/>
              </w:rPr>
              <w:fldChar w:fldCharType="begin"/>
            </w:r>
            <w:r>
              <w:rPr>
                <w:webHidden/>
              </w:rPr>
              <w:instrText xml:space="preserve"> PAGEREF _Toc155868994 \h </w:instrText>
            </w:r>
            <w:r>
              <w:rPr>
                <w:webHidden/>
              </w:rPr>
            </w:r>
            <w:r>
              <w:rPr>
                <w:webHidden/>
              </w:rPr>
              <w:fldChar w:fldCharType="separate"/>
            </w:r>
            <w:r>
              <w:rPr>
                <w:webHidden/>
              </w:rPr>
              <w:t>13</w:t>
            </w:r>
            <w:r>
              <w:rPr>
                <w:webHidden/>
              </w:rPr>
              <w:fldChar w:fldCharType="end"/>
            </w:r>
          </w:hyperlink>
        </w:p>
        <w:p w14:paraId="22965B6A" w14:textId="210174E2" w:rsidR="00F46442" w:rsidRDefault="00F46442">
          <w:pPr>
            <w:pStyle w:val="TOC2"/>
            <w:rPr>
              <w:rFonts w:eastAsiaTheme="minorEastAsia"/>
              <w:noProof/>
              <w:color w:val="auto"/>
              <w:kern w:val="2"/>
              <w:sz w:val="22"/>
              <w:szCs w:val="22"/>
              <w:lang w:val="en-US"/>
              <w14:ligatures w14:val="standardContextual"/>
            </w:rPr>
          </w:pPr>
          <w:hyperlink w:anchor="_Toc155868995" w:history="1">
            <w:r w:rsidRPr="00DA4AC9">
              <w:rPr>
                <w:rStyle w:val="Hyperlink"/>
                <w:noProof/>
              </w:rPr>
              <w:t>4.3</w:t>
            </w:r>
            <w:r>
              <w:rPr>
                <w:rFonts w:eastAsiaTheme="minorEastAsia"/>
                <w:noProof/>
                <w:color w:val="auto"/>
                <w:kern w:val="2"/>
                <w:sz w:val="22"/>
                <w:szCs w:val="22"/>
                <w:lang w:val="en-US"/>
                <w14:ligatures w14:val="standardContextual"/>
              </w:rPr>
              <w:tab/>
            </w:r>
            <w:r w:rsidRPr="00DA4AC9">
              <w:rPr>
                <w:rStyle w:val="Hyperlink"/>
                <w:noProof/>
              </w:rPr>
              <w:t>FAIR DATA - Making data interoperable.</w:t>
            </w:r>
            <w:r>
              <w:rPr>
                <w:noProof/>
                <w:webHidden/>
              </w:rPr>
              <w:tab/>
            </w:r>
            <w:r>
              <w:rPr>
                <w:noProof/>
                <w:webHidden/>
              </w:rPr>
              <w:fldChar w:fldCharType="begin"/>
            </w:r>
            <w:r>
              <w:rPr>
                <w:noProof/>
                <w:webHidden/>
              </w:rPr>
              <w:instrText xml:space="preserve"> PAGEREF _Toc155868995 \h </w:instrText>
            </w:r>
            <w:r>
              <w:rPr>
                <w:noProof/>
                <w:webHidden/>
              </w:rPr>
            </w:r>
            <w:r>
              <w:rPr>
                <w:noProof/>
                <w:webHidden/>
              </w:rPr>
              <w:fldChar w:fldCharType="separate"/>
            </w:r>
            <w:r>
              <w:rPr>
                <w:noProof/>
                <w:webHidden/>
              </w:rPr>
              <w:t>13</w:t>
            </w:r>
            <w:r>
              <w:rPr>
                <w:noProof/>
                <w:webHidden/>
              </w:rPr>
              <w:fldChar w:fldCharType="end"/>
            </w:r>
          </w:hyperlink>
        </w:p>
        <w:p w14:paraId="7D3DAC66" w14:textId="4E9851CB" w:rsidR="00F46442" w:rsidRDefault="00F46442">
          <w:pPr>
            <w:pStyle w:val="TOC2"/>
            <w:rPr>
              <w:rFonts w:eastAsiaTheme="minorEastAsia"/>
              <w:noProof/>
              <w:color w:val="auto"/>
              <w:kern w:val="2"/>
              <w:sz w:val="22"/>
              <w:szCs w:val="22"/>
              <w:lang w:val="en-US"/>
              <w14:ligatures w14:val="standardContextual"/>
            </w:rPr>
          </w:pPr>
          <w:hyperlink w:anchor="_Toc155868996" w:history="1">
            <w:r w:rsidRPr="00DA4AC9">
              <w:rPr>
                <w:rStyle w:val="Hyperlink"/>
                <w:noProof/>
              </w:rPr>
              <w:t>4.4</w:t>
            </w:r>
            <w:r>
              <w:rPr>
                <w:rFonts w:eastAsiaTheme="minorEastAsia"/>
                <w:noProof/>
                <w:color w:val="auto"/>
                <w:kern w:val="2"/>
                <w:sz w:val="22"/>
                <w:szCs w:val="22"/>
                <w:lang w:val="en-US"/>
                <w14:ligatures w14:val="standardContextual"/>
              </w:rPr>
              <w:tab/>
            </w:r>
            <w:r w:rsidRPr="00DA4AC9">
              <w:rPr>
                <w:rStyle w:val="Hyperlink"/>
                <w:noProof/>
              </w:rPr>
              <w:t>FAIR DATA - Increase Data re-use</w:t>
            </w:r>
            <w:r>
              <w:rPr>
                <w:noProof/>
                <w:webHidden/>
              </w:rPr>
              <w:tab/>
            </w:r>
            <w:r>
              <w:rPr>
                <w:noProof/>
                <w:webHidden/>
              </w:rPr>
              <w:fldChar w:fldCharType="begin"/>
            </w:r>
            <w:r>
              <w:rPr>
                <w:noProof/>
                <w:webHidden/>
              </w:rPr>
              <w:instrText xml:space="preserve"> PAGEREF _Toc155868996 \h </w:instrText>
            </w:r>
            <w:r>
              <w:rPr>
                <w:noProof/>
                <w:webHidden/>
              </w:rPr>
            </w:r>
            <w:r>
              <w:rPr>
                <w:noProof/>
                <w:webHidden/>
              </w:rPr>
              <w:fldChar w:fldCharType="separate"/>
            </w:r>
            <w:r>
              <w:rPr>
                <w:noProof/>
                <w:webHidden/>
              </w:rPr>
              <w:t>14</w:t>
            </w:r>
            <w:r>
              <w:rPr>
                <w:noProof/>
                <w:webHidden/>
              </w:rPr>
              <w:fldChar w:fldCharType="end"/>
            </w:r>
          </w:hyperlink>
        </w:p>
        <w:p w14:paraId="420BBC6A" w14:textId="3D0F4618" w:rsidR="00F46442" w:rsidRDefault="00F46442">
          <w:pPr>
            <w:pStyle w:val="TOC1"/>
            <w:rPr>
              <w:rFonts w:eastAsiaTheme="minorEastAsia"/>
              <w:b w:val="0"/>
              <w:bCs w:val="0"/>
              <w:caps w:val="0"/>
              <w:color w:val="auto"/>
              <w:kern w:val="2"/>
              <w:sz w:val="22"/>
              <w:szCs w:val="22"/>
              <w:lang w:val="en-US"/>
              <w14:ligatures w14:val="standardContextual"/>
            </w:rPr>
          </w:pPr>
          <w:hyperlink w:anchor="_Toc155868997" w:history="1">
            <w:r w:rsidRPr="00DA4AC9">
              <w:rPr>
                <w:rStyle w:val="Hyperlink"/>
              </w:rPr>
              <w:t>5</w:t>
            </w:r>
            <w:r>
              <w:rPr>
                <w:rFonts w:eastAsiaTheme="minorEastAsia"/>
                <w:b w:val="0"/>
                <w:bCs w:val="0"/>
                <w:caps w:val="0"/>
                <w:color w:val="auto"/>
                <w:kern w:val="2"/>
                <w:sz w:val="22"/>
                <w:szCs w:val="22"/>
                <w:lang w:val="en-US"/>
                <w14:ligatures w14:val="standardContextual"/>
              </w:rPr>
              <w:tab/>
            </w:r>
            <w:r w:rsidRPr="00DA4AC9">
              <w:rPr>
                <w:rStyle w:val="Hyperlink"/>
              </w:rPr>
              <w:t>Other research outputs</w:t>
            </w:r>
            <w:r>
              <w:rPr>
                <w:webHidden/>
              </w:rPr>
              <w:tab/>
            </w:r>
            <w:r>
              <w:rPr>
                <w:webHidden/>
              </w:rPr>
              <w:fldChar w:fldCharType="begin"/>
            </w:r>
            <w:r>
              <w:rPr>
                <w:webHidden/>
              </w:rPr>
              <w:instrText xml:space="preserve"> PAGEREF _Toc155868997 \h </w:instrText>
            </w:r>
            <w:r>
              <w:rPr>
                <w:webHidden/>
              </w:rPr>
            </w:r>
            <w:r>
              <w:rPr>
                <w:webHidden/>
              </w:rPr>
              <w:fldChar w:fldCharType="separate"/>
            </w:r>
            <w:r>
              <w:rPr>
                <w:webHidden/>
              </w:rPr>
              <w:t>16</w:t>
            </w:r>
            <w:r>
              <w:rPr>
                <w:webHidden/>
              </w:rPr>
              <w:fldChar w:fldCharType="end"/>
            </w:r>
          </w:hyperlink>
        </w:p>
        <w:p w14:paraId="574815FC" w14:textId="5DFA607F" w:rsidR="00F46442" w:rsidRDefault="00F46442">
          <w:pPr>
            <w:pStyle w:val="TOC1"/>
            <w:rPr>
              <w:rFonts w:eastAsiaTheme="minorEastAsia"/>
              <w:b w:val="0"/>
              <w:bCs w:val="0"/>
              <w:caps w:val="0"/>
              <w:color w:val="auto"/>
              <w:kern w:val="2"/>
              <w:sz w:val="22"/>
              <w:szCs w:val="22"/>
              <w:lang w:val="en-US"/>
              <w14:ligatures w14:val="standardContextual"/>
            </w:rPr>
          </w:pPr>
          <w:hyperlink w:anchor="_Toc155868998" w:history="1">
            <w:r w:rsidRPr="00DA4AC9">
              <w:rPr>
                <w:rStyle w:val="Hyperlink"/>
              </w:rPr>
              <w:t>6</w:t>
            </w:r>
            <w:r>
              <w:rPr>
                <w:rFonts w:eastAsiaTheme="minorEastAsia"/>
                <w:b w:val="0"/>
                <w:bCs w:val="0"/>
                <w:caps w:val="0"/>
                <w:color w:val="auto"/>
                <w:kern w:val="2"/>
                <w:sz w:val="22"/>
                <w:szCs w:val="22"/>
                <w:lang w:val="en-US"/>
                <w14:ligatures w14:val="standardContextual"/>
              </w:rPr>
              <w:tab/>
            </w:r>
            <w:r w:rsidRPr="00DA4AC9">
              <w:rPr>
                <w:rStyle w:val="Hyperlink"/>
              </w:rPr>
              <w:t>Allocation of resources</w:t>
            </w:r>
            <w:r>
              <w:rPr>
                <w:webHidden/>
              </w:rPr>
              <w:tab/>
            </w:r>
            <w:r>
              <w:rPr>
                <w:webHidden/>
              </w:rPr>
              <w:fldChar w:fldCharType="begin"/>
            </w:r>
            <w:r>
              <w:rPr>
                <w:webHidden/>
              </w:rPr>
              <w:instrText xml:space="preserve"> PAGEREF _Toc155868998 \h </w:instrText>
            </w:r>
            <w:r>
              <w:rPr>
                <w:webHidden/>
              </w:rPr>
            </w:r>
            <w:r>
              <w:rPr>
                <w:webHidden/>
              </w:rPr>
              <w:fldChar w:fldCharType="separate"/>
            </w:r>
            <w:r>
              <w:rPr>
                <w:webHidden/>
              </w:rPr>
              <w:t>16</w:t>
            </w:r>
            <w:r>
              <w:rPr>
                <w:webHidden/>
              </w:rPr>
              <w:fldChar w:fldCharType="end"/>
            </w:r>
          </w:hyperlink>
        </w:p>
        <w:p w14:paraId="03803878" w14:textId="47EF1E35" w:rsidR="00F46442" w:rsidRDefault="00F46442">
          <w:pPr>
            <w:pStyle w:val="TOC1"/>
            <w:rPr>
              <w:rFonts w:eastAsiaTheme="minorEastAsia"/>
              <w:b w:val="0"/>
              <w:bCs w:val="0"/>
              <w:caps w:val="0"/>
              <w:color w:val="auto"/>
              <w:kern w:val="2"/>
              <w:sz w:val="22"/>
              <w:szCs w:val="22"/>
              <w:lang w:val="en-US"/>
              <w14:ligatures w14:val="standardContextual"/>
            </w:rPr>
          </w:pPr>
          <w:hyperlink w:anchor="_Toc155868999" w:history="1">
            <w:r w:rsidRPr="00DA4AC9">
              <w:rPr>
                <w:rStyle w:val="Hyperlink"/>
              </w:rPr>
              <w:t>7</w:t>
            </w:r>
            <w:r>
              <w:rPr>
                <w:rFonts w:eastAsiaTheme="minorEastAsia"/>
                <w:b w:val="0"/>
                <w:bCs w:val="0"/>
                <w:caps w:val="0"/>
                <w:color w:val="auto"/>
                <w:kern w:val="2"/>
                <w:sz w:val="22"/>
                <w:szCs w:val="22"/>
                <w:lang w:val="en-US"/>
                <w14:ligatures w14:val="standardContextual"/>
              </w:rPr>
              <w:tab/>
            </w:r>
            <w:r w:rsidRPr="00DA4AC9">
              <w:rPr>
                <w:rStyle w:val="Hyperlink"/>
              </w:rPr>
              <w:t>Data Security</w:t>
            </w:r>
            <w:r>
              <w:rPr>
                <w:webHidden/>
              </w:rPr>
              <w:tab/>
            </w:r>
            <w:r>
              <w:rPr>
                <w:webHidden/>
              </w:rPr>
              <w:fldChar w:fldCharType="begin"/>
            </w:r>
            <w:r>
              <w:rPr>
                <w:webHidden/>
              </w:rPr>
              <w:instrText xml:space="preserve"> PAGEREF _Toc155868999 \h </w:instrText>
            </w:r>
            <w:r>
              <w:rPr>
                <w:webHidden/>
              </w:rPr>
            </w:r>
            <w:r>
              <w:rPr>
                <w:webHidden/>
              </w:rPr>
              <w:fldChar w:fldCharType="separate"/>
            </w:r>
            <w:r>
              <w:rPr>
                <w:webHidden/>
              </w:rPr>
              <w:t>17</w:t>
            </w:r>
            <w:r>
              <w:rPr>
                <w:webHidden/>
              </w:rPr>
              <w:fldChar w:fldCharType="end"/>
            </w:r>
          </w:hyperlink>
        </w:p>
        <w:p w14:paraId="690317DA" w14:textId="7A6B75E9" w:rsidR="00F46442" w:rsidRDefault="00F46442">
          <w:pPr>
            <w:pStyle w:val="TOC1"/>
            <w:rPr>
              <w:rFonts w:eastAsiaTheme="minorEastAsia"/>
              <w:b w:val="0"/>
              <w:bCs w:val="0"/>
              <w:caps w:val="0"/>
              <w:color w:val="auto"/>
              <w:kern w:val="2"/>
              <w:sz w:val="22"/>
              <w:szCs w:val="22"/>
              <w:lang w:val="en-US"/>
              <w14:ligatures w14:val="standardContextual"/>
            </w:rPr>
          </w:pPr>
          <w:hyperlink w:anchor="_Toc155869000" w:history="1">
            <w:r w:rsidRPr="00DA4AC9">
              <w:rPr>
                <w:rStyle w:val="Hyperlink"/>
              </w:rPr>
              <w:t>8</w:t>
            </w:r>
            <w:r>
              <w:rPr>
                <w:rFonts w:eastAsiaTheme="minorEastAsia"/>
                <w:b w:val="0"/>
                <w:bCs w:val="0"/>
                <w:caps w:val="0"/>
                <w:color w:val="auto"/>
                <w:kern w:val="2"/>
                <w:sz w:val="22"/>
                <w:szCs w:val="22"/>
                <w:lang w:val="en-US"/>
                <w14:ligatures w14:val="standardContextual"/>
              </w:rPr>
              <w:tab/>
            </w:r>
            <w:r w:rsidRPr="00DA4AC9">
              <w:rPr>
                <w:rStyle w:val="Hyperlink"/>
              </w:rPr>
              <w:t>Ethics</w:t>
            </w:r>
            <w:r>
              <w:rPr>
                <w:webHidden/>
              </w:rPr>
              <w:tab/>
            </w:r>
            <w:r>
              <w:rPr>
                <w:webHidden/>
              </w:rPr>
              <w:fldChar w:fldCharType="begin"/>
            </w:r>
            <w:r>
              <w:rPr>
                <w:webHidden/>
              </w:rPr>
              <w:instrText xml:space="preserve"> PAGEREF _Toc155869000 \h </w:instrText>
            </w:r>
            <w:r>
              <w:rPr>
                <w:webHidden/>
              </w:rPr>
            </w:r>
            <w:r>
              <w:rPr>
                <w:webHidden/>
              </w:rPr>
              <w:fldChar w:fldCharType="separate"/>
            </w:r>
            <w:r>
              <w:rPr>
                <w:webHidden/>
              </w:rPr>
              <w:t>18</w:t>
            </w:r>
            <w:r>
              <w:rPr>
                <w:webHidden/>
              </w:rPr>
              <w:fldChar w:fldCharType="end"/>
            </w:r>
          </w:hyperlink>
        </w:p>
        <w:p w14:paraId="36B6F23E" w14:textId="4EC9C5E4" w:rsidR="00F46442" w:rsidRDefault="00F46442">
          <w:pPr>
            <w:pStyle w:val="TOC1"/>
            <w:rPr>
              <w:rFonts w:eastAsiaTheme="minorEastAsia"/>
              <w:b w:val="0"/>
              <w:bCs w:val="0"/>
              <w:caps w:val="0"/>
              <w:color w:val="auto"/>
              <w:kern w:val="2"/>
              <w:sz w:val="22"/>
              <w:szCs w:val="22"/>
              <w:lang w:val="en-US"/>
              <w14:ligatures w14:val="standardContextual"/>
            </w:rPr>
          </w:pPr>
          <w:hyperlink w:anchor="_Toc155869001" w:history="1">
            <w:r w:rsidRPr="00DA4AC9">
              <w:rPr>
                <w:rStyle w:val="Hyperlink"/>
              </w:rPr>
              <w:t>9</w:t>
            </w:r>
            <w:r>
              <w:rPr>
                <w:rFonts w:eastAsiaTheme="minorEastAsia"/>
                <w:b w:val="0"/>
                <w:bCs w:val="0"/>
                <w:caps w:val="0"/>
                <w:color w:val="auto"/>
                <w:kern w:val="2"/>
                <w:sz w:val="22"/>
                <w:szCs w:val="22"/>
                <w:lang w:val="en-US"/>
                <w14:ligatures w14:val="standardContextual"/>
              </w:rPr>
              <w:tab/>
            </w:r>
            <w:r w:rsidRPr="00DA4AC9">
              <w:rPr>
                <w:rStyle w:val="Hyperlink"/>
              </w:rPr>
              <w:t>Personal Data</w:t>
            </w:r>
            <w:r>
              <w:rPr>
                <w:webHidden/>
              </w:rPr>
              <w:tab/>
            </w:r>
            <w:r>
              <w:rPr>
                <w:webHidden/>
              </w:rPr>
              <w:fldChar w:fldCharType="begin"/>
            </w:r>
            <w:r>
              <w:rPr>
                <w:webHidden/>
              </w:rPr>
              <w:instrText xml:space="preserve"> PAGEREF _Toc155869001 \h </w:instrText>
            </w:r>
            <w:r>
              <w:rPr>
                <w:webHidden/>
              </w:rPr>
            </w:r>
            <w:r>
              <w:rPr>
                <w:webHidden/>
              </w:rPr>
              <w:fldChar w:fldCharType="separate"/>
            </w:r>
            <w:r>
              <w:rPr>
                <w:webHidden/>
              </w:rPr>
              <w:t>19</w:t>
            </w:r>
            <w:r>
              <w:rPr>
                <w:webHidden/>
              </w:rPr>
              <w:fldChar w:fldCharType="end"/>
            </w:r>
          </w:hyperlink>
        </w:p>
        <w:p w14:paraId="23780B84" w14:textId="15D5E406" w:rsidR="00F46442" w:rsidRDefault="00F46442">
          <w:pPr>
            <w:pStyle w:val="TOC1"/>
            <w:rPr>
              <w:rFonts w:eastAsiaTheme="minorEastAsia"/>
              <w:b w:val="0"/>
              <w:bCs w:val="0"/>
              <w:caps w:val="0"/>
              <w:color w:val="auto"/>
              <w:kern w:val="2"/>
              <w:sz w:val="22"/>
              <w:szCs w:val="22"/>
              <w:lang w:val="en-US"/>
              <w14:ligatures w14:val="standardContextual"/>
            </w:rPr>
          </w:pPr>
          <w:hyperlink w:anchor="_Toc155869002" w:history="1">
            <w:r w:rsidRPr="00DA4AC9">
              <w:rPr>
                <w:rStyle w:val="Hyperlink"/>
              </w:rPr>
              <w:t>10</w:t>
            </w:r>
            <w:r>
              <w:rPr>
                <w:rFonts w:eastAsiaTheme="minorEastAsia"/>
                <w:b w:val="0"/>
                <w:bCs w:val="0"/>
                <w:caps w:val="0"/>
                <w:color w:val="auto"/>
                <w:kern w:val="2"/>
                <w:sz w:val="22"/>
                <w:szCs w:val="22"/>
                <w:lang w:val="en-US"/>
                <w14:ligatures w14:val="standardContextual"/>
              </w:rPr>
              <w:tab/>
            </w:r>
            <w:r w:rsidRPr="00DA4AC9">
              <w:rPr>
                <w:rStyle w:val="Hyperlink"/>
              </w:rPr>
              <w:t>A.I.</w:t>
            </w:r>
            <w:r>
              <w:rPr>
                <w:webHidden/>
              </w:rPr>
              <w:tab/>
            </w:r>
            <w:r>
              <w:rPr>
                <w:webHidden/>
              </w:rPr>
              <w:fldChar w:fldCharType="begin"/>
            </w:r>
            <w:r>
              <w:rPr>
                <w:webHidden/>
              </w:rPr>
              <w:instrText xml:space="preserve"> PAGEREF _Toc155869002 \h </w:instrText>
            </w:r>
            <w:r>
              <w:rPr>
                <w:webHidden/>
              </w:rPr>
            </w:r>
            <w:r>
              <w:rPr>
                <w:webHidden/>
              </w:rPr>
              <w:fldChar w:fldCharType="separate"/>
            </w:r>
            <w:r>
              <w:rPr>
                <w:webHidden/>
              </w:rPr>
              <w:t>20</w:t>
            </w:r>
            <w:r>
              <w:rPr>
                <w:webHidden/>
              </w:rPr>
              <w:fldChar w:fldCharType="end"/>
            </w:r>
          </w:hyperlink>
        </w:p>
        <w:p w14:paraId="4F5E9C5F" w14:textId="445FE91C" w:rsidR="00F46442" w:rsidRDefault="00F46442">
          <w:pPr>
            <w:pStyle w:val="TOC1"/>
            <w:rPr>
              <w:rFonts w:eastAsiaTheme="minorEastAsia"/>
              <w:b w:val="0"/>
              <w:bCs w:val="0"/>
              <w:caps w:val="0"/>
              <w:color w:val="auto"/>
              <w:kern w:val="2"/>
              <w:sz w:val="22"/>
              <w:szCs w:val="22"/>
              <w:lang w:val="en-US"/>
              <w14:ligatures w14:val="standardContextual"/>
            </w:rPr>
          </w:pPr>
          <w:hyperlink w:anchor="_Toc155869003" w:history="1">
            <w:r w:rsidRPr="00DA4AC9">
              <w:rPr>
                <w:rStyle w:val="Hyperlink"/>
              </w:rPr>
              <w:t>11</w:t>
            </w:r>
            <w:r>
              <w:rPr>
                <w:rFonts w:eastAsiaTheme="minorEastAsia"/>
                <w:b w:val="0"/>
                <w:bCs w:val="0"/>
                <w:caps w:val="0"/>
                <w:color w:val="auto"/>
                <w:kern w:val="2"/>
                <w:sz w:val="22"/>
                <w:szCs w:val="22"/>
                <w:lang w:val="en-US"/>
                <w14:ligatures w14:val="standardContextual"/>
              </w:rPr>
              <w:tab/>
            </w:r>
            <w:r w:rsidRPr="00DA4AC9">
              <w:rPr>
                <w:rStyle w:val="Hyperlink"/>
              </w:rPr>
              <w:t>Other issues</w:t>
            </w:r>
            <w:r>
              <w:rPr>
                <w:webHidden/>
              </w:rPr>
              <w:tab/>
            </w:r>
            <w:r>
              <w:rPr>
                <w:webHidden/>
              </w:rPr>
              <w:fldChar w:fldCharType="begin"/>
            </w:r>
            <w:r>
              <w:rPr>
                <w:webHidden/>
              </w:rPr>
              <w:instrText xml:space="preserve"> PAGEREF _Toc155869003 \h </w:instrText>
            </w:r>
            <w:r>
              <w:rPr>
                <w:webHidden/>
              </w:rPr>
            </w:r>
            <w:r>
              <w:rPr>
                <w:webHidden/>
              </w:rPr>
              <w:fldChar w:fldCharType="separate"/>
            </w:r>
            <w:r>
              <w:rPr>
                <w:webHidden/>
              </w:rPr>
              <w:t>21</w:t>
            </w:r>
            <w:r>
              <w:rPr>
                <w:webHidden/>
              </w:rPr>
              <w:fldChar w:fldCharType="end"/>
            </w:r>
          </w:hyperlink>
        </w:p>
        <w:p w14:paraId="10C27B99" w14:textId="7BA1C50B" w:rsidR="00A32C5F" w:rsidRPr="00621A82" w:rsidRDefault="009F3528" w:rsidP="000B2C88">
          <w:pPr>
            <w:pStyle w:val="TOC1"/>
            <w:rPr>
              <w:noProof w:val="0"/>
            </w:rPr>
          </w:pPr>
          <w:r w:rsidRPr="00621A82">
            <w:rPr>
              <w:noProof w:val="0"/>
            </w:rPr>
            <w:fldChar w:fldCharType="end"/>
          </w:r>
        </w:p>
      </w:sdtContent>
    </w:sdt>
    <w:p w14:paraId="100C6232" w14:textId="77777777" w:rsidR="00CF54CB" w:rsidRPr="00621A82" w:rsidRDefault="00CF54CB">
      <w:pPr>
        <w:jc w:val="left"/>
        <w:rPr>
          <w:rFonts w:eastAsiaTheme="majorEastAsia" w:cstheme="majorBidi"/>
          <w:b/>
          <w:bCs/>
          <w:color w:val="2D416A" w:themeColor="accent1"/>
          <w:sz w:val="28"/>
          <w:szCs w:val="28"/>
          <w:lang w:eastAsia="de-DE"/>
        </w:rPr>
      </w:pPr>
      <w:r w:rsidRPr="00621A82">
        <w:br w:type="page"/>
      </w:r>
    </w:p>
    <w:p w14:paraId="1E325807" w14:textId="77777777" w:rsidR="00695B70" w:rsidRPr="00695B70" w:rsidRDefault="00695B70" w:rsidP="00695B70">
      <w:bookmarkStart w:id="0" w:name="_Toc524439116"/>
      <w:bookmarkStart w:id="1" w:name="_Toc155868985"/>
    </w:p>
    <w:p w14:paraId="4FA7ADB7" w14:textId="56EA2D00" w:rsidR="00EF3700" w:rsidRDefault="00EF3700" w:rsidP="00EF3700">
      <w:pPr>
        <w:pStyle w:val="Heading1"/>
        <w:spacing w:after="120"/>
        <w:ind w:left="431" w:hanging="431"/>
      </w:pPr>
      <w:r w:rsidRPr="00484DE3">
        <w:t>Introduction</w:t>
      </w:r>
      <w:bookmarkEnd w:id="0"/>
      <w:bookmarkEnd w:id="1"/>
    </w:p>
    <w:p w14:paraId="20AB2033" w14:textId="7629CEB1" w:rsidR="000D23A5" w:rsidRDefault="000D23A5" w:rsidP="003939D0">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r w:rsidR="00E234BC">
        <w:t>CoEvolution</w:t>
      </w:r>
      <w:r>
        <w:t xml:space="preserve"> project, this requirement will be addressed via the creation and submission of the deliverable D1.2: </w:t>
      </w:r>
      <w:r w:rsidR="003939D0">
        <w:t>Data Management Plan</w:t>
      </w:r>
    </w:p>
    <w:p w14:paraId="55271793" w14:textId="77777777" w:rsidR="003939D0" w:rsidRDefault="000D23A5" w:rsidP="000D23A5">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14:paraId="7A04CF48" w14:textId="62EB96C9" w:rsidR="003939D0" w:rsidRDefault="003C4E0A" w:rsidP="003C4E0A">
      <w:pPr>
        <w:pStyle w:val="ListParagraph"/>
        <w:numPr>
          <w:ilvl w:val="0"/>
          <w:numId w:val="39"/>
        </w:numPr>
      </w:pPr>
      <w:r>
        <w:rPr>
          <w:b/>
          <w:bCs/>
        </w:rPr>
        <w:t>“</w:t>
      </w:r>
      <w:r w:rsidR="000D23A5" w:rsidRPr="003C4E0A">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14:paraId="710F2F01" w14:textId="74743614" w:rsidR="000D23A5" w:rsidRDefault="003C4E0A" w:rsidP="003C4E0A">
      <w:pPr>
        <w:pStyle w:val="ListParagraph"/>
        <w:numPr>
          <w:ilvl w:val="0"/>
          <w:numId w:val="39"/>
        </w:numPr>
      </w:pPr>
      <w:r>
        <w:rPr>
          <w:b/>
          <w:bCs/>
        </w:rPr>
        <w:t>“</w:t>
      </w:r>
      <w:r w:rsidR="000D23A5" w:rsidRPr="003C4E0A">
        <w:rPr>
          <w:b/>
          <w:bCs/>
        </w:rPr>
        <w:t>FAIR D</w:t>
      </w:r>
      <w:r w:rsidR="007848BE" w:rsidRPr="003C4E0A">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14:paraId="6E8B3837" w14:textId="19695777" w:rsidR="000D23A5" w:rsidRDefault="003C4E0A" w:rsidP="003C4E0A">
      <w:pPr>
        <w:pStyle w:val="ListParagraph"/>
        <w:numPr>
          <w:ilvl w:val="0"/>
          <w:numId w:val="39"/>
        </w:numPr>
      </w:pPr>
      <w:r>
        <w:rPr>
          <w:b/>
          <w:bCs/>
        </w:rPr>
        <w:t>“</w:t>
      </w:r>
      <w:r w:rsidR="000D23A5" w:rsidRPr="003C4E0A">
        <w:rPr>
          <w:b/>
          <w:bCs/>
        </w:rPr>
        <w:t xml:space="preserve">Other </w:t>
      </w:r>
      <w:r w:rsidR="007848BE" w:rsidRPr="003C4E0A">
        <w:rPr>
          <w:b/>
          <w:bCs/>
        </w:rPr>
        <w:t>R</w:t>
      </w:r>
      <w:r w:rsidR="000D23A5" w:rsidRPr="003C4E0A">
        <w:rPr>
          <w:b/>
          <w:bCs/>
        </w:rPr>
        <w:t xml:space="preserve">esearch </w:t>
      </w:r>
      <w:r w:rsidR="007848BE" w:rsidRPr="003C4E0A">
        <w:rPr>
          <w:b/>
          <w:bCs/>
        </w:rPr>
        <w:t>O</w:t>
      </w:r>
      <w:r w:rsidR="000D23A5" w:rsidRPr="003C4E0A">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14:paraId="6DF883BF" w14:textId="367E7CD4" w:rsidR="000D23A5" w:rsidRDefault="003C4E0A" w:rsidP="003C4E0A">
      <w:pPr>
        <w:pStyle w:val="ListParagraph"/>
        <w:numPr>
          <w:ilvl w:val="0"/>
          <w:numId w:val="39"/>
        </w:numPr>
      </w:pPr>
      <w:r>
        <w:rPr>
          <w:b/>
          <w:bCs/>
        </w:rPr>
        <w:t>“</w:t>
      </w:r>
      <w:r w:rsidR="000D23A5" w:rsidRPr="003C4E0A">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14:paraId="71E33AA2" w14:textId="190E10C9" w:rsidR="000D23A5" w:rsidRDefault="003C4E0A" w:rsidP="003C4E0A">
      <w:pPr>
        <w:pStyle w:val="ListParagraph"/>
        <w:numPr>
          <w:ilvl w:val="0"/>
          <w:numId w:val="39"/>
        </w:numPr>
      </w:pPr>
      <w:r>
        <w:rPr>
          <w:b/>
          <w:bCs/>
        </w:rPr>
        <w:t>“</w:t>
      </w:r>
      <w:r w:rsidR="000D23A5" w:rsidRPr="003C4E0A">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14:paraId="354D499F" w14:textId="3033492D" w:rsidR="000D23A5" w:rsidRDefault="003C4E0A" w:rsidP="003C4E0A">
      <w:pPr>
        <w:pStyle w:val="ListParagraph"/>
        <w:numPr>
          <w:ilvl w:val="0"/>
          <w:numId w:val="39"/>
        </w:numPr>
      </w:pPr>
      <w:r>
        <w:t>“</w:t>
      </w:r>
      <w:r w:rsidR="000D23A5" w:rsidRPr="003C4E0A">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14:paraId="68EA1184" w14:textId="2185CD1A" w:rsidR="003C4E0A" w:rsidRDefault="003C4E0A" w:rsidP="003C4E0A">
      <w:pPr>
        <w:pStyle w:val="ListParagraph"/>
        <w:numPr>
          <w:ilvl w:val="0"/>
          <w:numId w:val="39"/>
        </w:numPr>
      </w:pPr>
      <w:r>
        <w:t>“</w:t>
      </w:r>
      <w:r w:rsidR="000D23A5" w:rsidRPr="003C4E0A">
        <w:rPr>
          <w:b/>
          <w:bCs/>
        </w:rPr>
        <w:t>Personal Data</w:t>
      </w:r>
      <w:r>
        <w:rPr>
          <w:b/>
          <w:bCs/>
        </w:rPr>
        <w:t>”</w:t>
      </w:r>
      <w:r w:rsidR="000D23A5">
        <w:t xml:space="preserve"> enlists questions related to the Use and Management of personal data</w:t>
      </w:r>
      <w:r>
        <w:t>.</w:t>
      </w:r>
    </w:p>
    <w:p w14:paraId="710E1A79" w14:textId="3C472009" w:rsidR="000D23A5" w:rsidRDefault="003C4E0A" w:rsidP="003C4E0A">
      <w:pPr>
        <w:pStyle w:val="ListParagraph"/>
        <w:numPr>
          <w:ilvl w:val="0"/>
          <w:numId w:val="39"/>
        </w:numPr>
      </w:pPr>
      <w:r>
        <w:t>“</w:t>
      </w:r>
      <w:r w:rsidR="000D23A5" w:rsidRPr="003C4E0A">
        <w:rPr>
          <w:b/>
          <w:bCs/>
        </w:rPr>
        <w:t>A</w:t>
      </w:r>
      <w:r>
        <w:rPr>
          <w:b/>
          <w:bCs/>
        </w:rPr>
        <w:t>rtificial Intelligence”</w:t>
      </w:r>
      <w:r w:rsidR="000D23A5">
        <w:t xml:space="preserve"> dives into the possible use of A.I. technologies for data management.</w:t>
      </w:r>
    </w:p>
    <w:p w14:paraId="64CEED05" w14:textId="370CA343" w:rsidR="00695B70" w:rsidRDefault="003C4E0A" w:rsidP="003C4E0A">
      <w:pPr>
        <w:pStyle w:val="ListParagraph"/>
        <w:numPr>
          <w:ilvl w:val="0"/>
          <w:numId w:val="39"/>
        </w:numPr>
      </w:pPr>
      <w:r>
        <w:t>“</w:t>
      </w:r>
      <w:r w:rsidR="000D23A5" w:rsidRPr="003C4E0A">
        <w:rPr>
          <w:b/>
          <w:bCs/>
        </w:rPr>
        <w:t xml:space="preserve">Other </w:t>
      </w:r>
      <w:r w:rsidR="003A066D" w:rsidRPr="003C4E0A">
        <w:rPr>
          <w:b/>
          <w:bCs/>
        </w:rPr>
        <w:t>I</w:t>
      </w:r>
      <w:r w:rsidR="000D23A5" w:rsidRPr="003C4E0A">
        <w:rPr>
          <w:b/>
          <w:bCs/>
        </w:rPr>
        <w:t>ssues</w:t>
      </w:r>
      <w:r>
        <w:rPr>
          <w:b/>
          <w:bCs/>
        </w:rPr>
        <w:t>”</w:t>
      </w:r>
      <w:r w:rsidR="000D23A5">
        <w:t xml:space="preserve"> examine the use of national, funder, sectorial, or departmental procedures for data management, listing and briefly describing the chosen procedures.</w:t>
      </w:r>
    </w:p>
    <w:p w14:paraId="5A2AB99A" w14:textId="77777777" w:rsidR="00695B70" w:rsidRDefault="00695B70" w:rsidP="000D23A5"/>
    <w:p w14:paraId="31AE027C" w14:textId="72B02AE2" w:rsidR="00354C3C" w:rsidRDefault="00354C3C">
      <w:pPr>
        <w:jc w:val="left"/>
      </w:pPr>
      <w:r>
        <w:br w:type="page"/>
      </w:r>
    </w:p>
    <w:p w14:paraId="6B6A0447" w14:textId="77777777" w:rsidR="00354C3C" w:rsidRDefault="00354C3C" w:rsidP="000D23A5">
      <w:pPr>
        <w:sectPr w:rsidR="00354C3C" w:rsidSect="00B6681A">
          <w:headerReference w:type="default" r:id="rId12"/>
          <w:footerReference w:type="default" r:id="rId13"/>
          <w:footerReference w:type="first" r:id="rId14"/>
          <w:pgSz w:w="11906" w:h="16838"/>
          <w:pgMar w:top="851" w:right="991" w:bottom="1417" w:left="993" w:header="708" w:footer="708" w:gutter="0"/>
          <w:cols w:space="708"/>
          <w:titlePg/>
          <w:docGrid w:linePitch="360"/>
        </w:sectPr>
      </w:pPr>
    </w:p>
    <w:p w14:paraId="46D0E672" w14:textId="44B5A8E0" w:rsidR="003939D0" w:rsidRPr="000D23A5" w:rsidRDefault="003939D0" w:rsidP="000D23A5"/>
    <w:p w14:paraId="318AE748" w14:textId="3FF0CD50" w:rsidR="00EF3700" w:rsidRDefault="00277A8C" w:rsidP="00EF3700">
      <w:pPr>
        <w:pStyle w:val="Heading1"/>
        <w:spacing w:after="120"/>
        <w:ind w:left="431" w:hanging="431"/>
      </w:pPr>
      <w:bookmarkStart w:id="2" w:name="_Toc155868986"/>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00277A8C" w:rsidRPr="00FE79AF" w14:paraId="6EE53674" w14:textId="77777777" w:rsidTr="009B08F7">
        <w:trPr>
          <w:tblHeader/>
          <w:jc w:val="center"/>
        </w:trPr>
        <w:tc>
          <w:tcPr>
            <w:tcW w:w="1785" w:type="pct"/>
            <w:shd w:val="clear" w:color="auto" w:fill="2D416A" w:themeFill="accent1"/>
          </w:tcPr>
          <w:p w14:paraId="014A73D7" w14:textId="48502677" w:rsidR="00277A8C" w:rsidRPr="00EC1AAF" w:rsidRDefault="00277A8C" w:rsidP="00314F61">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Pr>
          <w:p w14:paraId="204AC145" w14:textId="0CD0FCAB" w:rsidR="00277A8C" w:rsidRPr="009B08F7" w:rsidRDefault="00807D9C" w:rsidP="0DB0E07C">
            <w:pPr>
              <w:spacing w:before="40" w:after="40"/>
              <w:jc w:val="left"/>
              <w:rPr>
                <w:i/>
                <w:iCs/>
                <w:color w:val="242424" w:themeColor="text1"/>
                <w:sz w:val="21"/>
                <w:szCs w:val="21"/>
                <w:lang w:val="en-US" w:eastAsia="de-DE"/>
              </w:rPr>
            </w:pPr>
            <w:r>
              <w:rPr>
                <w:i/>
                <w:iCs/>
                <w:color w:val="242424" w:themeColor="text1"/>
                <w:sz w:val="21"/>
                <w:szCs w:val="21"/>
                <w:lang w:val="en-US" w:eastAsia="de-DE"/>
              </w:rPr>
              <w:t>BEVD</w:t>
            </w:r>
          </w:p>
        </w:tc>
      </w:tr>
      <w:tr w:rsidR="00277A8C" w:rsidRPr="00FE79AF" w14:paraId="21E5A492" w14:textId="77777777" w:rsidTr="009B08F7">
        <w:trPr>
          <w:jc w:val="center"/>
        </w:trPr>
        <w:tc>
          <w:tcPr>
            <w:tcW w:w="1785" w:type="pct"/>
            <w:shd w:val="clear" w:color="auto" w:fill="2D416A" w:themeFill="accent1"/>
            <w:vAlign w:val="center"/>
          </w:tcPr>
          <w:p w14:paraId="6A66E2EE" w14:textId="15DE78D4"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Pr>
          <w:p w14:paraId="52ABBFB0" w14:textId="37393E65" w:rsidR="00277A8C" w:rsidRPr="009B08F7" w:rsidRDefault="00807D9C" w:rsidP="0DB0E07C">
            <w:pPr>
              <w:spacing w:before="40" w:after="40" w:line="288" w:lineRule="auto"/>
              <w:jc w:val="left"/>
              <w:rPr>
                <w:i/>
                <w:iCs/>
                <w:color w:val="242424" w:themeColor="text1"/>
                <w:sz w:val="21"/>
                <w:szCs w:val="21"/>
              </w:rPr>
            </w:pPr>
            <w:r>
              <w:rPr>
                <w:i/>
                <w:iCs/>
                <w:color w:val="242424" w:themeColor="text1"/>
                <w:sz w:val="21"/>
                <w:szCs w:val="21"/>
              </w:rPr>
              <w:t>omar.veledar@beevadoo.com</w:t>
            </w:r>
          </w:p>
        </w:tc>
      </w:tr>
      <w:tr w:rsidR="00277A8C" w:rsidRPr="00FE79AF" w14:paraId="71FF2786" w14:textId="77777777" w:rsidTr="009B08F7">
        <w:trPr>
          <w:jc w:val="center"/>
        </w:trPr>
        <w:tc>
          <w:tcPr>
            <w:tcW w:w="1785" w:type="pct"/>
            <w:shd w:val="clear" w:color="auto" w:fill="2D416A" w:themeFill="accent1"/>
            <w:vAlign w:val="center"/>
          </w:tcPr>
          <w:p w14:paraId="27C7E61F" w14:textId="7EE94F2D"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Pr>
          <w:p w14:paraId="3AD3FF8A" w14:textId="31DBFE3D" w:rsidR="00277A8C" w:rsidRPr="009B08F7" w:rsidRDefault="00807D9C" w:rsidP="00314F61">
            <w:pPr>
              <w:spacing w:before="40" w:after="40" w:line="288" w:lineRule="auto"/>
              <w:jc w:val="left"/>
              <w:rPr>
                <w:i/>
                <w:iCs/>
                <w:color w:val="242424" w:themeColor="text1"/>
                <w:sz w:val="21"/>
                <w:szCs w:val="21"/>
              </w:rPr>
            </w:pPr>
            <w:r>
              <w:rPr>
                <w:i/>
                <w:iCs/>
                <w:color w:val="242424" w:themeColor="text1"/>
                <w:sz w:val="21"/>
                <w:szCs w:val="21"/>
              </w:rPr>
              <w:t>N/A</w:t>
            </w:r>
          </w:p>
        </w:tc>
      </w:tr>
      <w:tr w:rsidR="00277A8C" w:rsidRPr="00FE79AF" w14:paraId="452A5894" w14:textId="77777777" w:rsidTr="009B08F7">
        <w:trPr>
          <w:jc w:val="center"/>
        </w:trPr>
        <w:tc>
          <w:tcPr>
            <w:tcW w:w="1785" w:type="pct"/>
            <w:shd w:val="clear" w:color="auto" w:fill="2D416A" w:themeFill="accent1"/>
            <w:vAlign w:val="center"/>
          </w:tcPr>
          <w:p w14:paraId="01E74285" w14:textId="4E4F558E"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Pr>
          <w:p w14:paraId="1FEF94C0" w14:textId="7F72E988" w:rsidR="00277A8C" w:rsidRPr="009B08F7" w:rsidRDefault="00807D9C" w:rsidP="00314F61">
            <w:pPr>
              <w:spacing w:before="40" w:after="40" w:line="288" w:lineRule="auto"/>
              <w:jc w:val="left"/>
              <w:rPr>
                <w:i/>
                <w:iCs/>
                <w:color w:val="242424" w:themeColor="text1"/>
                <w:sz w:val="21"/>
                <w:szCs w:val="21"/>
              </w:rPr>
            </w:pPr>
            <w:r>
              <w:rPr>
                <w:i/>
                <w:iCs/>
                <w:color w:val="242424" w:themeColor="text1"/>
                <w:sz w:val="21"/>
                <w:szCs w:val="21"/>
              </w:rPr>
              <w:t>N/A</w:t>
            </w:r>
          </w:p>
        </w:tc>
      </w:tr>
    </w:tbl>
    <w:p w14:paraId="072D31C6" w14:textId="77777777" w:rsidR="00A346C7" w:rsidRDefault="00A346C7" w:rsidP="00F46442"/>
    <w:p w14:paraId="501B7C48" w14:textId="1D94294C" w:rsidR="00A346C7" w:rsidRDefault="00A346C7" w:rsidP="00A346C7">
      <w:pPr>
        <w:pStyle w:val="Heading1"/>
      </w:pPr>
      <w:bookmarkStart w:id="3" w:name="_Toc155868987"/>
      <w:r w:rsidRPr="00A346C7">
        <w:t>Data Summary</w:t>
      </w:r>
      <w:bookmarkEnd w:id="3"/>
    </w:p>
    <w:tbl>
      <w:tblPr>
        <w:tblStyle w:val="Grigliatabella2"/>
        <w:tblW w:w="0" w:type="auto"/>
        <w:tblLook w:val="04A0" w:firstRow="1" w:lastRow="0" w:firstColumn="1" w:lastColumn="0" w:noHBand="0" w:noVBand="1"/>
      </w:tblPr>
      <w:tblGrid>
        <w:gridCol w:w="9912"/>
      </w:tblGrid>
      <w:tr w:rsidR="00A346C7" w:rsidRPr="001478FF" w14:paraId="4B086A01" w14:textId="77777777" w:rsidTr="003C4E0A">
        <w:trPr>
          <w:trHeight w:val="432"/>
        </w:trPr>
        <w:tc>
          <w:tcPr>
            <w:tcW w:w="9912" w:type="dxa"/>
            <w:shd w:val="clear" w:color="auto" w:fill="D9D9D9" w:themeFill="text2" w:themeFillShade="D9"/>
            <w:vAlign w:val="center"/>
          </w:tcPr>
          <w:p w14:paraId="522AB256"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00A346C7" w:rsidRPr="001478FF" w14:paraId="11ED1F1A" w14:textId="77777777" w:rsidTr="0DB0E07C">
        <w:tc>
          <w:tcPr>
            <w:tcW w:w="9912" w:type="dxa"/>
            <w:vAlign w:val="center"/>
          </w:tcPr>
          <w:p w14:paraId="1CD77D42" w14:textId="29AEB76C" w:rsidR="00A346C7" w:rsidRPr="001478FF" w:rsidRDefault="00000000" w:rsidP="0DB0E07C">
            <w:pPr>
              <w:pStyle w:val="Caption"/>
              <w:jc w:val="left"/>
              <w:rPr>
                <w:rFonts w:asciiTheme="minorHAnsi" w:hAnsiTheme="minorHAnsi" w:cstheme="minorBidi"/>
                <w:b w:val="0"/>
                <w:bCs w:val="0"/>
                <w:color w:val="auto"/>
                <w:sz w:val="22"/>
                <w:szCs w:val="22"/>
              </w:rPr>
            </w:pPr>
            <w:sdt>
              <w:sdtPr>
                <w:rPr>
                  <w:rFonts w:asciiTheme="minorHAnsi" w:hAnsiTheme="minorHAnsi"/>
                  <w:b w:val="0"/>
                  <w:bCs w:val="0"/>
                  <w:color w:val="auto"/>
                  <w:sz w:val="22"/>
                  <w:szCs w:val="22"/>
                </w:rPr>
                <w:id w:val="-776639920"/>
                <w14:checkbox>
                  <w14:checked w14:val="0"/>
                  <w14:checkedState w14:val="2612" w14:font="MS Gothic"/>
                  <w14:uncheckedState w14:val="2610" w14:font="MS Gothic"/>
                </w14:checkbox>
              </w:sdtPr>
              <w:sdtContent>
                <w:r w:rsidR="00A346C7" w:rsidRPr="0DB0E07C">
                  <w:rPr>
                    <w:rFonts w:ascii="Segoe UI Symbol" w:eastAsia="MS Gothic" w:hAnsi="Segoe UI Symbol" w:cs="Segoe UI Symbol"/>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Yes </w:t>
            </w:r>
            <w:sdt>
              <w:sdtPr>
                <w:rPr>
                  <w:rFonts w:asciiTheme="minorHAnsi" w:hAnsiTheme="minorHAnsi"/>
                  <w:b w:val="0"/>
                  <w:bCs w:val="0"/>
                  <w:color w:val="auto"/>
                  <w:sz w:val="22"/>
                  <w:szCs w:val="22"/>
                </w:rPr>
                <w:id w:val="-1125613723"/>
                <w14:checkbox>
                  <w14:checked w14:val="1"/>
                  <w14:checkedState w14:val="2612" w14:font="MS Gothic"/>
                  <w14:uncheckedState w14:val="2610" w14:font="MS Gothic"/>
                </w14:checkbox>
              </w:sdtPr>
              <w:sdtContent>
                <w:r w:rsidR="00807D9C">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No</w:t>
            </w:r>
          </w:p>
        </w:tc>
      </w:tr>
      <w:tr w:rsidR="00A346C7" w:rsidRPr="001478FF" w14:paraId="2B4AB93C" w14:textId="77777777" w:rsidTr="003C4E0A">
        <w:trPr>
          <w:trHeight w:val="432"/>
        </w:trPr>
        <w:tc>
          <w:tcPr>
            <w:tcW w:w="9912" w:type="dxa"/>
            <w:shd w:val="clear" w:color="auto" w:fill="D9D9D9" w:themeFill="text2" w:themeFillShade="D9"/>
            <w:vAlign w:val="center"/>
          </w:tcPr>
          <w:p w14:paraId="50CEDEEB"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00A346C7" w:rsidRPr="001478FF" w14:paraId="7DCEEF8A" w14:textId="77777777" w:rsidTr="0DB0E07C">
        <w:trPr>
          <w:trHeight w:val="1599"/>
        </w:trPr>
        <w:tc>
          <w:tcPr>
            <w:tcW w:w="9912" w:type="dxa"/>
            <w:vAlign w:val="center"/>
          </w:tcPr>
          <w:p w14:paraId="6CB100CB"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1285336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test hypotheses</w:t>
            </w:r>
          </w:p>
          <w:p w14:paraId="5D786F52" w14:textId="77777777" w:rsidR="00A346C7" w:rsidRPr="001478FF" w:rsidRDefault="00000000" w:rsidP="00A346C7">
            <w:pPr>
              <w:tabs>
                <w:tab w:val="left" w:pos="828"/>
              </w:tabs>
              <w:jc w:val="left"/>
              <w:rPr>
                <w:rFonts w:asciiTheme="minorHAnsi" w:hAnsiTheme="minorHAnsi" w:cstheme="minorHAnsi"/>
                <w:sz w:val="22"/>
                <w:szCs w:val="22"/>
              </w:rPr>
            </w:pPr>
            <w:sdt>
              <w:sdtPr>
                <w:rPr>
                  <w:rFonts w:asciiTheme="minorHAnsi" w:hAnsiTheme="minorHAnsi" w:cstheme="minorHAnsi"/>
                </w:rPr>
                <w:id w:val="95543980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To support conclusions</w:t>
            </w:r>
          </w:p>
          <w:p w14:paraId="70537520" w14:textId="77777777"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12891771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To compare with newly generated data</w:t>
            </w:r>
          </w:p>
          <w:p w14:paraId="4CC152BF" w14:textId="77777777" w:rsidR="00A346C7" w:rsidRPr="001478FF" w:rsidRDefault="00000000" w:rsidP="00A346C7">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provide background information or context</w:t>
            </w:r>
          </w:p>
          <w:p w14:paraId="2F90489F" w14:textId="01CDBA83"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052028491"/>
                <w14:checkbox>
                  <w14:checked w14:val="1"/>
                  <w14:checkedState w14:val="2612" w14:font="MS Gothic"/>
                  <w14:uncheckedState w14:val="2610" w14:font="MS Gothic"/>
                </w14:checkbox>
              </w:sdtPr>
              <w:sdtContent>
                <w:r w:rsidR="00807D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n/a</w:t>
            </w:r>
          </w:p>
          <w:p w14:paraId="4D3ED06E"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Content>
                <w:sdt>
                  <w:sdtPr>
                    <w:rPr>
                      <w:rFonts w:asciiTheme="minorHAnsi" w:hAnsiTheme="minorHAnsi" w:cstheme="minorHAnsi"/>
                      <w:b w:val="0"/>
                      <w:bCs w:val="0"/>
                      <w:sz w:val="22"/>
                      <w:szCs w:val="22"/>
                    </w:rPr>
                    <w:id w:val="961843051"/>
                    <w:placeholder>
                      <w:docPart w:val="D23CAE82D46A4406A1E0EB20A4AD8EFF"/>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51A4199E" w14:textId="77777777" w:rsidTr="003C4E0A">
        <w:trPr>
          <w:trHeight w:val="432"/>
        </w:trPr>
        <w:tc>
          <w:tcPr>
            <w:tcW w:w="9912" w:type="dxa"/>
            <w:shd w:val="clear" w:color="auto" w:fill="D9D9D9" w:themeFill="text2" w:themeFillShade="D9"/>
            <w:vAlign w:val="center"/>
          </w:tcPr>
          <w:p w14:paraId="06C86A56"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00A346C7" w:rsidRPr="001478FF" w14:paraId="357FF412" w14:textId="77777777" w:rsidTr="0DB0E07C">
        <w:trPr>
          <w:trHeight w:val="1361"/>
        </w:trPr>
        <w:tc>
          <w:tcPr>
            <w:tcW w:w="9912" w:type="dxa"/>
            <w:vAlign w:val="center"/>
          </w:tcPr>
          <w:p w14:paraId="1F779AF7"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5147019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Publicly available dataset or repository</w:t>
            </w:r>
          </w:p>
          <w:p w14:paraId="4A80C40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7891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Privately owned dataset or repository</w:t>
            </w:r>
          </w:p>
          <w:p w14:paraId="48ED39A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0905704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Previously generated by the project team</w:t>
            </w:r>
          </w:p>
          <w:p w14:paraId="4FC89D5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3986802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From previous research conducted by others</w:t>
            </w:r>
          </w:p>
          <w:p w14:paraId="5E491A39"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Content>
                <w:sdt>
                  <w:sdtPr>
                    <w:rPr>
                      <w:rFonts w:asciiTheme="minorHAnsi" w:hAnsiTheme="minorHAnsi" w:cstheme="minorHAnsi"/>
                      <w:b w:val="0"/>
                      <w:bCs w:val="0"/>
                      <w:sz w:val="22"/>
                      <w:szCs w:val="22"/>
                    </w:rPr>
                    <w:id w:val="612168020"/>
                    <w:placeholder>
                      <w:docPart w:val="DA835A93A2A94F9D9DC378D09292016D"/>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3F6C55B8" w14:textId="77777777" w:rsidTr="003C4E0A">
        <w:trPr>
          <w:trHeight w:val="576"/>
        </w:trPr>
        <w:tc>
          <w:tcPr>
            <w:tcW w:w="9912" w:type="dxa"/>
            <w:shd w:val="clear" w:color="auto" w:fill="D9D9D9" w:themeFill="text2" w:themeFillShade="D9"/>
            <w:vAlign w:val="center"/>
          </w:tcPr>
          <w:p w14:paraId="08C31795"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00A346C7" w:rsidRPr="001478FF" w14:paraId="3239EA59" w14:textId="77777777" w:rsidTr="0DB0E07C">
        <w:trPr>
          <w:trHeight w:val="1587"/>
        </w:trPr>
        <w:tc>
          <w:tcPr>
            <w:tcW w:w="9912" w:type="dxa"/>
            <w:vAlign w:val="center"/>
          </w:tcPr>
          <w:p w14:paraId="3A213C3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2779345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quality</w:t>
            </w:r>
          </w:p>
          <w:p w14:paraId="2810426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9601882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format and compatibility</w:t>
            </w:r>
          </w:p>
          <w:p w14:paraId="12CF5DC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6713728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relevance to the project's objectives</w:t>
            </w:r>
          </w:p>
          <w:p w14:paraId="384C78C6"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8357025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Availability of metadata</w:t>
            </w:r>
          </w:p>
          <w:p w14:paraId="68C21E97"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9604650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Compliance with legal and ethical requirements</w:t>
            </w:r>
          </w:p>
          <w:p w14:paraId="7A1C7ED0" w14:textId="19C7FBA3"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3451281"/>
                <w14:checkbox>
                  <w14:checked w14:val="1"/>
                  <w14:checkedState w14:val="2612" w14:font="MS Gothic"/>
                  <w14:uncheckedState w14:val="2610" w14:font="MS Gothic"/>
                </w14:checkbox>
              </w:sdtPr>
              <w:sdtContent>
                <w:r w:rsidR="00807D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Content>
                <w:sdt>
                  <w:sdtPr>
                    <w:rPr>
                      <w:rFonts w:asciiTheme="minorHAnsi" w:hAnsiTheme="minorHAnsi" w:cstheme="minorHAnsi"/>
                    </w:rPr>
                    <w:id w:val="1613472130"/>
                    <w:placeholder>
                      <w:docPart w:val="9AE71338947942ED810CCC5A9D092F3C"/>
                    </w:placeholder>
                  </w:sdtPr>
                  <w:sdtContent>
                    <w:r w:rsidR="00807D9C">
                      <w:rPr>
                        <w:rFonts w:asciiTheme="minorHAnsi" w:hAnsiTheme="minorHAnsi" w:cstheme="minorHAnsi"/>
                      </w:rPr>
                      <w:t>N/A</w:t>
                    </w:r>
                  </w:sdtContent>
                </w:sdt>
              </w:sdtContent>
            </w:sdt>
          </w:p>
        </w:tc>
      </w:tr>
      <w:tr w:rsidR="00A346C7" w:rsidRPr="001478FF" w14:paraId="1CD22097" w14:textId="77777777" w:rsidTr="003C4E0A">
        <w:trPr>
          <w:trHeight w:val="432"/>
        </w:trPr>
        <w:tc>
          <w:tcPr>
            <w:tcW w:w="9912" w:type="dxa"/>
            <w:shd w:val="clear" w:color="auto" w:fill="D9D9D9" w:themeFill="text2" w:themeFillShade="D9"/>
            <w:vAlign w:val="center"/>
          </w:tcPr>
          <w:p w14:paraId="72E02AAD"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00A346C7" w:rsidRPr="001478FF" w14:paraId="5C3B01EC" w14:textId="77777777" w:rsidTr="0DB0E07C">
        <w:trPr>
          <w:trHeight w:val="510"/>
        </w:trPr>
        <w:tc>
          <w:tcPr>
            <w:tcW w:w="9912" w:type="dxa"/>
            <w:vAlign w:val="center"/>
          </w:tcPr>
          <w:p w14:paraId="44391081" w14:textId="381B727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6671555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5517725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  </w:t>
            </w:r>
            <w:sdt>
              <w:sdtPr>
                <w:rPr>
                  <w:rFonts w:asciiTheme="minorHAnsi" w:hAnsiTheme="minorHAnsi" w:cstheme="minorHAnsi"/>
                </w:rPr>
                <w:id w:val="1122197997"/>
                <w14:checkbox>
                  <w14:checked w14:val="1"/>
                  <w14:checkedState w14:val="2612" w14:font="MS Gothic"/>
                  <w14:uncheckedState w14:val="2610" w14:font="MS Gothic"/>
                </w14:checkbox>
              </w:sdtPr>
              <w:sdtContent>
                <w:r w:rsidR="00807D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449135965"/>
                <w:placeholder>
                  <w:docPart w:val="A28BEC7DCC16490EAB7CD25B82F85959"/>
                </w:placeholder>
              </w:sdtPr>
              <w:sdtContent>
                <w:sdt>
                  <w:sdtPr>
                    <w:rPr>
                      <w:rFonts w:asciiTheme="minorHAnsi" w:hAnsiTheme="minorHAnsi" w:cstheme="minorHAnsi"/>
                    </w:rPr>
                    <w:id w:val="1627587367"/>
                    <w:placeholder>
                      <w:docPart w:val="175C155123224E47B7827A11165BDC73"/>
                    </w:placeholder>
                  </w:sdtPr>
                  <w:sdtContent>
                    <w:sdt>
                      <w:sdtPr>
                        <w:rPr>
                          <w:rFonts w:asciiTheme="minorHAnsi" w:hAnsiTheme="minorHAnsi" w:cstheme="minorHAnsi"/>
                        </w:rPr>
                        <w:id w:val="877598483"/>
                        <w:placeholder>
                          <w:docPart w:val="8EAC1164919148A48920CA2A97715A8B"/>
                        </w:placeholder>
                      </w:sdtPr>
                      <w:sdtContent>
                        <w:r w:rsidR="00807D9C">
                          <w:rPr>
                            <w:rFonts w:asciiTheme="minorHAnsi" w:hAnsiTheme="minorHAnsi" w:cstheme="minorHAnsi"/>
                          </w:rPr>
                          <w:t>N/A</w:t>
                        </w:r>
                      </w:sdtContent>
                    </w:sdt>
                  </w:sdtContent>
                </w:sdt>
              </w:sdtContent>
            </w:sdt>
          </w:p>
        </w:tc>
      </w:tr>
      <w:tr w:rsidR="00A346C7" w:rsidRPr="001478FF" w14:paraId="60513580" w14:textId="77777777" w:rsidTr="003C4E0A">
        <w:trPr>
          <w:trHeight w:val="576"/>
        </w:trPr>
        <w:tc>
          <w:tcPr>
            <w:tcW w:w="9912" w:type="dxa"/>
            <w:shd w:val="clear" w:color="auto" w:fill="D9D9D9" w:themeFill="text2" w:themeFillShade="D9"/>
            <w:vAlign w:val="center"/>
          </w:tcPr>
          <w:p w14:paraId="5EC5AB8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00A346C7" w:rsidRPr="001478FF" w14:paraId="567CD884" w14:textId="77777777" w:rsidTr="0DB0E07C">
        <w:trPr>
          <w:trHeight w:val="567"/>
        </w:trPr>
        <w:tc>
          <w:tcPr>
            <w:tcW w:w="9912" w:type="dxa"/>
            <w:vAlign w:val="center"/>
          </w:tcPr>
          <w:p w14:paraId="267E4DD6" w14:textId="5E9366DF" w:rsidR="00A346C7" w:rsidRPr="001478FF" w:rsidRDefault="00000000" w:rsidP="0DB0E07C">
            <w:pPr>
              <w:jc w:val="left"/>
              <w:rPr>
                <w:rFonts w:asciiTheme="minorHAnsi" w:hAnsiTheme="minorHAnsi" w:cstheme="minorBidi"/>
                <w:b/>
                <w:bCs/>
                <w:sz w:val="22"/>
                <w:szCs w:val="22"/>
              </w:rPr>
            </w:pPr>
            <w:sdt>
              <w:sdtPr>
                <w:rPr>
                  <w:rFonts w:asciiTheme="minorHAnsi" w:hAnsiTheme="minorHAnsi"/>
                </w:rPr>
                <w:id w:val="-114448469"/>
                <w14:checkbox>
                  <w14:checked w14:val="0"/>
                  <w14:checkedState w14:val="2612" w14:font="MS Gothic"/>
                  <w14:uncheckedState w14:val="2610" w14:font="MS Gothic"/>
                </w14:checkbox>
              </w:sdtPr>
              <w:sdtContent>
                <w:r w:rsidR="26613FAA" w:rsidRPr="0DB0E07C">
                  <w:rPr>
                    <w:rFonts w:ascii="MS Gothic" w:eastAsia="MS Gothic" w:hAnsi="MS Gothic" w:cs="MS Gothic"/>
                    <w:sz w:val="22"/>
                    <w:szCs w:val="22"/>
                  </w:rPr>
                  <w:t>☐</w:t>
                </w:r>
              </w:sdtContent>
            </w:sdt>
            <w:r w:rsidR="00A346C7" w:rsidRPr="0DB0E07C">
              <w:rPr>
                <w:rFonts w:asciiTheme="minorHAnsi" w:hAnsiTheme="minorHAnsi" w:cstheme="minorBidi"/>
                <w:sz w:val="22"/>
                <w:szCs w:val="22"/>
              </w:rPr>
              <w:t xml:space="preserve"> Yes   No</w:t>
            </w:r>
          </w:p>
        </w:tc>
      </w:tr>
      <w:tr w:rsidR="00A346C7" w:rsidRPr="001478FF" w14:paraId="0C886E78" w14:textId="77777777" w:rsidTr="003C4E0A">
        <w:trPr>
          <w:trHeight w:val="432"/>
        </w:trPr>
        <w:tc>
          <w:tcPr>
            <w:tcW w:w="9912" w:type="dxa"/>
            <w:shd w:val="clear" w:color="auto" w:fill="D9D9D9" w:themeFill="text2" w:themeFillShade="D9"/>
            <w:vAlign w:val="center"/>
          </w:tcPr>
          <w:p w14:paraId="0E8B2EA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What types of data will be collected/ generated or re-used in the project? (Select all that apply)</w:t>
            </w:r>
          </w:p>
        </w:tc>
      </w:tr>
      <w:tr w:rsidR="00A346C7" w:rsidRPr="001478FF" w14:paraId="08C0B802" w14:textId="77777777" w:rsidTr="0DB0E07C">
        <w:trPr>
          <w:trHeight w:val="2551"/>
        </w:trPr>
        <w:tc>
          <w:tcPr>
            <w:tcW w:w="9912" w:type="dxa"/>
            <w:vAlign w:val="center"/>
          </w:tcPr>
          <w:p w14:paraId="6902A9DD" w14:textId="068148C2"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730459315"/>
                <w14:checkbox>
                  <w14:checked w14:val="0"/>
                  <w14:checkedState w14:val="2612" w14:font="MS Gothic"/>
                  <w14:uncheckedState w14:val="2610" w14:font="MS Gothic"/>
                </w14:checkbox>
              </w:sdtPr>
              <w:sdtContent>
                <w:r w:rsidR="00807D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Text</w:t>
            </w:r>
          </w:p>
          <w:p w14:paraId="263B6CF0"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2378253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Images</w:t>
            </w:r>
          </w:p>
          <w:p w14:paraId="50CEEB0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3689596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w:t>
            </w:r>
          </w:p>
          <w:p w14:paraId="2D1A91E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088624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Video</w:t>
            </w:r>
          </w:p>
          <w:p w14:paraId="6F5D280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138483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Numeric data (e.g., measurements, statistics)</w:t>
            </w:r>
          </w:p>
          <w:p w14:paraId="63D4B8A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751779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Geospatial data (e.g., maps, GPS coordinates)</w:t>
            </w:r>
          </w:p>
          <w:p w14:paraId="72BDD109"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Genetic data</w:t>
            </w:r>
          </w:p>
          <w:p w14:paraId="770940B3" w14:textId="3D1AA6F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62546732"/>
                <w14:checkbox>
                  <w14:checked w14:val="1"/>
                  <w14:checkedState w14:val="2612" w14:font="MS Gothic"/>
                  <w14:uncheckedState w14:val="2610" w14:font="MS Gothic"/>
                </w14:checkbox>
              </w:sdtPr>
              <w:sdtContent>
                <w:r w:rsidR="00807D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Survey or questionnaire data</w:t>
            </w:r>
          </w:p>
          <w:p w14:paraId="39040BBD" w14:textId="3D132CA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784722953"/>
                <w14:checkbox>
                  <w14:checked w14:val="1"/>
                  <w14:checkedState w14:val="2612" w14:font="MS Gothic"/>
                  <w14:uncheckedState w14:val="2610" w14:font="MS Gothic"/>
                </w14:checkbox>
              </w:sdtPr>
              <w:sdtContent>
                <w:r w:rsidR="00807D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Social media data</w:t>
            </w:r>
          </w:p>
          <w:p w14:paraId="6B431D1C" w14:textId="56476B39"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5683841"/>
                <w14:checkbox>
                  <w14:checked w14:val="1"/>
                  <w14:checkedState w14:val="2612" w14:font="MS Gothic"/>
                  <w14:uncheckedState w14:val="2610" w14:font="MS Gothic"/>
                </w14:checkbox>
              </w:sdtPr>
              <w:sdtContent>
                <w:r w:rsidR="00807D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218410084"/>
                <w:placeholder>
                  <w:docPart w:val="53F95EB5707E498F8BCBF5B4222FD74B"/>
                </w:placeholder>
              </w:sdtPr>
              <w:sdtContent>
                <w:sdt>
                  <w:sdtPr>
                    <w:rPr>
                      <w:rFonts w:asciiTheme="minorHAnsi" w:hAnsiTheme="minorHAnsi" w:cstheme="minorHAnsi"/>
                    </w:rPr>
                    <w:id w:val="-2122912363"/>
                    <w:placeholder>
                      <w:docPart w:val="F0B803D046764DECBA00C7C99F82FDAC"/>
                    </w:placeholder>
                  </w:sdtPr>
                  <w:sdtContent>
                    <w:r w:rsidR="00807D9C">
                      <w:rPr>
                        <w:rFonts w:asciiTheme="minorHAnsi" w:hAnsiTheme="minorHAnsi" w:cstheme="minorHAnsi"/>
                      </w:rPr>
                      <w:t>Either publicly available data or new questionnaire data will be used: none will be reused</w:t>
                    </w:r>
                  </w:sdtContent>
                </w:sdt>
              </w:sdtContent>
            </w:sdt>
          </w:p>
        </w:tc>
      </w:tr>
      <w:tr w:rsidR="00A346C7" w:rsidRPr="001478FF" w14:paraId="49C2ADE9" w14:textId="77777777" w:rsidTr="003C4E0A">
        <w:trPr>
          <w:trHeight w:val="432"/>
        </w:trPr>
        <w:tc>
          <w:tcPr>
            <w:tcW w:w="9912" w:type="dxa"/>
            <w:shd w:val="clear" w:color="auto" w:fill="D9D9D9" w:themeFill="text2" w:themeFillShade="D9"/>
            <w:vAlign w:val="center"/>
          </w:tcPr>
          <w:p w14:paraId="645FC984"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00A346C7" w:rsidRPr="001478FF" w14:paraId="41F03CD5" w14:textId="77777777" w:rsidTr="0DB0E07C">
        <w:trPr>
          <w:trHeight w:val="2494"/>
        </w:trPr>
        <w:tc>
          <w:tcPr>
            <w:tcW w:w="9912" w:type="dxa"/>
            <w:vAlign w:val="center"/>
          </w:tcPr>
          <w:p w14:paraId="4C969F22" w14:textId="71A1A2AE"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4876259"/>
                <w14:checkbox>
                  <w14:checked w14:val="1"/>
                  <w14:checkedState w14:val="2612" w14:font="MS Gothic"/>
                  <w14:uncheckedState w14:val="2610" w14:font="MS Gothic"/>
                </w14:checkbox>
              </w:sdtPr>
              <w:sdtContent>
                <w:r w:rsidR="00807D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Plain text</w:t>
            </w:r>
          </w:p>
          <w:p w14:paraId="4963ACE0" w14:textId="3046A5CF"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32142277"/>
                <w14:checkbox>
                  <w14:checked w14:val="1"/>
                  <w14:checkedState w14:val="2612" w14:font="MS Gothic"/>
                  <w14:uncheckedState w14:val="2610" w14:font="MS Gothic"/>
                </w14:checkbox>
              </w:sdtPr>
              <w:sdtContent>
                <w:r w:rsidR="00807D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PDF</w:t>
            </w:r>
          </w:p>
          <w:p w14:paraId="0FEBD8D5"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995081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CSV</w:t>
            </w:r>
          </w:p>
          <w:p w14:paraId="65EA137B"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4607590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JSON</w:t>
            </w:r>
          </w:p>
          <w:p w14:paraId="5FFA470C"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68651657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XML</w:t>
            </w:r>
          </w:p>
          <w:p w14:paraId="1F8490BF"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2496911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RDF</w:t>
            </w:r>
          </w:p>
          <w:p w14:paraId="3BB1ACC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34800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Image formats (JPEG, PNG, etc.)</w:t>
            </w:r>
          </w:p>
          <w:p w14:paraId="2A3D38E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562281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 formats (MP3, WAV, etc.)</w:t>
            </w:r>
          </w:p>
          <w:p w14:paraId="09BC2EF7"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712410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Video formats (MP4, AVI, etc.)</w:t>
            </w:r>
          </w:p>
          <w:p w14:paraId="13626CAF" w14:textId="5E1DF4F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6582411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w:t>
            </w:r>
            <w:r w:rsidR="009B08F7">
              <w:rPr>
                <w:rFonts w:asciiTheme="minorHAnsi" w:hAnsiTheme="minorHAnsi" w:cstheme="minorHAnsi"/>
                <w:sz w:val="22"/>
                <w:szCs w:val="22"/>
              </w:rPr>
              <w:t>p</w:t>
            </w:r>
            <w:r w:rsidR="00A346C7" w:rsidRPr="001478FF">
              <w:rPr>
                <w:rFonts w:asciiTheme="minorHAnsi" w:hAnsiTheme="minorHAnsi" w:cstheme="minorHAnsi"/>
                <w:sz w:val="22"/>
                <w:szCs w:val="22"/>
              </w:rPr>
              <w:t>ecify):</w:t>
            </w:r>
            <w:sdt>
              <w:sdtPr>
                <w:rPr>
                  <w:rFonts w:asciiTheme="minorHAnsi" w:hAnsiTheme="minorHAnsi" w:cstheme="minorHAnsi"/>
                </w:rPr>
                <w:id w:val="264502559"/>
                <w:placeholder>
                  <w:docPart w:val="E31AFC402E904BABACA776244D8CDD58"/>
                </w:placeholder>
              </w:sdtPr>
              <w:sdtContent>
                <w:sdt>
                  <w:sdtPr>
                    <w:rPr>
                      <w:rFonts w:asciiTheme="minorHAnsi" w:hAnsiTheme="minorHAnsi" w:cstheme="minorHAnsi"/>
                    </w:rPr>
                    <w:id w:val="-1347712642"/>
                    <w:placeholder>
                      <w:docPart w:val="CE222676B0D84F8BBAAC73FAB66959D3"/>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4039438" w14:textId="77777777" w:rsidTr="003C4E0A">
        <w:trPr>
          <w:trHeight w:val="432"/>
        </w:trPr>
        <w:tc>
          <w:tcPr>
            <w:tcW w:w="9912" w:type="dxa"/>
            <w:shd w:val="clear" w:color="auto" w:fill="D9D9D9" w:themeFill="text2" w:themeFillShade="D9"/>
            <w:vAlign w:val="center"/>
          </w:tcPr>
          <w:p w14:paraId="385A874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00A346C7" w:rsidRPr="001478FF" w14:paraId="62F8E22B" w14:textId="77777777" w:rsidTr="0DB0E07C">
        <w:trPr>
          <w:trHeight w:val="547"/>
        </w:trPr>
        <w:tc>
          <w:tcPr>
            <w:tcW w:w="9912" w:type="dxa"/>
            <w:vAlign w:val="center"/>
          </w:tcPr>
          <w:p w14:paraId="1859E663" w14:textId="77777777" w:rsidR="00A346C7" w:rsidRPr="009B08F7"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0"/>
                  <w14:checkedState w14:val="2612" w14:font="MS Gothic"/>
                  <w14:uncheckedState w14:val="2610" w14:font="MS Gothic"/>
                </w14:checkbox>
              </w:sdtPr>
              <w:sdtContent>
                <w:r w:rsidR="00A346C7" w:rsidRPr="009B08F7">
                  <w:rPr>
                    <w:rFonts w:ascii="Segoe UI Symbol" w:eastAsia="MS Gothic" w:hAnsi="Segoe UI Symbol" w:cs="Segoe UI Symbol"/>
                    <w:b w:val="0"/>
                    <w:bCs w:val="0"/>
                    <w:color w:val="auto"/>
                    <w:sz w:val="22"/>
                    <w:szCs w:val="22"/>
                  </w:rPr>
                  <w:t>☐</w:t>
                </w:r>
              </w:sdtContent>
            </w:sdt>
            <w:r w:rsidR="00A346C7" w:rsidRPr="009B08F7">
              <w:rPr>
                <w:rFonts w:asciiTheme="minorHAnsi" w:hAnsiTheme="minorHAnsi" w:cstheme="minorHAnsi"/>
                <w:b w:val="0"/>
                <w:bCs w:val="0"/>
                <w:color w:val="auto"/>
                <w:sz w:val="22"/>
                <w:szCs w:val="22"/>
              </w:rPr>
              <w:t xml:space="preserve"> Structured (data that has a defined schema or format)</w:t>
            </w:r>
          </w:p>
          <w:p w14:paraId="4BE826B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4401340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Unstructured (data that does not have a defined schema or format)</w:t>
            </w:r>
          </w:p>
          <w:p w14:paraId="2422815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3533537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Both structured and unstructured</w:t>
            </w:r>
          </w:p>
          <w:p w14:paraId="5AC8C34A" w14:textId="269A8A3B"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74450279"/>
                <w14:checkbox>
                  <w14:checked w14:val="1"/>
                  <w14:checkedState w14:val="2612" w14:font="MS Gothic"/>
                  <w14:uncheckedState w14:val="2610" w14:font="MS Gothic"/>
                </w14:checkbox>
              </w:sdtPr>
              <w:sdtContent>
                <w:r w:rsidR="00807D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Not sure at this stage</w:t>
            </w:r>
          </w:p>
        </w:tc>
      </w:tr>
      <w:tr w:rsidR="00A346C7" w:rsidRPr="001478FF" w14:paraId="65BBF588" w14:textId="77777777" w:rsidTr="003C4E0A">
        <w:trPr>
          <w:trHeight w:val="432"/>
        </w:trPr>
        <w:tc>
          <w:tcPr>
            <w:tcW w:w="9912" w:type="dxa"/>
            <w:shd w:val="clear" w:color="auto" w:fill="D9D9D9" w:themeFill="text2" w:themeFillShade="D9"/>
            <w:vAlign w:val="center"/>
          </w:tcPr>
          <w:p w14:paraId="0109883B"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00A346C7" w:rsidRPr="001478FF" w14:paraId="22FA715A" w14:textId="77777777" w:rsidTr="0DB0E07C">
        <w:trPr>
          <w:trHeight w:val="547"/>
        </w:trPr>
        <w:tc>
          <w:tcPr>
            <w:tcW w:w="9912" w:type="dxa"/>
            <w:vAlign w:val="center"/>
          </w:tcPr>
          <w:p w14:paraId="76C741CA" w14:textId="04047DCF"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74259483"/>
                <w14:checkbox>
                  <w14:checked w14:val="1"/>
                  <w14:checkedState w14:val="2612" w14:font="MS Gothic"/>
                  <w14:uncheckedState w14:val="2610" w14:font="MS Gothic"/>
                </w14:checkbox>
              </w:sdtPr>
              <w:sdtContent>
                <w:r w:rsidR="00807D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Spreadsheet (e.g., Excel, Google Sheets)</w:t>
            </w:r>
          </w:p>
          <w:p w14:paraId="5533D07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8095754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Hierarchical structure (e.g., XML, JSON)</w:t>
            </w:r>
          </w:p>
          <w:p w14:paraId="3FD0C589"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Graph structure (e.g., RDF, OWL)</w:t>
            </w:r>
          </w:p>
          <w:p w14:paraId="4736F8F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2510AE7AB85C4161BAA0438C01E64806"/>
                </w:placeholder>
              </w:sdtPr>
              <w:sdtContent>
                <w:sdt>
                  <w:sdtPr>
                    <w:rPr>
                      <w:rFonts w:asciiTheme="minorHAnsi" w:hAnsiTheme="minorHAnsi" w:cstheme="minorHAnsi"/>
                    </w:rPr>
                    <w:id w:val="-305003839"/>
                    <w:placeholder>
                      <w:docPart w:val="EF56E044C3B94E83833A05E29129529D"/>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6B479E3" w14:textId="77777777" w:rsidTr="003C4E0A">
        <w:trPr>
          <w:trHeight w:val="432"/>
        </w:trPr>
        <w:tc>
          <w:tcPr>
            <w:tcW w:w="9912" w:type="dxa"/>
            <w:shd w:val="clear" w:color="auto" w:fill="D9D9D9" w:themeFill="text2" w:themeFillShade="D9"/>
            <w:vAlign w:val="center"/>
          </w:tcPr>
          <w:p w14:paraId="7CDB5E10"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00A346C7" w:rsidRPr="001478FF" w14:paraId="6EFB04EF" w14:textId="77777777" w:rsidTr="0DB0E07C">
        <w:trPr>
          <w:trHeight w:val="1814"/>
        </w:trPr>
        <w:tc>
          <w:tcPr>
            <w:tcW w:w="9912" w:type="dxa"/>
            <w:vAlign w:val="center"/>
          </w:tcPr>
          <w:p w14:paraId="54B4A67F"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7674999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Relational database (e.g., SQL)</w:t>
            </w:r>
          </w:p>
          <w:p w14:paraId="31643659"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604030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NoSQL database (e.g., MongoDB)</w:t>
            </w:r>
          </w:p>
          <w:p w14:paraId="6C85B07F" w14:textId="31F6DDB8"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66624357"/>
                <w14:checkbox>
                  <w14:checked w14:val="1"/>
                  <w14:checkedState w14:val="2612" w14:font="MS Gothic"/>
                  <w14:uncheckedState w14:val="2610" w14:font="MS Gothic"/>
                </w14:checkbox>
              </w:sdtPr>
              <w:sdtContent>
                <w:r w:rsidR="00807D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Spreadsheet (e.g., Excel, Google Sheets)</w:t>
            </w:r>
          </w:p>
          <w:p w14:paraId="5FD0F2DE" w14:textId="56C9B888"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2929726"/>
                <w14:checkbox>
                  <w14:checked w14:val="1"/>
                  <w14:checkedState w14:val="2612" w14:font="MS Gothic"/>
                  <w14:uncheckedState w14:val="2610" w14:font="MS Gothic"/>
                </w14:checkbox>
              </w:sdtPr>
              <w:sdtContent>
                <w:r w:rsidR="00807D9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Text file (e.g., CSV, TSV)</w:t>
            </w:r>
          </w:p>
          <w:p w14:paraId="6E021CD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475539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Binary file (e.g., image, audio, video)</w:t>
            </w:r>
          </w:p>
          <w:p w14:paraId="621A51E7"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6886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Cloud storage (e.g., AWS S3, Google Cloud Storage)</w:t>
            </w:r>
          </w:p>
          <w:p w14:paraId="26C5026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34887885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97958177"/>
                <w:placeholder>
                  <w:docPart w:val="4ADA4F99102148D0A4DFE28D87FADA25"/>
                </w:placeholder>
              </w:sdtPr>
              <w:sdtContent>
                <w:sdt>
                  <w:sdtPr>
                    <w:rPr>
                      <w:rFonts w:asciiTheme="minorHAnsi" w:hAnsiTheme="minorHAnsi" w:cstheme="minorHAnsi"/>
                    </w:rPr>
                    <w:id w:val="374821889"/>
                    <w:placeholder>
                      <w:docPart w:val="6232045EAA484257AFCA61CE4FA20C76"/>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28AF53C3" w14:textId="77777777" w:rsidTr="003C4E0A">
        <w:trPr>
          <w:trHeight w:val="576"/>
        </w:trPr>
        <w:tc>
          <w:tcPr>
            <w:tcW w:w="9912" w:type="dxa"/>
            <w:shd w:val="clear" w:color="auto" w:fill="D9D9D9" w:themeFill="text2" w:themeFillShade="D9"/>
            <w:vAlign w:val="center"/>
          </w:tcPr>
          <w:p w14:paraId="2EF92FE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00A346C7" w:rsidRPr="001478FF" w14:paraId="03F41D74" w14:textId="77777777" w:rsidTr="0DB0E07C">
        <w:trPr>
          <w:trHeight w:val="547"/>
        </w:trPr>
        <w:sdt>
          <w:sdtPr>
            <w:rPr>
              <w:rFonts w:asciiTheme="minorHAnsi" w:hAnsiTheme="minorHAnsi" w:cstheme="minorHAnsi"/>
              <w:i/>
              <w:iCs/>
              <w:color w:val="808080" w:themeColor="background1" w:themeShade="80"/>
              <w:sz w:val="22"/>
              <w:szCs w:val="22"/>
            </w:rPr>
            <w:id w:val="-1546597241"/>
            <w:placeholder>
              <w:docPart w:val="5D641D7D915D4381BF3DF9822F838B4F"/>
            </w:placeholder>
            <w:text w:multiLine="1"/>
          </w:sdtPr>
          <w:sdtContent>
            <w:tc>
              <w:tcPr>
                <w:tcW w:w="9912" w:type="dxa"/>
                <w:vAlign w:val="center"/>
              </w:tcPr>
              <w:p w14:paraId="692D2512" w14:textId="0646ADB3" w:rsidR="00A346C7" w:rsidRPr="001478FF" w:rsidRDefault="00807D9C" w:rsidP="00A346C7">
                <w:pPr>
                  <w:pStyle w:val="Caption"/>
                  <w:jc w:val="left"/>
                  <w:rPr>
                    <w:rFonts w:asciiTheme="minorHAnsi" w:hAnsiTheme="minorHAnsi" w:cstheme="minorHAnsi"/>
                    <w:i/>
                    <w:iCs/>
                    <w:color w:val="808080" w:themeColor="background1" w:themeShade="80"/>
                    <w:sz w:val="22"/>
                    <w:szCs w:val="22"/>
                  </w:rPr>
                </w:pPr>
                <w:r>
                  <w:rPr>
                    <w:rFonts w:asciiTheme="minorHAnsi" w:hAnsiTheme="minorHAnsi" w:cstheme="minorHAnsi"/>
                    <w:i/>
                    <w:iCs/>
                    <w:color w:val="808080" w:themeColor="background1" w:themeShade="80"/>
                    <w:sz w:val="22"/>
                    <w:szCs w:val="22"/>
                  </w:rPr>
                  <w:t>Definition of State of the Art (SotA) related to industrial Pilots / Use Cases (UC)</w:t>
                </w:r>
                <w:r>
                  <w:rPr>
                    <w:rFonts w:asciiTheme="minorHAnsi" w:hAnsiTheme="minorHAnsi" w:cstheme="minorHAnsi"/>
                    <w:i/>
                    <w:iCs/>
                    <w:color w:val="808080" w:themeColor="background1" w:themeShade="80"/>
                    <w:sz w:val="22"/>
                    <w:szCs w:val="22"/>
                  </w:rPr>
                  <w:br/>
                  <w:t>Data related to exploitation activities e.g., exploitation potential, creation of user benefits, impact creation</w:t>
                </w:r>
              </w:p>
            </w:tc>
          </w:sdtContent>
        </w:sdt>
      </w:tr>
      <w:tr w:rsidR="00A346C7" w:rsidRPr="001478FF" w14:paraId="608F243C" w14:textId="77777777" w:rsidTr="003C4E0A">
        <w:trPr>
          <w:trHeight w:val="432"/>
        </w:trPr>
        <w:tc>
          <w:tcPr>
            <w:tcW w:w="9912" w:type="dxa"/>
            <w:shd w:val="clear" w:color="auto" w:fill="D9D9D9" w:themeFill="text2" w:themeFillShade="D9"/>
            <w:vAlign w:val="center"/>
          </w:tcPr>
          <w:p w14:paraId="471A8C8F"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What specific research questions will the data help to answer?</w:t>
            </w:r>
          </w:p>
        </w:tc>
      </w:tr>
      <w:tr w:rsidR="00A346C7" w:rsidRPr="001478FF" w14:paraId="0F0043D3" w14:textId="77777777" w:rsidTr="0DB0E07C">
        <w:trPr>
          <w:trHeight w:val="547"/>
        </w:trPr>
        <w:sdt>
          <w:sdtPr>
            <w:rPr>
              <w:rFonts w:asciiTheme="minorHAnsi" w:hAnsiTheme="minorHAnsi" w:cstheme="minorHAnsi"/>
              <w:i/>
              <w:iCs/>
              <w:color w:val="7F7F7F"/>
              <w:sz w:val="22"/>
              <w:szCs w:val="22"/>
            </w:rPr>
            <w:id w:val="-1962412172"/>
            <w:placeholder>
              <w:docPart w:val="FD79AEA7B68E482A905D0A1BF0CF5A3C"/>
            </w:placeholder>
            <w:text w:multiLine="1"/>
          </w:sdtPr>
          <w:sdtContent>
            <w:tc>
              <w:tcPr>
                <w:tcW w:w="9912" w:type="dxa"/>
                <w:vAlign w:val="center"/>
              </w:tcPr>
              <w:p w14:paraId="6E6E0D47" w14:textId="10238C3A" w:rsidR="00A346C7" w:rsidRPr="001478FF" w:rsidRDefault="00881FB0" w:rsidP="00881FB0">
                <w:pPr>
                  <w:pStyle w:val="Caption"/>
                  <w:jc w:val="left"/>
                  <w:rPr>
                    <w:rFonts w:asciiTheme="minorHAnsi" w:hAnsiTheme="minorHAnsi" w:cstheme="minorHAnsi"/>
                    <w:b w:val="0"/>
                    <w:bCs w:val="0"/>
                    <w:color w:val="auto"/>
                    <w:sz w:val="22"/>
                    <w:szCs w:val="22"/>
                  </w:rPr>
                </w:pPr>
                <w:r w:rsidRPr="00881FB0">
                  <w:rPr>
                    <w:rFonts w:asciiTheme="minorHAnsi" w:hAnsiTheme="minorHAnsi" w:cstheme="minorHAnsi"/>
                    <w:i/>
                    <w:iCs/>
                    <w:color w:val="7F7F7F"/>
                    <w:sz w:val="22"/>
                    <w:szCs w:val="22"/>
                  </w:rPr>
                  <w:t>What are the key market factors, cost structures, and licensing strategies that will ensure the long-term commercial viability of the CoEvolution framework five years after the project's completion?</w:t>
                </w:r>
                <w:r w:rsidRPr="00881FB0">
                  <w:rPr>
                    <w:rFonts w:asciiTheme="minorHAnsi" w:hAnsiTheme="minorHAnsi" w:cstheme="minorHAnsi"/>
                    <w:i/>
                    <w:iCs/>
                    <w:color w:val="7F7F7F"/>
                    <w:sz w:val="22"/>
                    <w:szCs w:val="22"/>
                  </w:rPr>
                  <w:br/>
                </w:r>
                <w:r w:rsidRPr="00881FB0">
                  <w:rPr>
                    <w:rFonts w:asciiTheme="minorHAnsi" w:hAnsiTheme="minorHAnsi" w:cstheme="minorHAnsi"/>
                    <w:i/>
                    <w:iCs/>
                    <w:color w:val="7F7F7F"/>
                    <w:sz w:val="22"/>
                    <w:szCs w:val="22"/>
                  </w:rPr>
                  <w:br/>
                  <w:t>How can AI-driven systems in industrial manufacturing and automotive sectors be designed to ensure secure, robust, and trusted operation against adversarial attacks, data poisoning, and membership inference — while maintaining data integrity, interoperability, and real-time adaptability?</w:t>
                </w:r>
                <w:r w:rsidRPr="00881FB0">
                  <w:rPr>
                    <w:rFonts w:asciiTheme="minorHAnsi" w:hAnsiTheme="minorHAnsi" w:cstheme="minorHAnsi"/>
                    <w:i/>
                    <w:iCs/>
                    <w:color w:val="7F7F7F"/>
                    <w:sz w:val="22"/>
                    <w:szCs w:val="22"/>
                  </w:rPr>
                  <w:br/>
                </w:r>
                <w:r w:rsidRPr="00881FB0">
                  <w:rPr>
                    <w:rFonts w:asciiTheme="minorHAnsi" w:hAnsiTheme="minorHAnsi" w:cstheme="minorHAnsi"/>
                    <w:i/>
                    <w:iCs/>
                    <w:color w:val="7F7F7F"/>
                    <w:sz w:val="22"/>
                    <w:szCs w:val="22"/>
                  </w:rPr>
                  <w:br/>
                  <w:t>What are the most effective methods for establishing trust and resilience in decentralised, networked AI systems (particularly for secure model training, deployment, and adaptation) to safeguard system integrity and performance under dynamic and adversarial conditions?</w:t>
                </w:r>
                <w:r w:rsidRPr="00881FB0">
                  <w:rPr>
                    <w:rFonts w:asciiTheme="minorHAnsi" w:hAnsiTheme="minorHAnsi" w:cstheme="minorHAnsi"/>
                    <w:i/>
                    <w:iCs/>
                    <w:color w:val="7F7F7F"/>
                    <w:sz w:val="22"/>
                    <w:szCs w:val="22"/>
                  </w:rPr>
                  <w:br/>
                </w:r>
                <w:r w:rsidRPr="00881FB0">
                  <w:rPr>
                    <w:rFonts w:asciiTheme="minorHAnsi" w:hAnsiTheme="minorHAnsi" w:cstheme="minorHAnsi"/>
                    <w:i/>
                    <w:iCs/>
                    <w:color w:val="7F7F7F"/>
                    <w:sz w:val="22"/>
                    <w:szCs w:val="22"/>
                  </w:rPr>
                  <w:br/>
                  <w:t>How can AI-based perception, localisation, and control systems be architected to enhance situational awareness, detect and mitigate real-time threats, and maintain operational safety and performance in complex industrial and automotive environments?</w:t>
                </w:r>
              </w:p>
            </w:tc>
          </w:sdtContent>
        </w:sdt>
      </w:tr>
      <w:tr w:rsidR="00A346C7" w:rsidRPr="001478FF" w14:paraId="029EB8B3" w14:textId="77777777" w:rsidTr="003C4E0A">
        <w:trPr>
          <w:trHeight w:val="576"/>
        </w:trPr>
        <w:tc>
          <w:tcPr>
            <w:tcW w:w="9912" w:type="dxa"/>
            <w:shd w:val="clear" w:color="auto" w:fill="D9D9D9" w:themeFill="text2" w:themeFillShade="D9"/>
            <w:vAlign w:val="center"/>
          </w:tcPr>
          <w:p w14:paraId="18369FD7"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estimate the expected volume of data that will be collected/ generated or re-used in the project?</w:t>
            </w:r>
          </w:p>
        </w:tc>
      </w:tr>
      <w:tr w:rsidR="00A346C7" w:rsidRPr="001478FF" w14:paraId="5C9C781A" w14:textId="77777777" w:rsidTr="0DB0E07C">
        <w:trPr>
          <w:trHeight w:val="547"/>
        </w:trPr>
        <w:sdt>
          <w:sdtPr>
            <w:rPr>
              <w:rFonts w:asciiTheme="minorHAnsi" w:hAnsiTheme="minorHAnsi" w:cstheme="minorHAnsi"/>
              <w:i/>
              <w:iCs/>
              <w:color w:val="7F7F7F"/>
              <w:sz w:val="22"/>
              <w:szCs w:val="22"/>
            </w:rPr>
            <w:id w:val="-263694232"/>
            <w:placeholder>
              <w:docPart w:val="BABAD8AF06D24D5391402E2078D9B4A7"/>
            </w:placeholder>
            <w:text w:multiLine="1"/>
          </w:sdtPr>
          <w:sdtContent>
            <w:tc>
              <w:tcPr>
                <w:tcW w:w="9912" w:type="dxa"/>
                <w:vAlign w:val="center"/>
              </w:tcPr>
              <w:p w14:paraId="1E206A58" w14:textId="60354E9B" w:rsidR="00A346C7" w:rsidRPr="001478FF" w:rsidRDefault="00881FB0"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&gt;15 interviews provided by technical experts in the relevant technical field</w:t>
                </w:r>
                <w:r>
                  <w:rPr>
                    <w:rFonts w:asciiTheme="minorHAnsi" w:hAnsiTheme="minorHAnsi" w:cstheme="minorHAnsi"/>
                    <w:i/>
                    <w:iCs/>
                    <w:color w:val="7F7F7F"/>
                    <w:sz w:val="22"/>
                    <w:szCs w:val="22"/>
                  </w:rPr>
                  <w:br/>
                  <w:t>&gt;15 interviews provided by market experts in the relevant industrial domains</w:t>
                </w:r>
                <w:r>
                  <w:rPr>
                    <w:rFonts w:asciiTheme="minorHAnsi" w:hAnsiTheme="minorHAnsi" w:cstheme="minorHAnsi"/>
                    <w:i/>
                    <w:iCs/>
                    <w:color w:val="7F7F7F"/>
                    <w:sz w:val="22"/>
                    <w:szCs w:val="22"/>
                  </w:rPr>
                  <w:br/>
                  <w:t xml:space="preserve">&gt;20 expert responses to an online survey / questionnaire </w:t>
                </w:r>
              </w:p>
            </w:tc>
          </w:sdtContent>
        </w:sdt>
      </w:tr>
      <w:tr w:rsidR="00A346C7" w:rsidRPr="001478FF" w14:paraId="3382D474" w14:textId="77777777" w:rsidTr="003C4E0A">
        <w:trPr>
          <w:trHeight w:val="576"/>
        </w:trPr>
        <w:tc>
          <w:tcPr>
            <w:tcW w:w="9912" w:type="dxa"/>
            <w:shd w:val="clear" w:color="auto" w:fill="D9D9D9" w:themeFill="text2" w:themeFillShade="D9"/>
            <w:vAlign w:val="center"/>
          </w:tcPr>
          <w:p w14:paraId="79B86EE2"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00A346C7" w:rsidRPr="001478FF" w14:paraId="270C87C5" w14:textId="77777777" w:rsidTr="0DB0E07C">
        <w:trPr>
          <w:trHeight w:val="547"/>
        </w:trPr>
        <w:sdt>
          <w:sdtPr>
            <w:rPr>
              <w:rFonts w:asciiTheme="minorHAnsi" w:hAnsiTheme="minorHAnsi" w:cstheme="minorHAnsi"/>
              <w:i/>
              <w:iCs/>
              <w:color w:val="7F7F7F"/>
              <w:sz w:val="22"/>
              <w:szCs w:val="22"/>
            </w:rPr>
            <w:id w:val="542173242"/>
            <w:placeholder>
              <w:docPart w:val="773744DA35B44EA1AF5C0F7F965E9BAF"/>
            </w:placeholder>
            <w:text w:multiLine="1"/>
          </w:sdtPr>
          <w:sdtContent>
            <w:tc>
              <w:tcPr>
                <w:tcW w:w="9912" w:type="dxa"/>
                <w:vAlign w:val="center"/>
              </w:tcPr>
              <w:p w14:paraId="3D1D45D3" w14:textId="691324B5" w:rsidR="00A346C7" w:rsidRPr="001478FF" w:rsidRDefault="00881FB0"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Over the project duration – equally spread throughout the project from M09 to the end of the project</w:t>
                </w:r>
              </w:p>
            </w:tc>
          </w:sdtContent>
        </w:sdt>
      </w:tr>
      <w:tr w:rsidR="00A346C7" w:rsidRPr="001478FF" w14:paraId="62DD0351" w14:textId="77777777" w:rsidTr="003C4E0A">
        <w:trPr>
          <w:trHeight w:val="576"/>
        </w:trPr>
        <w:tc>
          <w:tcPr>
            <w:tcW w:w="9912" w:type="dxa"/>
            <w:shd w:val="clear" w:color="auto" w:fill="D9D9D9" w:themeFill="text2" w:themeFillShade="D9"/>
            <w:vAlign w:val="center"/>
          </w:tcPr>
          <w:p w14:paraId="26C15B6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00A346C7" w:rsidRPr="001478FF" w14:paraId="091DED64" w14:textId="77777777" w:rsidTr="0DB0E07C">
        <w:trPr>
          <w:trHeight w:val="4210"/>
        </w:trPr>
        <w:tc>
          <w:tcPr>
            <w:tcW w:w="9912" w:type="dxa"/>
            <w:vAlign w:val="center"/>
          </w:tcPr>
          <w:p w14:paraId="53D52666" w14:textId="6A02DAC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78188473"/>
                <w14:checkbox>
                  <w14:checked w14:val="1"/>
                  <w14:checkedState w14:val="2612" w14:font="MS Gothic"/>
                  <w14:uncheckedState w14:val="2610" w14:font="MS Gothic"/>
                </w14:checkbox>
              </w:sdtPr>
              <w:sdtContent>
                <w:r w:rsidR="00881FB0">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a trusted repository.</w:t>
            </w:r>
          </w:p>
          <w:p w14:paraId="332EE71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9373834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multiple locations to prevent loss.</w:t>
            </w:r>
          </w:p>
          <w:p w14:paraId="2963C3C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an encrypted format.</w:t>
            </w:r>
          </w:p>
          <w:p w14:paraId="735B91FF"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309298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 cloud-based storage service.</w:t>
            </w:r>
          </w:p>
          <w:p w14:paraId="1AFCCD83"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77944875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checked for errors and inconsistencies.</w:t>
            </w:r>
          </w:p>
          <w:p w14:paraId="6F64E76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5804194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tested for security vulnerabilities.</w:t>
            </w:r>
          </w:p>
          <w:p w14:paraId="0D0DC82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7119358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audited for compliance with ethical and legal standards.</w:t>
            </w:r>
          </w:p>
          <w:p w14:paraId="64C3B44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214118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backed up regularly.</w:t>
            </w:r>
          </w:p>
          <w:p w14:paraId="42E76E7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425692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made available in open and standardized formats.</w:t>
            </w:r>
          </w:p>
          <w:p w14:paraId="4385BC4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7781086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assigned persistent identifiers to ensure findability.</w:t>
            </w:r>
          </w:p>
          <w:p w14:paraId="7C958D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3377299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Access to the data will be controlled through a formal access policy.</w:t>
            </w:r>
          </w:p>
          <w:p w14:paraId="1053AC1E" w14:textId="6A55B5F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1348140"/>
                <w14:checkbox>
                  <w14:checked w14:val="1"/>
                  <w14:checkedState w14:val="2612" w14:font="MS Gothic"/>
                  <w14:uncheckedState w14:val="2610" w14:font="MS Gothic"/>
                </w14:checkbox>
              </w:sdtPr>
              <w:sdtContent>
                <w:r w:rsidR="00881FB0">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preserved for a minimum number of years.</w:t>
            </w:r>
          </w:p>
          <w:p w14:paraId="74FEA3E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617812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refreshed or updated to maintain its usefulness.</w:t>
            </w:r>
          </w:p>
          <w:p w14:paraId="67E1FCA6"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7145754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versioned to track changes over time.</w:t>
            </w:r>
          </w:p>
          <w:p w14:paraId="63A66DB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8980028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migrated to new formats if necessary.</w:t>
            </w:r>
          </w:p>
          <w:p w14:paraId="02CB86D5" w14:textId="184380DF"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040110873"/>
                <w14:checkbox>
                  <w14:checked w14:val="1"/>
                  <w14:checkedState w14:val="2612" w14:font="MS Gothic"/>
                  <w14:uncheckedState w14:val="2610" w14:font="MS Gothic"/>
                </w14:checkbox>
              </w:sdtPr>
              <w:sdtContent>
                <w:r w:rsidR="00881FB0">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anonymized or de-identified if necessary.</w:t>
            </w:r>
          </w:p>
          <w:p w14:paraId="5500573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57A4ACAA643A4B3DBB17C50405EA3F5A"/>
                </w:placeholder>
              </w:sdtPr>
              <w:sdtContent>
                <w:sdt>
                  <w:sdtPr>
                    <w:rPr>
                      <w:rFonts w:asciiTheme="minorHAnsi" w:hAnsiTheme="minorHAnsi" w:cstheme="minorHAnsi"/>
                      <w:i/>
                      <w:iCs/>
                      <w:color w:val="808080" w:themeColor="background1" w:themeShade="80"/>
                    </w:rPr>
                    <w:id w:val="636304534"/>
                    <w:placeholder>
                      <w:docPart w:val="6C6D5D3CD88443899F38B5914F1CE926"/>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2508829" w14:textId="77777777" w:rsidTr="003C4E0A">
        <w:trPr>
          <w:trHeight w:val="576"/>
        </w:trPr>
        <w:tc>
          <w:tcPr>
            <w:tcW w:w="9912" w:type="dxa"/>
            <w:shd w:val="clear" w:color="auto" w:fill="D9D9D9" w:themeFill="text2" w:themeFillShade="D9"/>
            <w:vAlign w:val="center"/>
          </w:tcPr>
          <w:p w14:paraId="5C28BFB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00A346C7" w:rsidRPr="001478FF" w14:paraId="1A922F17" w14:textId="77777777" w:rsidTr="0DB0E07C">
        <w:trPr>
          <w:trHeight w:val="547"/>
        </w:trPr>
        <w:tc>
          <w:tcPr>
            <w:tcW w:w="9912" w:type="dxa"/>
            <w:vAlign w:val="center"/>
          </w:tcPr>
          <w:p w14:paraId="06843FD9" w14:textId="1788B211"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i/>
                  <w:iCs/>
                  <w:color w:val="7F7F7F"/>
                  <w:sz w:val="22"/>
                  <w:szCs w:val="22"/>
                </w:rPr>
                <w:id w:val="-60943169"/>
                <w:placeholder>
                  <w:docPart w:val="3168CBB9720241EB964119B9ECA021DB"/>
                </w:placeholder>
                <w:text w:multiLine="1"/>
              </w:sdtPr>
              <w:sdtContent>
                <w:r w:rsidR="00881FB0">
                  <w:rPr>
                    <w:rFonts w:asciiTheme="minorHAnsi" w:hAnsiTheme="minorHAnsi" w:cstheme="minorHAnsi"/>
                    <w:i/>
                    <w:iCs/>
                    <w:color w:val="7F7F7F"/>
                    <w:sz w:val="22"/>
                    <w:szCs w:val="22"/>
                  </w:rPr>
                  <w:t>Desk research, face-to-face/online interviews</w:t>
                </w:r>
              </w:sdtContent>
            </w:sdt>
            <w:r w:rsidR="00881FB0">
              <w:rPr>
                <w:rFonts w:asciiTheme="minorHAnsi" w:hAnsiTheme="minorHAnsi" w:cstheme="minorHAnsi"/>
                <w:i/>
                <w:iCs/>
                <w:color w:val="7F7F7F"/>
                <w:sz w:val="22"/>
                <w:szCs w:val="22"/>
              </w:rPr>
              <w:t>, online surveys</w:t>
            </w:r>
          </w:p>
        </w:tc>
      </w:tr>
      <w:tr w:rsidR="00A346C7" w:rsidRPr="001478FF" w14:paraId="3443840A" w14:textId="77777777" w:rsidTr="003C4E0A">
        <w:trPr>
          <w:trHeight w:val="576"/>
        </w:trPr>
        <w:tc>
          <w:tcPr>
            <w:tcW w:w="9912" w:type="dxa"/>
            <w:shd w:val="clear" w:color="auto" w:fill="D9D9D9" w:themeFill="text2" w:themeFillShade="D9"/>
            <w:vAlign w:val="center"/>
          </w:tcPr>
          <w:p w14:paraId="7525553A"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00A346C7" w:rsidRPr="001478FF" w14:paraId="69DA5C7A" w14:textId="77777777" w:rsidTr="0DB0E07C">
        <w:trPr>
          <w:trHeight w:val="547"/>
        </w:trPr>
        <w:sdt>
          <w:sdtPr>
            <w:rPr>
              <w:rFonts w:asciiTheme="minorHAnsi" w:hAnsiTheme="minorHAnsi" w:cstheme="minorHAnsi"/>
              <w:i/>
              <w:iCs/>
              <w:color w:val="7F7F7F"/>
              <w:sz w:val="22"/>
              <w:szCs w:val="22"/>
            </w:rPr>
            <w:id w:val="-1064871132"/>
            <w:placeholder>
              <w:docPart w:val="80FB09F3C0D141AAA88AA648BE9BA61C"/>
            </w:placeholder>
            <w:text w:multiLine="1"/>
          </w:sdtPr>
          <w:sdtContent>
            <w:tc>
              <w:tcPr>
                <w:tcW w:w="9912" w:type="dxa"/>
                <w:vAlign w:val="center"/>
              </w:tcPr>
              <w:p w14:paraId="1D2D31C0" w14:textId="3B3509B7" w:rsidR="00A346C7" w:rsidRPr="001478FF" w:rsidRDefault="00881FB0"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No</w:t>
                </w:r>
              </w:p>
            </w:tc>
          </w:sdtContent>
        </w:sdt>
      </w:tr>
      <w:tr w:rsidR="00A346C7" w:rsidRPr="001478FF" w14:paraId="0F055BF1" w14:textId="77777777" w:rsidTr="003C4E0A">
        <w:trPr>
          <w:trHeight w:val="576"/>
        </w:trPr>
        <w:tc>
          <w:tcPr>
            <w:tcW w:w="9912" w:type="dxa"/>
            <w:shd w:val="clear" w:color="auto" w:fill="D9D9D9" w:themeFill="text2" w:themeFillShade="D9"/>
            <w:vAlign w:val="center"/>
          </w:tcPr>
          <w:p w14:paraId="791AAA54"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Is the data representative of the topic or phenomenon of interest?</w:t>
            </w:r>
          </w:p>
        </w:tc>
      </w:tr>
      <w:tr w:rsidR="00A346C7" w:rsidRPr="001478FF" w14:paraId="62A89661" w14:textId="77777777" w:rsidTr="0DB0E07C">
        <w:trPr>
          <w:trHeight w:val="617"/>
        </w:trPr>
        <w:tc>
          <w:tcPr>
            <w:tcW w:w="9912" w:type="dxa"/>
            <w:vAlign w:val="center"/>
          </w:tcPr>
          <w:p w14:paraId="5BA4F71A" w14:textId="3A509CD3"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04923932"/>
                <w14:checkbox>
                  <w14:checked w14:val="1"/>
                  <w14:checkedState w14:val="2612" w14:font="MS Gothic"/>
                  <w14:uncheckedState w14:val="2610" w14:font="MS Gothic"/>
                </w14:checkbox>
              </w:sdtPr>
              <w:sdtContent>
                <w:r w:rsidR="002F40E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19356534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w:t>
            </w:r>
          </w:p>
        </w:tc>
      </w:tr>
      <w:tr w:rsidR="00A346C7" w:rsidRPr="001478FF" w14:paraId="61009230" w14:textId="77777777" w:rsidTr="003C4E0A">
        <w:trPr>
          <w:trHeight w:val="576"/>
        </w:trPr>
        <w:tc>
          <w:tcPr>
            <w:tcW w:w="9912" w:type="dxa"/>
            <w:shd w:val="clear" w:color="auto" w:fill="D9D9D9" w:themeFill="text2" w:themeFillShade="D9"/>
            <w:vAlign w:val="center"/>
          </w:tcPr>
          <w:p w14:paraId="789E03B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Who are the potential beneficiaries of the data that you will collect/ generate or re-use? (Select all that apply)</w:t>
            </w:r>
          </w:p>
        </w:tc>
      </w:tr>
      <w:tr w:rsidR="00A346C7" w:rsidRPr="001478FF" w14:paraId="1F24FC18" w14:textId="77777777" w:rsidTr="0DB0E07C">
        <w:trPr>
          <w:trHeight w:val="2041"/>
        </w:trPr>
        <w:tc>
          <w:tcPr>
            <w:tcW w:w="9912" w:type="dxa"/>
            <w:vAlign w:val="center"/>
          </w:tcPr>
          <w:p w14:paraId="6DF52310" w14:textId="41A2691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192637"/>
                <w14:checkbox>
                  <w14:checked w14:val="1"/>
                  <w14:checkedState w14:val="2612" w14:font="MS Gothic"/>
                  <w14:uncheckedState w14:val="2610" w14:font="MS Gothic"/>
                </w14:checkbox>
              </w:sdtPr>
              <w:sdtContent>
                <w:r w:rsidR="002F40E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researchers in the same field</w:t>
            </w:r>
          </w:p>
          <w:p w14:paraId="704EFEAB" w14:textId="0519ED59"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23731624"/>
                <w14:checkbox>
                  <w14:checked w14:val="1"/>
                  <w14:checkedState w14:val="2612" w14:font="MS Gothic"/>
                  <w14:uncheckedState w14:val="2610" w14:font="MS Gothic"/>
                </w14:checkbox>
              </w:sdtPr>
              <w:sdtContent>
                <w:r w:rsidR="002F40E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Researchers in other fields</w:t>
            </w:r>
          </w:p>
          <w:p w14:paraId="218CC8A7" w14:textId="466B51F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7519007"/>
                <w14:checkbox>
                  <w14:checked w14:val="1"/>
                  <w14:checkedState w14:val="2612" w14:font="MS Gothic"/>
                  <w14:uncheckedState w14:val="2610" w14:font="MS Gothic"/>
                </w14:checkbox>
              </w:sdtPr>
              <w:sdtContent>
                <w:r w:rsidR="002F40E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Industry partners or companies</w:t>
            </w:r>
          </w:p>
          <w:p w14:paraId="30FA831D" w14:textId="6B2B6DB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29771714"/>
                <w14:checkbox>
                  <w14:checked w14:val="1"/>
                  <w14:checkedState w14:val="2612" w14:font="MS Gothic"/>
                  <w14:uncheckedState w14:val="2610" w14:font="MS Gothic"/>
                </w14:checkbox>
              </w:sdtPr>
              <w:sdtContent>
                <w:r w:rsidR="002F40E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Government agencies or policymakers</w:t>
            </w:r>
          </w:p>
          <w:p w14:paraId="1584BE36" w14:textId="18324AA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3242923"/>
                <w14:checkbox>
                  <w14:checked w14:val="1"/>
                  <w14:checkedState w14:val="2612" w14:font="MS Gothic"/>
                  <w14:uncheckedState w14:val="2610" w14:font="MS Gothic"/>
                </w14:checkbox>
              </w:sdtPr>
              <w:sdtContent>
                <w:r w:rsidR="002F40E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Non-governmental organizations or advocacy groups</w:t>
            </w:r>
          </w:p>
          <w:p w14:paraId="2081ECD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498022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The general public</w:t>
            </w:r>
          </w:p>
          <w:p w14:paraId="3366E78B" w14:textId="037C46D6"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0886030"/>
                <w14:checkbox>
                  <w14:checked w14:val="1"/>
                  <w14:checkedState w14:val="2612" w14:font="MS Gothic"/>
                  <w14:uncheckedState w14:val="2610" w14:font="MS Gothic"/>
                </w14:checkbox>
              </w:sdtPr>
              <w:sdtContent>
                <w:r w:rsidR="002F40E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Educators or students</w:t>
            </w:r>
          </w:p>
          <w:p w14:paraId="0DCD7C44" w14:textId="06A0D51F"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00752192"/>
                <w14:checkbox>
                  <w14:checked w14:val="1"/>
                  <w14:checkedState w14:val="2612" w14:font="MS Gothic"/>
                  <w14:uncheckedState w14:val="2610" w14:font="MS Gothic"/>
                </w14:checkbox>
              </w:sdtPr>
              <w:sdtContent>
                <w:r w:rsidR="002F40E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8BCAA4D95504452980C58D7FA43E55B8"/>
                </w:placeholder>
              </w:sdtPr>
              <w:sdtContent>
                <w:sdt>
                  <w:sdtPr>
                    <w:rPr>
                      <w:rFonts w:asciiTheme="minorHAnsi" w:hAnsiTheme="minorHAnsi" w:cstheme="minorHAnsi"/>
                      <w:i/>
                      <w:iCs/>
                      <w:color w:val="808080" w:themeColor="background1" w:themeShade="80"/>
                    </w:rPr>
                    <w:id w:val="2088955148"/>
                    <w:placeholder>
                      <w:docPart w:val="F144D8B35F054353941164CFA9561D97"/>
                    </w:placeholder>
                    <w:text w:multiLine="1"/>
                  </w:sdtPr>
                  <w:sdtContent>
                    <w:r w:rsidR="002F40EB">
                      <w:rPr>
                        <w:rFonts w:asciiTheme="minorHAnsi" w:hAnsiTheme="minorHAnsi" w:cstheme="minorHAnsi"/>
                        <w:i/>
                        <w:iCs/>
                        <w:color w:val="808080" w:themeColor="background1" w:themeShade="80"/>
                        <w:sz w:val="22"/>
                        <w:szCs w:val="22"/>
                      </w:rPr>
                      <w:t>project partners</w:t>
                    </w:r>
                  </w:sdtContent>
                </w:sdt>
              </w:sdtContent>
            </w:sdt>
          </w:p>
        </w:tc>
      </w:tr>
      <w:tr w:rsidR="00A346C7" w:rsidRPr="001478FF" w14:paraId="2534DB9C" w14:textId="77777777" w:rsidTr="003C4E0A">
        <w:trPr>
          <w:trHeight w:val="576"/>
        </w:trPr>
        <w:tc>
          <w:tcPr>
            <w:tcW w:w="9912" w:type="dxa"/>
            <w:shd w:val="clear" w:color="auto" w:fill="D9D9D9" w:themeFill="text2" w:themeFillShade="D9"/>
            <w:vAlign w:val="center"/>
          </w:tcPr>
          <w:p w14:paraId="68E7F1D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potential impact of the data on the wider research community, industry, or society? (Select all that apply)</w:t>
            </w:r>
          </w:p>
        </w:tc>
      </w:tr>
      <w:tr w:rsidR="00A346C7" w:rsidRPr="001478FF" w14:paraId="2ECB18A9" w14:textId="77777777" w:rsidTr="0DB0E07C">
        <w:trPr>
          <w:trHeight w:val="2086"/>
        </w:trPr>
        <w:tc>
          <w:tcPr>
            <w:tcW w:w="9912" w:type="dxa"/>
            <w:vAlign w:val="center"/>
          </w:tcPr>
          <w:p w14:paraId="77D9ACB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3767997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Advancing scientific knowledge and discovery</w:t>
            </w:r>
          </w:p>
          <w:p w14:paraId="74C4A9EC" w14:textId="167DE43F"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84383796"/>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Driving innovation and economic growth</w:t>
            </w:r>
          </w:p>
          <w:p w14:paraId="37B7A5DE" w14:textId="4CC2C191"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96583164"/>
                <w14:checkbox>
                  <w14:checked w14:val="0"/>
                  <w14:checkedState w14:val="2612" w14:font="MS Gothic"/>
                  <w14:uncheckedState w14:val="2610" w14:font="MS Gothic"/>
                </w14:checkbox>
              </w:sdtPr>
              <w:sdtContent>
                <w:r w:rsidR="00F4330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Informing policy and decision-making</w:t>
            </w:r>
          </w:p>
          <w:p w14:paraId="1B62F5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005165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Improving public health and well-being</w:t>
            </w:r>
          </w:p>
          <w:p w14:paraId="3E622D9B" w14:textId="253444F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2551456"/>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Enhancing education and training</w:t>
            </w:r>
          </w:p>
          <w:p w14:paraId="577C6581"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7440072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Enabling new technologies or applications</w:t>
            </w:r>
          </w:p>
          <w:p w14:paraId="5A4EE9AB" w14:textId="4C33E5D0"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9886476"/>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Fostering international collaboration and partnerships</w:t>
            </w:r>
          </w:p>
          <w:p w14:paraId="20671CD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A698E89997C44BF685079E27B17F6FF5"/>
                </w:placeholder>
              </w:sdtPr>
              <w:sdtContent>
                <w:sdt>
                  <w:sdtPr>
                    <w:rPr>
                      <w:rFonts w:asciiTheme="minorHAnsi" w:hAnsiTheme="minorHAnsi" w:cstheme="minorHAnsi"/>
                      <w:i/>
                      <w:iCs/>
                      <w:color w:val="808080" w:themeColor="background1" w:themeShade="80"/>
                    </w:rPr>
                    <w:id w:val="636072238"/>
                    <w:placeholder>
                      <w:docPart w:val="CE6D2FF32B954968A3D0DE5AA1BA59B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38CA40BA" w14:textId="77777777" w:rsidTr="003C4E0A">
        <w:trPr>
          <w:trHeight w:val="576"/>
        </w:trPr>
        <w:tc>
          <w:tcPr>
            <w:tcW w:w="9912" w:type="dxa"/>
            <w:shd w:val="clear" w:color="auto" w:fill="D9D9D9" w:themeFill="text2" w:themeFillShade="D9"/>
            <w:vAlign w:val="center"/>
          </w:tcPr>
          <w:p w14:paraId="407DE51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00A346C7" w:rsidRPr="001478FF" w14:paraId="5695AD51" w14:textId="77777777" w:rsidTr="0DB0E07C">
        <w:trPr>
          <w:trHeight w:val="2265"/>
        </w:trPr>
        <w:tc>
          <w:tcPr>
            <w:tcW w:w="9912" w:type="dxa"/>
            <w:vAlign w:val="center"/>
          </w:tcPr>
          <w:p w14:paraId="4222013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5382956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Depositing data in a trusted repository</w:t>
            </w:r>
          </w:p>
          <w:p w14:paraId="2D94F55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26625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Providing metadata to enable discovery.</w:t>
            </w:r>
          </w:p>
          <w:p w14:paraId="4695E9F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797210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Assigning persistent identifiers to the data</w:t>
            </w:r>
          </w:p>
          <w:p w14:paraId="003CB7B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0862725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Making data available through a standardized access protocol</w:t>
            </w:r>
          </w:p>
          <w:p w14:paraId="3461AAC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851797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Enabling open access to the data</w:t>
            </w:r>
          </w:p>
          <w:p w14:paraId="21E2257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722838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Offering search keywords to optimize discovery.</w:t>
            </w:r>
          </w:p>
          <w:p w14:paraId="7BC4D1F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Establishing a data access committee to evaluate and approve access requests.</w:t>
            </w:r>
          </w:p>
          <w:p w14:paraId="48B73131"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2554430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Providing documentation to validate data analysis and facilitate re-use.</w:t>
            </w:r>
          </w:p>
          <w:p w14:paraId="36E6FD71" w14:textId="14EDA18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877204579"/>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4A0881530EF54095885A010462FE7D14"/>
                </w:placeholder>
              </w:sdtPr>
              <w:sdtContent>
                <w:sdt>
                  <w:sdtPr>
                    <w:rPr>
                      <w:rFonts w:asciiTheme="minorHAnsi" w:hAnsiTheme="minorHAnsi" w:cstheme="minorHAnsi"/>
                      <w:i/>
                      <w:iCs/>
                      <w:color w:val="808080" w:themeColor="background1" w:themeShade="80"/>
                    </w:rPr>
                    <w:id w:val="-1070190129"/>
                    <w:placeholder>
                      <w:docPart w:val="0DB0767DC01C4BF6A15AD0487914AEAF"/>
                    </w:placeholder>
                    <w:text w:multiLine="1"/>
                  </w:sdtPr>
                  <w:sdtContent>
                    <w:r w:rsidR="00F4330C">
                      <w:rPr>
                        <w:rFonts w:asciiTheme="minorHAnsi" w:hAnsiTheme="minorHAnsi" w:cstheme="minorHAnsi"/>
                        <w:i/>
                        <w:iCs/>
                        <w:color w:val="808080" w:themeColor="background1" w:themeShade="80"/>
                        <w:sz w:val="22"/>
                        <w:szCs w:val="22"/>
                      </w:rPr>
                      <w:t>Scientific/industrial publications deduced through data analysis</w:t>
                    </w:r>
                  </w:sdtContent>
                </w:sdt>
              </w:sdtContent>
            </w:sdt>
          </w:p>
        </w:tc>
      </w:tr>
    </w:tbl>
    <w:p w14:paraId="68F28F2B" w14:textId="77777777" w:rsidR="00A346C7" w:rsidRDefault="00A346C7" w:rsidP="00A346C7"/>
    <w:p w14:paraId="299A9FBC" w14:textId="453602E9" w:rsidR="00354C3C" w:rsidRDefault="00354C3C">
      <w:pPr>
        <w:jc w:val="left"/>
      </w:pPr>
      <w:r>
        <w:br w:type="page"/>
      </w:r>
    </w:p>
    <w:p w14:paraId="441A6B3A" w14:textId="77777777" w:rsidR="00354C3C" w:rsidRPr="00A346C7" w:rsidRDefault="00354C3C" w:rsidP="00A346C7"/>
    <w:p w14:paraId="184242C8" w14:textId="77777777" w:rsidR="001478FF" w:rsidRDefault="001478FF" w:rsidP="001478FF">
      <w:pPr>
        <w:pStyle w:val="Heading1"/>
      </w:pPr>
      <w:bookmarkStart w:id="4" w:name="_Toc155868988"/>
      <w:r w:rsidRPr="001478FF">
        <w:t>FAIR DATA</w:t>
      </w:r>
      <w:bookmarkEnd w:id="4"/>
    </w:p>
    <w:p w14:paraId="63DCEC21" w14:textId="77777777" w:rsidR="001478FF" w:rsidRDefault="001478FF" w:rsidP="001478FF">
      <w:pPr>
        <w:pStyle w:val="Heading2"/>
      </w:pPr>
      <w:bookmarkStart w:id="5" w:name="_Toc155868989"/>
      <w:r w:rsidRPr="001478FF">
        <w:t>FAIR DATA - Making data findable, including provisions for metadata.</w:t>
      </w:r>
      <w:bookmarkEnd w:id="5"/>
    </w:p>
    <w:tbl>
      <w:tblPr>
        <w:tblStyle w:val="TableGrid"/>
        <w:tblW w:w="0" w:type="auto"/>
        <w:tblLook w:val="04A0" w:firstRow="1" w:lastRow="0" w:firstColumn="1" w:lastColumn="0" w:noHBand="0" w:noVBand="1"/>
      </w:tblPr>
      <w:tblGrid>
        <w:gridCol w:w="9912"/>
      </w:tblGrid>
      <w:tr w:rsidR="00A565D3" w:rsidRPr="00A565D3" w14:paraId="49E6F6BE" w14:textId="77777777" w:rsidTr="003C4E0A">
        <w:trPr>
          <w:trHeight w:val="432"/>
        </w:trPr>
        <w:tc>
          <w:tcPr>
            <w:tcW w:w="9912" w:type="dxa"/>
            <w:shd w:val="clear" w:color="auto" w:fill="D9D9D9" w:themeFill="text2" w:themeFillShade="D9"/>
            <w:vAlign w:val="center"/>
          </w:tcPr>
          <w:p w14:paraId="762022E1"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00A565D3" w:rsidRPr="00A565D3" w14:paraId="2E7769CA" w14:textId="77777777" w:rsidTr="00A565D3">
        <w:trPr>
          <w:trHeight w:val="435"/>
        </w:trPr>
        <w:tc>
          <w:tcPr>
            <w:tcW w:w="9912" w:type="dxa"/>
            <w:vAlign w:val="center"/>
          </w:tcPr>
          <w:p w14:paraId="3C94AB2B" w14:textId="5FAC19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3334640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03486378"/>
                <w14:checkbox>
                  <w14:checked w14:val="1"/>
                  <w14:checkedState w14:val="2612" w14:font="MS Gothic"/>
                  <w14:uncheckedState w14:val="2610" w14:font="MS Gothic"/>
                </w14:checkbox>
              </w:sdtPr>
              <w:sdtContent>
                <w:r w:rsidR="00F4330C">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6C08881" w14:textId="77777777" w:rsidTr="003C4E0A">
        <w:trPr>
          <w:trHeight w:val="432"/>
        </w:trPr>
        <w:tc>
          <w:tcPr>
            <w:tcW w:w="9912" w:type="dxa"/>
            <w:shd w:val="clear" w:color="auto" w:fill="D9D9D9" w:themeFill="text2" w:themeFillShade="D9"/>
            <w:vAlign w:val="center"/>
          </w:tcPr>
          <w:p w14:paraId="362223B4"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00A565D3" w:rsidRPr="00A565D3" w14:paraId="49009E58" w14:textId="77777777" w:rsidTr="00A565D3">
        <w:trPr>
          <w:trHeight w:val="1426"/>
        </w:trPr>
        <w:tc>
          <w:tcPr>
            <w:tcW w:w="9912" w:type="dxa"/>
            <w:vAlign w:val="center"/>
          </w:tcPr>
          <w:p w14:paraId="3341AE15"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7950797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DOI</w:t>
            </w:r>
          </w:p>
          <w:p w14:paraId="79C020B6" w14:textId="77777777" w:rsidR="00A565D3" w:rsidRPr="00A565D3" w:rsidRDefault="00000000" w:rsidP="00A565D3">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URN</w:t>
            </w:r>
          </w:p>
          <w:p w14:paraId="5AB3D216" w14:textId="77777777" w:rsidR="00A565D3" w:rsidRPr="00A565D3" w:rsidRDefault="00000000" w:rsidP="00A565D3">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ARK</w:t>
            </w:r>
          </w:p>
          <w:p w14:paraId="3F8F8C74" w14:textId="77777777" w:rsidR="00A565D3" w:rsidRPr="00A565D3" w:rsidRDefault="00000000" w:rsidP="00A565D3">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PURL</w:t>
            </w:r>
          </w:p>
          <w:p w14:paraId="010C1EA7" w14:textId="62808DDB"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9142835"/>
                <w14:checkbox>
                  <w14:checked w14:val="1"/>
                  <w14:checkedState w14:val="2612" w14:font="MS Gothic"/>
                  <w14:uncheckedState w14:val="2610" w14:font="MS Gothic"/>
                </w14:checkbox>
              </w:sdtPr>
              <w:sdtContent>
                <w:r w:rsidR="00F4330C">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Other (Please Specify) </w:t>
            </w:r>
            <w:sdt>
              <w:sdtPr>
                <w:rPr>
                  <w:rFonts w:asciiTheme="minorHAnsi" w:hAnsiTheme="minorHAnsi" w:cstheme="minorHAnsi"/>
                  <w:b w:val="0"/>
                  <w:bCs w:val="0"/>
                  <w:color w:val="auto"/>
                  <w:sz w:val="22"/>
                  <w:szCs w:val="22"/>
                </w:rPr>
                <w:id w:val="-1065878584"/>
                <w:placeholder>
                  <w:docPart w:val="3ED73D387160454BB232A99789C3C8EA"/>
                </w:placeholder>
              </w:sdtPr>
              <w:sdtContent>
                <w:sdt>
                  <w:sdtPr>
                    <w:rPr>
                      <w:rFonts w:asciiTheme="minorHAnsi" w:hAnsiTheme="minorHAnsi" w:cstheme="minorHAnsi"/>
                      <w:b w:val="0"/>
                      <w:bCs w:val="0"/>
                      <w:i/>
                      <w:iCs/>
                      <w:color w:val="808080" w:themeColor="background1" w:themeShade="80"/>
                      <w:sz w:val="22"/>
                      <w:szCs w:val="22"/>
                    </w:rPr>
                    <w:id w:val="1440411549"/>
                    <w:placeholder>
                      <w:docPart w:val="89A776230C9A49F788BA9696F786414B"/>
                    </w:placeholder>
                    <w:text w:multiLine="1"/>
                  </w:sdtPr>
                  <w:sdtContent>
                    <w:r w:rsidR="00F4330C">
                      <w:rPr>
                        <w:rFonts w:asciiTheme="minorHAnsi" w:hAnsiTheme="minorHAnsi" w:cstheme="minorHAnsi"/>
                        <w:b w:val="0"/>
                        <w:bCs w:val="0"/>
                        <w:i/>
                        <w:iCs/>
                        <w:color w:val="808080" w:themeColor="background1" w:themeShade="80"/>
                        <w:sz w:val="22"/>
                        <w:szCs w:val="22"/>
                      </w:rPr>
                      <w:t>N/A</w:t>
                    </w:r>
                  </w:sdtContent>
                </w:sdt>
              </w:sdtContent>
            </w:sdt>
          </w:p>
        </w:tc>
      </w:tr>
      <w:tr w:rsidR="00A565D3" w:rsidRPr="00A565D3" w14:paraId="7B8EB902" w14:textId="77777777" w:rsidTr="003C4E0A">
        <w:trPr>
          <w:trHeight w:val="432"/>
        </w:trPr>
        <w:tc>
          <w:tcPr>
            <w:tcW w:w="9912" w:type="dxa"/>
            <w:shd w:val="clear" w:color="auto" w:fill="D9D9D9" w:themeFill="text2" w:themeFillShade="D9"/>
            <w:vAlign w:val="center"/>
          </w:tcPr>
          <w:p w14:paraId="37C78038"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00A565D3" w:rsidRPr="00A565D3" w14:paraId="52670865" w14:textId="77777777" w:rsidTr="00A565D3">
        <w:trPr>
          <w:trHeight w:val="421"/>
        </w:trPr>
        <w:tc>
          <w:tcPr>
            <w:tcW w:w="9912" w:type="dxa"/>
            <w:vAlign w:val="center"/>
          </w:tcPr>
          <w:p w14:paraId="2D5C8BAC" w14:textId="609E0CBF"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09296033"/>
                <w14:checkbox>
                  <w14:checked w14:val="0"/>
                  <w14:checkedState w14:val="2612" w14:font="MS Gothic"/>
                  <w14:uncheckedState w14:val="2610" w14:font="MS Gothic"/>
                </w14:checkbox>
              </w:sdtPr>
              <w:sdtContent>
                <w:r w:rsidR="00A565D3" w:rsidRPr="00A565D3">
                  <w:rPr>
                    <w:rFonts w:ascii="Segoe UI Symbol"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55470351"/>
                <w14:checkbox>
                  <w14:checked w14:val="1"/>
                  <w14:checkedState w14:val="2612" w14:font="MS Gothic"/>
                  <w14:uncheckedState w14:val="2610" w14:font="MS Gothic"/>
                </w14:checkbox>
              </w:sdtPr>
              <w:sdtContent>
                <w:r w:rsidR="00F4330C">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8AED97F" w14:textId="77777777" w:rsidTr="003C4E0A">
        <w:trPr>
          <w:trHeight w:val="432"/>
        </w:trPr>
        <w:tc>
          <w:tcPr>
            <w:tcW w:w="9912" w:type="dxa"/>
            <w:shd w:val="clear" w:color="auto" w:fill="D9D9D9" w:themeFill="text2" w:themeFillShade="D9"/>
            <w:vAlign w:val="center"/>
          </w:tcPr>
          <w:p w14:paraId="55B9EC66"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00A565D3" w:rsidRPr="00A565D3" w14:paraId="1523D17E" w14:textId="77777777" w:rsidTr="00A565D3">
        <w:trPr>
          <w:trHeight w:val="1400"/>
        </w:trPr>
        <w:tc>
          <w:tcPr>
            <w:tcW w:w="9912" w:type="dxa"/>
            <w:vAlign w:val="center"/>
          </w:tcPr>
          <w:p w14:paraId="46DAD22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6916906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Descriptive metadata (e.g., title, author, date, description)</w:t>
            </w:r>
          </w:p>
          <w:p w14:paraId="53BDD78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381286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Administrative metadata (e.g., access restrictions, provenance, file format)</w:t>
            </w:r>
          </w:p>
          <w:p w14:paraId="3502EF7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72432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Structural metadata (e.g., relationships between different data objects)</w:t>
            </w:r>
          </w:p>
          <w:p w14:paraId="4CA9D81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4480295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Technical metadata (e.g., file size, resolution, software used)</w:t>
            </w:r>
          </w:p>
          <w:p w14:paraId="2AD3A9BF" w14:textId="61D6D308" w:rsidR="00A565D3" w:rsidRPr="00A565D3" w:rsidRDefault="00000000" w:rsidP="00A565D3">
            <w:pPr>
              <w:jc w:val="left"/>
              <w:rPr>
                <w:rFonts w:asciiTheme="minorHAnsi" w:hAnsiTheme="minorHAnsi" w:cstheme="minorHAnsi"/>
              </w:rPr>
            </w:pPr>
            <w:sdt>
              <w:sdtPr>
                <w:rPr>
                  <w:rFonts w:asciiTheme="minorHAnsi" w:hAnsiTheme="minorHAnsi" w:cstheme="minorHAnsi"/>
                </w:rPr>
                <w:id w:val="-1045986573"/>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43767271"/>
                <w:placeholder>
                  <w:docPart w:val="C4795D2A72F64E84A80C9FB80D5BC641"/>
                </w:placeholder>
              </w:sdtPr>
              <w:sdtContent>
                <w:sdt>
                  <w:sdtPr>
                    <w:rPr>
                      <w:rFonts w:asciiTheme="minorHAnsi" w:hAnsiTheme="minorHAnsi" w:cstheme="minorHAnsi"/>
                      <w:b/>
                      <w:bCs/>
                      <w:i/>
                      <w:iCs/>
                      <w:color w:val="808080" w:themeColor="background1" w:themeShade="80"/>
                    </w:rPr>
                    <w:id w:val="1009565253"/>
                    <w:placeholder>
                      <w:docPart w:val="3BBC15D9BBAE439C87E11351F8BE2BC0"/>
                    </w:placeholder>
                    <w:text w:multiLine="1"/>
                  </w:sdtPr>
                  <w:sdtContent>
                    <w:r w:rsidR="00F4330C">
                      <w:rPr>
                        <w:rFonts w:asciiTheme="minorHAnsi" w:hAnsiTheme="minorHAnsi" w:cstheme="minorHAnsi"/>
                        <w:b/>
                        <w:bCs/>
                        <w:i/>
                        <w:iCs/>
                        <w:color w:val="808080" w:themeColor="background1" w:themeShade="80"/>
                      </w:rPr>
                      <w:t>N/A</w:t>
                    </w:r>
                  </w:sdtContent>
                </w:sdt>
              </w:sdtContent>
            </w:sdt>
          </w:p>
        </w:tc>
      </w:tr>
      <w:tr w:rsidR="00A565D3" w:rsidRPr="00A565D3" w14:paraId="1E928901" w14:textId="77777777" w:rsidTr="003C4E0A">
        <w:trPr>
          <w:trHeight w:val="432"/>
        </w:trPr>
        <w:tc>
          <w:tcPr>
            <w:tcW w:w="9912" w:type="dxa"/>
            <w:shd w:val="clear" w:color="auto" w:fill="D9D9D9" w:themeFill="text2" w:themeFillShade="D9"/>
            <w:vAlign w:val="center"/>
          </w:tcPr>
          <w:p w14:paraId="1A287EBB"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00A565D3" w:rsidRPr="00A565D3" w14:paraId="3D07A67D" w14:textId="77777777" w:rsidTr="00A565D3">
        <w:trPr>
          <w:trHeight w:val="1853"/>
        </w:trPr>
        <w:tc>
          <w:tcPr>
            <w:tcW w:w="9912" w:type="dxa"/>
            <w:vAlign w:val="center"/>
          </w:tcPr>
          <w:p w14:paraId="769EA04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1825277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Dublin Core</w:t>
            </w:r>
          </w:p>
          <w:p w14:paraId="3E770D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Darwin Core</w:t>
            </w:r>
          </w:p>
          <w:p w14:paraId="7846DAA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7951736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DataCite Metadata Schema</w:t>
            </w:r>
          </w:p>
          <w:p w14:paraId="5140218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ISO/IEC 11179</w:t>
            </w:r>
          </w:p>
          <w:p w14:paraId="2452E32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FGDC Metadata Standard</w:t>
            </w:r>
          </w:p>
          <w:p w14:paraId="1AE02D7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EML (Ecological Metadata Language)</w:t>
            </w:r>
          </w:p>
          <w:p w14:paraId="253D558C" w14:textId="0BBD44B4" w:rsidR="00A565D3" w:rsidRPr="00A565D3" w:rsidRDefault="00000000" w:rsidP="00A565D3">
            <w:pPr>
              <w:jc w:val="left"/>
              <w:rPr>
                <w:rFonts w:asciiTheme="minorHAnsi" w:hAnsiTheme="minorHAnsi" w:cstheme="minorHAnsi"/>
              </w:rPr>
            </w:pPr>
            <w:sdt>
              <w:sdtPr>
                <w:rPr>
                  <w:rFonts w:asciiTheme="minorHAnsi" w:hAnsiTheme="minorHAnsi" w:cstheme="minorHAnsi"/>
                </w:rPr>
                <w:id w:val="448137281"/>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342856528"/>
                <w:placeholder>
                  <w:docPart w:val="EA145A5C57AD45E2BBA2BF25CCBC1EA1"/>
                </w:placeholder>
              </w:sdtPr>
              <w:sdtContent>
                <w:sdt>
                  <w:sdtPr>
                    <w:rPr>
                      <w:rFonts w:asciiTheme="minorHAnsi" w:hAnsiTheme="minorHAnsi" w:cstheme="minorHAnsi"/>
                      <w:b/>
                      <w:bCs/>
                      <w:i/>
                      <w:iCs/>
                      <w:color w:val="808080" w:themeColor="background1" w:themeShade="80"/>
                    </w:rPr>
                    <w:id w:val="2028057115"/>
                    <w:placeholder>
                      <w:docPart w:val="2BC5E991D2EC42E08C59D7A4E185B95C"/>
                    </w:placeholder>
                    <w:text w:multiLine="1"/>
                  </w:sdtPr>
                  <w:sdtContent>
                    <w:r w:rsidR="00F4330C">
                      <w:rPr>
                        <w:rFonts w:asciiTheme="minorHAnsi" w:hAnsiTheme="minorHAnsi" w:cstheme="minorHAnsi"/>
                        <w:b/>
                        <w:bCs/>
                        <w:i/>
                        <w:iCs/>
                        <w:color w:val="808080" w:themeColor="background1" w:themeShade="80"/>
                      </w:rPr>
                      <w:t>N/A</w:t>
                    </w:r>
                  </w:sdtContent>
                </w:sdt>
              </w:sdtContent>
            </w:sdt>
          </w:p>
        </w:tc>
      </w:tr>
      <w:tr w:rsidR="00A565D3" w:rsidRPr="00A565D3" w14:paraId="0FBE659E" w14:textId="77777777" w:rsidTr="003C4E0A">
        <w:trPr>
          <w:trHeight w:val="432"/>
        </w:trPr>
        <w:tc>
          <w:tcPr>
            <w:tcW w:w="9912" w:type="dxa"/>
            <w:shd w:val="clear" w:color="auto" w:fill="D9D9D9" w:themeFill="text2" w:themeFillShade="D9"/>
            <w:vAlign w:val="center"/>
          </w:tcPr>
          <w:p w14:paraId="698ADFF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00A565D3" w:rsidRPr="00A565D3" w14:paraId="57C3D90A" w14:textId="77777777" w:rsidTr="00A565D3">
        <w:trPr>
          <w:trHeight w:val="1419"/>
        </w:trPr>
        <w:tc>
          <w:tcPr>
            <w:tcW w:w="9912" w:type="dxa"/>
            <w:vAlign w:val="center"/>
          </w:tcPr>
          <w:p w14:paraId="164D06F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Manually</w:t>
            </w:r>
          </w:p>
          <w:p w14:paraId="240FE2EE"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0575360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Automated</w:t>
            </w:r>
          </w:p>
          <w:p w14:paraId="108191B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947705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w:t>
            </w:r>
          </w:p>
          <w:p w14:paraId="55BFD75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293523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w:t>
            </w:r>
          </w:p>
          <w:p w14:paraId="3BB632B3" w14:textId="25D460A3" w:rsidR="00A565D3" w:rsidRPr="00A565D3" w:rsidRDefault="00000000" w:rsidP="00A565D3">
            <w:pPr>
              <w:jc w:val="left"/>
              <w:rPr>
                <w:rFonts w:asciiTheme="minorHAnsi" w:hAnsiTheme="minorHAnsi" w:cstheme="minorHAnsi"/>
              </w:rPr>
            </w:pPr>
            <w:sdt>
              <w:sdtPr>
                <w:rPr>
                  <w:rFonts w:asciiTheme="minorHAnsi" w:hAnsiTheme="minorHAnsi" w:cstheme="minorHAnsi"/>
                </w:rPr>
                <w:id w:val="1726102969"/>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dtPr>
              <w:sdtContent>
                <w:sdt>
                  <w:sdtPr>
                    <w:rPr>
                      <w:rFonts w:asciiTheme="minorHAnsi" w:hAnsiTheme="minorHAnsi" w:cstheme="minorHAnsi"/>
                      <w:b/>
                      <w:bCs/>
                      <w:i/>
                      <w:iCs/>
                      <w:color w:val="808080" w:themeColor="background1" w:themeShade="80"/>
                    </w:rPr>
                    <w:id w:val="2061592964"/>
                    <w:placeholder>
                      <w:docPart w:val="2F441D4922D14BFCAABD487AF27CD133"/>
                    </w:placeholder>
                    <w:text w:multiLine="1"/>
                  </w:sdtPr>
                  <w:sdtContent>
                    <w:r w:rsidR="00F4330C">
                      <w:rPr>
                        <w:rFonts w:asciiTheme="minorHAnsi" w:hAnsiTheme="minorHAnsi" w:cstheme="minorHAnsi"/>
                        <w:b/>
                        <w:bCs/>
                        <w:i/>
                        <w:iCs/>
                        <w:color w:val="808080" w:themeColor="background1" w:themeShade="80"/>
                      </w:rPr>
                      <w:t>N/A</w:t>
                    </w:r>
                  </w:sdtContent>
                </w:sdt>
              </w:sdtContent>
            </w:sdt>
          </w:p>
        </w:tc>
      </w:tr>
      <w:tr w:rsidR="00A565D3" w:rsidRPr="00A565D3" w14:paraId="77D62601" w14:textId="77777777" w:rsidTr="003C4E0A">
        <w:trPr>
          <w:trHeight w:val="576"/>
        </w:trPr>
        <w:tc>
          <w:tcPr>
            <w:tcW w:w="9912" w:type="dxa"/>
            <w:shd w:val="clear" w:color="auto" w:fill="D9D9D9" w:themeFill="text2" w:themeFillShade="D9"/>
            <w:vAlign w:val="center"/>
          </w:tcPr>
          <w:p w14:paraId="0F6A309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00A565D3" w:rsidRPr="00A565D3" w14:paraId="6DA271B7" w14:textId="77777777" w:rsidTr="00A565D3">
        <w:trPr>
          <w:trHeight w:val="712"/>
        </w:trPr>
        <w:sdt>
          <w:sdtPr>
            <w:rPr>
              <w:rFonts w:asciiTheme="minorHAnsi" w:hAnsiTheme="minorHAnsi" w:cstheme="minorHAnsi"/>
              <w:b/>
              <w:bCs/>
              <w:i/>
              <w:iCs/>
              <w:color w:val="808080" w:themeColor="background1" w:themeShade="80"/>
            </w:rPr>
            <w:id w:val="1869178405"/>
            <w:placeholder>
              <w:docPart w:val="5BDA7ABD31D544F8942A1A15604681B3"/>
            </w:placeholder>
            <w:text w:multiLine="1"/>
          </w:sdtPr>
          <w:sdtContent>
            <w:tc>
              <w:tcPr>
                <w:tcW w:w="9912" w:type="dxa"/>
                <w:vAlign w:val="center"/>
              </w:tcPr>
              <w:p w14:paraId="6D7CF3D0" w14:textId="04C28FF8" w:rsidR="00A565D3" w:rsidRPr="00A565D3" w:rsidRDefault="00F4330C" w:rsidP="00A565D3">
                <w:pPr>
                  <w:jc w:val="left"/>
                  <w:rPr>
                    <w:rFonts w:asciiTheme="minorHAnsi" w:hAnsiTheme="minorHAnsi" w:cstheme="minorHAnsi"/>
                  </w:rPr>
                </w:pPr>
                <w:r w:rsidRPr="00F4330C">
                  <w:rPr>
                    <w:rFonts w:asciiTheme="minorHAnsi" w:hAnsiTheme="minorHAnsi" w:cstheme="minorHAnsi"/>
                    <w:b/>
                    <w:bCs/>
                    <w:i/>
                    <w:iCs/>
                    <w:color w:val="808080" w:themeColor="background1" w:themeShade="80"/>
                  </w:rPr>
                  <w:t>N/A</w:t>
                </w:r>
              </w:p>
            </w:tc>
          </w:sdtContent>
        </w:sdt>
      </w:tr>
      <w:tr w:rsidR="00A565D3" w:rsidRPr="00A565D3" w14:paraId="4580723E" w14:textId="77777777" w:rsidTr="003C4E0A">
        <w:trPr>
          <w:trHeight w:val="576"/>
        </w:trPr>
        <w:tc>
          <w:tcPr>
            <w:tcW w:w="9912" w:type="dxa"/>
            <w:shd w:val="clear" w:color="auto" w:fill="D9D9D9" w:themeFill="text2" w:themeFillShade="D9"/>
            <w:vAlign w:val="center"/>
          </w:tcPr>
          <w:p w14:paraId="0BF15CC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search keywords or tags be provided in the metadata to optimize the possibility for discovery and then potential re-use?</w:t>
            </w:r>
          </w:p>
        </w:tc>
      </w:tr>
      <w:tr w:rsidR="00A565D3" w:rsidRPr="00A565D3" w14:paraId="2D67CFA4" w14:textId="77777777" w:rsidTr="00A565D3">
        <w:trPr>
          <w:trHeight w:val="510"/>
        </w:trPr>
        <w:tc>
          <w:tcPr>
            <w:tcW w:w="9912" w:type="dxa"/>
            <w:vAlign w:val="center"/>
          </w:tcPr>
          <w:p w14:paraId="6BAB8059" w14:textId="5DFF55B5" w:rsidR="00A565D3" w:rsidRPr="00A565D3" w:rsidRDefault="00000000" w:rsidP="00A565D3">
            <w:pPr>
              <w:jc w:val="left"/>
              <w:rPr>
                <w:rFonts w:asciiTheme="minorHAnsi" w:hAnsiTheme="minorHAnsi" w:cstheme="minorHAnsi"/>
              </w:rPr>
            </w:pPr>
            <w:sdt>
              <w:sdtPr>
                <w:rPr>
                  <w:rFonts w:asciiTheme="minorHAnsi" w:hAnsiTheme="minorHAnsi" w:cstheme="minorHAnsi"/>
                </w:rPr>
                <w:id w:val="-81433356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583721488"/>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41AAF55F" w14:textId="77777777" w:rsidTr="003C4E0A">
        <w:trPr>
          <w:trHeight w:val="432"/>
        </w:trPr>
        <w:tc>
          <w:tcPr>
            <w:tcW w:w="9912" w:type="dxa"/>
            <w:shd w:val="clear" w:color="auto" w:fill="D9D9D9" w:themeFill="text2" w:themeFillShade="D9"/>
            <w:vAlign w:val="center"/>
          </w:tcPr>
          <w:p w14:paraId="0295A36B"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select the keywords?</w:t>
            </w:r>
          </w:p>
        </w:tc>
      </w:tr>
      <w:tr w:rsidR="00A565D3" w:rsidRPr="00A565D3" w14:paraId="4A1FD71F" w14:textId="77777777" w:rsidTr="00A565D3">
        <w:trPr>
          <w:trHeight w:val="1143"/>
        </w:trPr>
        <w:tc>
          <w:tcPr>
            <w:tcW w:w="9912" w:type="dxa"/>
            <w:vAlign w:val="center"/>
          </w:tcPr>
          <w:p w14:paraId="56940B83"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Manually</w:t>
            </w:r>
          </w:p>
          <w:p w14:paraId="088A94CF"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285500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Using automated tools</w:t>
            </w:r>
          </w:p>
          <w:p w14:paraId="477B721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025985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Combination of both.</w:t>
            </w:r>
          </w:p>
          <w:p w14:paraId="65D57CC1" w14:textId="73C4F5A3" w:rsidR="00A565D3" w:rsidRPr="00A565D3" w:rsidRDefault="00000000" w:rsidP="00A565D3">
            <w:pPr>
              <w:jc w:val="left"/>
              <w:rPr>
                <w:rFonts w:asciiTheme="minorHAnsi" w:hAnsiTheme="minorHAnsi" w:cstheme="minorHAnsi"/>
              </w:rPr>
            </w:pPr>
            <w:sdt>
              <w:sdtPr>
                <w:rPr>
                  <w:rFonts w:asciiTheme="minorHAnsi" w:hAnsiTheme="minorHAnsi" w:cstheme="minorHAnsi"/>
                </w:rPr>
                <w:id w:val="-132875573"/>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dtPr>
              <w:sdtContent>
                <w:sdt>
                  <w:sdtPr>
                    <w:rPr>
                      <w:rFonts w:asciiTheme="minorHAnsi" w:hAnsiTheme="minorHAnsi" w:cstheme="minorHAnsi"/>
                      <w:b/>
                      <w:bCs/>
                      <w:i/>
                      <w:iCs/>
                      <w:color w:val="808080" w:themeColor="background1" w:themeShade="80"/>
                    </w:rPr>
                    <w:id w:val="-1118287976"/>
                    <w:placeholder>
                      <w:docPart w:val="426FE7E516A54EC4975380F034AAA722"/>
                    </w:placeholder>
                    <w:text w:multiLine="1"/>
                  </w:sdtPr>
                  <w:sdtContent>
                    <w:r w:rsidR="00F4330C">
                      <w:rPr>
                        <w:rFonts w:asciiTheme="minorHAnsi" w:hAnsiTheme="minorHAnsi" w:cstheme="minorHAnsi"/>
                        <w:b/>
                        <w:bCs/>
                        <w:i/>
                        <w:iCs/>
                        <w:color w:val="808080" w:themeColor="background1" w:themeShade="80"/>
                      </w:rPr>
                      <w:t>N/A</w:t>
                    </w:r>
                  </w:sdtContent>
                </w:sdt>
              </w:sdtContent>
            </w:sdt>
          </w:p>
        </w:tc>
      </w:tr>
      <w:tr w:rsidR="00A565D3" w:rsidRPr="00A565D3" w14:paraId="28D813E9" w14:textId="77777777" w:rsidTr="003C4E0A">
        <w:trPr>
          <w:trHeight w:val="432"/>
        </w:trPr>
        <w:tc>
          <w:tcPr>
            <w:tcW w:w="9912" w:type="dxa"/>
            <w:shd w:val="clear" w:color="auto" w:fill="D9D9D9" w:themeFill="text2" w:themeFillShade="D9"/>
            <w:vAlign w:val="center"/>
          </w:tcPr>
          <w:p w14:paraId="428CA66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00A565D3" w:rsidRPr="00A565D3" w14:paraId="09904E1F" w14:textId="77777777" w:rsidTr="00A565D3">
        <w:trPr>
          <w:trHeight w:val="1112"/>
        </w:trPr>
        <w:tc>
          <w:tcPr>
            <w:tcW w:w="9912" w:type="dxa"/>
            <w:vAlign w:val="center"/>
          </w:tcPr>
          <w:p w14:paraId="048093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Standardized across the project.</w:t>
            </w:r>
          </w:p>
          <w:p w14:paraId="53A1EF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7375025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Left to individual researchers to assign.</w:t>
            </w:r>
          </w:p>
          <w:p w14:paraId="06688C7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34802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Combination of both</w:t>
            </w:r>
          </w:p>
          <w:p w14:paraId="73E093BA" w14:textId="2B6464D9" w:rsidR="00A565D3" w:rsidRPr="00A565D3" w:rsidRDefault="00000000" w:rsidP="00A565D3">
            <w:pPr>
              <w:jc w:val="left"/>
              <w:rPr>
                <w:rFonts w:asciiTheme="minorHAnsi" w:hAnsiTheme="minorHAnsi" w:cstheme="minorHAnsi"/>
              </w:rPr>
            </w:pPr>
            <w:sdt>
              <w:sdtPr>
                <w:rPr>
                  <w:rFonts w:asciiTheme="minorHAnsi" w:hAnsiTheme="minorHAnsi" w:cstheme="minorHAnsi"/>
                </w:rPr>
                <w:id w:val="-764617706"/>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dtPr>
              <w:sdtContent>
                <w:sdt>
                  <w:sdtPr>
                    <w:rPr>
                      <w:rFonts w:asciiTheme="minorHAnsi" w:hAnsiTheme="minorHAnsi" w:cstheme="minorHAnsi"/>
                      <w:b/>
                      <w:bCs/>
                      <w:i/>
                      <w:iCs/>
                      <w:color w:val="808080" w:themeColor="background1" w:themeShade="80"/>
                    </w:rPr>
                    <w:id w:val="-1294367677"/>
                    <w:placeholder>
                      <w:docPart w:val="70EC874BA31540AA8C25F2165E0A0C9D"/>
                    </w:placeholder>
                    <w:text w:multiLine="1"/>
                  </w:sdtPr>
                  <w:sdtContent>
                    <w:r w:rsidR="00F4330C">
                      <w:rPr>
                        <w:rFonts w:asciiTheme="minorHAnsi" w:hAnsiTheme="minorHAnsi" w:cstheme="minorHAnsi"/>
                        <w:b/>
                        <w:bCs/>
                        <w:i/>
                        <w:iCs/>
                        <w:color w:val="808080" w:themeColor="background1" w:themeShade="80"/>
                      </w:rPr>
                      <w:t>N/A</w:t>
                    </w:r>
                  </w:sdtContent>
                </w:sdt>
              </w:sdtContent>
            </w:sdt>
          </w:p>
        </w:tc>
      </w:tr>
      <w:tr w:rsidR="00A565D3" w:rsidRPr="00A565D3" w14:paraId="3F0DB57E" w14:textId="77777777" w:rsidTr="003C4E0A">
        <w:trPr>
          <w:trHeight w:val="432"/>
        </w:trPr>
        <w:tc>
          <w:tcPr>
            <w:tcW w:w="9912" w:type="dxa"/>
            <w:shd w:val="clear" w:color="auto" w:fill="D9D9D9" w:themeFill="text2" w:themeFillShade="D9"/>
            <w:vAlign w:val="center"/>
          </w:tcPr>
          <w:p w14:paraId="00119F02"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00A565D3" w:rsidRPr="00A565D3" w14:paraId="54369059" w14:textId="77777777" w:rsidTr="00A565D3">
        <w:trPr>
          <w:trHeight w:val="737"/>
        </w:trPr>
        <w:sdt>
          <w:sdtPr>
            <w:rPr>
              <w:rFonts w:asciiTheme="minorHAnsi" w:hAnsiTheme="minorHAnsi" w:cstheme="minorHAnsi"/>
              <w:b/>
              <w:bCs/>
              <w:i/>
              <w:iCs/>
              <w:color w:val="808080" w:themeColor="background1" w:themeShade="80"/>
            </w:rPr>
            <w:id w:val="1984969860"/>
            <w:placeholder>
              <w:docPart w:val="D2E84A1EB7C44CDCBC96FBA86CFEBC8B"/>
            </w:placeholder>
            <w:text w:multiLine="1"/>
          </w:sdtPr>
          <w:sdtContent>
            <w:tc>
              <w:tcPr>
                <w:tcW w:w="9912" w:type="dxa"/>
                <w:vAlign w:val="center"/>
              </w:tcPr>
              <w:p w14:paraId="0BF86B3C" w14:textId="2AF63BE0" w:rsidR="00A565D3" w:rsidRPr="00A565D3" w:rsidRDefault="00F4330C" w:rsidP="00A565D3">
                <w:pPr>
                  <w:jc w:val="left"/>
                  <w:rPr>
                    <w:rFonts w:asciiTheme="minorHAnsi" w:hAnsiTheme="minorHAnsi" w:cstheme="minorHAnsi"/>
                  </w:rPr>
                </w:pPr>
                <w:r w:rsidRPr="00F4330C">
                  <w:rPr>
                    <w:rFonts w:asciiTheme="minorHAnsi" w:hAnsiTheme="minorHAnsi" w:cstheme="minorHAnsi"/>
                    <w:b/>
                    <w:bCs/>
                    <w:i/>
                    <w:iCs/>
                    <w:color w:val="808080" w:themeColor="background1" w:themeShade="80"/>
                  </w:rPr>
                  <w:t>N/A</w:t>
                </w:r>
              </w:p>
            </w:tc>
          </w:sdtContent>
        </w:sdt>
      </w:tr>
      <w:tr w:rsidR="00A565D3" w:rsidRPr="00A565D3" w14:paraId="2DAFEBBA" w14:textId="77777777" w:rsidTr="003C4E0A">
        <w:trPr>
          <w:trHeight w:val="576"/>
        </w:trPr>
        <w:tc>
          <w:tcPr>
            <w:tcW w:w="9912" w:type="dxa"/>
            <w:shd w:val="clear" w:color="auto" w:fill="D9D9D9" w:themeFill="text2" w:themeFillShade="D9"/>
            <w:vAlign w:val="center"/>
          </w:tcPr>
          <w:p w14:paraId="4C4C7EF9" w14:textId="0DFF69F1"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00A565D3" w:rsidRPr="00A565D3" w14:paraId="174D1938" w14:textId="77777777" w:rsidTr="00A565D3">
        <w:trPr>
          <w:trHeight w:val="547"/>
        </w:trPr>
        <w:tc>
          <w:tcPr>
            <w:tcW w:w="9912" w:type="dxa"/>
            <w:vAlign w:val="center"/>
          </w:tcPr>
          <w:p w14:paraId="50F30D2B"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38757151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42977469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71D2BF3C" w14:textId="77777777" w:rsidTr="003C4E0A">
        <w:trPr>
          <w:trHeight w:val="432"/>
        </w:trPr>
        <w:tc>
          <w:tcPr>
            <w:tcW w:w="9912" w:type="dxa"/>
            <w:shd w:val="clear" w:color="auto" w:fill="D9D9D9" w:themeFill="text2" w:themeFillShade="D9"/>
            <w:vAlign w:val="center"/>
          </w:tcPr>
          <w:p w14:paraId="03CD30B8"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00A565D3" w:rsidRPr="00A565D3" w14:paraId="63E460FC" w14:textId="77777777" w:rsidTr="00A565D3">
        <w:trPr>
          <w:trHeight w:val="1152"/>
        </w:trPr>
        <w:tc>
          <w:tcPr>
            <w:tcW w:w="9912" w:type="dxa"/>
            <w:vAlign w:val="center"/>
          </w:tcPr>
          <w:p w14:paraId="3CFF4A1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95482368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Freely available</w:t>
            </w:r>
          </w:p>
          <w:p w14:paraId="28C976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893759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users.</w:t>
            </w:r>
          </w:p>
          <w:p w14:paraId="53CD033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communities.</w:t>
            </w:r>
          </w:p>
          <w:p w14:paraId="7B00AC71" w14:textId="6828CCBA" w:rsidR="00A565D3" w:rsidRPr="00A565D3" w:rsidRDefault="00A565D3" w:rsidP="00A565D3">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dtPr>
              <w:sdtContent>
                <w:sdt>
                  <w:sdtPr>
                    <w:rPr>
                      <w:rFonts w:asciiTheme="minorHAnsi" w:hAnsiTheme="minorHAnsi" w:cstheme="minorHAnsi"/>
                      <w:b/>
                      <w:bCs/>
                      <w:i/>
                      <w:iCs/>
                      <w:color w:val="808080" w:themeColor="background1" w:themeShade="80"/>
                    </w:rPr>
                    <w:id w:val="597992314"/>
                    <w:placeholder>
                      <w:docPart w:val="C53098108754402C8D6245B90B7D50BC"/>
                    </w:placeholder>
                    <w:text w:multiLine="1"/>
                  </w:sdtPr>
                  <w:sdtContent>
                    <w:r w:rsidR="00F4330C">
                      <w:rPr>
                        <w:rFonts w:asciiTheme="minorHAnsi" w:hAnsiTheme="minorHAnsi" w:cstheme="minorHAnsi"/>
                        <w:b/>
                        <w:bCs/>
                        <w:i/>
                        <w:iCs/>
                        <w:color w:val="808080" w:themeColor="background1" w:themeShade="80"/>
                      </w:rPr>
                      <w:t>N/A</w:t>
                    </w:r>
                  </w:sdtContent>
                </w:sdt>
              </w:sdtContent>
            </w:sdt>
          </w:p>
        </w:tc>
      </w:tr>
    </w:tbl>
    <w:p w14:paraId="5756D734" w14:textId="77777777" w:rsidR="00A565D3" w:rsidRPr="00A565D3" w:rsidRDefault="00A565D3" w:rsidP="00A565D3"/>
    <w:p w14:paraId="74FA552F" w14:textId="36EAAC33" w:rsidR="001478FF" w:rsidRDefault="001478FF" w:rsidP="00A565D3">
      <w:pPr>
        <w:pStyle w:val="Heading2"/>
      </w:pPr>
      <w:bookmarkStart w:id="6" w:name="_Toc155868990"/>
      <w:r w:rsidRPr="001478FF">
        <w:t>FAIR DATA: Making Data Accessible</w:t>
      </w:r>
      <w:bookmarkEnd w:id="6"/>
    </w:p>
    <w:p w14:paraId="11401277" w14:textId="0DE279C1" w:rsidR="001478FF" w:rsidRDefault="001478FF" w:rsidP="00A565D3">
      <w:pPr>
        <w:pStyle w:val="Heading3"/>
      </w:pPr>
      <w:bookmarkStart w:id="7" w:name="_Toc155868991"/>
      <w:r w:rsidRPr="001478FF">
        <w:t>Repository</w:t>
      </w:r>
      <w:bookmarkEnd w:id="7"/>
    </w:p>
    <w:tbl>
      <w:tblPr>
        <w:tblStyle w:val="Grigliatabella1"/>
        <w:tblW w:w="0" w:type="auto"/>
        <w:tblLook w:val="0480" w:firstRow="0" w:lastRow="0" w:firstColumn="1" w:lastColumn="0" w:noHBand="0" w:noVBand="1"/>
      </w:tblPr>
      <w:tblGrid>
        <w:gridCol w:w="9912"/>
      </w:tblGrid>
      <w:tr w:rsidR="00A565D3" w:rsidRPr="00A565D3" w14:paraId="5520DE88" w14:textId="77777777" w:rsidTr="003C4E0A">
        <w:trPr>
          <w:trHeight w:val="576"/>
        </w:trPr>
        <w:tc>
          <w:tcPr>
            <w:tcW w:w="9912" w:type="dxa"/>
            <w:shd w:val="clear" w:color="auto" w:fill="D9D9D9" w:themeFill="text2" w:themeFillShade="D9"/>
            <w:vAlign w:val="center"/>
          </w:tcPr>
          <w:p w14:paraId="6DB1B2AF" w14:textId="58A6CB98"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003B09CC" w:rsidRPr="0004517B">
              <w:t xml:space="preserve"> </w:t>
            </w:r>
            <w:r w:rsidR="003B09CC" w:rsidRPr="0004517B">
              <w:rPr>
                <w:rFonts w:asciiTheme="minorHAnsi" w:hAnsiTheme="minorHAnsi" w:cstheme="minorHAnsi"/>
                <w:sz w:val="22"/>
                <w:szCs w:val="22"/>
              </w:rPr>
              <w:t>If yes please name them below.</w:t>
            </w:r>
          </w:p>
        </w:tc>
      </w:tr>
      <w:tr w:rsidR="00A565D3" w:rsidRPr="00A565D3" w14:paraId="220C3AA5" w14:textId="77777777" w:rsidTr="00A565D3">
        <w:trPr>
          <w:trHeight w:val="595"/>
        </w:trPr>
        <w:sdt>
          <w:sdtPr>
            <w:rPr>
              <w:rFonts w:asciiTheme="minorHAnsi" w:hAnsiTheme="minorHAnsi" w:cstheme="minorHAnsi"/>
              <w:i/>
              <w:iCs/>
              <w:color w:val="808080" w:themeColor="background1" w:themeShade="80"/>
            </w:rPr>
            <w:id w:val="-300540906"/>
            <w:placeholder>
              <w:docPart w:val="AE320DC1B717490A91D25573F1B8133C"/>
            </w:placeholder>
            <w:text w:multiLine="1"/>
          </w:sdtPr>
          <w:sdtContent>
            <w:tc>
              <w:tcPr>
                <w:tcW w:w="9912" w:type="dxa"/>
                <w:vAlign w:val="center"/>
              </w:tcPr>
              <w:p w14:paraId="6905E417" w14:textId="49B5CD8B" w:rsidR="00A565D3" w:rsidRPr="00A565D3" w:rsidRDefault="00F4330C" w:rsidP="00A565D3">
                <w:pPr>
                  <w:pStyle w:val="Caption"/>
                  <w:jc w:val="left"/>
                  <w:rPr>
                    <w:rFonts w:asciiTheme="minorHAnsi" w:hAnsiTheme="minorHAnsi" w:cstheme="minorHAnsi"/>
                    <w:b w:val="0"/>
                    <w:bCs w:val="0"/>
                    <w:color w:val="auto"/>
                    <w:sz w:val="22"/>
                    <w:szCs w:val="22"/>
                  </w:rPr>
                </w:pPr>
                <w:r w:rsidRPr="00F4330C">
                  <w:rPr>
                    <w:rFonts w:asciiTheme="minorHAnsi" w:hAnsiTheme="minorHAnsi" w:cstheme="minorHAnsi"/>
                    <w:i/>
                    <w:iCs/>
                    <w:color w:val="808080" w:themeColor="background1" w:themeShade="80"/>
                  </w:rPr>
                  <w:t>N/A</w:t>
                </w:r>
              </w:p>
            </w:tc>
          </w:sdtContent>
        </w:sdt>
      </w:tr>
      <w:tr w:rsidR="00A565D3" w:rsidRPr="00A565D3" w14:paraId="1384C18A" w14:textId="77777777" w:rsidTr="003C4E0A">
        <w:trPr>
          <w:trHeight w:val="432"/>
        </w:trPr>
        <w:tc>
          <w:tcPr>
            <w:tcW w:w="9912" w:type="dxa"/>
            <w:shd w:val="clear" w:color="auto" w:fill="D9D9D9" w:themeFill="text2" w:themeFillShade="D9"/>
            <w:vAlign w:val="center"/>
          </w:tcPr>
          <w:p w14:paraId="4A32A22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00A565D3" w:rsidRPr="00A565D3" w14:paraId="4037AEC6" w14:textId="77777777" w:rsidTr="00A565D3">
        <w:trPr>
          <w:trHeight w:val="389"/>
        </w:trPr>
        <w:tc>
          <w:tcPr>
            <w:tcW w:w="9912" w:type="dxa"/>
            <w:vAlign w:val="center"/>
          </w:tcPr>
          <w:p w14:paraId="67018427" w14:textId="0872C293" w:rsidR="00A565D3" w:rsidRPr="00A565D3" w:rsidRDefault="00000000" w:rsidP="00A565D3">
            <w:pPr>
              <w:jc w:val="left"/>
              <w:rPr>
                <w:rFonts w:asciiTheme="minorHAnsi" w:hAnsiTheme="minorHAnsi" w:cstheme="minorHAnsi"/>
              </w:rPr>
            </w:pPr>
            <w:sdt>
              <w:sdtPr>
                <w:rPr>
                  <w:rFonts w:asciiTheme="minorHAnsi" w:hAnsiTheme="minorHAnsi" w:cstheme="minorHAnsi"/>
                </w:rPr>
                <w:id w:val="-2501998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1944269157"/>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22C1C3A7" w14:textId="77777777" w:rsidTr="003C4E0A">
        <w:trPr>
          <w:trHeight w:val="576"/>
        </w:trPr>
        <w:tc>
          <w:tcPr>
            <w:tcW w:w="9912" w:type="dxa"/>
            <w:shd w:val="clear" w:color="auto" w:fill="D9D9D9" w:themeFill="text2" w:themeFillShade="D9"/>
            <w:vAlign w:val="center"/>
          </w:tcPr>
          <w:p w14:paraId="3338BD45"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00A565D3" w:rsidRPr="00A565D3" w14:paraId="6A501280" w14:textId="77777777" w:rsidTr="00A565D3">
        <w:trPr>
          <w:trHeight w:val="405"/>
        </w:trPr>
        <w:tc>
          <w:tcPr>
            <w:tcW w:w="9912" w:type="dxa"/>
            <w:vAlign w:val="center"/>
          </w:tcPr>
          <w:p w14:paraId="7E7BB15C" w14:textId="3657FD73"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7975552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36498280"/>
                <w14:checkbox>
                  <w14:checked w14:val="1"/>
                  <w14:checkedState w14:val="2612" w14:font="MS Gothic"/>
                  <w14:uncheckedState w14:val="2610" w14:font="MS Gothic"/>
                </w14:checkbox>
              </w:sdtPr>
              <w:sdtContent>
                <w:r w:rsidR="00F4330C">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bl>
    <w:p w14:paraId="14970C48" w14:textId="77777777" w:rsidR="00A565D3" w:rsidRPr="00A565D3" w:rsidRDefault="00A565D3" w:rsidP="00A565D3"/>
    <w:p w14:paraId="3A534F83" w14:textId="1B38DE14" w:rsidR="001478FF" w:rsidRDefault="001478FF" w:rsidP="00A565D3">
      <w:pPr>
        <w:pStyle w:val="Heading3"/>
      </w:pPr>
      <w:bookmarkStart w:id="8" w:name="_Toc155868992"/>
      <w:r w:rsidRPr="001478FF">
        <w:t>Data</w:t>
      </w:r>
      <w:bookmarkEnd w:id="8"/>
    </w:p>
    <w:tbl>
      <w:tblPr>
        <w:tblStyle w:val="Grigliatabella1"/>
        <w:tblW w:w="0" w:type="auto"/>
        <w:tblLook w:val="0480" w:firstRow="0" w:lastRow="0" w:firstColumn="1" w:lastColumn="0" w:noHBand="0" w:noVBand="1"/>
      </w:tblPr>
      <w:tblGrid>
        <w:gridCol w:w="9912"/>
      </w:tblGrid>
      <w:tr w:rsidR="00A565D3" w:rsidRPr="00A565D3" w14:paraId="5A1681D0" w14:textId="77777777" w:rsidTr="003C4E0A">
        <w:trPr>
          <w:trHeight w:val="576"/>
        </w:trPr>
        <w:tc>
          <w:tcPr>
            <w:tcW w:w="9912" w:type="dxa"/>
            <w:shd w:val="clear" w:color="auto" w:fill="D9D9D9" w:themeFill="text2" w:themeFillShade="D9"/>
            <w:vAlign w:val="center"/>
          </w:tcPr>
          <w:p w14:paraId="4E8186A0"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00A565D3" w:rsidRPr="00A565D3" w14:paraId="101D1B9E" w14:textId="77777777" w:rsidTr="00A565D3">
        <w:trPr>
          <w:trHeight w:val="964"/>
        </w:trPr>
        <w:tc>
          <w:tcPr>
            <w:tcW w:w="9912" w:type="dxa"/>
            <w:vAlign w:val="center"/>
          </w:tcPr>
          <w:p w14:paraId="2C7EF2A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965563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Openly available</w:t>
            </w:r>
          </w:p>
          <w:p w14:paraId="1D301F0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4484769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Certain datasets will be subject to restrictions.</w:t>
            </w:r>
          </w:p>
          <w:p w14:paraId="5A231D04" w14:textId="7F393078" w:rsidR="00A565D3" w:rsidRPr="00A565D3" w:rsidRDefault="00000000" w:rsidP="00A565D3">
            <w:pPr>
              <w:jc w:val="left"/>
              <w:rPr>
                <w:rFonts w:asciiTheme="minorHAnsi" w:hAnsiTheme="minorHAnsi" w:cstheme="minorHAnsi"/>
              </w:rPr>
            </w:pPr>
            <w:sdt>
              <w:sdtPr>
                <w:rPr>
                  <w:rFonts w:asciiTheme="minorHAnsi" w:hAnsiTheme="minorHAnsi" w:cstheme="minorHAnsi"/>
                </w:rPr>
                <w:id w:val="1450502577"/>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dtPr>
              <w:sdtContent>
                <w:sdt>
                  <w:sdtPr>
                    <w:rPr>
                      <w:rFonts w:asciiTheme="minorHAnsi" w:hAnsiTheme="minorHAnsi" w:cstheme="minorHAnsi"/>
                      <w:b/>
                      <w:bCs/>
                      <w:i/>
                      <w:iCs/>
                      <w:color w:val="808080" w:themeColor="background1" w:themeShade="80"/>
                    </w:rPr>
                    <w:id w:val="-638266277"/>
                    <w:placeholder>
                      <w:docPart w:val="A0646AECB6E34CBA8D40F312539D7EFC"/>
                    </w:placeholder>
                    <w:text w:multiLine="1"/>
                  </w:sdtPr>
                  <w:sdtContent>
                    <w:r w:rsidR="00F4330C">
                      <w:rPr>
                        <w:rFonts w:asciiTheme="minorHAnsi" w:hAnsiTheme="minorHAnsi" w:cstheme="minorHAnsi"/>
                        <w:b/>
                        <w:bCs/>
                        <w:i/>
                        <w:iCs/>
                        <w:color w:val="808080" w:themeColor="background1" w:themeShade="80"/>
                      </w:rPr>
                      <w:t>N/A</w:t>
                    </w:r>
                  </w:sdtContent>
                </w:sdt>
              </w:sdtContent>
            </w:sdt>
          </w:p>
        </w:tc>
      </w:tr>
      <w:tr w:rsidR="00A565D3" w:rsidRPr="00A565D3" w14:paraId="24C7E90F" w14:textId="77777777" w:rsidTr="003C4E0A">
        <w:trPr>
          <w:trHeight w:val="576"/>
        </w:trPr>
        <w:tc>
          <w:tcPr>
            <w:tcW w:w="9912" w:type="dxa"/>
            <w:shd w:val="clear" w:color="auto" w:fill="D9D9D9" w:themeFill="text2" w:themeFillShade="D9"/>
            <w:vAlign w:val="center"/>
          </w:tcPr>
          <w:p w14:paraId="47B924DC"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are any restrictions on data access, what are the reasons for them, and how will they be enforced? (Select all that apply)</w:t>
            </w:r>
          </w:p>
        </w:tc>
      </w:tr>
      <w:tr w:rsidR="00A565D3" w:rsidRPr="00A565D3" w14:paraId="56445E6A" w14:textId="77777777" w:rsidTr="00A565D3">
        <w:trPr>
          <w:trHeight w:val="998"/>
        </w:trPr>
        <w:tc>
          <w:tcPr>
            <w:tcW w:w="9912" w:type="dxa"/>
            <w:vAlign w:val="center"/>
          </w:tcPr>
          <w:p w14:paraId="2444B5D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93273401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Legal or ethical reasons</w:t>
            </w:r>
          </w:p>
          <w:p w14:paraId="7B001D2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258646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contractual reasons</w:t>
            </w:r>
          </w:p>
          <w:p w14:paraId="4E6BD954"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0813859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There are no restrictions on data access.</w:t>
            </w:r>
          </w:p>
          <w:p w14:paraId="1A7D5C23" w14:textId="2D9C9936" w:rsidR="00A565D3" w:rsidRPr="00A565D3" w:rsidRDefault="00000000" w:rsidP="00A565D3">
            <w:pPr>
              <w:jc w:val="left"/>
              <w:rPr>
                <w:rFonts w:asciiTheme="minorHAnsi" w:hAnsiTheme="minorHAnsi" w:cstheme="minorHAnsi"/>
              </w:rPr>
            </w:pPr>
            <w:sdt>
              <w:sdtPr>
                <w:rPr>
                  <w:rFonts w:asciiTheme="minorHAnsi" w:hAnsiTheme="minorHAnsi" w:cstheme="minorHAnsi"/>
                </w:rPr>
                <w:id w:val="869258144"/>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dtPr>
              <w:sdtContent>
                <w:sdt>
                  <w:sdtPr>
                    <w:rPr>
                      <w:rFonts w:asciiTheme="minorHAnsi" w:hAnsiTheme="minorHAnsi" w:cstheme="minorHAnsi"/>
                      <w:b/>
                      <w:bCs/>
                      <w:i/>
                      <w:iCs/>
                      <w:color w:val="808080" w:themeColor="background1" w:themeShade="80"/>
                    </w:rPr>
                    <w:id w:val="1973865024"/>
                    <w:placeholder>
                      <w:docPart w:val="BA1C0A2F765846C4A5CA7ED2B2CB6090"/>
                    </w:placeholder>
                    <w:text w:multiLine="1"/>
                  </w:sdtPr>
                  <w:sdtContent>
                    <w:r w:rsidR="00F4330C">
                      <w:rPr>
                        <w:rFonts w:asciiTheme="minorHAnsi" w:hAnsiTheme="minorHAnsi" w:cstheme="minorHAnsi"/>
                        <w:b/>
                        <w:bCs/>
                        <w:i/>
                        <w:iCs/>
                        <w:color w:val="808080" w:themeColor="background1" w:themeShade="80"/>
                      </w:rPr>
                      <w:t>N/A</w:t>
                    </w:r>
                  </w:sdtContent>
                </w:sdt>
              </w:sdtContent>
            </w:sdt>
          </w:p>
        </w:tc>
      </w:tr>
      <w:tr w:rsidR="00A565D3" w:rsidRPr="00A565D3" w14:paraId="116EEC06" w14:textId="77777777" w:rsidTr="003C4E0A">
        <w:trPr>
          <w:trHeight w:val="432"/>
        </w:trPr>
        <w:tc>
          <w:tcPr>
            <w:tcW w:w="9912" w:type="dxa"/>
            <w:shd w:val="clear" w:color="auto" w:fill="D9D9D9" w:themeFill="text2" w:themeFillShade="D9"/>
            <w:vAlign w:val="center"/>
          </w:tcPr>
          <w:p w14:paraId="17E6EF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00A565D3" w:rsidRPr="00A565D3" w14:paraId="1A8D71D0" w14:textId="77777777" w:rsidTr="00A565D3">
        <w:trPr>
          <w:trHeight w:val="475"/>
        </w:trPr>
        <w:sdt>
          <w:sdtPr>
            <w:rPr>
              <w:rFonts w:asciiTheme="minorHAnsi" w:hAnsiTheme="minorHAnsi" w:cstheme="minorHAnsi"/>
              <w:i/>
              <w:iCs/>
              <w:color w:val="808080" w:themeColor="background1" w:themeShade="80"/>
            </w:rPr>
            <w:id w:val="1452824409"/>
            <w:placeholder>
              <w:docPart w:val="A828587AF67A4E5F97F1E00CF32F9ADA"/>
            </w:placeholder>
            <w:text w:multiLine="1"/>
          </w:sdtPr>
          <w:sdtContent>
            <w:tc>
              <w:tcPr>
                <w:tcW w:w="9912" w:type="dxa"/>
                <w:vAlign w:val="center"/>
              </w:tcPr>
              <w:p w14:paraId="67614B2A" w14:textId="79B90B95" w:rsidR="00A565D3" w:rsidRPr="00A565D3" w:rsidRDefault="00F4330C" w:rsidP="00A565D3">
                <w:pPr>
                  <w:pStyle w:val="Caption"/>
                  <w:tabs>
                    <w:tab w:val="left" w:pos="3396"/>
                  </w:tabs>
                  <w:jc w:val="left"/>
                  <w:rPr>
                    <w:rFonts w:asciiTheme="minorHAnsi" w:hAnsiTheme="minorHAnsi" w:cstheme="minorHAnsi"/>
                    <w:b w:val="0"/>
                    <w:bCs w:val="0"/>
                    <w:sz w:val="22"/>
                    <w:szCs w:val="22"/>
                  </w:rPr>
                </w:pPr>
                <w:r w:rsidRPr="00F4330C">
                  <w:rPr>
                    <w:rFonts w:asciiTheme="minorHAnsi" w:hAnsiTheme="minorHAnsi" w:cstheme="minorHAnsi"/>
                    <w:i/>
                    <w:iCs/>
                    <w:color w:val="808080" w:themeColor="background1" w:themeShade="80"/>
                  </w:rPr>
                  <w:t>N/A</w:t>
                </w:r>
              </w:p>
            </w:tc>
          </w:sdtContent>
        </w:sdt>
      </w:tr>
      <w:tr w:rsidR="00A565D3" w:rsidRPr="00A565D3" w14:paraId="11BB4B7F" w14:textId="77777777" w:rsidTr="003C4E0A">
        <w:trPr>
          <w:trHeight w:val="576"/>
        </w:trPr>
        <w:tc>
          <w:tcPr>
            <w:tcW w:w="9912" w:type="dxa"/>
            <w:shd w:val="clear" w:color="auto" w:fill="D9D9D9" w:themeFill="text2" w:themeFillShade="D9"/>
            <w:vAlign w:val="center"/>
          </w:tcPr>
          <w:p w14:paraId="3F53ED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00A565D3" w:rsidRPr="00A565D3" w14:paraId="55A30AA2" w14:textId="77777777" w:rsidTr="00A565D3">
        <w:trPr>
          <w:trHeight w:val="510"/>
        </w:trPr>
        <w:sdt>
          <w:sdtPr>
            <w:rPr>
              <w:rFonts w:asciiTheme="minorHAnsi" w:hAnsiTheme="minorHAnsi" w:cstheme="minorHAnsi"/>
              <w:i/>
              <w:iCs/>
              <w:color w:val="808080" w:themeColor="background1" w:themeShade="80"/>
            </w:rPr>
            <w:id w:val="-423025603"/>
            <w:placeholder>
              <w:docPart w:val="D5B5B0967F544081A3726B2282FB2CF3"/>
            </w:placeholder>
            <w:text w:multiLine="1"/>
          </w:sdtPr>
          <w:sdtContent>
            <w:tc>
              <w:tcPr>
                <w:tcW w:w="9912" w:type="dxa"/>
                <w:vAlign w:val="center"/>
              </w:tcPr>
              <w:p w14:paraId="594C0D32" w14:textId="31E47EA6" w:rsidR="00A565D3" w:rsidRPr="00A565D3" w:rsidRDefault="00F4330C" w:rsidP="00A565D3">
                <w:pPr>
                  <w:pStyle w:val="Caption"/>
                  <w:jc w:val="left"/>
                  <w:rPr>
                    <w:rFonts w:asciiTheme="minorHAnsi" w:hAnsiTheme="minorHAnsi" w:cstheme="minorHAnsi"/>
                    <w:b w:val="0"/>
                    <w:bCs w:val="0"/>
                    <w:color w:val="auto"/>
                    <w:sz w:val="22"/>
                    <w:szCs w:val="22"/>
                  </w:rPr>
                </w:pPr>
                <w:r w:rsidRPr="00F4330C">
                  <w:rPr>
                    <w:rFonts w:asciiTheme="minorHAnsi" w:hAnsiTheme="minorHAnsi" w:cstheme="minorHAnsi"/>
                    <w:i/>
                    <w:iCs/>
                    <w:color w:val="808080" w:themeColor="background1" w:themeShade="80"/>
                  </w:rPr>
                  <w:t>N/A</w:t>
                </w:r>
              </w:p>
            </w:tc>
          </w:sdtContent>
        </w:sdt>
      </w:tr>
      <w:tr w:rsidR="00A565D3" w:rsidRPr="00A565D3" w14:paraId="0DC87AF5" w14:textId="77777777" w:rsidTr="003C4E0A">
        <w:trPr>
          <w:trHeight w:val="432"/>
        </w:trPr>
        <w:tc>
          <w:tcPr>
            <w:tcW w:w="9912" w:type="dxa"/>
            <w:shd w:val="clear" w:color="auto" w:fill="D9D9D9" w:themeFill="text2" w:themeFillShade="D9"/>
            <w:vAlign w:val="center"/>
          </w:tcPr>
          <w:p w14:paraId="6ADBD007"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00A565D3" w:rsidRPr="00A565D3" w14:paraId="2B851527" w14:textId="77777777" w:rsidTr="00A565D3">
        <w:trPr>
          <w:trHeight w:val="510"/>
        </w:trPr>
        <w:tc>
          <w:tcPr>
            <w:tcW w:w="9912" w:type="dxa"/>
            <w:vAlign w:val="center"/>
          </w:tcPr>
          <w:p w14:paraId="5F21B762" w14:textId="327F4672"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93994812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33093327"/>
                <w14:checkbox>
                  <w14:checked w14:val="1"/>
                  <w14:checkedState w14:val="2612" w14:font="MS Gothic"/>
                  <w14:uncheckedState w14:val="2610" w14:font="MS Gothic"/>
                </w14:checkbox>
              </w:sdtPr>
              <w:sdtContent>
                <w:r w:rsidR="00F4330C">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r w:rsidR="00A565D3" w:rsidRPr="00A565D3" w14:paraId="4A31B437" w14:textId="77777777" w:rsidTr="003C4E0A">
        <w:trPr>
          <w:trHeight w:val="576"/>
        </w:trPr>
        <w:tc>
          <w:tcPr>
            <w:tcW w:w="9912" w:type="dxa"/>
            <w:shd w:val="clear" w:color="auto" w:fill="D9D9D9" w:themeFill="text2" w:themeFillShade="D9"/>
            <w:vAlign w:val="center"/>
          </w:tcPr>
          <w:p w14:paraId="2B8937E2"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00A565D3" w:rsidRPr="00A565D3" w14:paraId="08ECDF50" w14:textId="77777777" w:rsidTr="00A565D3">
        <w:trPr>
          <w:trHeight w:val="1152"/>
        </w:trPr>
        <w:tc>
          <w:tcPr>
            <w:tcW w:w="9912" w:type="dxa"/>
            <w:vAlign w:val="center"/>
          </w:tcPr>
          <w:p w14:paraId="6FDB770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1630134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Password-protected access</w:t>
            </w:r>
          </w:p>
          <w:p w14:paraId="5172013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578692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authentication process</w:t>
            </w:r>
          </w:p>
          <w:p w14:paraId="1DA655E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2696928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Access to data is not restricted.</w:t>
            </w:r>
          </w:p>
          <w:p w14:paraId="113A6978" w14:textId="13084EC9" w:rsidR="00A565D3" w:rsidRPr="00A565D3" w:rsidRDefault="00000000" w:rsidP="00A565D3">
            <w:pPr>
              <w:jc w:val="left"/>
              <w:rPr>
                <w:rFonts w:asciiTheme="minorHAnsi" w:hAnsiTheme="minorHAnsi" w:cstheme="minorHAnsi"/>
              </w:rPr>
            </w:pPr>
            <w:sdt>
              <w:sdtPr>
                <w:rPr>
                  <w:rFonts w:asciiTheme="minorHAnsi" w:hAnsiTheme="minorHAnsi" w:cstheme="minorHAnsi"/>
                </w:rPr>
                <w:id w:val="776374937"/>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dtPr>
              <w:sdtContent>
                <w:sdt>
                  <w:sdtPr>
                    <w:rPr>
                      <w:rFonts w:asciiTheme="minorHAnsi" w:hAnsiTheme="minorHAnsi" w:cstheme="minorHAnsi"/>
                      <w:b/>
                      <w:bCs/>
                      <w:i/>
                      <w:iCs/>
                      <w:color w:val="808080" w:themeColor="background1" w:themeShade="80"/>
                    </w:rPr>
                    <w:id w:val="-1834294059"/>
                    <w:placeholder>
                      <w:docPart w:val="DCF151FC1805470AB17C80A558AB3FC9"/>
                    </w:placeholder>
                    <w:text w:multiLine="1"/>
                  </w:sdtPr>
                  <w:sdtContent>
                    <w:r w:rsidR="00F4330C">
                      <w:rPr>
                        <w:rFonts w:asciiTheme="minorHAnsi" w:hAnsiTheme="minorHAnsi" w:cstheme="minorHAnsi"/>
                        <w:b/>
                        <w:bCs/>
                        <w:i/>
                        <w:iCs/>
                        <w:color w:val="808080" w:themeColor="background1" w:themeShade="80"/>
                      </w:rPr>
                      <w:t>N/A</w:t>
                    </w:r>
                  </w:sdtContent>
                </w:sdt>
              </w:sdtContent>
            </w:sdt>
          </w:p>
        </w:tc>
      </w:tr>
      <w:tr w:rsidR="00A565D3" w:rsidRPr="00A565D3" w14:paraId="6108649B" w14:textId="77777777" w:rsidTr="003C4E0A">
        <w:trPr>
          <w:trHeight w:val="432"/>
        </w:trPr>
        <w:tc>
          <w:tcPr>
            <w:tcW w:w="9912" w:type="dxa"/>
            <w:shd w:val="clear" w:color="auto" w:fill="D9D9D9" w:themeFill="text2" w:themeFillShade="D9"/>
            <w:vAlign w:val="center"/>
          </w:tcPr>
          <w:p w14:paraId="023FB4D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00A565D3" w:rsidRPr="00A565D3" w14:paraId="5935F19B" w14:textId="77777777" w:rsidTr="00A565D3">
        <w:trPr>
          <w:trHeight w:val="893"/>
        </w:trPr>
        <w:tc>
          <w:tcPr>
            <w:tcW w:w="9912" w:type="dxa"/>
            <w:vAlign w:val="center"/>
          </w:tcPr>
          <w:p w14:paraId="1A086E5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1142104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registration process</w:t>
            </w:r>
          </w:p>
          <w:p w14:paraId="507EF7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775544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Two-factor authentication</w:t>
            </w:r>
          </w:p>
          <w:p w14:paraId="31F32DEF" w14:textId="32ED5228" w:rsidR="00A565D3" w:rsidRPr="00A565D3" w:rsidRDefault="00000000" w:rsidP="00A565D3">
            <w:pPr>
              <w:jc w:val="left"/>
              <w:rPr>
                <w:rFonts w:asciiTheme="minorHAnsi" w:hAnsiTheme="minorHAnsi" w:cstheme="minorHAnsi"/>
              </w:rPr>
            </w:pPr>
            <w:sdt>
              <w:sdtPr>
                <w:rPr>
                  <w:rFonts w:asciiTheme="minorHAnsi" w:hAnsiTheme="minorHAnsi" w:cstheme="minorHAnsi"/>
                </w:rPr>
                <w:id w:val="-1226381435"/>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dtPr>
              <w:sdtContent>
                <w:sdt>
                  <w:sdtPr>
                    <w:rPr>
                      <w:rFonts w:asciiTheme="minorHAnsi" w:hAnsiTheme="minorHAnsi" w:cstheme="minorHAnsi"/>
                      <w:b/>
                      <w:bCs/>
                      <w:i/>
                      <w:iCs/>
                      <w:color w:val="808080" w:themeColor="background1" w:themeShade="80"/>
                    </w:rPr>
                    <w:id w:val="-1593778873"/>
                    <w:placeholder>
                      <w:docPart w:val="992B2F4985A5416BBD33FFE5AEFA738B"/>
                    </w:placeholder>
                    <w:text w:multiLine="1"/>
                  </w:sdtPr>
                  <w:sdtContent>
                    <w:r w:rsidR="00F4330C">
                      <w:rPr>
                        <w:rFonts w:asciiTheme="minorHAnsi" w:hAnsiTheme="minorHAnsi" w:cstheme="minorHAnsi"/>
                        <w:b/>
                        <w:bCs/>
                        <w:i/>
                        <w:iCs/>
                        <w:color w:val="808080" w:themeColor="background1" w:themeShade="80"/>
                      </w:rPr>
                      <w:t>N/A</w:t>
                    </w:r>
                  </w:sdtContent>
                </w:sdt>
              </w:sdtContent>
            </w:sdt>
          </w:p>
        </w:tc>
      </w:tr>
      <w:tr w:rsidR="00A565D3" w:rsidRPr="00A565D3" w14:paraId="7F7E3FB2" w14:textId="77777777" w:rsidTr="003C4E0A">
        <w:trPr>
          <w:trHeight w:val="576"/>
        </w:trPr>
        <w:tc>
          <w:tcPr>
            <w:tcW w:w="9912" w:type="dxa"/>
            <w:shd w:val="clear" w:color="auto" w:fill="D9D9D9" w:themeFill="text2" w:themeFillShade="D9"/>
            <w:vAlign w:val="center"/>
          </w:tcPr>
          <w:p w14:paraId="0582A19A"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00A565D3" w:rsidRPr="00A565D3" w14:paraId="34230884" w14:textId="77777777" w:rsidTr="00A565D3">
        <w:trPr>
          <w:trHeight w:val="901"/>
        </w:trPr>
        <w:tc>
          <w:tcPr>
            <w:tcW w:w="9912" w:type="dxa"/>
            <w:vAlign w:val="center"/>
          </w:tcPr>
          <w:p w14:paraId="295E9D0E"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332772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Regularly update metadata or documentation</w:t>
            </w:r>
          </w:p>
          <w:p w14:paraId="2DBBF2A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57788925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 version control.</w:t>
            </w:r>
          </w:p>
          <w:p w14:paraId="1E5814CF" w14:textId="4F1B5C42" w:rsidR="00A565D3" w:rsidRPr="00A565D3" w:rsidRDefault="00000000" w:rsidP="00A565D3">
            <w:pPr>
              <w:jc w:val="left"/>
              <w:rPr>
                <w:rFonts w:asciiTheme="minorHAnsi" w:hAnsiTheme="minorHAnsi" w:cstheme="minorHAnsi"/>
              </w:rPr>
            </w:pPr>
            <w:sdt>
              <w:sdtPr>
                <w:rPr>
                  <w:rFonts w:asciiTheme="minorHAnsi" w:hAnsiTheme="minorHAnsi" w:cstheme="minorHAnsi"/>
                </w:rPr>
                <w:id w:val="1290095674"/>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dtPr>
              <w:sdtContent>
                <w:sdt>
                  <w:sdtPr>
                    <w:rPr>
                      <w:rFonts w:asciiTheme="minorHAnsi" w:hAnsiTheme="minorHAnsi" w:cstheme="minorHAnsi"/>
                      <w:b/>
                      <w:bCs/>
                      <w:i/>
                      <w:iCs/>
                      <w:color w:val="808080" w:themeColor="background1" w:themeShade="80"/>
                    </w:rPr>
                    <w:id w:val="568157744"/>
                    <w:placeholder>
                      <w:docPart w:val="B54EE810EFD44AB7A1FAC6C31B6A182D"/>
                    </w:placeholder>
                    <w:text w:multiLine="1"/>
                  </w:sdtPr>
                  <w:sdtContent>
                    <w:r w:rsidR="00F4330C">
                      <w:rPr>
                        <w:rFonts w:asciiTheme="minorHAnsi" w:hAnsiTheme="minorHAnsi" w:cstheme="minorHAnsi"/>
                        <w:b/>
                        <w:bCs/>
                        <w:i/>
                        <w:iCs/>
                        <w:color w:val="808080" w:themeColor="background1" w:themeShade="80"/>
                      </w:rPr>
                      <w:t>N/A</w:t>
                    </w:r>
                  </w:sdtContent>
                </w:sdt>
              </w:sdtContent>
            </w:sdt>
          </w:p>
        </w:tc>
      </w:tr>
    </w:tbl>
    <w:p w14:paraId="2F644990" w14:textId="77777777" w:rsidR="00A565D3" w:rsidRPr="00A565D3" w:rsidRDefault="00A565D3" w:rsidP="00A565D3"/>
    <w:p w14:paraId="437EAF8E" w14:textId="7AF4AFAC" w:rsidR="001478FF" w:rsidRDefault="001478FF" w:rsidP="00A565D3">
      <w:pPr>
        <w:pStyle w:val="Heading3"/>
      </w:pPr>
      <w:bookmarkStart w:id="9" w:name="_Toc155868993"/>
      <w:r w:rsidRPr="001478FF">
        <w:t>Metadata</w:t>
      </w:r>
      <w:bookmarkEnd w:id="9"/>
    </w:p>
    <w:tbl>
      <w:tblPr>
        <w:tblStyle w:val="Grigliatabella1"/>
        <w:tblW w:w="0" w:type="auto"/>
        <w:tblLook w:val="0480" w:firstRow="0" w:lastRow="0" w:firstColumn="1" w:lastColumn="0" w:noHBand="0" w:noVBand="1"/>
      </w:tblPr>
      <w:tblGrid>
        <w:gridCol w:w="9912"/>
      </w:tblGrid>
      <w:tr w:rsidR="00A565D3" w:rsidRPr="00A565D3" w14:paraId="74983711" w14:textId="77777777" w:rsidTr="003C4E0A">
        <w:trPr>
          <w:trHeight w:val="576"/>
        </w:trPr>
        <w:tc>
          <w:tcPr>
            <w:tcW w:w="9912" w:type="dxa"/>
            <w:shd w:val="clear" w:color="auto" w:fill="D9D9D9" w:themeFill="text2" w:themeFillShade="D9"/>
            <w:vAlign w:val="center"/>
          </w:tcPr>
          <w:p w14:paraId="359D74D7"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00A565D3" w:rsidRPr="00A565D3" w14:paraId="73A9D9D7" w14:textId="77777777" w:rsidTr="00A565D3">
        <w:trPr>
          <w:trHeight w:val="1285"/>
        </w:trPr>
        <w:tc>
          <w:tcPr>
            <w:tcW w:w="9912" w:type="dxa"/>
            <w:vAlign w:val="center"/>
          </w:tcPr>
          <w:p w14:paraId="0E8574A6"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0752552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metadata will be openly available and licensed under a public domain dedication, such as CC0.</w:t>
            </w:r>
          </w:p>
          <w:p w14:paraId="30D8C651"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11012747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Metadata will be available, but not licensed under a public domain dedication such as CC0.</w:t>
            </w:r>
          </w:p>
          <w:p w14:paraId="073CEC3E" w14:textId="60B8546B"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68853024"/>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No, metadata will not be openly available.</w:t>
            </w:r>
          </w:p>
          <w:p w14:paraId="473FBFB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5982765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4C63AD16" w14:textId="77777777" w:rsidTr="003C4E0A">
        <w:trPr>
          <w:trHeight w:val="576"/>
        </w:trPr>
        <w:tc>
          <w:tcPr>
            <w:tcW w:w="9912" w:type="dxa"/>
            <w:shd w:val="clear" w:color="auto" w:fill="D9D9D9" w:themeFill="text2" w:themeFillShade="D9"/>
            <w:vAlign w:val="center"/>
          </w:tcPr>
          <w:p w14:paraId="56170690"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metadata be structured in accordance with relevant disciplinary or general standards to facilitate discovery and interoperability?</w:t>
            </w:r>
          </w:p>
        </w:tc>
      </w:tr>
      <w:tr w:rsidR="00A565D3" w:rsidRPr="00A565D3" w14:paraId="498E6EBE" w14:textId="77777777" w:rsidTr="00A565D3">
        <w:trPr>
          <w:trHeight w:val="1396"/>
        </w:trPr>
        <w:tc>
          <w:tcPr>
            <w:tcW w:w="9912" w:type="dxa"/>
            <w:vAlign w:val="center"/>
          </w:tcPr>
          <w:p w14:paraId="26F3F89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disciplinary standards will be followed.</w:t>
            </w:r>
          </w:p>
          <w:p w14:paraId="78956DC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54559405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general standards will be followed.</w:t>
            </w:r>
          </w:p>
          <w:p w14:paraId="17A18E3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898632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disciplinary and general standards will be followed.</w:t>
            </w:r>
          </w:p>
          <w:p w14:paraId="2BD89D1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41526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standards will not be followed.</w:t>
            </w:r>
          </w:p>
          <w:p w14:paraId="300EF9B5" w14:textId="37C5A2F8" w:rsidR="00A565D3" w:rsidRPr="00A565D3" w:rsidRDefault="00000000" w:rsidP="00A565D3">
            <w:pPr>
              <w:jc w:val="left"/>
              <w:rPr>
                <w:rFonts w:asciiTheme="minorHAnsi" w:hAnsiTheme="minorHAnsi" w:cstheme="minorHAnsi"/>
              </w:rPr>
            </w:pPr>
            <w:sdt>
              <w:sdtPr>
                <w:rPr>
                  <w:rFonts w:asciiTheme="minorHAnsi" w:hAnsiTheme="minorHAnsi" w:cstheme="minorHAnsi"/>
                </w:rPr>
                <w:id w:val="-1201014472"/>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dtPr>
              <w:sdtContent>
                <w:sdt>
                  <w:sdtPr>
                    <w:rPr>
                      <w:rFonts w:asciiTheme="minorHAnsi" w:hAnsiTheme="minorHAnsi" w:cstheme="minorHAnsi"/>
                      <w:b/>
                      <w:bCs/>
                      <w:i/>
                      <w:iCs/>
                      <w:color w:val="808080" w:themeColor="background1" w:themeShade="80"/>
                    </w:rPr>
                    <w:id w:val="938865033"/>
                    <w:placeholder>
                      <w:docPart w:val="D8D1409E0C9A4785AECE479D4E0B9F5C"/>
                    </w:placeholder>
                    <w:text w:multiLine="1"/>
                  </w:sdtPr>
                  <w:sdtContent>
                    <w:r w:rsidR="00F4330C">
                      <w:rPr>
                        <w:rFonts w:asciiTheme="minorHAnsi" w:hAnsiTheme="minorHAnsi" w:cstheme="minorHAnsi"/>
                        <w:b/>
                        <w:bCs/>
                        <w:i/>
                        <w:iCs/>
                        <w:color w:val="808080" w:themeColor="background1" w:themeShade="80"/>
                      </w:rPr>
                      <w:t>N/A</w:t>
                    </w:r>
                  </w:sdtContent>
                </w:sdt>
              </w:sdtContent>
            </w:sdt>
          </w:p>
        </w:tc>
      </w:tr>
      <w:tr w:rsidR="00A565D3" w:rsidRPr="00A565D3" w14:paraId="16446E00" w14:textId="77777777" w:rsidTr="003C4E0A">
        <w:trPr>
          <w:trHeight w:val="576"/>
        </w:trPr>
        <w:tc>
          <w:tcPr>
            <w:tcW w:w="9912" w:type="dxa"/>
            <w:shd w:val="clear" w:color="auto" w:fill="D9D9D9" w:themeFill="text2" w:themeFillShade="D9"/>
            <w:vAlign w:val="center"/>
          </w:tcPr>
          <w:p w14:paraId="783B4EA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metadata include sufficient information to enable users to access the data, such as links to the data or instructions for accessing it?</w:t>
            </w:r>
          </w:p>
        </w:tc>
      </w:tr>
      <w:tr w:rsidR="00A565D3" w:rsidRPr="00A565D3" w14:paraId="31E6A085" w14:textId="77777777" w:rsidTr="00A565D3">
        <w:trPr>
          <w:trHeight w:val="1539"/>
        </w:trPr>
        <w:tc>
          <w:tcPr>
            <w:tcW w:w="9912" w:type="dxa"/>
            <w:vAlign w:val="center"/>
          </w:tcPr>
          <w:p w14:paraId="5A3CC50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997027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links to the data will be provided.</w:t>
            </w:r>
          </w:p>
          <w:p w14:paraId="68604F6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884383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instructions for accessing the data will be provided.</w:t>
            </w:r>
          </w:p>
          <w:p w14:paraId="51D2E76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0873340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both links and instructions will be provided.</w:t>
            </w:r>
          </w:p>
          <w:p w14:paraId="230525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1666342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neither links nor instructions will be provided.</w:t>
            </w:r>
          </w:p>
          <w:p w14:paraId="17805918" w14:textId="31A709A8" w:rsidR="00A565D3" w:rsidRPr="00A565D3" w:rsidRDefault="00000000" w:rsidP="00A565D3">
            <w:pPr>
              <w:jc w:val="left"/>
              <w:rPr>
                <w:rFonts w:asciiTheme="minorHAnsi" w:hAnsiTheme="minorHAnsi" w:cstheme="minorHAnsi"/>
              </w:rPr>
            </w:pPr>
            <w:sdt>
              <w:sdtPr>
                <w:rPr>
                  <w:rFonts w:asciiTheme="minorHAnsi" w:hAnsiTheme="minorHAnsi" w:cstheme="minorHAnsi"/>
                </w:rPr>
                <w:id w:val="-1349478711"/>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dtPr>
              <w:sdtContent>
                <w:sdt>
                  <w:sdtPr>
                    <w:rPr>
                      <w:rFonts w:asciiTheme="minorHAnsi" w:hAnsiTheme="minorHAnsi" w:cstheme="minorHAnsi"/>
                      <w:b/>
                      <w:bCs/>
                      <w:i/>
                      <w:iCs/>
                      <w:color w:val="808080" w:themeColor="background1" w:themeShade="80"/>
                    </w:rPr>
                    <w:id w:val="933711792"/>
                    <w:placeholder>
                      <w:docPart w:val="214B946040834E389555D16ECE964AB4"/>
                    </w:placeholder>
                    <w:text w:multiLine="1"/>
                  </w:sdtPr>
                  <w:sdtContent>
                    <w:r w:rsidR="00F4330C">
                      <w:rPr>
                        <w:rFonts w:asciiTheme="minorHAnsi" w:hAnsiTheme="minorHAnsi" w:cstheme="minorHAnsi"/>
                        <w:b/>
                        <w:bCs/>
                        <w:i/>
                        <w:iCs/>
                        <w:color w:val="808080" w:themeColor="background1" w:themeShade="80"/>
                      </w:rPr>
                      <w:t>N/A</w:t>
                    </w:r>
                  </w:sdtContent>
                </w:sdt>
              </w:sdtContent>
            </w:sdt>
          </w:p>
        </w:tc>
      </w:tr>
      <w:tr w:rsidR="00A565D3" w:rsidRPr="00A565D3" w14:paraId="26BF4E1E" w14:textId="77777777" w:rsidTr="003C4E0A">
        <w:trPr>
          <w:trHeight w:val="576"/>
        </w:trPr>
        <w:tc>
          <w:tcPr>
            <w:tcW w:w="9912" w:type="dxa"/>
            <w:shd w:val="clear" w:color="auto" w:fill="D9D9D9" w:themeFill="text2" w:themeFillShade="D9"/>
            <w:vAlign w:val="center"/>
          </w:tcPr>
          <w:p w14:paraId="77A8EDF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00A565D3" w:rsidRPr="00A565D3" w14:paraId="5C117432" w14:textId="77777777" w:rsidTr="00A565D3">
        <w:trPr>
          <w:trHeight w:val="510"/>
        </w:trPr>
        <w:sdt>
          <w:sdtPr>
            <w:rPr>
              <w:rFonts w:asciiTheme="minorHAnsi" w:hAnsiTheme="minorHAnsi" w:cstheme="minorHAnsi"/>
              <w:i/>
              <w:iCs/>
              <w:color w:val="808080" w:themeColor="background1" w:themeShade="80"/>
            </w:rPr>
            <w:id w:val="1563745088"/>
            <w:placeholder>
              <w:docPart w:val="92468436FDC0443CA515A342F2898511"/>
            </w:placeholder>
            <w:text w:multiLine="1"/>
          </w:sdtPr>
          <w:sdtContent>
            <w:tc>
              <w:tcPr>
                <w:tcW w:w="9912" w:type="dxa"/>
                <w:vAlign w:val="center"/>
              </w:tcPr>
              <w:p w14:paraId="14249FC1" w14:textId="61FDD5B3" w:rsidR="00A565D3" w:rsidRPr="00A565D3" w:rsidRDefault="00F4330C" w:rsidP="00A565D3">
                <w:pPr>
                  <w:pStyle w:val="Caption"/>
                  <w:jc w:val="left"/>
                  <w:rPr>
                    <w:rFonts w:asciiTheme="minorHAnsi" w:hAnsiTheme="minorHAnsi" w:cstheme="minorHAnsi"/>
                    <w:b w:val="0"/>
                    <w:bCs w:val="0"/>
                    <w:color w:val="auto"/>
                    <w:sz w:val="22"/>
                    <w:szCs w:val="22"/>
                  </w:rPr>
                </w:pPr>
                <w:r w:rsidRPr="00F4330C">
                  <w:rPr>
                    <w:rFonts w:asciiTheme="minorHAnsi" w:hAnsiTheme="minorHAnsi" w:cstheme="minorHAnsi"/>
                    <w:i/>
                    <w:iCs/>
                    <w:color w:val="808080" w:themeColor="background1" w:themeShade="80"/>
                  </w:rPr>
                  <w:t>N/A</w:t>
                </w:r>
              </w:p>
            </w:tc>
          </w:sdtContent>
        </w:sdt>
      </w:tr>
      <w:tr w:rsidR="00A565D3" w:rsidRPr="00A565D3" w14:paraId="3190A4BD" w14:textId="77777777" w:rsidTr="003C4E0A">
        <w:trPr>
          <w:trHeight w:val="432"/>
        </w:trPr>
        <w:tc>
          <w:tcPr>
            <w:tcW w:w="9912" w:type="dxa"/>
            <w:shd w:val="clear" w:color="auto" w:fill="D9D9D9" w:themeFill="text2" w:themeFillShade="D9"/>
            <w:vAlign w:val="center"/>
          </w:tcPr>
          <w:p w14:paraId="24A38E23" w14:textId="0350B4FB"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0004517B" w:rsidRP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00A565D3" w:rsidRPr="00A565D3" w14:paraId="6CEF1FE0" w14:textId="77777777" w:rsidTr="00A565D3">
        <w:trPr>
          <w:trHeight w:val="1387"/>
        </w:trPr>
        <w:tc>
          <w:tcPr>
            <w:tcW w:w="9912" w:type="dxa"/>
            <w:vAlign w:val="center"/>
          </w:tcPr>
          <w:p w14:paraId="150CC034"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974037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Documentation to the software will be included.</w:t>
            </w:r>
          </w:p>
          <w:p w14:paraId="253640B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References to the software will be included.</w:t>
            </w:r>
          </w:p>
          <w:p w14:paraId="2D5C89D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492960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documentation and references to the software will be included.</w:t>
            </w:r>
          </w:p>
          <w:p w14:paraId="521FBD4A" w14:textId="3D08ABE8" w:rsidR="00A565D3" w:rsidRPr="00A565D3" w:rsidRDefault="00000000" w:rsidP="00A565D3">
            <w:pPr>
              <w:jc w:val="left"/>
              <w:rPr>
                <w:rFonts w:asciiTheme="minorHAnsi" w:hAnsiTheme="minorHAnsi" w:cstheme="minorHAnsi"/>
              </w:rPr>
            </w:pPr>
            <w:sdt>
              <w:sdtPr>
                <w:rPr>
                  <w:rFonts w:asciiTheme="minorHAnsi" w:hAnsiTheme="minorHAnsi" w:cstheme="minorHAnsi"/>
                </w:rPr>
                <w:id w:val="-1745177087"/>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p w14:paraId="26AD99B9" w14:textId="6529FB4B" w:rsidR="00A565D3" w:rsidRPr="00A565D3" w:rsidRDefault="00000000" w:rsidP="00A565D3">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724C44B" w14:textId="77777777" w:rsidTr="003C4E0A">
        <w:trPr>
          <w:trHeight w:val="432"/>
        </w:trPr>
        <w:tc>
          <w:tcPr>
            <w:tcW w:w="9912" w:type="dxa"/>
            <w:shd w:val="clear" w:color="auto" w:fill="D9D9D9" w:themeFill="text2" w:themeFillShade="D9"/>
            <w:vAlign w:val="center"/>
          </w:tcPr>
          <w:p w14:paraId="2CA6D42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00A565D3" w:rsidRPr="00A565D3" w14:paraId="1CC197D3" w14:textId="77777777" w:rsidTr="00A565D3">
        <w:trPr>
          <w:trHeight w:val="888"/>
        </w:trPr>
        <w:tc>
          <w:tcPr>
            <w:tcW w:w="9912" w:type="dxa"/>
            <w:vAlign w:val="center"/>
          </w:tcPr>
          <w:p w14:paraId="788B1D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9292161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the software will be made available as open-source code.</w:t>
            </w:r>
          </w:p>
          <w:p w14:paraId="0BFB8B2B"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the software will not be made available as open-source code.</w:t>
            </w:r>
          </w:p>
          <w:p w14:paraId="4C16AB97" w14:textId="740A3DFE" w:rsidR="00A565D3" w:rsidRPr="00A565D3" w:rsidRDefault="00000000" w:rsidP="00A565D3">
            <w:pPr>
              <w:jc w:val="left"/>
              <w:rPr>
                <w:rFonts w:asciiTheme="minorHAnsi" w:hAnsiTheme="minorHAnsi" w:cstheme="minorHAnsi"/>
              </w:rPr>
            </w:pPr>
            <w:sdt>
              <w:sdtPr>
                <w:rPr>
                  <w:rFonts w:asciiTheme="minorHAnsi" w:hAnsiTheme="minorHAnsi" w:cstheme="minorHAnsi"/>
                </w:rPr>
                <w:id w:val="-605730171"/>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tc>
      </w:tr>
    </w:tbl>
    <w:p w14:paraId="36BB279E" w14:textId="77777777" w:rsidR="00A565D3" w:rsidRPr="00A565D3" w:rsidRDefault="00A565D3" w:rsidP="00A565D3"/>
    <w:p w14:paraId="6E516DF9" w14:textId="3D68EF12" w:rsidR="001478FF" w:rsidRDefault="001478FF" w:rsidP="00A565D3">
      <w:pPr>
        <w:pStyle w:val="Heading3"/>
      </w:pPr>
      <w:bookmarkStart w:id="10" w:name="_Toc155868994"/>
      <w:r w:rsidRPr="001478FF">
        <w:t>Data Access Committee</w:t>
      </w:r>
      <w:bookmarkEnd w:id="10"/>
    </w:p>
    <w:tbl>
      <w:tblPr>
        <w:tblStyle w:val="Grigliatabella1"/>
        <w:tblW w:w="0" w:type="auto"/>
        <w:tblLook w:val="0480" w:firstRow="0" w:lastRow="0" w:firstColumn="1" w:lastColumn="0" w:noHBand="0" w:noVBand="1"/>
      </w:tblPr>
      <w:tblGrid>
        <w:gridCol w:w="9912"/>
      </w:tblGrid>
      <w:tr w:rsidR="00925C96" w:rsidRPr="00925C96" w14:paraId="33E20014" w14:textId="77777777" w:rsidTr="003C4E0A">
        <w:trPr>
          <w:trHeight w:val="576"/>
        </w:trPr>
        <w:tc>
          <w:tcPr>
            <w:tcW w:w="9912" w:type="dxa"/>
            <w:shd w:val="clear" w:color="auto" w:fill="D9D9D9" w:themeFill="text2" w:themeFillShade="D9"/>
            <w:vAlign w:val="center"/>
          </w:tcPr>
          <w:p w14:paraId="3B25CACD"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00925C96" w:rsidRPr="00925C96" w14:paraId="5C7B6085" w14:textId="77777777" w:rsidTr="00925C96">
        <w:trPr>
          <w:trHeight w:val="451"/>
        </w:trPr>
        <w:tc>
          <w:tcPr>
            <w:tcW w:w="9912" w:type="dxa"/>
            <w:vAlign w:val="center"/>
          </w:tcPr>
          <w:p w14:paraId="0029BE6F" w14:textId="3B89D83F"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1129473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503939235"/>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925C96" w:rsidRPr="00925C96">
              <w:rPr>
                <w:rFonts w:asciiTheme="minorHAnsi" w:hAnsiTheme="minorHAnsi" w:cstheme="minorHAnsi"/>
              </w:rPr>
              <w:t xml:space="preserve"> No</w:t>
            </w:r>
          </w:p>
        </w:tc>
      </w:tr>
      <w:tr w:rsidR="00925C96" w:rsidRPr="00925C96" w14:paraId="27BD1755" w14:textId="77777777" w:rsidTr="003C4E0A">
        <w:trPr>
          <w:trHeight w:val="576"/>
        </w:trPr>
        <w:tc>
          <w:tcPr>
            <w:tcW w:w="9912" w:type="dxa"/>
            <w:shd w:val="clear" w:color="auto" w:fill="D9D9D9" w:themeFill="text2" w:themeFillShade="D9"/>
            <w:vAlign w:val="center"/>
          </w:tcPr>
          <w:p w14:paraId="0432B10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00925C96" w:rsidRPr="00925C96" w14:paraId="317E2751" w14:textId="77777777" w:rsidTr="00925C96">
        <w:trPr>
          <w:trHeight w:val="510"/>
        </w:trPr>
        <w:sdt>
          <w:sdtPr>
            <w:rPr>
              <w:rFonts w:asciiTheme="minorHAnsi" w:hAnsiTheme="minorHAnsi" w:cstheme="minorHAnsi"/>
              <w:b/>
              <w:bCs/>
              <w:i/>
              <w:iCs/>
              <w:color w:val="808080" w:themeColor="background1" w:themeShade="80"/>
            </w:rPr>
            <w:id w:val="1792938680"/>
            <w:placeholder>
              <w:docPart w:val="ECFE5852B1F8405BBB49112B3F9DF2FB"/>
            </w:placeholder>
            <w:text w:multiLine="1"/>
          </w:sdtPr>
          <w:sdtContent>
            <w:tc>
              <w:tcPr>
                <w:tcW w:w="9912" w:type="dxa"/>
                <w:vAlign w:val="center"/>
              </w:tcPr>
              <w:p w14:paraId="1C34D28D" w14:textId="4701037D" w:rsidR="00925C96" w:rsidRPr="00925C96" w:rsidRDefault="00F4330C" w:rsidP="00925C96">
                <w:pPr>
                  <w:jc w:val="left"/>
                  <w:rPr>
                    <w:rFonts w:asciiTheme="minorHAnsi" w:hAnsiTheme="minorHAnsi" w:cstheme="minorHAnsi"/>
                  </w:rPr>
                </w:pPr>
                <w:r w:rsidRPr="00F4330C">
                  <w:rPr>
                    <w:rFonts w:asciiTheme="minorHAnsi" w:hAnsiTheme="minorHAnsi" w:cstheme="minorHAnsi"/>
                    <w:b/>
                    <w:bCs/>
                    <w:i/>
                    <w:iCs/>
                    <w:color w:val="808080" w:themeColor="background1" w:themeShade="80"/>
                  </w:rPr>
                  <w:t>N/A</w:t>
                </w:r>
              </w:p>
            </w:tc>
          </w:sdtContent>
        </w:sdt>
      </w:tr>
      <w:tr w:rsidR="00925C96" w:rsidRPr="00925C96" w14:paraId="3EB35FD8" w14:textId="77777777" w:rsidTr="003C4E0A">
        <w:trPr>
          <w:trHeight w:val="576"/>
        </w:trPr>
        <w:tc>
          <w:tcPr>
            <w:tcW w:w="9912" w:type="dxa"/>
            <w:shd w:val="clear" w:color="auto" w:fill="D9D9D9" w:themeFill="text2" w:themeFillShade="D9"/>
            <w:vAlign w:val="center"/>
          </w:tcPr>
          <w:p w14:paraId="4FB71BD3"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00925C96" w:rsidRPr="00925C96" w14:paraId="7E1FA2FF" w14:textId="77777777" w:rsidTr="00925C96">
        <w:trPr>
          <w:trHeight w:val="1543"/>
        </w:trPr>
        <w:tc>
          <w:tcPr>
            <w:tcW w:w="9912" w:type="dxa"/>
            <w:vAlign w:val="center"/>
          </w:tcPr>
          <w:p w14:paraId="0270B46B"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User authentication process</w:t>
            </w:r>
          </w:p>
          <w:p w14:paraId="38C62345"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256051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Data use agreement or license</w:t>
            </w:r>
          </w:p>
          <w:p w14:paraId="2443E2F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Conducting background checks on users requesting access</w:t>
            </w:r>
          </w:p>
          <w:p w14:paraId="5B66E07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Monitoring or auditing data use to ensure compliance with legal and ethical requirements.</w:t>
            </w:r>
          </w:p>
          <w:p w14:paraId="14BF158C"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0960799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There is no need for a Data Access Committee</w:t>
            </w:r>
          </w:p>
          <w:p w14:paraId="01AA5230" w14:textId="121D76B2" w:rsidR="00925C96" w:rsidRPr="00925C96" w:rsidRDefault="00000000" w:rsidP="00925C96">
            <w:pPr>
              <w:jc w:val="left"/>
              <w:rPr>
                <w:rFonts w:asciiTheme="minorHAnsi" w:hAnsiTheme="minorHAnsi" w:cstheme="minorHAnsi"/>
              </w:rPr>
            </w:pPr>
            <w:sdt>
              <w:sdtPr>
                <w:rPr>
                  <w:rFonts w:asciiTheme="minorHAnsi" w:hAnsiTheme="minorHAnsi" w:cstheme="minorHAnsi"/>
                </w:rPr>
                <w:id w:val="-2069645271"/>
                <w14:checkbox>
                  <w14:checked w14:val="1"/>
                  <w14:checkedState w14:val="2612" w14:font="MS Gothic"/>
                  <w14:uncheckedState w14:val="2610" w14:font="MS Gothic"/>
                </w14:checkbox>
              </w:sdtPr>
              <w:sdtContent>
                <w:r w:rsidR="00F4330C">
                  <w:rPr>
                    <w:rFonts w:ascii="MS Gothic" w:eastAsia="MS Gothic" w:hAnsi="MS Gothic" w:cstheme="minorHAnsi" w:hint="eastAsia"/>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dtPr>
              <w:sdtContent>
                <w:sdt>
                  <w:sdtPr>
                    <w:rPr>
                      <w:rFonts w:asciiTheme="minorHAnsi" w:hAnsiTheme="minorHAnsi" w:cstheme="minorHAnsi"/>
                      <w:b/>
                      <w:bCs/>
                      <w:i/>
                      <w:iCs/>
                      <w:color w:val="808080" w:themeColor="background1" w:themeShade="80"/>
                    </w:rPr>
                    <w:id w:val="414293053"/>
                    <w:placeholder>
                      <w:docPart w:val="160CBA3459B8405180000CF921407679"/>
                    </w:placeholder>
                    <w:text w:multiLine="1"/>
                  </w:sdtPr>
                  <w:sdtContent>
                    <w:r w:rsidR="00F4330C">
                      <w:rPr>
                        <w:rFonts w:asciiTheme="minorHAnsi" w:hAnsiTheme="minorHAnsi" w:cstheme="minorHAnsi"/>
                        <w:b/>
                        <w:bCs/>
                        <w:i/>
                        <w:iCs/>
                        <w:color w:val="808080" w:themeColor="background1" w:themeShade="80"/>
                      </w:rPr>
                      <w:t>N/A</w:t>
                    </w:r>
                  </w:sdtContent>
                </w:sdt>
              </w:sdtContent>
            </w:sdt>
          </w:p>
        </w:tc>
      </w:tr>
    </w:tbl>
    <w:p w14:paraId="248B5880" w14:textId="77777777" w:rsidR="00925C96" w:rsidRPr="00925C96" w:rsidRDefault="00925C96" w:rsidP="00925C96"/>
    <w:p w14:paraId="02B83197" w14:textId="2507BB02" w:rsidR="001478FF" w:rsidRDefault="001478FF" w:rsidP="00A565D3">
      <w:pPr>
        <w:pStyle w:val="Heading2"/>
      </w:pPr>
      <w:bookmarkStart w:id="11" w:name="_Toc155868995"/>
      <w:r w:rsidRPr="001478FF">
        <w:lastRenderedPageBreak/>
        <w:t>FAIR DATA - Making data interoperable.</w:t>
      </w:r>
      <w:bookmarkEnd w:id="11"/>
    </w:p>
    <w:tbl>
      <w:tblPr>
        <w:tblStyle w:val="Grigliatabella1"/>
        <w:tblW w:w="0" w:type="auto"/>
        <w:tblLook w:val="0480" w:firstRow="0" w:lastRow="0" w:firstColumn="1" w:lastColumn="0" w:noHBand="0" w:noVBand="1"/>
      </w:tblPr>
      <w:tblGrid>
        <w:gridCol w:w="9912"/>
      </w:tblGrid>
      <w:tr w:rsidR="00925C96" w:rsidRPr="00925C96" w14:paraId="6A0BF318" w14:textId="77777777" w:rsidTr="003C4E0A">
        <w:trPr>
          <w:trHeight w:val="576"/>
        </w:trPr>
        <w:tc>
          <w:tcPr>
            <w:tcW w:w="9912" w:type="dxa"/>
            <w:shd w:val="clear" w:color="auto" w:fill="D9D9D9" w:themeFill="text2" w:themeFillShade="D9"/>
            <w:vAlign w:val="center"/>
          </w:tcPr>
          <w:p w14:paraId="2CAC537F" w14:textId="77777777" w:rsidR="00925C96" w:rsidRPr="0004517B" w:rsidRDefault="00925C96" w:rsidP="00925C96">
            <w:pPr>
              <w:pStyle w:val="Caption"/>
              <w:numPr>
                <w:ilvl w:val="0"/>
                <w:numId w:val="37"/>
              </w:numPr>
              <w:ind w:left="318"/>
              <w:jc w:val="left"/>
              <w:rPr>
                <w:rFonts w:asciiTheme="minorHAnsi" w:hAnsiTheme="minorHAnsi"/>
                <w:sz w:val="22"/>
                <w:szCs w:val="22"/>
              </w:rPr>
            </w:pPr>
            <w:bookmarkStart w:id="12" w:name="_Hlk131062162"/>
            <w:r w:rsidRPr="0004517B">
              <w:rPr>
                <w:rFonts w:asciiTheme="minorHAnsi" w:hAnsiTheme="minorHAnsi"/>
                <w:sz w:val="22"/>
                <w:szCs w:val="22"/>
              </w:rPr>
              <w:t>Have you identified relevant data and metadata standards and best practices for ensuring data interoperability within and across disciplines?</w:t>
            </w:r>
          </w:p>
        </w:tc>
      </w:tr>
      <w:tr w:rsidR="00925C96" w:rsidRPr="00925C96" w14:paraId="481D6317" w14:textId="77777777" w:rsidTr="00925C96">
        <w:trPr>
          <w:trHeight w:val="451"/>
        </w:trPr>
        <w:tc>
          <w:tcPr>
            <w:tcW w:w="9912" w:type="dxa"/>
            <w:vAlign w:val="center"/>
          </w:tcPr>
          <w:p w14:paraId="6779D641" w14:textId="67661C10" w:rsidR="00925C96" w:rsidRPr="00925C96" w:rsidRDefault="00000000" w:rsidP="00925C96">
            <w:pPr>
              <w:ind w:left="318" w:hanging="318"/>
              <w:jc w:val="left"/>
            </w:pPr>
            <w:sdt>
              <w:sdtPr>
                <w:id w:val="-53888837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w:t>
            </w:r>
            <w:sdt>
              <w:sdtPr>
                <w:id w:val="-1736999415"/>
                <w14:checkbox>
                  <w14:checked w14:val="1"/>
                  <w14:checkedState w14:val="2612" w14:font="MS Gothic"/>
                  <w14:uncheckedState w14:val="2610" w14:font="MS Gothic"/>
                </w14:checkbox>
              </w:sdtPr>
              <w:sdtContent>
                <w:r w:rsidR="00F4330C">
                  <w:rPr>
                    <w:rFonts w:ascii="MS Gothic" w:eastAsia="MS Gothic" w:hAnsi="MS Gothic" w:hint="eastAsia"/>
                  </w:rPr>
                  <w:t>☒</w:t>
                </w:r>
              </w:sdtContent>
            </w:sdt>
            <w:r w:rsidR="00925C96" w:rsidRPr="00925C96">
              <w:t xml:space="preserve"> No</w:t>
            </w:r>
          </w:p>
        </w:tc>
      </w:tr>
      <w:tr w:rsidR="00925C96" w:rsidRPr="00925C96" w14:paraId="088E910E" w14:textId="77777777" w:rsidTr="003C4E0A">
        <w:trPr>
          <w:trHeight w:val="576"/>
        </w:trPr>
        <w:tc>
          <w:tcPr>
            <w:tcW w:w="9912" w:type="dxa"/>
            <w:shd w:val="clear" w:color="auto" w:fill="D9D9D9" w:themeFill="text2" w:themeFillShade="D9"/>
            <w:vAlign w:val="center"/>
          </w:tcPr>
          <w:p w14:paraId="2A6F3D47" w14:textId="77777777" w:rsidR="00925C96" w:rsidRPr="0004517B" w:rsidRDefault="00925C96" w:rsidP="00925C96">
            <w:pPr>
              <w:pStyle w:val="Caption"/>
              <w:numPr>
                <w:ilvl w:val="0"/>
                <w:numId w:val="37"/>
              </w:numPr>
              <w:tabs>
                <w:tab w:val="left" w:pos="3396"/>
              </w:tabs>
              <w:ind w:left="318"/>
              <w:jc w:val="left"/>
              <w:rPr>
                <w:rFonts w:asciiTheme="minorHAnsi" w:hAnsiTheme="minorHAnsi" w:cs="Calibri"/>
                <w:sz w:val="22"/>
                <w:szCs w:val="22"/>
              </w:rPr>
            </w:pPr>
            <w:r w:rsidRPr="0004517B">
              <w:rPr>
                <w:rFonts w:asciiTheme="minorHAnsi" w:hAnsiTheme="minorHAnsi"/>
                <w:sz w:val="22"/>
                <w:szCs w:val="22"/>
              </w:rPr>
              <w:t>Will you follow community-endorsed best practices for data interoperability, such as the FAIR principles?</w:t>
            </w:r>
          </w:p>
        </w:tc>
      </w:tr>
      <w:tr w:rsidR="00925C96" w:rsidRPr="00925C96" w14:paraId="4C81DB8F" w14:textId="77777777" w:rsidTr="00925C96">
        <w:trPr>
          <w:trHeight w:val="510"/>
        </w:trPr>
        <w:tc>
          <w:tcPr>
            <w:tcW w:w="9912" w:type="dxa"/>
            <w:vAlign w:val="center"/>
          </w:tcPr>
          <w:p w14:paraId="605F8BC5" w14:textId="51DB7359" w:rsidR="00925C96" w:rsidRPr="00925C96" w:rsidRDefault="00000000" w:rsidP="00925C96">
            <w:pPr>
              <w:jc w:val="left"/>
            </w:pPr>
            <w:sdt>
              <w:sdtPr>
                <w:id w:val="1796785788"/>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w:t>
            </w:r>
            <w:sdt>
              <w:sdtPr>
                <w:id w:val="-52324795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w:t>
            </w:r>
            <w:sdt>
              <w:sdtPr>
                <w:id w:val="402258554"/>
                <w14:checkbox>
                  <w14:checked w14:val="1"/>
                  <w14:checkedState w14:val="2612" w14:font="MS Gothic"/>
                  <w14:uncheckedState w14:val="2610" w14:font="MS Gothic"/>
                </w14:checkbox>
              </w:sdtPr>
              <w:sdtContent>
                <w:r w:rsidR="00D27ECD">
                  <w:rPr>
                    <w:rFonts w:ascii="MS Gothic" w:eastAsia="MS Gothic" w:hAnsi="MS Gothic" w:hint="eastAsia"/>
                  </w:rPr>
                  <w:t>☒</w:t>
                </w:r>
              </w:sdtContent>
            </w:sdt>
            <w:r w:rsidR="00925C96" w:rsidRPr="00925C96">
              <w:t xml:space="preserve"> Other (Please specify): </w:t>
            </w:r>
            <w:sdt>
              <w:sdtPr>
                <w:id w:val="-1770689880"/>
                <w:placeholder>
                  <w:docPart w:val="694B49DCFC384A0EA7C1C525CC557BA3"/>
                </w:placeholder>
              </w:sdtPr>
              <w:sdtContent>
                <w:sdt>
                  <w:sdtPr>
                    <w:rPr>
                      <w:rFonts w:asciiTheme="minorHAnsi" w:hAnsiTheme="minorHAnsi" w:cstheme="minorHAnsi"/>
                      <w:b/>
                      <w:bCs/>
                      <w:i/>
                      <w:iCs/>
                      <w:color w:val="808080" w:themeColor="background1" w:themeShade="80"/>
                    </w:rPr>
                    <w:id w:val="1318375188"/>
                    <w:placeholder>
                      <w:docPart w:val="D9E6F075957D4E6DB73042BD575A0566"/>
                    </w:placeholder>
                    <w:text w:multiLine="1"/>
                  </w:sdtPr>
                  <w:sdtContent>
                    <w:r w:rsidR="00D27ECD">
                      <w:rPr>
                        <w:rFonts w:asciiTheme="minorHAnsi" w:hAnsiTheme="minorHAnsi" w:cstheme="minorHAnsi"/>
                        <w:b/>
                        <w:bCs/>
                        <w:i/>
                        <w:iCs/>
                        <w:color w:val="808080" w:themeColor="background1" w:themeShade="80"/>
                      </w:rPr>
                      <w:t>N/A</w:t>
                    </w:r>
                  </w:sdtContent>
                </w:sdt>
              </w:sdtContent>
            </w:sdt>
          </w:p>
        </w:tc>
      </w:tr>
      <w:tr w:rsidR="00925C96" w:rsidRPr="00925C96" w14:paraId="62233CAF" w14:textId="77777777" w:rsidTr="003C4E0A">
        <w:trPr>
          <w:trHeight w:val="864"/>
        </w:trPr>
        <w:tc>
          <w:tcPr>
            <w:tcW w:w="9912" w:type="dxa"/>
            <w:shd w:val="clear" w:color="auto" w:fill="D9D9D9" w:themeFill="text2" w:themeFillShade="D9"/>
            <w:vAlign w:val="center"/>
          </w:tcPr>
          <w:p w14:paraId="2CD0D25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00925C96" w:rsidRPr="00925C96" w14:paraId="6F0997B7" w14:textId="77777777" w:rsidTr="00925C96">
        <w:trPr>
          <w:trHeight w:val="1405"/>
        </w:trPr>
        <w:tc>
          <w:tcPr>
            <w:tcW w:w="9912" w:type="dxa"/>
            <w:vAlign w:val="center"/>
          </w:tcPr>
          <w:p w14:paraId="7CDBEBEC"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61143871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Dublin Core</w:t>
            </w:r>
          </w:p>
          <w:p w14:paraId="1BF6C196" w14:textId="77777777" w:rsidR="00925C96" w:rsidRPr="00925C96" w:rsidRDefault="00000000" w:rsidP="00925C96">
            <w:pPr>
              <w:jc w:val="left"/>
            </w:pPr>
            <w:sdt>
              <w:sdtPr>
                <w:id w:val="36965688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EML (Ecological Metadata Language)</w:t>
            </w:r>
          </w:p>
          <w:p w14:paraId="646D4CEA" w14:textId="77777777" w:rsidR="00925C96" w:rsidRPr="00925C96" w:rsidRDefault="00000000" w:rsidP="00925C96">
            <w:pPr>
              <w:jc w:val="left"/>
            </w:pPr>
            <w:sdt>
              <w:sdtPr>
                <w:id w:val="-78381181"/>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FGDC (Federal Geographic Data Committee) metadata standard</w:t>
            </w:r>
          </w:p>
          <w:p w14:paraId="502C9A67" w14:textId="77777777" w:rsidR="00925C96" w:rsidRPr="00925C96" w:rsidRDefault="00000000" w:rsidP="00925C96">
            <w:pPr>
              <w:jc w:val="left"/>
            </w:pPr>
            <w:sdt>
              <w:sdtPr>
                <w:id w:val="-95848572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ISO/TC 211 metadata standard</w:t>
            </w:r>
          </w:p>
          <w:p w14:paraId="5A2C42C0" w14:textId="62F8C6EE" w:rsidR="00925C96" w:rsidRPr="00925C96" w:rsidRDefault="00000000" w:rsidP="00925C96">
            <w:pPr>
              <w:jc w:val="left"/>
            </w:pPr>
            <w:sdt>
              <w:sdtPr>
                <w:id w:val="84962796"/>
                <w14:checkbox>
                  <w14:checked w14:val="1"/>
                  <w14:checkedState w14:val="2612" w14:font="MS Gothic"/>
                  <w14:uncheckedState w14:val="2610" w14:font="MS Gothic"/>
                </w14:checkbox>
              </w:sdtPr>
              <w:sdtContent>
                <w:r w:rsidR="00D27ECD">
                  <w:rPr>
                    <w:rFonts w:ascii="MS Gothic" w:eastAsia="MS Gothic" w:hAnsi="MS Gothic" w:hint="eastAsia"/>
                  </w:rPr>
                  <w:t>☒</w:t>
                </w:r>
              </w:sdtContent>
            </w:sdt>
            <w:r w:rsidR="00925C96" w:rsidRPr="00925C96">
              <w:t xml:space="preserve"> Other (Please specify): </w:t>
            </w:r>
            <w:sdt>
              <w:sdtPr>
                <w:id w:val="1454911137"/>
                <w:placeholder>
                  <w:docPart w:val="141B1B33D81145D7B9D7C2F5DF6CB3A5"/>
                </w:placeholder>
              </w:sdtPr>
              <w:sdtContent>
                <w:sdt>
                  <w:sdtPr>
                    <w:rPr>
                      <w:rFonts w:asciiTheme="minorHAnsi" w:hAnsiTheme="minorHAnsi" w:cstheme="minorHAnsi"/>
                      <w:b/>
                      <w:bCs/>
                      <w:i/>
                      <w:iCs/>
                      <w:color w:val="808080" w:themeColor="background1" w:themeShade="80"/>
                    </w:rPr>
                    <w:id w:val="1968693842"/>
                    <w:placeholder>
                      <w:docPart w:val="A1316C949CCE4A9A9BF0D6ACEF17C623"/>
                    </w:placeholder>
                    <w:text w:multiLine="1"/>
                  </w:sdtPr>
                  <w:sdtContent>
                    <w:r w:rsidR="00D27ECD">
                      <w:rPr>
                        <w:rFonts w:asciiTheme="minorHAnsi" w:hAnsiTheme="minorHAnsi" w:cstheme="minorHAnsi"/>
                        <w:b/>
                        <w:bCs/>
                        <w:i/>
                        <w:iCs/>
                        <w:color w:val="808080" w:themeColor="background1" w:themeShade="80"/>
                      </w:rPr>
                      <w:t>N/A</w:t>
                    </w:r>
                  </w:sdtContent>
                </w:sdt>
              </w:sdtContent>
            </w:sdt>
          </w:p>
        </w:tc>
      </w:tr>
      <w:tr w:rsidR="00925C96" w:rsidRPr="00925C96" w14:paraId="608B483D" w14:textId="77777777" w:rsidTr="003C4E0A">
        <w:trPr>
          <w:trHeight w:val="576"/>
        </w:trPr>
        <w:tc>
          <w:tcPr>
            <w:tcW w:w="9912" w:type="dxa"/>
            <w:shd w:val="clear" w:color="auto" w:fill="D9D9D9" w:themeFill="text2" w:themeFillShade="D9"/>
            <w:vAlign w:val="center"/>
          </w:tcPr>
          <w:p w14:paraId="5E0E2AC2"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00925C96" w:rsidRPr="00925C96" w14:paraId="5A7DBF9F" w14:textId="77777777" w:rsidTr="00925C96">
        <w:trPr>
          <w:trHeight w:val="1170"/>
        </w:trPr>
        <w:tc>
          <w:tcPr>
            <w:tcW w:w="9912" w:type="dxa"/>
            <w:vAlign w:val="center"/>
          </w:tcPr>
          <w:p w14:paraId="5A5F3E59"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Provide mappings to more commonly used ontologies.</w:t>
            </w:r>
          </w:p>
          <w:p w14:paraId="12E7D5A5" w14:textId="77777777" w:rsidR="00925C96" w:rsidRPr="00925C96" w:rsidRDefault="00000000" w:rsidP="00925C96">
            <w:pPr>
              <w:jc w:val="left"/>
            </w:pPr>
            <w:sdt>
              <w:sdtPr>
                <w:id w:val="-200920666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Work with experts in the field to ensure compatibility.</w:t>
            </w:r>
          </w:p>
          <w:p w14:paraId="62FBD156" w14:textId="102E5FEB" w:rsidR="00925C96" w:rsidRPr="00925C96" w:rsidRDefault="00000000" w:rsidP="00925C96">
            <w:pPr>
              <w:jc w:val="left"/>
            </w:pPr>
            <w:sdt>
              <w:sdtPr>
                <w:id w:val="614952471"/>
                <w14:checkbox>
                  <w14:checked w14:val="1"/>
                  <w14:checkedState w14:val="2612" w14:font="MS Gothic"/>
                  <w14:uncheckedState w14:val="2610" w14:font="MS Gothic"/>
                </w14:checkbox>
              </w:sdtPr>
              <w:sdtContent>
                <w:r w:rsidR="00D27ECD">
                  <w:rPr>
                    <w:rFonts w:ascii="MS Gothic" w:eastAsia="MS Gothic" w:hAnsi="MS Gothic" w:hint="eastAsia"/>
                  </w:rPr>
                  <w:t>☒</w:t>
                </w:r>
              </w:sdtContent>
            </w:sdt>
            <w:r w:rsidR="00925C96" w:rsidRPr="00925C96">
              <w:t xml:space="preserve"> Not applicable</w:t>
            </w:r>
          </w:p>
          <w:p w14:paraId="719ACB7F" w14:textId="4AA1B857" w:rsidR="00925C96" w:rsidRPr="00925C96" w:rsidRDefault="00000000" w:rsidP="00925C96">
            <w:pPr>
              <w:jc w:val="left"/>
            </w:pPr>
            <w:sdt>
              <w:sdtPr>
                <w:id w:val="-1532024510"/>
                <w14:checkbox>
                  <w14:checked w14:val="0"/>
                  <w14:checkedState w14:val="2612" w14:font="MS Gothic"/>
                  <w14:uncheckedState w14:val="2610" w14:font="MS Gothic"/>
                </w14:checkbox>
              </w:sdtPr>
              <w:sdtContent>
                <w:r w:rsidR="00D27ECD">
                  <w:rPr>
                    <w:rFonts w:ascii="MS Gothic" w:eastAsia="MS Gothic" w:hAnsi="MS Gothic" w:hint="eastAsia"/>
                  </w:rPr>
                  <w:t>☐</w:t>
                </w:r>
              </w:sdtContent>
            </w:sdt>
            <w:r w:rsidR="00925C96" w:rsidRPr="00925C96">
              <w:t xml:space="preserve"> Other (Please specify): </w:t>
            </w:r>
            <w:sdt>
              <w:sdtPr>
                <w:id w:val="413906298"/>
                <w:placeholder>
                  <w:docPart w:val="DF0261B77AD847E199A8296A8086A96A"/>
                </w:placeholder>
                <w:showingPlcHdr/>
              </w:sdtPr>
              <w:sdtContent>
                <w:r w:rsidR="00925C96" w:rsidRPr="00925C96">
                  <w:rPr>
                    <w:rStyle w:val="PlaceholderText"/>
                    <w:i/>
                    <w:iCs/>
                  </w:rPr>
                  <w:t>Click or tap here to type your answer.</w:t>
                </w:r>
              </w:sdtContent>
            </w:sdt>
          </w:p>
        </w:tc>
      </w:tr>
      <w:tr w:rsidR="00925C96" w:rsidRPr="00925C96" w14:paraId="4D55B072" w14:textId="77777777" w:rsidTr="003C4E0A">
        <w:trPr>
          <w:trHeight w:val="576"/>
        </w:trPr>
        <w:tc>
          <w:tcPr>
            <w:tcW w:w="9912" w:type="dxa"/>
            <w:shd w:val="clear" w:color="auto" w:fill="D9D9D9" w:themeFill="text2" w:themeFillShade="D9"/>
            <w:vAlign w:val="center"/>
          </w:tcPr>
          <w:p w14:paraId="252D139A"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00925C96" w:rsidRPr="00925C96" w14:paraId="2FE166B8" w14:textId="77777777" w:rsidTr="00925C96">
        <w:trPr>
          <w:trHeight w:val="510"/>
        </w:trPr>
        <w:tc>
          <w:tcPr>
            <w:tcW w:w="9912" w:type="dxa"/>
            <w:vAlign w:val="center"/>
          </w:tcPr>
          <w:p w14:paraId="6B5ED369" w14:textId="6ABD256A"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23136220"/>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1216701162"/>
                <w14:checkbox>
                  <w14:checked w14:val="1"/>
                  <w14:checkedState w14:val="2612" w14:font="MS Gothic"/>
                  <w14:uncheckedState w14:val="2610" w14:font="MS Gothic"/>
                </w14:checkbox>
              </w:sdtPr>
              <w:sdtContent>
                <w:r w:rsidR="00D27ECD">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12EBDFD6" w14:textId="77777777" w:rsidTr="003C4E0A">
        <w:trPr>
          <w:trHeight w:val="576"/>
        </w:trPr>
        <w:tc>
          <w:tcPr>
            <w:tcW w:w="9912" w:type="dxa"/>
            <w:shd w:val="clear" w:color="auto" w:fill="D9D9D9" w:themeFill="text2" w:themeFillShade="D9"/>
            <w:vAlign w:val="center"/>
          </w:tcPr>
          <w:p w14:paraId="752E792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00925C96" w:rsidRPr="00925C96" w14:paraId="003AD4B5" w14:textId="77777777" w:rsidTr="00925C96">
        <w:trPr>
          <w:trHeight w:val="510"/>
        </w:trPr>
        <w:tc>
          <w:tcPr>
            <w:tcW w:w="9912" w:type="dxa"/>
            <w:vAlign w:val="center"/>
          </w:tcPr>
          <w:p w14:paraId="7DF6CD9C" w14:textId="49C658A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58183858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985086757"/>
                <w14:checkbox>
                  <w14:checked w14:val="1"/>
                  <w14:checkedState w14:val="2612" w14:font="MS Gothic"/>
                  <w14:uncheckedState w14:val="2610" w14:font="MS Gothic"/>
                </w14:checkbox>
              </w:sdtPr>
              <w:sdtContent>
                <w:r w:rsidR="00D27ECD">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2C0F330A" w14:textId="77777777" w:rsidTr="003C4E0A">
        <w:trPr>
          <w:trHeight w:val="576"/>
        </w:trPr>
        <w:tc>
          <w:tcPr>
            <w:tcW w:w="9912" w:type="dxa"/>
            <w:shd w:val="clear" w:color="auto" w:fill="D9D9D9" w:themeFill="text2" w:themeFillShade="D9"/>
            <w:vAlign w:val="center"/>
          </w:tcPr>
          <w:p w14:paraId="6BFEE11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00925C96" w:rsidRPr="00925C96" w14:paraId="11693136" w14:textId="77777777" w:rsidTr="00925C96">
        <w:trPr>
          <w:trHeight w:val="979"/>
        </w:trPr>
        <w:tc>
          <w:tcPr>
            <w:tcW w:w="9912" w:type="dxa"/>
            <w:vAlign w:val="center"/>
          </w:tcPr>
          <w:p w14:paraId="5E25C126"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715109259"/>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all relevant data will be referenced and properly cited.</w:t>
            </w:r>
          </w:p>
          <w:p w14:paraId="696FC9AF" w14:textId="77777777" w:rsidR="00925C96" w:rsidRPr="00925C96" w:rsidRDefault="00000000" w:rsidP="00925C96">
            <w:pPr>
              <w:jc w:val="left"/>
            </w:pPr>
            <w:sdt>
              <w:sdtPr>
                <w:id w:val="120660587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but only the most important or relevant data will be referenced.</w:t>
            </w:r>
          </w:p>
          <w:p w14:paraId="00993A96" w14:textId="1D932558" w:rsidR="00925C96" w:rsidRPr="00925C96" w:rsidRDefault="00000000" w:rsidP="00925C96">
            <w:pPr>
              <w:jc w:val="left"/>
            </w:pPr>
            <w:sdt>
              <w:sdtPr>
                <w:id w:val="496316719"/>
                <w14:checkbox>
                  <w14:checked w14:val="1"/>
                  <w14:checkedState w14:val="2612" w14:font="MS Gothic"/>
                  <w14:uncheckedState w14:val="2610" w14:font="MS Gothic"/>
                </w14:checkbox>
              </w:sdtPr>
              <w:sdtContent>
                <w:r w:rsidR="00D27ECD">
                  <w:rPr>
                    <w:rFonts w:ascii="MS Gothic" w:eastAsia="MS Gothic" w:hAnsi="MS Gothic" w:hint="eastAsia"/>
                  </w:rPr>
                  <w:t>☒</w:t>
                </w:r>
              </w:sdtContent>
            </w:sdt>
            <w:r w:rsidR="00925C96" w:rsidRPr="00925C96">
              <w:t xml:space="preserve"> No, the data will not include any references to other data</w:t>
            </w:r>
          </w:p>
        </w:tc>
      </w:tr>
      <w:tr w:rsidR="00925C96" w:rsidRPr="00925C96" w14:paraId="6B8A6DA2" w14:textId="77777777" w:rsidTr="003C4E0A">
        <w:trPr>
          <w:trHeight w:val="576"/>
        </w:trPr>
        <w:tc>
          <w:tcPr>
            <w:tcW w:w="9912" w:type="dxa"/>
            <w:shd w:val="clear" w:color="auto" w:fill="D9D9D9" w:themeFill="text2" w:themeFillShade="D9"/>
            <w:vAlign w:val="center"/>
          </w:tcPr>
          <w:p w14:paraId="0B91983F"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00925C96" w:rsidRPr="00925C96" w14:paraId="0BD2E3FD" w14:textId="77777777" w:rsidTr="00925C96">
        <w:trPr>
          <w:trHeight w:val="1542"/>
        </w:trPr>
        <w:tc>
          <w:tcPr>
            <w:tcW w:w="9912" w:type="dxa"/>
            <w:vAlign w:val="center"/>
          </w:tcPr>
          <w:p w14:paraId="389CBFA6"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330978976"/>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By using persistent identifiers such as DOIs or URNs</w:t>
            </w:r>
          </w:p>
          <w:p w14:paraId="707112CD"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207141422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following relevant standards and best practices for data citation</w:t>
            </w:r>
          </w:p>
          <w:p w14:paraId="3CEB37F6"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482849628"/>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providing detailed documentation on how to access the referenced data</w:t>
            </w:r>
          </w:p>
          <w:p w14:paraId="26CEAB04" w14:textId="77777777" w:rsidR="00925C96" w:rsidRPr="00925C96" w:rsidRDefault="00000000" w:rsidP="00925C96">
            <w:pPr>
              <w:pStyle w:val="Caption"/>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ensuring the referenced data is deposited in trusted repositories with proper preservation and access policies </w:t>
            </w:r>
          </w:p>
          <w:p w14:paraId="61837957" w14:textId="3A41DF62" w:rsidR="00925C96" w:rsidRPr="00925C96" w:rsidRDefault="00000000" w:rsidP="00925C96">
            <w:pPr>
              <w:jc w:val="left"/>
            </w:pPr>
            <w:sdt>
              <w:sdtPr>
                <w:id w:val="1984271542"/>
                <w14:checkbox>
                  <w14:checked w14:val="1"/>
                  <w14:checkedState w14:val="2612" w14:font="MS Gothic"/>
                  <w14:uncheckedState w14:val="2610" w14:font="MS Gothic"/>
                </w14:checkbox>
              </w:sdtPr>
              <w:sdtContent>
                <w:r w:rsidR="00D27ECD">
                  <w:rPr>
                    <w:rFonts w:ascii="MS Gothic" w:eastAsia="MS Gothic" w:hAnsi="MS Gothic" w:hint="eastAsia"/>
                  </w:rPr>
                  <w:t>☒</w:t>
                </w:r>
              </w:sdtContent>
            </w:sdt>
            <w:r w:rsidR="00925C96" w:rsidRPr="00925C96">
              <w:t xml:space="preserve"> Other (Please specify): </w:t>
            </w:r>
            <w:sdt>
              <w:sdtPr>
                <w:id w:val="1117342409"/>
                <w:placeholder>
                  <w:docPart w:val="5ED597D7693A4F7ABF3E1CA63D75AED2"/>
                </w:placeholder>
              </w:sdtPr>
              <w:sdtContent>
                <w:sdt>
                  <w:sdtPr>
                    <w:rPr>
                      <w:rFonts w:asciiTheme="minorHAnsi" w:hAnsiTheme="minorHAnsi" w:cstheme="minorHAnsi"/>
                      <w:b/>
                      <w:bCs/>
                      <w:i/>
                      <w:iCs/>
                      <w:color w:val="808080" w:themeColor="background1" w:themeShade="80"/>
                    </w:rPr>
                    <w:id w:val="-209573"/>
                    <w:placeholder>
                      <w:docPart w:val="2EBCDF019DC34FEE8BF20EE62A28B717"/>
                    </w:placeholder>
                    <w:text w:multiLine="1"/>
                  </w:sdtPr>
                  <w:sdtContent>
                    <w:r w:rsidR="00D27ECD">
                      <w:rPr>
                        <w:rFonts w:asciiTheme="minorHAnsi" w:hAnsiTheme="minorHAnsi" w:cstheme="minorHAnsi"/>
                        <w:b/>
                        <w:bCs/>
                        <w:i/>
                        <w:iCs/>
                        <w:color w:val="808080" w:themeColor="background1" w:themeShade="80"/>
                      </w:rPr>
                      <w:t>N/A</w:t>
                    </w:r>
                  </w:sdtContent>
                </w:sdt>
              </w:sdtContent>
            </w:sdt>
          </w:p>
        </w:tc>
      </w:tr>
      <w:bookmarkEnd w:id="12"/>
    </w:tbl>
    <w:p w14:paraId="509CD790" w14:textId="77777777" w:rsidR="00925C96" w:rsidRPr="00925C96" w:rsidRDefault="00925C96" w:rsidP="00925C96"/>
    <w:p w14:paraId="2EED9604" w14:textId="10F757FD" w:rsidR="001478FF" w:rsidRDefault="001478FF" w:rsidP="00A565D3">
      <w:pPr>
        <w:pStyle w:val="Heading2"/>
      </w:pPr>
      <w:bookmarkStart w:id="13" w:name="_Toc155868996"/>
      <w:r w:rsidRPr="001478FF">
        <w:lastRenderedPageBreak/>
        <w:t>FAIR DATA - Increase Data re-use</w:t>
      </w:r>
      <w:bookmarkEnd w:id="13"/>
    </w:p>
    <w:tbl>
      <w:tblPr>
        <w:tblStyle w:val="Grigliatabella1"/>
        <w:tblW w:w="0" w:type="auto"/>
        <w:tblLook w:val="0480" w:firstRow="0" w:lastRow="0" w:firstColumn="1" w:lastColumn="0" w:noHBand="0" w:noVBand="1"/>
      </w:tblPr>
      <w:tblGrid>
        <w:gridCol w:w="9912"/>
      </w:tblGrid>
      <w:tr w:rsidR="00925C96" w:rsidRPr="00925C96" w14:paraId="23FE94D7" w14:textId="77777777" w:rsidTr="003C4E0A">
        <w:trPr>
          <w:trHeight w:val="576"/>
        </w:trPr>
        <w:tc>
          <w:tcPr>
            <w:tcW w:w="9912" w:type="dxa"/>
            <w:shd w:val="clear" w:color="auto" w:fill="D9D9D9" w:themeFill="text2" w:themeFillShade="D9"/>
            <w:vAlign w:val="center"/>
          </w:tcPr>
          <w:p w14:paraId="59AEDA6E"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00925C96" w:rsidRPr="00925C96" w14:paraId="19D81D67" w14:textId="77777777" w:rsidTr="00925C96">
        <w:trPr>
          <w:trHeight w:val="1260"/>
        </w:trPr>
        <w:tc>
          <w:tcPr>
            <w:tcW w:w="9912" w:type="dxa"/>
            <w:vAlign w:val="center"/>
          </w:tcPr>
          <w:p w14:paraId="78A0BEA3"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58789649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readme files</w:t>
            </w:r>
          </w:p>
          <w:p w14:paraId="49BE7ECE"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471860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codebooks</w:t>
            </w:r>
          </w:p>
          <w:p w14:paraId="2C138DF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data dictionaries</w:t>
            </w:r>
          </w:p>
          <w:p w14:paraId="0539EA24" w14:textId="4AE5693A"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233765580"/>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dtPr>
              <w:sdtContent>
                <w:r w:rsidR="00D27ECD">
                  <w:rPr>
                    <w:rFonts w:asciiTheme="minorHAnsi" w:hAnsiTheme="minorHAnsi" w:cstheme="minorHAnsi"/>
                  </w:rPr>
                  <w:t>N/A</w:t>
                </w:r>
              </w:sdtContent>
            </w:sdt>
          </w:p>
        </w:tc>
      </w:tr>
      <w:tr w:rsidR="00925C96" w:rsidRPr="00925C96" w14:paraId="2081F437" w14:textId="77777777" w:rsidTr="003C4E0A">
        <w:trPr>
          <w:trHeight w:val="576"/>
        </w:trPr>
        <w:tc>
          <w:tcPr>
            <w:tcW w:w="9912" w:type="dxa"/>
            <w:shd w:val="clear" w:color="auto" w:fill="D9D9D9" w:themeFill="text2" w:themeFillShade="D9"/>
            <w:vAlign w:val="center"/>
          </w:tcPr>
          <w:p w14:paraId="12ECC65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00925C96" w:rsidRPr="00925C96" w14:paraId="111116A7" w14:textId="77777777" w:rsidTr="00925C96">
        <w:trPr>
          <w:trHeight w:val="510"/>
        </w:trPr>
        <w:tc>
          <w:tcPr>
            <w:tcW w:w="9912" w:type="dxa"/>
            <w:vAlign w:val="center"/>
          </w:tcPr>
          <w:p w14:paraId="34829814" w14:textId="251AC32E" w:rsidR="00925C96" w:rsidRPr="00925C96" w:rsidRDefault="00000000" w:rsidP="00925C96">
            <w:pPr>
              <w:jc w:val="left"/>
              <w:rPr>
                <w:rFonts w:asciiTheme="minorHAnsi" w:hAnsiTheme="minorHAnsi" w:cstheme="minorHAnsi"/>
              </w:rPr>
            </w:pPr>
            <w:sdt>
              <w:sdtPr>
                <w:rPr>
                  <w:rFonts w:asciiTheme="minorHAnsi" w:hAnsiTheme="minorHAnsi" w:cstheme="minorHAnsi"/>
                </w:rPr>
                <w:id w:val="88036674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39103370"/>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925C96" w:rsidRPr="00925C96">
              <w:rPr>
                <w:rFonts w:asciiTheme="minorHAnsi" w:hAnsiTheme="minorHAnsi" w:cstheme="minorHAnsi"/>
              </w:rPr>
              <w:t xml:space="preserve"> No </w:t>
            </w:r>
          </w:p>
        </w:tc>
      </w:tr>
      <w:tr w:rsidR="00925C96" w:rsidRPr="00925C96" w14:paraId="005B85FD" w14:textId="77777777" w:rsidTr="003C4E0A">
        <w:trPr>
          <w:trHeight w:val="576"/>
        </w:trPr>
        <w:tc>
          <w:tcPr>
            <w:tcW w:w="9912" w:type="dxa"/>
            <w:shd w:val="clear" w:color="auto" w:fill="D9D9D9" w:themeFill="text2" w:themeFillShade="D9"/>
            <w:vAlign w:val="center"/>
          </w:tcPr>
          <w:p w14:paraId="579EC0E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00925C96" w:rsidRPr="00925C96" w14:paraId="4C7550F0" w14:textId="77777777" w:rsidTr="00925C96">
        <w:trPr>
          <w:trHeight w:val="510"/>
        </w:trPr>
        <w:tc>
          <w:tcPr>
            <w:tcW w:w="9912" w:type="dxa"/>
            <w:vAlign w:val="center"/>
          </w:tcPr>
          <w:p w14:paraId="522FD82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hiring a technical writer</w:t>
            </w:r>
          </w:p>
          <w:p w14:paraId="1083640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295638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conducting usability testing</w:t>
            </w:r>
          </w:p>
          <w:p w14:paraId="1BA2047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97729563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having non-experts review the documentation</w:t>
            </w:r>
          </w:p>
          <w:p w14:paraId="3192167C" w14:textId="32B0C093" w:rsidR="00925C96" w:rsidRPr="00925C96" w:rsidRDefault="00000000" w:rsidP="00925C96">
            <w:pPr>
              <w:jc w:val="left"/>
              <w:rPr>
                <w:rFonts w:asciiTheme="minorHAnsi" w:hAnsiTheme="minorHAnsi" w:cstheme="minorHAnsi"/>
              </w:rPr>
            </w:pPr>
            <w:sdt>
              <w:sdtPr>
                <w:rPr>
                  <w:rFonts w:asciiTheme="minorHAnsi" w:hAnsiTheme="minorHAnsi" w:cstheme="minorHAnsi"/>
                </w:rPr>
                <w:id w:val="-1782336158"/>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dtPr>
              <w:sdtContent>
                <w:r w:rsidR="00D27ECD">
                  <w:rPr>
                    <w:rFonts w:asciiTheme="minorHAnsi" w:hAnsiTheme="minorHAnsi" w:cstheme="minorHAnsi"/>
                  </w:rPr>
                  <w:t>N/A</w:t>
                </w:r>
              </w:sdtContent>
            </w:sdt>
          </w:p>
        </w:tc>
      </w:tr>
      <w:tr w:rsidR="00925C96" w:rsidRPr="00925C96" w14:paraId="0F2F58E4" w14:textId="77777777" w:rsidTr="003C4E0A">
        <w:trPr>
          <w:trHeight w:val="576"/>
        </w:trPr>
        <w:tc>
          <w:tcPr>
            <w:tcW w:w="9912" w:type="dxa"/>
            <w:shd w:val="clear" w:color="auto" w:fill="D9D9D9" w:themeFill="text2" w:themeFillShade="D9"/>
            <w:vAlign w:val="center"/>
          </w:tcPr>
          <w:p w14:paraId="4BAEE260"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00925C96" w:rsidRPr="00925C96" w14:paraId="4AD81494" w14:textId="77777777" w:rsidTr="00925C96">
        <w:trPr>
          <w:trHeight w:val="1568"/>
        </w:trPr>
        <w:tc>
          <w:tcPr>
            <w:tcW w:w="9912" w:type="dxa"/>
            <w:vAlign w:val="center"/>
          </w:tcPr>
          <w:p w14:paraId="2671D867"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1074766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the data will be made freely available and licensed under Creative Commons or similar standard licenses.</w:t>
            </w:r>
          </w:p>
          <w:p w14:paraId="7887BC62"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8021454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the data will be made freely available, but no license will be used.</w:t>
            </w:r>
          </w:p>
          <w:p w14:paraId="0A52FB0F" w14:textId="3FDFBB5B" w:rsidR="00925C96" w:rsidRPr="00925C96" w:rsidRDefault="00000000" w:rsidP="00925C96">
            <w:pPr>
              <w:jc w:val="left"/>
              <w:rPr>
                <w:rFonts w:asciiTheme="minorHAnsi" w:hAnsiTheme="minorHAnsi" w:cstheme="minorHAnsi"/>
              </w:rPr>
            </w:pPr>
            <w:sdt>
              <w:sdtPr>
                <w:rPr>
                  <w:rFonts w:asciiTheme="minorHAnsi" w:hAnsiTheme="minorHAnsi" w:cstheme="minorHAnsi"/>
                </w:rPr>
                <w:id w:val="1650479793"/>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925C96" w:rsidRPr="00925C96">
              <w:rPr>
                <w:rFonts w:asciiTheme="minorHAnsi" w:hAnsiTheme="minorHAnsi" w:cstheme="minorHAnsi"/>
              </w:rPr>
              <w:t xml:space="preserve"> No, the data will not be made freely available.</w:t>
            </w:r>
          </w:p>
          <w:p w14:paraId="2C7620E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19418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30683485"/>
                <w:placeholder>
                  <w:docPart w:val="C871A00BBC2D40429C9580935E8917AF"/>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6327AA63" w14:textId="77777777" w:rsidTr="003C4E0A">
        <w:trPr>
          <w:trHeight w:val="576"/>
        </w:trPr>
        <w:tc>
          <w:tcPr>
            <w:tcW w:w="9912" w:type="dxa"/>
            <w:shd w:val="clear" w:color="auto" w:fill="D9D9D9" w:themeFill="text2" w:themeFillShade="D9"/>
            <w:vAlign w:val="center"/>
          </w:tcPr>
          <w:p w14:paraId="5E9A5E7C"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00925C96" w:rsidRPr="00925C96" w14:paraId="0E21C0BA" w14:textId="77777777" w:rsidTr="00925C96">
        <w:trPr>
          <w:trHeight w:val="510"/>
        </w:trPr>
        <w:tc>
          <w:tcPr>
            <w:tcW w:w="9912" w:type="dxa"/>
            <w:vAlign w:val="center"/>
          </w:tcPr>
          <w:p w14:paraId="03C09506" w14:textId="394E5AFB"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08149921"/>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2747958"/>
                <w14:checkbox>
                  <w14:checked w14:val="1"/>
                  <w14:checkedState w14:val="2612" w14:font="MS Gothic"/>
                  <w14:uncheckedState w14:val="2610" w14:font="MS Gothic"/>
                </w14:checkbox>
              </w:sdtPr>
              <w:sdtContent>
                <w:r w:rsidR="00D27ECD">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44BDA3ED" w14:textId="77777777" w:rsidTr="003C4E0A">
        <w:trPr>
          <w:trHeight w:val="576"/>
        </w:trPr>
        <w:tc>
          <w:tcPr>
            <w:tcW w:w="9912" w:type="dxa"/>
            <w:shd w:val="clear" w:color="auto" w:fill="D9D9D9" w:themeFill="text2" w:themeFillShade="D9"/>
            <w:vAlign w:val="center"/>
          </w:tcPr>
          <w:p w14:paraId="3FEB663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00925C96" w:rsidRPr="00925C96" w14:paraId="67440BF5" w14:textId="77777777" w:rsidTr="00925C96">
        <w:trPr>
          <w:trHeight w:val="1400"/>
        </w:trPr>
        <w:tc>
          <w:tcPr>
            <w:tcW w:w="9912" w:type="dxa"/>
            <w:vAlign w:val="center"/>
          </w:tcPr>
          <w:p w14:paraId="3A46814E"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6209356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depositing the data in a trusted repository</w:t>
            </w:r>
          </w:p>
          <w:p w14:paraId="3DDB6EBE"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4881687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permanent identifiers to the data</w:t>
            </w:r>
          </w:p>
          <w:p w14:paraId="26344DF6"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48344033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documenting the data and metadata according to standards</w:t>
            </w:r>
          </w:p>
          <w:p w14:paraId="3F9F8F2A" w14:textId="55CFE334" w:rsidR="00925C96" w:rsidRPr="00925C96" w:rsidRDefault="00000000" w:rsidP="00925C96">
            <w:pPr>
              <w:jc w:val="left"/>
              <w:rPr>
                <w:rFonts w:asciiTheme="minorHAnsi" w:hAnsiTheme="minorHAnsi" w:cstheme="minorHAnsi"/>
              </w:rPr>
            </w:pPr>
            <w:sdt>
              <w:sdtPr>
                <w:rPr>
                  <w:rFonts w:asciiTheme="minorHAnsi" w:hAnsiTheme="minorHAnsi" w:cstheme="minorHAnsi"/>
                </w:rPr>
                <w:id w:val="-924177466"/>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dtPr>
              <w:sdtContent>
                <w:sdt>
                  <w:sdtPr>
                    <w:rPr>
                      <w:rFonts w:asciiTheme="minorHAnsi" w:hAnsiTheme="minorHAnsi" w:cstheme="minorHAnsi"/>
                    </w:rPr>
                    <w:id w:val="-1181341844"/>
                    <w:placeholder>
                      <w:docPart w:val="1100D1BA799F4785AE32EDC70499D8CF"/>
                    </w:placeholder>
                  </w:sdtPr>
                  <w:sdtContent>
                    <w:r w:rsidR="00D27ECD">
                      <w:rPr>
                        <w:rFonts w:asciiTheme="minorHAnsi" w:hAnsiTheme="minorHAnsi" w:cstheme="minorHAnsi"/>
                      </w:rPr>
                      <w:t>N/A</w:t>
                    </w:r>
                  </w:sdtContent>
                </w:sdt>
              </w:sdtContent>
            </w:sdt>
          </w:p>
        </w:tc>
      </w:tr>
      <w:tr w:rsidR="00925C96" w:rsidRPr="00925C96" w14:paraId="5F2DEB37" w14:textId="77777777" w:rsidTr="003C4E0A">
        <w:trPr>
          <w:trHeight w:val="576"/>
        </w:trPr>
        <w:tc>
          <w:tcPr>
            <w:tcW w:w="9912" w:type="dxa"/>
            <w:shd w:val="clear" w:color="auto" w:fill="D9D9D9" w:themeFill="text2" w:themeFillShade="D9"/>
            <w:vAlign w:val="center"/>
          </w:tcPr>
          <w:p w14:paraId="388B9DB5"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00925C96" w:rsidRPr="00925C96" w14:paraId="0A75C056" w14:textId="77777777" w:rsidTr="00925C96">
        <w:trPr>
          <w:trHeight w:val="510"/>
        </w:trPr>
        <w:tc>
          <w:tcPr>
            <w:tcW w:w="9912" w:type="dxa"/>
            <w:vAlign w:val="center"/>
          </w:tcPr>
          <w:p w14:paraId="7FA57B3D" w14:textId="6E59D5E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76164841"/>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621454247"/>
                <w14:checkbox>
                  <w14:checked w14:val="1"/>
                  <w14:checkedState w14:val="2612" w14:font="MS Gothic"/>
                  <w14:uncheckedState w14:val="2610" w14:font="MS Gothic"/>
                </w14:checkbox>
              </w:sdtPr>
              <w:sdtContent>
                <w:r w:rsidR="00D27ECD">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22EBF98A" w14:textId="77777777" w:rsidTr="003C4E0A">
        <w:trPr>
          <w:trHeight w:val="576"/>
        </w:trPr>
        <w:tc>
          <w:tcPr>
            <w:tcW w:w="9912" w:type="dxa"/>
            <w:shd w:val="clear" w:color="auto" w:fill="D9D9D9" w:themeFill="text2" w:themeFillShade="D9"/>
            <w:vAlign w:val="center"/>
          </w:tcPr>
          <w:p w14:paraId="62604961" w14:textId="5512F186"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document the provenance of the data, including information on how it was collected, processed, and analy</w:t>
            </w:r>
            <w:r w:rsidR="0004517B" w:rsidRP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00925C96" w:rsidRPr="00925C96" w14:paraId="0230D802" w14:textId="77777777" w:rsidTr="00925C96">
        <w:trPr>
          <w:trHeight w:val="960"/>
        </w:trPr>
        <w:tc>
          <w:tcPr>
            <w:tcW w:w="9912" w:type="dxa"/>
            <w:vAlign w:val="center"/>
          </w:tcPr>
          <w:p w14:paraId="51D0DACE"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using appropriate metadata standards and vocabularies</w:t>
            </w:r>
          </w:p>
          <w:p w14:paraId="5466E91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7803911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detailed documentation and version control information</w:t>
            </w:r>
          </w:p>
          <w:p w14:paraId="0B09633D" w14:textId="416E7E01" w:rsidR="00925C96" w:rsidRPr="00925C96" w:rsidRDefault="00000000" w:rsidP="00925C96">
            <w:pPr>
              <w:jc w:val="left"/>
              <w:rPr>
                <w:rFonts w:asciiTheme="minorHAnsi" w:hAnsiTheme="minorHAnsi" w:cstheme="minorHAnsi"/>
              </w:rPr>
            </w:pPr>
            <w:sdt>
              <w:sdtPr>
                <w:rPr>
                  <w:rFonts w:asciiTheme="minorHAnsi" w:hAnsiTheme="minorHAnsi" w:cstheme="minorHAnsi"/>
                </w:rPr>
                <w:id w:val="-218061968"/>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925C96" w:rsidRPr="00925C96">
              <w:rPr>
                <w:rFonts w:asciiTheme="minorHAnsi" w:hAnsiTheme="minorHAnsi" w:cstheme="minorHAnsi"/>
              </w:rPr>
              <w:t xml:space="preserve"> Other (Please specify): </w:t>
            </w:r>
            <w:r w:rsidR="00D27ECD">
              <w:rPr>
                <w:rFonts w:asciiTheme="minorHAnsi" w:hAnsiTheme="minorHAnsi" w:cstheme="minorHAnsi"/>
              </w:rPr>
              <w:t>N/A</w:t>
            </w:r>
          </w:p>
        </w:tc>
      </w:tr>
      <w:tr w:rsidR="00925C96" w:rsidRPr="00925C96" w14:paraId="49B3D630" w14:textId="77777777" w:rsidTr="003C4E0A">
        <w:trPr>
          <w:trHeight w:val="576"/>
        </w:trPr>
        <w:tc>
          <w:tcPr>
            <w:tcW w:w="9912" w:type="dxa"/>
            <w:shd w:val="clear" w:color="auto" w:fill="D9D9D9" w:themeFill="text2" w:themeFillShade="D9"/>
            <w:vAlign w:val="center"/>
          </w:tcPr>
          <w:p w14:paraId="26DB64B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00925C96" w:rsidRPr="00925C96" w14:paraId="48BFB1F1" w14:textId="77777777" w:rsidTr="00925C96">
        <w:trPr>
          <w:trHeight w:val="1408"/>
        </w:trPr>
        <w:tc>
          <w:tcPr>
            <w:tcW w:w="9912" w:type="dxa"/>
            <w:vAlign w:val="center"/>
          </w:tcPr>
          <w:p w14:paraId="132CDD23"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Validation checks or error detection routines.</w:t>
            </w:r>
          </w:p>
          <w:p w14:paraId="3B2C383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0632468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Manual data review and verification</w:t>
            </w:r>
          </w:p>
          <w:p w14:paraId="2A749DA6"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915453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Peer review or quality control procedures</w:t>
            </w:r>
          </w:p>
          <w:p w14:paraId="56D0A7B8"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Statistical methods or software tools for data analysis and validation</w:t>
            </w:r>
          </w:p>
          <w:p w14:paraId="1DBF2373" w14:textId="04269811" w:rsidR="00925C96" w:rsidRPr="00925C96" w:rsidRDefault="00000000" w:rsidP="00925C96">
            <w:pPr>
              <w:jc w:val="left"/>
              <w:rPr>
                <w:rFonts w:asciiTheme="minorHAnsi" w:hAnsiTheme="minorHAnsi" w:cstheme="minorHAnsi"/>
              </w:rPr>
            </w:pPr>
            <w:sdt>
              <w:sdtPr>
                <w:rPr>
                  <w:rFonts w:asciiTheme="minorHAnsi" w:hAnsiTheme="minorHAnsi" w:cstheme="minorHAnsi"/>
                </w:rPr>
                <w:id w:val="1379048547"/>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dtPr>
              <w:sdtContent>
                <w:sdt>
                  <w:sdtPr>
                    <w:rPr>
                      <w:rFonts w:asciiTheme="minorHAnsi" w:hAnsiTheme="minorHAnsi" w:cstheme="minorHAnsi"/>
                    </w:rPr>
                    <w:id w:val="-580827006"/>
                    <w:placeholder>
                      <w:docPart w:val="714EE30EFBFD45AFB86E9CF259D4B7AD"/>
                    </w:placeholder>
                  </w:sdtPr>
                  <w:sdtContent>
                    <w:r w:rsidR="00D27ECD">
                      <w:rPr>
                        <w:rFonts w:asciiTheme="minorHAnsi" w:hAnsiTheme="minorHAnsi" w:cstheme="minorHAnsi"/>
                      </w:rPr>
                      <w:t>N/A</w:t>
                    </w:r>
                  </w:sdtContent>
                </w:sdt>
              </w:sdtContent>
            </w:sdt>
          </w:p>
        </w:tc>
      </w:tr>
      <w:tr w:rsidR="00925C96" w:rsidRPr="00925C96" w14:paraId="747399D9" w14:textId="77777777" w:rsidTr="003C4E0A">
        <w:trPr>
          <w:trHeight w:val="576"/>
        </w:trPr>
        <w:tc>
          <w:tcPr>
            <w:tcW w:w="9912" w:type="dxa"/>
            <w:shd w:val="clear" w:color="auto" w:fill="D9D9D9" w:themeFill="text2" w:themeFillShade="D9"/>
            <w:vAlign w:val="center"/>
          </w:tcPr>
          <w:p w14:paraId="7D1A491B"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information on any limitations or assumptions associated with the data to help third parties interpret and use it appropriately?</w:t>
            </w:r>
          </w:p>
        </w:tc>
      </w:tr>
      <w:tr w:rsidR="00925C96" w:rsidRPr="00925C96" w14:paraId="2B554E46" w14:textId="77777777" w:rsidTr="00925C96">
        <w:trPr>
          <w:trHeight w:val="510"/>
        </w:trPr>
        <w:tc>
          <w:tcPr>
            <w:tcW w:w="9912" w:type="dxa"/>
            <w:vAlign w:val="center"/>
          </w:tcPr>
          <w:p w14:paraId="11E22294" w14:textId="0B6103BE"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739440"/>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633514866"/>
                <w14:checkbox>
                  <w14:checked w14:val="1"/>
                  <w14:checkedState w14:val="2612" w14:font="MS Gothic"/>
                  <w14:uncheckedState w14:val="2610" w14:font="MS Gothic"/>
                </w14:checkbox>
              </w:sdtPr>
              <w:sdtContent>
                <w:r w:rsidR="00D27ECD">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bl>
    <w:p w14:paraId="7F1087D5" w14:textId="77777777" w:rsidR="00925C96" w:rsidRDefault="00925C96" w:rsidP="00925C96"/>
    <w:p w14:paraId="2467D2B8" w14:textId="5B39B3F3" w:rsidR="00354C3C" w:rsidRDefault="00354C3C">
      <w:pPr>
        <w:jc w:val="left"/>
      </w:pPr>
      <w:r>
        <w:br w:type="page"/>
      </w:r>
    </w:p>
    <w:p w14:paraId="4FB94545" w14:textId="77777777" w:rsidR="00354C3C" w:rsidRPr="00925C96" w:rsidRDefault="00354C3C" w:rsidP="00925C96"/>
    <w:p w14:paraId="7937585B" w14:textId="77777777" w:rsidR="001478FF" w:rsidRDefault="001478FF" w:rsidP="00A565D3">
      <w:pPr>
        <w:pStyle w:val="Heading1"/>
      </w:pPr>
      <w:bookmarkStart w:id="14" w:name="_Toc155868997"/>
      <w:r w:rsidRPr="001478FF">
        <w:t>Other research outputs</w:t>
      </w:r>
      <w:bookmarkEnd w:id="14"/>
    </w:p>
    <w:tbl>
      <w:tblPr>
        <w:tblStyle w:val="Grigliatabella1"/>
        <w:tblW w:w="0" w:type="auto"/>
        <w:tblLook w:val="0480" w:firstRow="0" w:lastRow="0" w:firstColumn="1" w:lastColumn="0" w:noHBand="0" w:noVBand="1"/>
      </w:tblPr>
      <w:tblGrid>
        <w:gridCol w:w="9912"/>
      </w:tblGrid>
      <w:tr w:rsidR="00925C96" w:rsidRPr="00925C96" w14:paraId="59782878" w14:textId="77777777" w:rsidTr="003C4E0A">
        <w:trPr>
          <w:trHeight w:val="576"/>
        </w:trPr>
        <w:tc>
          <w:tcPr>
            <w:tcW w:w="9912" w:type="dxa"/>
            <w:shd w:val="clear" w:color="auto" w:fill="D9D9D9" w:themeFill="text2" w:themeFillShade="D9"/>
            <w:vAlign w:val="center"/>
          </w:tcPr>
          <w:p w14:paraId="6FCAFDD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00925C96" w:rsidRPr="00925C96" w14:paraId="02450718" w14:textId="77777777" w:rsidTr="00925C96">
        <w:trPr>
          <w:trHeight w:val="1547"/>
        </w:trPr>
        <w:tc>
          <w:tcPr>
            <w:tcW w:w="9912" w:type="dxa"/>
            <w:vAlign w:val="center"/>
          </w:tcPr>
          <w:p w14:paraId="71B57302"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61478768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Software</w:t>
            </w:r>
          </w:p>
          <w:p w14:paraId="590A17C0"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90764990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Workflows</w:t>
            </w:r>
          </w:p>
          <w:p w14:paraId="733DFCAF"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Protocols</w:t>
            </w:r>
          </w:p>
          <w:p w14:paraId="2C13C0E8"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8537930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Models</w:t>
            </w:r>
          </w:p>
          <w:p w14:paraId="0CDC5D8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Physical materials</w:t>
            </w:r>
          </w:p>
          <w:p w14:paraId="7CFC9DF7" w14:textId="6EE42491"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20550243"/>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63085264"/>
                <w:placeholder>
                  <w:docPart w:val="E7C394905C7640F78382479F8AF99C40"/>
                </w:placeholder>
              </w:sdtPr>
              <w:sdtContent>
                <w:r w:rsidR="00D27ECD">
                  <w:rPr>
                    <w:rFonts w:asciiTheme="minorHAnsi" w:hAnsiTheme="minorHAnsi" w:cstheme="minorHAnsi"/>
                  </w:rPr>
                  <w:t>Scientific/industrial dissemination materials (publications)</w:t>
                </w:r>
              </w:sdtContent>
            </w:sdt>
          </w:p>
        </w:tc>
      </w:tr>
      <w:tr w:rsidR="00925C96" w:rsidRPr="00925C96" w14:paraId="5077C3ED" w14:textId="77777777" w:rsidTr="003C4E0A">
        <w:trPr>
          <w:trHeight w:val="576"/>
        </w:trPr>
        <w:tc>
          <w:tcPr>
            <w:tcW w:w="9912" w:type="dxa"/>
            <w:shd w:val="clear" w:color="auto" w:fill="D9D9D9" w:themeFill="text2" w:themeFillShade="D9"/>
            <w:vAlign w:val="center"/>
          </w:tcPr>
          <w:p w14:paraId="2D2DC8A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00925C96" w:rsidRPr="00925C96" w14:paraId="26485472" w14:textId="77777777" w:rsidTr="00925C96">
        <w:trPr>
          <w:trHeight w:val="1098"/>
        </w:trPr>
        <w:tc>
          <w:tcPr>
            <w:tcW w:w="9912" w:type="dxa"/>
            <w:vAlign w:val="center"/>
          </w:tcPr>
          <w:p w14:paraId="1DA44559"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09367090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Store them in a trusted repository.</w:t>
            </w:r>
          </w:p>
          <w:p w14:paraId="4205308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65111266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Use appropriate metadata standards and documentation to describe and facilitate re-use.</w:t>
            </w:r>
          </w:p>
          <w:p w14:paraId="5C23E35D"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4274203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Use appropriate license to ensure that they can be freely reused and repurposed by others.</w:t>
            </w:r>
          </w:p>
          <w:p w14:paraId="67D660B1" w14:textId="0A778BBC" w:rsidR="00925C96" w:rsidRPr="00925C96" w:rsidRDefault="00000000" w:rsidP="00925C96">
            <w:pPr>
              <w:jc w:val="left"/>
              <w:rPr>
                <w:rFonts w:asciiTheme="minorHAnsi" w:hAnsiTheme="minorHAnsi" w:cstheme="minorHAnsi"/>
              </w:rPr>
            </w:pPr>
            <w:sdt>
              <w:sdtPr>
                <w:rPr>
                  <w:rFonts w:asciiTheme="minorHAnsi" w:hAnsiTheme="minorHAnsi" w:cstheme="minorHAnsi"/>
                </w:rPr>
                <w:id w:val="957764855"/>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dtPr>
              <w:sdtContent>
                <w:r w:rsidR="00D27ECD">
                  <w:rPr>
                    <w:rFonts w:asciiTheme="minorHAnsi" w:hAnsiTheme="minorHAnsi" w:cstheme="minorHAnsi"/>
                  </w:rPr>
                  <w:t>Publisher repositories</w:t>
                </w:r>
              </w:sdtContent>
            </w:sdt>
          </w:p>
        </w:tc>
      </w:tr>
      <w:tr w:rsidR="00925C96" w:rsidRPr="00925C96" w14:paraId="074F9583" w14:textId="77777777" w:rsidTr="003C4E0A">
        <w:trPr>
          <w:trHeight w:val="576"/>
        </w:trPr>
        <w:tc>
          <w:tcPr>
            <w:tcW w:w="9912" w:type="dxa"/>
            <w:shd w:val="clear" w:color="auto" w:fill="D9D9D9" w:themeFill="text2" w:themeFillShade="D9"/>
            <w:vAlign w:val="center"/>
          </w:tcPr>
          <w:p w14:paraId="3FDC73B4"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00925C96" w:rsidRPr="00925C96" w14:paraId="15437A65" w14:textId="77777777" w:rsidTr="00925C96">
        <w:trPr>
          <w:trHeight w:val="1166"/>
        </w:trPr>
        <w:tc>
          <w:tcPr>
            <w:tcW w:w="9912" w:type="dxa"/>
            <w:vAlign w:val="center"/>
          </w:tcPr>
          <w:p w14:paraId="13278342"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1502971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 appropriate metadata standards and documentation to describe and facilitate re-use</w:t>
            </w:r>
          </w:p>
          <w:p w14:paraId="6DE32515"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1101527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Publish them using an appropriate license to ensure that they can be freely reused and repurposed by others.</w:t>
            </w:r>
          </w:p>
          <w:p w14:paraId="3E1299FB"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6183863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Make them available through a trusted repository or other public platforms. </w:t>
            </w:r>
          </w:p>
          <w:p w14:paraId="6AA9F5B1" w14:textId="4114F733" w:rsidR="00925C96" w:rsidRPr="00925C96" w:rsidRDefault="00000000" w:rsidP="00925C96">
            <w:pPr>
              <w:jc w:val="left"/>
              <w:rPr>
                <w:rFonts w:asciiTheme="minorHAnsi" w:hAnsiTheme="minorHAnsi" w:cstheme="minorHAnsi"/>
              </w:rPr>
            </w:pPr>
            <w:sdt>
              <w:sdtPr>
                <w:rPr>
                  <w:rFonts w:asciiTheme="minorHAnsi" w:hAnsiTheme="minorHAnsi" w:cstheme="minorHAnsi"/>
                </w:rPr>
                <w:id w:val="501394425"/>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dtPr>
              <w:sdtContent>
                <w:sdt>
                  <w:sdtPr>
                    <w:rPr>
                      <w:rFonts w:asciiTheme="minorHAnsi" w:hAnsiTheme="minorHAnsi" w:cstheme="minorHAnsi"/>
                    </w:rPr>
                    <w:id w:val="139931126"/>
                    <w:placeholder>
                      <w:docPart w:val="7137C8F52B68453EAEF30D0D66FEAE33"/>
                    </w:placeholder>
                  </w:sdtPr>
                  <w:sdtContent>
                    <w:r w:rsidR="00D27ECD">
                      <w:rPr>
                        <w:rFonts w:asciiTheme="minorHAnsi" w:hAnsiTheme="minorHAnsi" w:cstheme="minorHAnsi"/>
                      </w:rPr>
                      <w:t>N/A</w:t>
                    </w:r>
                  </w:sdtContent>
                </w:sdt>
              </w:sdtContent>
            </w:sdt>
          </w:p>
        </w:tc>
      </w:tr>
      <w:tr w:rsidR="00925C96" w:rsidRPr="00925C96" w14:paraId="1F00CB4C" w14:textId="77777777" w:rsidTr="003C4E0A">
        <w:trPr>
          <w:trHeight w:val="576"/>
        </w:trPr>
        <w:tc>
          <w:tcPr>
            <w:tcW w:w="9912" w:type="dxa"/>
            <w:shd w:val="clear" w:color="auto" w:fill="D9D9D9" w:themeFill="text2" w:themeFillShade="D9"/>
            <w:vAlign w:val="center"/>
          </w:tcPr>
          <w:p w14:paraId="58BB282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00925C96" w:rsidRPr="00925C96" w14:paraId="68A79C70" w14:textId="77777777" w:rsidTr="00925C96">
        <w:trPr>
          <w:trHeight w:val="510"/>
        </w:trPr>
        <w:sdt>
          <w:sdtPr>
            <w:rPr>
              <w:rFonts w:asciiTheme="minorHAnsi" w:hAnsiTheme="minorHAnsi" w:cstheme="minorHAnsi"/>
            </w:rPr>
            <w:id w:val="-1257130806"/>
            <w:placeholder>
              <w:docPart w:val="3F0C49F592B2412780F32AB8B8BB1915"/>
            </w:placeholder>
            <w:text w:multiLine="1"/>
          </w:sdtPr>
          <w:sdtContent>
            <w:tc>
              <w:tcPr>
                <w:tcW w:w="9912" w:type="dxa"/>
                <w:vAlign w:val="center"/>
              </w:tcPr>
              <w:p w14:paraId="7C83D5A2" w14:textId="42D7B555" w:rsidR="00925C96" w:rsidRPr="00925C96" w:rsidRDefault="00D27ECD" w:rsidP="00925C96">
                <w:pPr>
                  <w:pStyle w:val="Caption"/>
                  <w:jc w:val="left"/>
                  <w:rPr>
                    <w:rStyle w:val="PlaceholderText"/>
                    <w:rFonts w:asciiTheme="minorHAnsi" w:hAnsiTheme="minorHAnsi" w:cstheme="minorHAnsi"/>
                    <w:b w:val="0"/>
                    <w:bCs w:val="0"/>
                    <w:i/>
                    <w:iCs/>
                    <w:sz w:val="22"/>
                    <w:szCs w:val="22"/>
                  </w:rPr>
                </w:pPr>
                <w:r w:rsidRPr="00D27ECD">
                  <w:rPr>
                    <w:rFonts w:asciiTheme="minorHAnsi" w:hAnsiTheme="minorHAnsi" w:cstheme="minorHAnsi"/>
                  </w:rPr>
                  <w:t>N/A</w:t>
                </w:r>
              </w:p>
            </w:tc>
          </w:sdtContent>
        </w:sdt>
      </w:tr>
      <w:tr w:rsidR="00925C96" w:rsidRPr="00925C96" w14:paraId="0913E473" w14:textId="77777777" w:rsidTr="003C4E0A">
        <w:trPr>
          <w:trHeight w:val="1440"/>
        </w:trPr>
        <w:tc>
          <w:tcPr>
            <w:tcW w:w="9912" w:type="dxa"/>
            <w:shd w:val="clear" w:color="auto" w:fill="D9D9D9" w:themeFill="text2" w:themeFillShade="D9"/>
            <w:vAlign w:val="center"/>
          </w:tcPr>
          <w:p w14:paraId="012966CF"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14:paraId="2C59B8D1" w14:textId="77777777" w:rsidR="00925C96" w:rsidRPr="0004517B" w:rsidRDefault="00925C96" w:rsidP="00925C96">
            <w:pPr>
              <w:pStyle w:val="Caption"/>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00925C96" w:rsidRPr="00925C96" w14:paraId="534F8B9D" w14:textId="77777777" w:rsidTr="00925C96">
        <w:trPr>
          <w:trHeight w:val="379"/>
        </w:trPr>
        <w:sdt>
          <w:sdtPr>
            <w:rPr>
              <w:rFonts w:asciiTheme="minorHAnsi" w:hAnsiTheme="minorHAnsi" w:cstheme="minorHAnsi"/>
            </w:rPr>
            <w:id w:val="-1029094902"/>
            <w:placeholder>
              <w:docPart w:val="2AFB9CE9256F455497D54C78C75A5E26"/>
            </w:placeholder>
            <w:text w:multiLine="1"/>
          </w:sdtPr>
          <w:sdtContent>
            <w:tc>
              <w:tcPr>
                <w:tcW w:w="9912" w:type="dxa"/>
                <w:vAlign w:val="center"/>
              </w:tcPr>
              <w:p w14:paraId="5B2FC96F" w14:textId="2FD3ECB5" w:rsidR="00925C96" w:rsidRPr="00925C96" w:rsidRDefault="00D27ECD" w:rsidP="00925C96">
                <w:pPr>
                  <w:jc w:val="left"/>
                  <w:rPr>
                    <w:rFonts w:asciiTheme="minorHAnsi" w:hAnsiTheme="minorHAnsi" w:cstheme="minorHAnsi"/>
                  </w:rPr>
                </w:pPr>
                <w:r w:rsidRPr="00F93DB7">
                  <w:rPr>
                    <w:rFonts w:asciiTheme="minorHAnsi" w:hAnsiTheme="minorHAnsi" w:cstheme="minorHAnsi"/>
                  </w:rPr>
                  <w:t>N/A</w:t>
                </w:r>
              </w:p>
            </w:tc>
          </w:sdtContent>
        </w:sdt>
      </w:tr>
    </w:tbl>
    <w:p w14:paraId="1C80E87A" w14:textId="77777777" w:rsidR="00925C96" w:rsidRDefault="00925C96" w:rsidP="00925C96"/>
    <w:p w14:paraId="5C4C2526" w14:textId="60B9A5F5" w:rsidR="00354C3C" w:rsidRDefault="00354C3C">
      <w:pPr>
        <w:jc w:val="left"/>
      </w:pPr>
      <w:r>
        <w:br w:type="page"/>
      </w:r>
    </w:p>
    <w:p w14:paraId="4D208776" w14:textId="77777777" w:rsidR="00354C3C" w:rsidRPr="00925C96" w:rsidRDefault="00354C3C" w:rsidP="00925C96"/>
    <w:p w14:paraId="4F5C600F" w14:textId="00AFF42F" w:rsidR="001478FF" w:rsidRDefault="001478FF" w:rsidP="00A565D3">
      <w:pPr>
        <w:pStyle w:val="Heading1"/>
      </w:pPr>
      <w:bookmarkStart w:id="15" w:name="_Toc155868998"/>
      <w:r w:rsidRPr="001478FF">
        <w:t>Allocation of resources</w:t>
      </w:r>
      <w:bookmarkEnd w:id="15"/>
    </w:p>
    <w:tbl>
      <w:tblPr>
        <w:tblStyle w:val="Grigliatabella1"/>
        <w:tblW w:w="0" w:type="auto"/>
        <w:tblLook w:val="0480" w:firstRow="0" w:lastRow="0" w:firstColumn="1" w:lastColumn="0" w:noHBand="0" w:noVBand="1"/>
      </w:tblPr>
      <w:tblGrid>
        <w:gridCol w:w="9912"/>
      </w:tblGrid>
      <w:tr w:rsidR="0049091A" w:rsidRPr="0049091A" w14:paraId="6EC347F1" w14:textId="77777777" w:rsidTr="003C4E0A">
        <w:trPr>
          <w:trHeight w:val="576"/>
        </w:trPr>
        <w:tc>
          <w:tcPr>
            <w:tcW w:w="9912" w:type="dxa"/>
            <w:shd w:val="clear" w:color="auto" w:fill="D9D9D9" w:themeFill="text2" w:themeFillShade="D9"/>
            <w:vAlign w:val="center"/>
          </w:tcPr>
          <w:p w14:paraId="1D3754F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0049091A" w:rsidRPr="0049091A" w14:paraId="60217BE6" w14:textId="77777777" w:rsidTr="0049091A">
        <w:trPr>
          <w:trHeight w:val="671"/>
        </w:trPr>
        <w:sdt>
          <w:sdtPr>
            <w:rPr>
              <w:rFonts w:asciiTheme="minorHAnsi" w:hAnsiTheme="minorHAnsi" w:cstheme="minorHAnsi"/>
            </w:rPr>
            <w:id w:val="2141068947"/>
            <w:placeholder>
              <w:docPart w:val="8F072FF00D5E413A9F46D28E2E7C5816"/>
            </w:placeholder>
            <w:text w:multiLine="1"/>
          </w:sdtPr>
          <w:sdtContent>
            <w:tc>
              <w:tcPr>
                <w:tcW w:w="9912" w:type="dxa"/>
                <w:vAlign w:val="center"/>
              </w:tcPr>
              <w:p w14:paraId="54ABDBF0" w14:textId="2F7A630D" w:rsidR="0049091A" w:rsidRPr="0049091A" w:rsidRDefault="00D27ECD" w:rsidP="0049091A">
                <w:pPr>
                  <w:ind w:left="318" w:hanging="318"/>
                  <w:jc w:val="left"/>
                  <w:rPr>
                    <w:rFonts w:asciiTheme="minorHAnsi" w:hAnsiTheme="minorHAnsi" w:cstheme="minorHAnsi"/>
                  </w:rPr>
                </w:pPr>
                <w:r w:rsidRPr="001B0276">
                  <w:rPr>
                    <w:rFonts w:asciiTheme="minorHAnsi" w:hAnsiTheme="minorHAnsi" w:cstheme="minorHAnsi"/>
                  </w:rPr>
                  <w:t>N/A</w:t>
                </w:r>
              </w:p>
            </w:tc>
          </w:sdtContent>
        </w:sdt>
      </w:tr>
      <w:tr w:rsidR="0049091A" w:rsidRPr="0049091A" w14:paraId="7A78FCB2" w14:textId="77777777" w:rsidTr="003C4E0A">
        <w:trPr>
          <w:trHeight w:val="576"/>
        </w:trPr>
        <w:tc>
          <w:tcPr>
            <w:tcW w:w="9912" w:type="dxa"/>
            <w:shd w:val="clear" w:color="auto" w:fill="D9D9D9" w:themeFill="text2" w:themeFillShade="D9"/>
            <w:vAlign w:val="center"/>
          </w:tcPr>
          <w:p w14:paraId="7F9B0E1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0049091A" w:rsidRPr="0049091A" w14:paraId="4883A5F2" w14:textId="77777777" w:rsidTr="0049091A">
        <w:trPr>
          <w:trHeight w:val="1026"/>
        </w:trPr>
        <w:tc>
          <w:tcPr>
            <w:tcW w:w="9912" w:type="dxa"/>
            <w:vAlign w:val="center"/>
          </w:tcPr>
          <w:p w14:paraId="0E831F3F"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hiring dedicated data management personnel</w:t>
            </w:r>
          </w:p>
          <w:p w14:paraId="57525AA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42850756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allocating funds to purchase necessary hardware and software</w:t>
            </w:r>
          </w:p>
          <w:p w14:paraId="0D6B8272"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35989519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using cloud-based storage and curation services</w:t>
            </w:r>
          </w:p>
          <w:p w14:paraId="70780C7A" w14:textId="1C0F6EF2" w:rsidR="0049091A" w:rsidRPr="0049091A" w:rsidRDefault="00000000" w:rsidP="0049091A">
            <w:pPr>
              <w:jc w:val="left"/>
              <w:rPr>
                <w:rFonts w:asciiTheme="minorHAnsi" w:hAnsiTheme="minorHAnsi" w:cstheme="minorHAnsi"/>
              </w:rPr>
            </w:pPr>
            <w:sdt>
              <w:sdtPr>
                <w:rPr>
                  <w:rFonts w:asciiTheme="minorHAnsi" w:hAnsiTheme="minorHAnsi" w:cstheme="minorHAnsi"/>
                </w:rPr>
                <w:id w:val="1066224577"/>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701285318"/>
                <w:placeholder>
                  <w:docPart w:val="C9503B19930348178BCECB62B3A1F333"/>
                </w:placeholder>
              </w:sdtPr>
              <w:sdtContent>
                <w:r w:rsidR="00D27ECD">
                  <w:rPr>
                    <w:rFonts w:asciiTheme="minorHAnsi" w:hAnsiTheme="minorHAnsi" w:cstheme="minorHAnsi"/>
                  </w:rPr>
                  <w:t>N/A</w:t>
                </w:r>
              </w:sdtContent>
            </w:sdt>
          </w:p>
        </w:tc>
      </w:tr>
      <w:tr w:rsidR="0049091A" w:rsidRPr="0049091A" w14:paraId="16F0EA01" w14:textId="77777777" w:rsidTr="003C4E0A">
        <w:trPr>
          <w:trHeight w:val="1440"/>
        </w:trPr>
        <w:tc>
          <w:tcPr>
            <w:tcW w:w="9912" w:type="dxa"/>
            <w:shd w:val="clear" w:color="auto" w:fill="D9D9D9" w:themeFill="text2" w:themeFillShade="D9"/>
            <w:vAlign w:val="center"/>
          </w:tcPr>
          <w:p w14:paraId="7D82180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14:paraId="02E143C1"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0049091A" w:rsidRPr="0049091A" w14:paraId="4E873DCE" w14:textId="77777777" w:rsidTr="0049091A">
        <w:trPr>
          <w:trHeight w:val="593"/>
        </w:trPr>
        <w:sdt>
          <w:sdtPr>
            <w:rPr>
              <w:rFonts w:asciiTheme="minorHAnsi" w:hAnsiTheme="minorHAnsi" w:cstheme="minorHAnsi"/>
            </w:rPr>
            <w:id w:val="-2096076289"/>
            <w:placeholder>
              <w:docPart w:val="020EC244976F43609FFDE399B7F2DDB0"/>
            </w:placeholder>
            <w:text w:multiLine="1"/>
          </w:sdtPr>
          <w:sdtContent>
            <w:tc>
              <w:tcPr>
                <w:tcW w:w="9912" w:type="dxa"/>
                <w:vAlign w:val="center"/>
              </w:tcPr>
              <w:p w14:paraId="334DE642" w14:textId="48038149" w:rsidR="0049091A" w:rsidRPr="0049091A" w:rsidRDefault="00D27ECD" w:rsidP="0049091A">
                <w:pPr>
                  <w:jc w:val="left"/>
                  <w:rPr>
                    <w:rFonts w:asciiTheme="minorHAnsi" w:hAnsiTheme="minorHAnsi" w:cstheme="minorHAnsi"/>
                  </w:rPr>
                </w:pPr>
                <w:r>
                  <w:rPr>
                    <w:rFonts w:asciiTheme="minorHAnsi" w:hAnsiTheme="minorHAnsi" w:cstheme="minorHAnsi"/>
                  </w:rPr>
                  <w:t>Open-access publication costs – either granted by the publishers or covered by the Horizon grant</w:t>
                </w:r>
              </w:p>
            </w:tc>
          </w:sdtContent>
        </w:sdt>
      </w:tr>
      <w:tr w:rsidR="0049091A" w:rsidRPr="0049091A" w14:paraId="729168C3" w14:textId="77777777" w:rsidTr="003C4E0A">
        <w:trPr>
          <w:trHeight w:val="1728"/>
        </w:trPr>
        <w:tc>
          <w:tcPr>
            <w:tcW w:w="9912" w:type="dxa"/>
            <w:shd w:val="clear" w:color="auto" w:fill="D9D9D9" w:themeFill="text2" w:themeFillShade="D9"/>
            <w:vAlign w:val="center"/>
          </w:tcPr>
          <w:p w14:paraId="355ADAC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14:paraId="7988076A"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0049091A" w:rsidRPr="0049091A" w14:paraId="22A8A1F0" w14:textId="77777777" w:rsidTr="0049091A">
        <w:trPr>
          <w:trHeight w:val="510"/>
        </w:trPr>
        <w:sdt>
          <w:sdtPr>
            <w:rPr>
              <w:rFonts w:asciiTheme="minorHAnsi" w:hAnsiTheme="minorHAnsi" w:cstheme="minorHAnsi"/>
            </w:rPr>
            <w:id w:val="-1050607026"/>
            <w:placeholder>
              <w:docPart w:val="4F944F6AF00A43099668022E3AD1DE61"/>
            </w:placeholder>
            <w:text w:multiLine="1"/>
          </w:sdtPr>
          <w:sdtContent>
            <w:tc>
              <w:tcPr>
                <w:tcW w:w="9912" w:type="dxa"/>
                <w:vAlign w:val="center"/>
              </w:tcPr>
              <w:p w14:paraId="4F6CF966" w14:textId="7874CE12" w:rsidR="0049091A" w:rsidRPr="0049091A" w:rsidRDefault="00D27ECD" w:rsidP="0049091A">
                <w:pPr>
                  <w:jc w:val="left"/>
                  <w:rPr>
                    <w:rFonts w:asciiTheme="minorHAnsi" w:hAnsiTheme="minorHAnsi" w:cstheme="minorHAnsi"/>
                  </w:rPr>
                </w:pPr>
                <w:r>
                  <w:rPr>
                    <w:rFonts w:asciiTheme="minorHAnsi" w:hAnsiTheme="minorHAnsi" w:cstheme="minorHAnsi"/>
                  </w:rPr>
                  <w:t>N/A</w:t>
                </w:r>
              </w:p>
            </w:tc>
          </w:sdtContent>
        </w:sdt>
      </w:tr>
      <w:tr w:rsidR="0049091A" w:rsidRPr="0049091A" w14:paraId="61D4163E" w14:textId="77777777" w:rsidTr="003C4E0A">
        <w:trPr>
          <w:trHeight w:val="2304"/>
        </w:trPr>
        <w:tc>
          <w:tcPr>
            <w:tcW w:w="9912" w:type="dxa"/>
            <w:shd w:val="clear" w:color="auto" w:fill="D9D9D9" w:themeFill="text2" w:themeFillShade="D9"/>
            <w:vAlign w:val="center"/>
          </w:tcPr>
          <w:p w14:paraId="3A592C8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long-term preservation of data be ensured, and what resources will be necessary to accomplish this, including costs and potential value, who decides and how, what data will be kept, and for how long?</w:t>
            </w:r>
          </w:p>
          <w:p w14:paraId="0A0E4E07"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0049091A" w:rsidRPr="0049091A" w14:paraId="0B29C57A" w14:textId="77777777" w:rsidTr="0049091A">
        <w:trPr>
          <w:trHeight w:val="683"/>
        </w:trPr>
        <w:sdt>
          <w:sdtPr>
            <w:rPr>
              <w:rFonts w:asciiTheme="minorHAnsi" w:hAnsiTheme="minorHAnsi" w:cstheme="minorHAnsi"/>
            </w:rPr>
            <w:id w:val="-1073344149"/>
            <w:placeholder>
              <w:docPart w:val="F43B03D588A04EF9BF199D31136D1D21"/>
            </w:placeholder>
            <w:text w:multiLine="1"/>
          </w:sdtPr>
          <w:sdtContent>
            <w:tc>
              <w:tcPr>
                <w:tcW w:w="9912" w:type="dxa"/>
                <w:vAlign w:val="center"/>
              </w:tcPr>
              <w:p w14:paraId="20662F1A" w14:textId="627B9481" w:rsidR="0049091A" w:rsidRPr="0049091A" w:rsidRDefault="00D27ECD" w:rsidP="0049091A">
                <w:pPr>
                  <w:jc w:val="left"/>
                  <w:rPr>
                    <w:rFonts w:asciiTheme="minorHAnsi" w:hAnsiTheme="minorHAnsi" w:cstheme="minorHAnsi"/>
                  </w:rPr>
                </w:pPr>
                <w:r>
                  <w:rPr>
                    <w:rFonts w:asciiTheme="minorHAnsi" w:hAnsiTheme="minorHAnsi" w:cstheme="minorHAnsi"/>
                  </w:rPr>
                  <w:t>Publications should remain available online forever</w:t>
                </w:r>
              </w:p>
            </w:tc>
          </w:sdtContent>
        </w:sdt>
      </w:tr>
    </w:tbl>
    <w:p w14:paraId="39DEBB47" w14:textId="77777777" w:rsidR="0049091A" w:rsidRDefault="0049091A" w:rsidP="0049091A"/>
    <w:p w14:paraId="729463F4" w14:textId="33C2E2CD" w:rsidR="00354C3C" w:rsidRDefault="00354C3C">
      <w:pPr>
        <w:jc w:val="left"/>
      </w:pPr>
      <w:r>
        <w:br w:type="page"/>
      </w:r>
    </w:p>
    <w:p w14:paraId="5683A7E4" w14:textId="77777777" w:rsidR="00354C3C" w:rsidRPr="0049091A" w:rsidRDefault="00354C3C" w:rsidP="0049091A"/>
    <w:p w14:paraId="10A760DD" w14:textId="089AA634" w:rsidR="001478FF" w:rsidRDefault="001478FF" w:rsidP="00A565D3">
      <w:pPr>
        <w:pStyle w:val="Heading1"/>
      </w:pPr>
      <w:bookmarkStart w:id="16" w:name="_Toc155868999"/>
      <w:r w:rsidRPr="001478FF">
        <w:t>Data Security</w:t>
      </w:r>
      <w:bookmarkEnd w:id="16"/>
    </w:p>
    <w:tbl>
      <w:tblPr>
        <w:tblStyle w:val="Grigliatabella1"/>
        <w:tblW w:w="0" w:type="auto"/>
        <w:tblLook w:val="0480" w:firstRow="0" w:lastRow="0" w:firstColumn="1" w:lastColumn="0" w:noHBand="0" w:noVBand="1"/>
      </w:tblPr>
      <w:tblGrid>
        <w:gridCol w:w="9912"/>
      </w:tblGrid>
      <w:tr w:rsidR="0049091A" w:rsidRPr="0049091A" w14:paraId="0E182C1E" w14:textId="77777777" w:rsidTr="003C4E0A">
        <w:trPr>
          <w:trHeight w:val="576"/>
        </w:trPr>
        <w:tc>
          <w:tcPr>
            <w:tcW w:w="9912" w:type="dxa"/>
            <w:shd w:val="clear" w:color="auto" w:fill="D9D9D9" w:themeFill="text2" w:themeFillShade="D9"/>
            <w:vAlign w:val="center"/>
          </w:tcPr>
          <w:p w14:paraId="1DACED4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0049091A" w:rsidRPr="0049091A" w14:paraId="1BDFD41B" w14:textId="77777777" w:rsidTr="0049091A">
        <w:trPr>
          <w:trHeight w:val="1132"/>
        </w:trPr>
        <w:tc>
          <w:tcPr>
            <w:tcW w:w="9912" w:type="dxa"/>
            <w:vAlign w:val="center"/>
          </w:tcPr>
          <w:p w14:paraId="5061348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03007460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data security have been identified, and a plan to mitigate these risks has been developed.</w:t>
            </w:r>
          </w:p>
          <w:p w14:paraId="3C289FF1" w14:textId="2EB5C99E"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32219820"/>
                <w14:checkbox>
                  <w14:checked w14:val="0"/>
                  <w14:checkedState w14:val="2612" w14:font="MS Gothic"/>
                  <w14:uncheckedState w14:val="2610" w14:font="MS Gothic"/>
                </w14:checkbox>
              </w:sdtPr>
              <w:sdtContent>
                <w:r w:rsidR="00D27ECD">
                  <w:rPr>
                    <w:rFonts w:ascii="MS Gothic" w:eastAsia="MS Gothic" w:hAnsi="MS Gothic" w:cstheme="minorHAnsi" w:hint="eastAsia"/>
                  </w:rPr>
                  <w:t>☐</w:t>
                </w:r>
              </w:sdtContent>
            </w:sdt>
            <w:r w:rsidR="0049091A" w:rsidRPr="0049091A">
              <w:rPr>
                <w:rFonts w:asciiTheme="minorHAnsi" w:hAnsiTheme="minorHAnsi" w:cstheme="minorHAnsi"/>
              </w:rPr>
              <w:t xml:space="preserve"> No, potential risks and threats to data security have not been identified yet.</w:t>
            </w:r>
          </w:p>
          <w:p w14:paraId="7D8CC148" w14:textId="014FD169"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763260642"/>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dtPr>
              <w:sdtContent>
                <w:sdt>
                  <w:sdtPr>
                    <w:rPr>
                      <w:rFonts w:asciiTheme="minorHAnsi" w:hAnsiTheme="minorHAnsi" w:cstheme="minorHAnsi"/>
                    </w:rPr>
                    <w:id w:val="-1246258904"/>
                    <w:placeholder>
                      <w:docPart w:val="05F6B6D879444D21A128697717E3A987"/>
                    </w:placeholder>
                    <w:text w:multiLine="1"/>
                  </w:sdtPr>
                  <w:sdtContent>
                    <w:r w:rsidR="00D27ECD">
                      <w:rPr>
                        <w:rFonts w:asciiTheme="minorHAnsi" w:hAnsiTheme="minorHAnsi" w:cstheme="minorHAnsi"/>
                      </w:rPr>
                      <w:t>N/A</w:t>
                    </w:r>
                  </w:sdtContent>
                </w:sdt>
              </w:sdtContent>
            </w:sdt>
          </w:p>
        </w:tc>
      </w:tr>
      <w:tr w:rsidR="0049091A" w:rsidRPr="0049091A" w14:paraId="3B6991F3" w14:textId="77777777" w:rsidTr="003C4E0A">
        <w:trPr>
          <w:trHeight w:val="432"/>
        </w:trPr>
        <w:tc>
          <w:tcPr>
            <w:tcW w:w="9912" w:type="dxa"/>
            <w:shd w:val="clear" w:color="auto" w:fill="D9D9D9" w:themeFill="text2" w:themeFillShade="D9"/>
            <w:vAlign w:val="center"/>
          </w:tcPr>
          <w:p w14:paraId="74D8C77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0049091A" w:rsidRPr="0049091A" w14:paraId="7A001BC9" w14:textId="77777777" w:rsidTr="0049091A">
        <w:trPr>
          <w:trHeight w:val="1937"/>
        </w:trPr>
        <w:tc>
          <w:tcPr>
            <w:tcW w:w="9912" w:type="dxa"/>
            <w:vAlign w:val="center"/>
          </w:tcPr>
          <w:p w14:paraId="5C10F03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6179886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Unauthorized access by hackers or cybercriminals</w:t>
            </w:r>
          </w:p>
          <w:p w14:paraId="10DC5F2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96554005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Accidental data loss or corruption</w:t>
            </w:r>
          </w:p>
          <w:p w14:paraId="713A0CB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9823996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Data breaches resulting from inadequate security measures.</w:t>
            </w:r>
          </w:p>
          <w:p w14:paraId="5B079EC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4227747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Insider threats, such as employees mishandling data or deliberately leaking it</w:t>
            </w:r>
          </w:p>
          <w:p w14:paraId="4E6221C3"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6371139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Natural disasters or other environmental risks</w:t>
            </w:r>
          </w:p>
          <w:p w14:paraId="25B612E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6578613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Cyber-attacks from foreign governments or state-sponsored actors</w:t>
            </w:r>
          </w:p>
          <w:p w14:paraId="54FFF252" w14:textId="3C6FC54F" w:rsidR="0049091A" w:rsidRPr="0049091A" w:rsidRDefault="00000000" w:rsidP="0049091A">
            <w:pPr>
              <w:jc w:val="left"/>
              <w:rPr>
                <w:rFonts w:asciiTheme="minorHAnsi" w:hAnsiTheme="minorHAnsi" w:cstheme="minorHAnsi"/>
              </w:rPr>
            </w:pPr>
            <w:sdt>
              <w:sdtPr>
                <w:rPr>
                  <w:rFonts w:asciiTheme="minorHAnsi" w:hAnsiTheme="minorHAnsi" w:cstheme="minorHAnsi"/>
                </w:rPr>
                <w:id w:val="-1895341606"/>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dtPr>
              <w:sdtContent>
                <w:sdt>
                  <w:sdtPr>
                    <w:rPr>
                      <w:rFonts w:asciiTheme="minorHAnsi" w:hAnsiTheme="minorHAnsi" w:cstheme="minorHAnsi"/>
                    </w:rPr>
                    <w:id w:val="1966538005"/>
                    <w:placeholder>
                      <w:docPart w:val="D210BE4855B24211AD1834AD173C6DB3"/>
                    </w:placeholder>
                    <w:text w:multiLine="1"/>
                  </w:sdtPr>
                  <w:sdtContent>
                    <w:r w:rsidR="00D27ECD">
                      <w:rPr>
                        <w:rFonts w:asciiTheme="minorHAnsi" w:hAnsiTheme="minorHAnsi" w:cstheme="minorHAnsi"/>
                      </w:rPr>
                      <w:t>N/A</w:t>
                    </w:r>
                  </w:sdtContent>
                </w:sdt>
              </w:sdtContent>
            </w:sdt>
          </w:p>
        </w:tc>
      </w:tr>
      <w:tr w:rsidR="0049091A" w:rsidRPr="0049091A" w14:paraId="640A4AB1" w14:textId="77777777" w:rsidTr="003C4E0A">
        <w:trPr>
          <w:trHeight w:val="432"/>
        </w:trPr>
        <w:tc>
          <w:tcPr>
            <w:tcW w:w="9912" w:type="dxa"/>
            <w:shd w:val="clear" w:color="auto" w:fill="D9D9D9" w:themeFill="text2" w:themeFillShade="D9"/>
            <w:vAlign w:val="center"/>
          </w:tcPr>
          <w:p w14:paraId="7136F2B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0049091A" w:rsidRPr="0049091A" w14:paraId="2F8380A4" w14:textId="77777777" w:rsidTr="0049091A">
        <w:trPr>
          <w:trHeight w:val="510"/>
        </w:trPr>
        <w:sdt>
          <w:sdtPr>
            <w:rPr>
              <w:rFonts w:asciiTheme="minorHAnsi" w:hAnsiTheme="minorHAnsi" w:cstheme="minorHAnsi"/>
            </w:rPr>
            <w:id w:val="1941488531"/>
            <w:placeholder>
              <w:docPart w:val="0913196E18414867A8EE7E73BEDBA738"/>
            </w:placeholder>
            <w:text w:multiLine="1"/>
          </w:sdtPr>
          <w:sdtContent>
            <w:tc>
              <w:tcPr>
                <w:tcW w:w="9912" w:type="dxa"/>
                <w:vAlign w:val="center"/>
              </w:tcPr>
              <w:p w14:paraId="79E05E03" w14:textId="5300D767" w:rsidR="0049091A" w:rsidRPr="0049091A" w:rsidRDefault="00D27ECD" w:rsidP="0049091A">
                <w:pPr>
                  <w:jc w:val="left"/>
                  <w:rPr>
                    <w:rFonts w:asciiTheme="minorHAnsi" w:hAnsiTheme="minorHAnsi" w:cstheme="minorHAnsi"/>
                  </w:rPr>
                </w:pPr>
                <w:r w:rsidRPr="00043A95">
                  <w:rPr>
                    <w:rFonts w:asciiTheme="minorHAnsi" w:hAnsiTheme="minorHAnsi" w:cstheme="minorHAnsi"/>
                  </w:rPr>
                  <w:t>N/A</w:t>
                </w:r>
              </w:p>
            </w:tc>
          </w:sdtContent>
        </w:sdt>
      </w:tr>
      <w:tr w:rsidR="0049091A" w:rsidRPr="0049091A" w14:paraId="69D0F179" w14:textId="77777777" w:rsidTr="003C4E0A">
        <w:trPr>
          <w:trHeight w:val="576"/>
        </w:trPr>
        <w:tc>
          <w:tcPr>
            <w:tcW w:w="9912" w:type="dxa"/>
            <w:shd w:val="clear" w:color="auto" w:fill="D9D9D9" w:themeFill="text2" w:themeFillShade="D9"/>
            <w:vAlign w:val="center"/>
          </w:tcPr>
          <w:p w14:paraId="62EAEE9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0049091A" w:rsidRPr="0049091A" w14:paraId="363579EF" w14:textId="77777777" w:rsidTr="0049091A">
        <w:trPr>
          <w:trHeight w:val="541"/>
        </w:trPr>
        <w:tc>
          <w:tcPr>
            <w:tcW w:w="9912" w:type="dxa"/>
            <w:vAlign w:val="center"/>
          </w:tcPr>
          <w:p w14:paraId="0FCC9324" w14:textId="3D699F66" w:rsidR="0049091A" w:rsidRPr="0049091A" w:rsidRDefault="00000000" w:rsidP="0049091A">
            <w:pPr>
              <w:jc w:val="left"/>
              <w:rPr>
                <w:rFonts w:asciiTheme="minorHAnsi" w:hAnsiTheme="minorHAnsi" w:cstheme="minorHAnsi"/>
              </w:rPr>
            </w:pPr>
            <w:sdt>
              <w:sdtPr>
                <w:rPr>
                  <w:rFonts w:asciiTheme="minorHAnsi" w:hAnsiTheme="minorHAnsi" w:cstheme="minorHAnsi"/>
                </w:rPr>
                <w:id w:val="1532764283"/>
                <w:placeholder>
                  <w:docPart w:val="CC12DB1C41FB4E94ADF33E8FB8101F8F"/>
                </w:placeholder>
              </w:sdtPr>
              <w:sdtContent>
                <w:r w:rsidR="00D27ECD">
                  <w:rPr>
                    <w:rFonts w:asciiTheme="minorHAnsi" w:hAnsiTheme="minorHAnsi" w:cstheme="minorHAnsi"/>
                  </w:rPr>
                  <w:t>N/A</w:t>
                </w:r>
              </w:sdtContent>
            </w:sdt>
          </w:p>
        </w:tc>
      </w:tr>
      <w:tr w:rsidR="0049091A" w:rsidRPr="0049091A" w14:paraId="07528392" w14:textId="77777777" w:rsidTr="003C4E0A">
        <w:trPr>
          <w:trHeight w:val="432"/>
        </w:trPr>
        <w:tc>
          <w:tcPr>
            <w:tcW w:w="9912" w:type="dxa"/>
            <w:shd w:val="clear" w:color="auto" w:fill="D9D9D9" w:themeFill="text2" w:themeFillShade="D9"/>
            <w:vAlign w:val="center"/>
          </w:tcPr>
          <w:p w14:paraId="3C93A5F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id="17" w:name="_Hlk131587412"/>
      <w:tr w:rsidR="0049091A" w:rsidRPr="0049091A" w14:paraId="7FF47AF3" w14:textId="77777777" w:rsidTr="0049091A">
        <w:trPr>
          <w:trHeight w:val="510"/>
        </w:trPr>
        <w:tc>
          <w:tcPr>
            <w:tcW w:w="9912" w:type="dxa"/>
            <w:vAlign w:val="center"/>
          </w:tcPr>
          <w:p w14:paraId="038E2A2C" w14:textId="3815A9B9"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292941686"/>
                <w14:checkbox>
                  <w14:checked w14:val="1"/>
                  <w14:checkedState w14:val="2612" w14:font="MS Gothic"/>
                  <w14:uncheckedState w14:val="2610" w14:font="MS Gothic"/>
                </w14:checkbox>
              </w:sdtPr>
              <w:sdtContent>
                <w:r w:rsidR="00D27ECD">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5338534"/>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bookmarkEnd w:id="17"/>
      <w:tr w:rsidR="0049091A" w:rsidRPr="0049091A" w14:paraId="4C61919A" w14:textId="77777777" w:rsidTr="003C4E0A">
        <w:trPr>
          <w:trHeight w:val="576"/>
        </w:trPr>
        <w:tc>
          <w:tcPr>
            <w:tcW w:w="9912" w:type="dxa"/>
            <w:shd w:val="clear" w:color="auto" w:fill="D9D9D9" w:themeFill="text2" w:themeFillShade="D9"/>
            <w:vAlign w:val="center"/>
          </w:tcPr>
          <w:p w14:paraId="611DB97B"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0049091A" w:rsidRPr="0049091A" w14:paraId="4DED9CFC" w14:textId="77777777" w:rsidTr="0049091A">
        <w:trPr>
          <w:trHeight w:val="510"/>
        </w:trPr>
        <w:tc>
          <w:tcPr>
            <w:tcW w:w="9912" w:type="dxa"/>
            <w:vAlign w:val="center"/>
          </w:tcPr>
          <w:p w14:paraId="561BACB1" w14:textId="138099BC"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0835205"/>
                <w14:checkbox>
                  <w14:checked w14:val="1"/>
                  <w14:checkedState w14:val="2612" w14:font="MS Gothic"/>
                  <w14:uncheckedState w14:val="2610" w14:font="MS Gothic"/>
                </w14:checkbox>
              </w:sdtPr>
              <w:sdtContent>
                <w:r w:rsidR="00D27ECD">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GDPR (General Data Protection Regulation)</w:t>
            </w:r>
          </w:p>
          <w:p w14:paraId="7EBCE3C7" w14:textId="375ADFD6" w:rsidR="0049091A" w:rsidRPr="0049091A" w:rsidRDefault="00000000" w:rsidP="0049091A">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Content>
                <w:r w:rsidR="00D27ECD">
                  <w:rPr>
                    <w:rFonts w:ascii="MS Gothic" w:eastAsia="MS Gothic" w:hAnsi="MS Gothic" w:cstheme="minorHAnsi" w:hint="eastAsia"/>
                  </w:rPr>
                  <w:t>☐</w:t>
                </w:r>
              </w:sdtContent>
            </w:sdt>
            <w:r w:rsidR="0049091A" w:rsidRPr="0049091A">
              <w:rPr>
                <w:rFonts w:asciiTheme="minorHAnsi" w:hAnsiTheme="minorHAnsi" w:cstheme="minorHAnsi"/>
              </w:rPr>
              <w:t xml:space="preserve"> HIPAA (Health Insurance Portability and Accountability Act)</w:t>
            </w:r>
          </w:p>
          <w:p w14:paraId="2F7B558F"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FERPA (Family Educational Rights and Privacy Act)</w:t>
            </w:r>
          </w:p>
          <w:p w14:paraId="298E29F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5538764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387994294"/>
                <w:placeholder>
                  <w:docPart w:val="BC586B0672BA4C58939FD570D4C02F10"/>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0114DACB" w14:textId="77777777" w:rsidTr="003C4E0A">
        <w:trPr>
          <w:trHeight w:val="576"/>
        </w:trPr>
        <w:tc>
          <w:tcPr>
            <w:tcW w:w="9912" w:type="dxa"/>
            <w:shd w:val="clear" w:color="auto" w:fill="D9D9D9" w:themeFill="text2" w:themeFillShade="D9"/>
            <w:vAlign w:val="center"/>
          </w:tcPr>
          <w:p w14:paraId="2FAC53B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0049091A" w:rsidRPr="0049091A" w14:paraId="4C1F2661" w14:textId="77777777" w:rsidTr="0049091A">
        <w:trPr>
          <w:trHeight w:val="1051"/>
        </w:trPr>
        <w:tc>
          <w:tcPr>
            <w:tcW w:w="9912" w:type="dxa"/>
            <w:vAlign w:val="center"/>
          </w:tcPr>
          <w:p w14:paraId="181A5785" w14:textId="73974FC0"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0173781"/>
                <w14:checkbox>
                  <w14:checked w14:val="1"/>
                  <w14:checkedState w14:val="2612" w14:font="MS Gothic"/>
                  <w14:uncheckedState w14:val="2610" w14:font="MS Gothic"/>
                </w14:checkbox>
              </w:sdtPr>
              <w:sdtContent>
                <w:r w:rsidR="00D27ECD">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Obtaining informed consent from participants</w:t>
            </w:r>
          </w:p>
          <w:p w14:paraId="459C3E84" w14:textId="15AD6F87" w:rsidR="0049091A" w:rsidRPr="0049091A" w:rsidRDefault="00000000" w:rsidP="0049091A">
            <w:pPr>
              <w:jc w:val="left"/>
              <w:rPr>
                <w:rFonts w:asciiTheme="minorHAnsi" w:hAnsiTheme="minorHAnsi" w:cstheme="minorHAnsi"/>
              </w:rPr>
            </w:pPr>
            <w:sdt>
              <w:sdtPr>
                <w:rPr>
                  <w:rFonts w:asciiTheme="minorHAnsi" w:hAnsiTheme="minorHAnsi" w:cstheme="minorHAnsi"/>
                </w:rPr>
                <w:id w:val="1933472184"/>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49091A" w:rsidRPr="0049091A">
              <w:rPr>
                <w:rFonts w:asciiTheme="minorHAnsi" w:hAnsiTheme="minorHAnsi" w:cstheme="minorHAnsi"/>
              </w:rPr>
              <w:t xml:space="preserve"> Anonymizing or de-identifying sensitive data.</w:t>
            </w:r>
          </w:p>
          <w:p w14:paraId="161731F3"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3512974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Implementing access controls to limit data access to authorized personnel only.</w:t>
            </w:r>
          </w:p>
          <w:p w14:paraId="12E3E6EF" w14:textId="767DE31D" w:rsidR="0049091A" w:rsidRPr="0049091A" w:rsidRDefault="00000000" w:rsidP="0049091A">
            <w:pPr>
              <w:jc w:val="left"/>
              <w:rPr>
                <w:rFonts w:asciiTheme="minorHAnsi" w:hAnsiTheme="minorHAnsi" w:cstheme="minorHAnsi"/>
              </w:rPr>
            </w:pPr>
            <w:sdt>
              <w:sdtPr>
                <w:rPr>
                  <w:rFonts w:asciiTheme="minorHAnsi" w:hAnsiTheme="minorHAnsi" w:cstheme="minorHAnsi"/>
                </w:rPr>
                <w:id w:val="-361666193"/>
                <w14:checkbox>
                  <w14:checked w14:val="0"/>
                  <w14:checkedState w14:val="2612" w14:font="MS Gothic"/>
                  <w14:uncheckedState w14:val="2610" w14:font="MS Gothic"/>
                </w14:checkbox>
              </w:sdtPr>
              <w:sdtContent>
                <w:r w:rsidR="00D27ECD">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r w:rsidR="0049091A" w:rsidRPr="0049091A" w14:paraId="24E69F08" w14:textId="77777777" w:rsidTr="003C4E0A">
        <w:trPr>
          <w:trHeight w:val="576"/>
        </w:trPr>
        <w:tc>
          <w:tcPr>
            <w:tcW w:w="9912" w:type="dxa"/>
            <w:shd w:val="clear" w:color="auto" w:fill="D9D9D9" w:themeFill="text2" w:themeFillShade="D9"/>
            <w:vAlign w:val="center"/>
          </w:tcPr>
          <w:p w14:paraId="621042F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0049091A" w:rsidRPr="0049091A" w14:paraId="3F0B7830" w14:textId="77777777" w:rsidTr="0049091A">
        <w:trPr>
          <w:trHeight w:val="1030"/>
        </w:trPr>
        <w:tc>
          <w:tcPr>
            <w:tcW w:w="9912" w:type="dxa"/>
            <w:vAlign w:val="center"/>
          </w:tcPr>
          <w:p w14:paraId="3E6FB572"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583430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Including data security and privacy considerations in project planning and design</w:t>
            </w:r>
          </w:p>
          <w:p w14:paraId="5E90B173"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0515986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Providing regular reminders or training on data security and privacy to staff</w:t>
            </w:r>
          </w:p>
          <w:p w14:paraId="6FF47D3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1845463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Periodically reviewing and updating data security and privacy measures</w:t>
            </w:r>
          </w:p>
          <w:p w14:paraId="11748B2A" w14:textId="69386D5E" w:rsidR="0049091A" w:rsidRPr="0049091A" w:rsidRDefault="00000000" w:rsidP="0049091A">
            <w:pPr>
              <w:jc w:val="left"/>
              <w:rPr>
                <w:rFonts w:asciiTheme="minorHAnsi" w:hAnsiTheme="minorHAnsi" w:cstheme="minorHAnsi"/>
              </w:rPr>
            </w:pPr>
            <w:sdt>
              <w:sdtPr>
                <w:rPr>
                  <w:rFonts w:asciiTheme="minorHAnsi" w:hAnsiTheme="minorHAnsi" w:cstheme="minorHAnsi"/>
                </w:rPr>
                <w:id w:val="552283244"/>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09504980"/>
                <w:placeholder>
                  <w:docPart w:val="AC7E0E9F7478481992DBE9CF0E1547A2"/>
                </w:placeholder>
              </w:sdtPr>
              <w:sdtContent>
                <w:sdt>
                  <w:sdtPr>
                    <w:rPr>
                      <w:rFonts w:asciiTheme="minorHAnsi" w:hAnsiTheme="minorHAnsi" w:cstheme="minorHAnsi"/>
                    </w:rPr>
                    <w:id w:val="1381665756"/>
                    <w:placeholder>
                      <w:docPart w:val="2C906D14643A4951917A78A1967AB152"/>
                    </w:placeholder>
                    <w:text w:multiLine="1"/>
                  </w:sdtPr>
                  <w:sdtContent>
                    <w:r w:rsidR="00D27ECD">
                      <w:rPr>
                        <w:rFonts w:asciiTheme="minorHAnsi" w:hAnsiTheme="minorHAnsi" w:cstheme="minorHAnsi"/>
                      </w:rPr>
                      <w:t>N/A</w:t>
                    </w:r>
                  </w:sdtContent>
                </w:sdt>
              </w:sdtContent>
            </w:sdt>
          </w:p>
        </w:tc>
      </w:tr>
      <w:tr w:rsidR="0049091A" w:rsidRPr="0049091A" w14:paraId="6C977592" w14:textId="77777777" w:rsidTr="003C4E0A">
        <w:trPr>
          <w:trHeight w:val="432"/>
        </w:trPr>
        <w:tc>
          <w:tcPr>
            <w:tcW w:w="9912" w:type="dxa"/>
            <w:shd w:val="clear" w:color="auto" w:fill="D9D9D9" w:themeFill="text2" w:themeFillShade="D9"/>
            <w:vAlign w:val="center"/>
          </w:tcPr>
          <w:p w14:paraId="360EB08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Does your organization have appointed a Data Protection Officer</w:t>
            </w:r>
          </w:p>
        </w:tc>
      </w:tr>
      <w:tr w:rsidR="0049091A" w:rsidRPr="0049091A" w14:paraId="155457F6" w14:textId="77777777" w:rsidTr="0049091A">
        <w:trPr>
          <w:trHeight w:val="855"/>
        </w:trPr>
        <w:tc>
          <w:tcPr>
            <w:tcW w:w="9912" w:type="dxa"/>
            <w:vAlign w:val="center"/>
          </w:tcPr>
          <w:p w14:paraId="0986614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27779295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w:t>
            </w:r>
          </w:p>
          <w:p w14:paraId="034E5808"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5130328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w:t>
            </w:r>
          </w:p>
          <w:p w14:paraId="6F93D4B7" w14:textId="736827FF"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1"/>
                  <w14:checkedState w14:val="2612" w14:font="MS Gothic"/>
                  <w14:uncheckedState w14:val="2610" w14:font="MS Gothic"/>
                </w14:checkbox>
              </w:sdtPr>
              <w:sdtContent>
                <w:r w:rsidR="00D27ECD">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9AEF27AC527046398D581038BDB3457D"/>
                </w:placeholder>
              </w:sdtPr>
              <w:sdtContent>
                <w:sdt>
                  <w:sdtPr>
                    <w:rPr>
                      <w:rFonts w:asciiTheme="minorHAnsi" w:hAnsiTheme="minorHAnsi" w:cstheme="minorHAnsi"/>
                    </w:rPr>
                    <w:id w:val="1814452315"/>
                    <w:placeholder>
                      <w:docPart w:val="22DD1D7A708F42DB9C6A4C54D905BDD8"/>
                    </w:placeholder>
                    <w:text w:multiLine="1"/>
                  </w:sdtPr>
                  <w:sdtContent>
                    <w:r w:rsidR="00D27ECD">
                      <w:rPr>
                        <w:rFonts w:asciiTheme="minorHAnsi" w:hAnsiTheme="minorHAnsi" w:cstheme="minorHAnsi"/>
                      </w:rPr>
                      <w:t>N/A</w:t>
                    </w:r>
                  </w:sdtContent>
                </w:sdt>
              </w:sdtContent>
            </w:sdt>
          </w:p>
        </w:tc>
      </w:tr>
      <w:tr w:rsidR="0049091A" w:rsidRPr="0049091A" w14:paraId="469131A7" w14:textId="77777777" w:rsidTr="003C4E0A">
        <w:trPr>
          <w:trHeight w:val="576"/>
        </w:trPr>
        <w:tc>
          <w:tcPr>
            <w:tcW w:w="9912" w:type="dxa"/>
            <w:shd w:val="clear" w:color="auto" w:fill="D9D9D9" w:themeFill="text2" w:themeFillShade="D9"/>
            <w:vAlign w:val="center"/>
          </w:tcPr>
          <w:p w14:paraId="5FBF3CE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0049091A" w:rsidRPr="0049091A" w14:paraId="5ED0F38E" w14:textId="77777777" w:rsidTr="0049091A">
        <w:trPr>
          <w:trHeight w:val="1130"/>
        </w:trPr>
        <w:tc>
          <w:tcPr>
            <w:tcW w:w="9912" w:type="dxa"/>
            <w:vAlign w:val="center"/>
          </w:tcPr>
          <w:p w14:paraId="4B2AC08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471970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implementing appropriate access controls and encryption</w:t>
            </w:r>
          </w:p>
          <w:p w14:paraId="4229450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1016081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conducting privacy impact assessments</w:t>
            </w:r>
          </w:p>
          <w:p w14:paraId="444AD22C" w14:textId="6DFAC528" w:rsidR="0049091A" w:rsidRPr="0049091A" w:rsidRDefault="00000000" w:rsidP="0049091A">
            <w:pPr>
              <w:jc w:val="left"/>
              <w:rPr>
                <w:rFonts w:asciiTheme="minorHAnsi" w:hAnsiTheme="minorHAnsi" w:cstheme="minorHAnsi"/>
              </w:rPr>
            </w:pPr>
            <w:sdt>
              <w:sdtPr>
                <w:rPr>
                  <w:rFonts w:asciiTheme="minorHAnsi" w:hAnsiTheme="minorHAnsi" w:cstheme="minorHAnsi"/>
                </w:rPr>
                <w:id w:val="-917236429"/>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49091A" w:rsidRPr="0049091A">
              <w:rPr>
                <w:rFonts w:asciiTheme="minorHAnsi" w:hAnsiTheme="minorHAnsi" w:cstheme="minorHAnsi"/>
              </w:rPr>
              <w:t xml:space="preserve"> By complying with relevant ethical and legal requirements</w:t>
            </w:r>
          </w:p>
          <w:p w14:paraId="056DC2A5"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4436149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bl>
    <w:p w14:paraId="16B20416" w14:textId="77777777" w:rsidR="0049091A" w:rsidRDefault="0049091A" w:rsidP="0049091A"/>
    <w:p w14:paraId="669BCF96" w14:textId="4A80EEB1" w:rsidR="00354C3C" w:rsidRDefault="00354C3C">
      <w:pPr>
        <w:jc w:val="left"/>
      </w:pPr>
      <w:r>
        <w:br w:type="page"/>
      </w:r>
    </w:p>
    <w:p w14:paraId="4F51DC95" w14:textId="77777777" w:rsidR="00354C3C" w:rsidRPr="0049091A" w:rsidRDefault="00354C3C" w:rsidP="0049091A"/>
    <w:p w14:paraId="130CF87E" w14:textId="73A5A561" w:rsidR="001478FF" w:rsidRDefault="001478FF" w:rsidP="00A565D3">
      <w:pPr>
        <w:pStyle w:val="Heading1"/>
      </w:pPr>
      <w:bookmarkStart w:id="18" w:name="_Toc155869000"/>
      <w:r w:rsidRPr="001478FF">
        <w:t>Ethics</w:t>
      </w:r>
      <w:bookmarkEnd w:id="18"/>
    </w:p>
    <w:tbl>
      <w:tblPr>
        <w:tblStyle w:val="Grigliatabella1"/>
        <w:tblW w:w="0" w:type="auto"/>
        <w:tblLook w:val="0480" w:firstRow="0" w:lastRow="0" w:firstColumn="1" w:lastColumn="0" w:noHBand="0" w:noVBand="1"/>
      </w:tblPr>
      <w:tblGrid>
        <w:gridCol w:w="9912"/>
      </w:tblGrid>
      <w:tr w:rsidR="0049091A" w:rsidRPr="0049091A" w14:paraId="338077F2" w14:textId="77777777" w:rsidTr="003C4E0A">
        <w:trPr>
          <w:trHeight w:val="1008"/>
        </w:trPr>
        <w:tc>
          <w:tcPr>
            <w:tcW w:w="9912" w:type="dxa"/>
            <w:shd w:val="clear" w:color="auto" w:fill="D9D9D9" w:themeFill="text2" w:themeFillShade="D9"/>
            <w:vAlign w:val="center"/>
          </w:tcPr>
          <w:p w14:paraId="0501DCCE" w14:textId="77777777" w:rsidR="0049091A" w:rsidRPr="0004517B" w:rsidRDefault="0049091A" w:rsidP="0049091A">
            <w:pPr>
              <w:pStyle w:val="Caption"/>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0049091A" w:rsidRPr="0049091A" w14:paraId="5347A0FB" w14:textId="77777777" w:rsidTr="0049091A">
        <w:trPr>
          <w:trHeight w:val="671"/>
        </w:trPr>
        <w:sdt>
          <w:sdtPr>
            <w:id w:val="-2101862579"/>
            <w:placeholder>
              <w:docPart w:val="31B5A770C1324C1F8EAC4A9D49CB4C58"/>
            </w:placeholder>
            <w:text w:multiLine="1"/>
          </w:sdtPr>
          <w:sdtContent>
            <w:tc>
              <w:tcPr>
                <w:tcW w:w="9912" w:type="dxa"/>
                <w:vAlign w:val="center"/>
              </w:tcPr>
              <w:p w14:paraId="62863FBA" w14:textId="217E8424" w:rsidR="0049091A" w:rsidRPr="0049091A" w:rsidRDefault="00D27ECD" w:rsidP="0049091A">
                <w:pPr>
                  <w:ind w:left="318" w:hanging="318"/>
                  <w:jc w:val="left"/>
                </w:pPr>
                <w:r>
                  <w:t>No</w:t>
                </w:r>
              </w:p>
            </w:tc>
          </w:sdtContent>
        </w:sdt>
      </w:tr>
    </w:tbl>
    <w:p w14:paraId="41FD6610" w14:textId="77777777" w:rsidR="0049091A" w:rsidRPr="0049091A" w:rsidRDefault="0049091A" w:rsidP="0049091A"/>
    <w:p w14:paraId="3BB065AE" w14:textId="5342D36D" w:rsidR="001478FF" w:rsidRDefault="001478FF" w:rsidP="00A565D3">
      <w:pPr>
        <w:pStyle w:val="Heading1"/>
      </w:pPr>
      <w:bookmarkStart w:id="19" w:name="_Toc155869001"/>
      <w:r w:rsidRPr="001478FF">
        <w:t>Personal Data</w:t>
      </w:r>
      <w:bookmarkEnd w:id="19"/>
    </w:p>
    <w:tbl>
      <w:tblPr>
        <w:tblStyle w:val="Grigliatabella1"/>
        <w:tblW w:w="0" w:type="auto"/>
        <w:tblLook w:val="0480" w:firstRow="0" w:lastRow="0" w:firstColumn="1" w:lastColumn="0" w:noHBand="0" w:noVBand="1"/>
      </w:tblPr>
      <w:tblGrid>
        <w:gridCol w:w="9912"/>
      </w:tblGrid>
      <w:tr w:rsidR="0049091A" w:rsidRPr="0049091A" w14:paraId="745407C0" w14:textId="77777777" w:rsidTr="003C4E0A">
        <w:trPr>
          <w:trHeight w:val="432"/>
        </w:trPr>
        <w:tc>
          <w:tcPr>
            <w:tcW w:w="9912" w:type="dxa"/>
            <w:shd w:val="clear" w:color="auto" w:fill="D9D9D9" w:themeFill="text2" w:themeFillShade="D9"/>
            <w:vAlign w:val="center"/>
          </w:tcPr>
          <w:p w14:paraId="6E3B4F09" w14:textId="1787859A"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collect/process any personal data? (If not you can skip questions 96)</w:t>
            </w:r>
          </w:p>
        </w:tc>
      </w:tr>
      <w:tr w:rsidR="0049091A" w:rsidRPr="0049091A" w14:paraId="40FA9DD7" w14:textId="77777777" w:rsidTr="0049091A">
        <w:trPr>
          <w:trHeight w:val="613"/>
        </w:trPr>
        <w:tc>
          <w:tcPr>
            <w:tcW w:w="9912" w:type="dxa"/>
            <w:vAlign w:val="center"/>
          </w:tcPr>
          <w:p w14:paraId="56BA37C6" w14:textId="534A5003" w:rsidR="0049091A" w:rsidRPr="0049091A" w:rsidRDefault="00000000" w:rsidP="0049091A">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2145108165"/>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5093805"/>
                <w14:checkbox>
                  <w14:checked w14:val="1"/>
                  <w14:checkedState w14:val="2612" w14:font="MS Gothic"/>
                  <w14:uncheckedState w14:val="2610" w14:font="MS Gothic"/>
                </w14:checkbox>
              </w:sdtPr>
              <w:sdtContent>
                <w:r w:rsidR="00D27ECD">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tr w:rsidR="0049091A" w:rsidRPr="0049091A" w14:paraId="5A489620" w14:textId="77777777" w:rsidTr="003C4E0A">
        <w:trPr>
          <w:trHeight w:val="432"/>
        </w:trPr>
        <w:tc>
          <w:tcPr>
            <w:tcW w:w="9912" w:type="dxa"/>
            <w:shd w:val="clear" w:color="auto" w:fill="D9D9D9" w:themeFill="text2" w:themeFillShade="D9"/>
            <w:vAlign w:val="center"/>
          </w:tcPr>
          <w:p w14:paraId="6986250F"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0049091A" w:rsidRPr="0049091A" w14:paraId="758D1DB2" w14:textId="77777777" w:rsidTr="0049091A">
        <w:trPr>
          <w:trHeight w:val="613"/>
        </w:trPr>
        <w:sdt>
          <w:sdtPr>
            <w:rPr>
              <w:rFonts w:asciiTheme="minorHAnsi" w:hAnsiTheme="minorHAnsi" w:cstheme="minorHAnsi"/>
            </w:rPr>
            <w:id w:val="478269828"/>
            <w:placeholder>
              <w:docPart w:val="03FCB88509FE4C0B86360A3607F873AA"/>
            </w:placeholder>
            <w:text w:multiLine="1"/>
          </w:sdtPr>
          <w:sdtContent>
            <w:tc>
              <w:tcPr>
                <w:tcW w:w="9912" w:type="dxa"/>
                <w:vAlign w:val="center"/>
              </w:tcPr>
              <w:p w14:paraId="2DB4361F" w14:textId="10516FF8" w:rsidR="0049091A" w:rsidRPr="0049091A" w:rsidRDefault="00D27ECD" w:rsidP="0049091A">
                <w:pPr>
                  <w:pStyle w:val="Caption"/>
                  <w:tabs>
                    <w:tab w:val="left" w:pos="3396"/>
                  </w:tabs>
                  <w:jc w:val="left"/>
                  <w:rPr>
                    <w:rFonts w:asciiTheme="minorHAnsi" w:hAnsiTheme="minorHAnsi" w:cstheme="minorHAnsi"/>
                    <w:b w:val="0"/>
                    <w:bCs w:val="0"/>
                    <w:sz w:val="22"/>
                    <w:szCs w:val="22"/>
                  </w:rPr>
                </w:pPr>
                <w:r w:rsidRPr="00D27ECD">
                  <w:rPr>
                    <w:rFonts w:asciiTheme="minorHAnsi" w:hAnsiTheme="minorHAnsi" w:cstheme="minorHAnsi"/>
                  </w:rPr>
                  <w:t>N/A</w:t>
                </w:r>
              </w:p>
            </w:tc>
          </w:sdtContent>
        </w:sdt>
      </w:tr>
      <w:tr w:rsidR="0049091A" w:rsidRPr="0049091A" w14:paraId="7AB5E78F" w14:textId="77777777" w:rsidTr="003C4E0A">
        <w:trPr>
          <w:trHeight w:val="432"/>
        </w:trPr>
        <w:tc>
          <w:tcPr>
            <w:tcW w:w="9912" w:type="dxa"/>
            <w:shd w:val="clear" w:color="auto" w:fill="D9D9D9" w:themeFill="text2" w:themeFillShade="D9"/>
            <w:vAlign w:val="center"/>
          </w:tcPr>
          <w:p w14:paraId="41B93F1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0049091A" w:rsidRPr="0049091A" w14:paraId="111215D0" w14:textId="77777777" w:rsidTr="0049091A">
        <w:trPr>
          <w:trHeight w:val="671"/>
        </w:trPr>
        <w:sdt>
          <w:sdtPr>
            <w:rPr>
              <w:rFonts w:asciiTheme="minorHAnsi" w:hAnsiTheme="minorHAnsi" w:cstheme="minorHAnsi"/>
            </w:rPr>
            <w:id w:val="1156343584"/>
            <w:placeholder>
              <w:docPart w:val="935BF80D8B9D48B38F94A2635FC9BB1A"/>
            </w:placeholder>
            <w:text w:multiLine="1"/>
          </w:sdtPr>
          <w:sdtContent>
            <w:tc>
              <w:tcPr>
                <w:tcW w:w="9912" w:type="dxa"/>
                <w:vAlign w:val="center"/>
              </w:tcPr>
              <w:p w14:paraId="2F815E79" w14:textId="3B10ABA9" w:rsidR="0049091A" w:rsidRPr="0049091A" w:rsidRDefault="00D27ECD" w:rsidP="0049091A">
                <w:pPr>
                  <w:ind w:left="318" w:hanging="318"/>
                  <w:jc w:val="left"/>
                  <w:rPr>
                    <w:rFonts w:asciiTheme="minorHAnsi" w:hAnsiTheme="minorHAnsi" w:cstheme="minorHAnsi"/>
                  </w:rPr>
                </w:pPr>
                <w:r w:rsidRPr="002421C1">
                  <w:rPr>
                    <w:rFonts w:asciiTheme="minorHAnsi" w:hAnsiTheme="minorHAnsi" w:cstheme="minorHAnsi"/>
                  </w:rPr>
                  <w:t>N/A</w:t>
                </w:r>
              </w:p>
            </w:tc>
          </w:sdtContent>
        </w:sdt>
      </w:tr>
      <w:tr w:rsidR="0049091A" w:rsidRPr="0049091A" w14:paraId="6736838A" w14:textId="77777777" w:rsidTr="003C4E0A">
        <w:trPr>
          <w:trHeight w:val="864"/>
        </w:trPr>
        <w:tc>
          <w:tcPr>
            <w:tcW w:w="9912" w:type="dxa"/>
            <w:shd w:val="clear" w:color="auto" w:fill="D9D9D9" w:themeFill="text2" w:themeFillShade="D9"/>
            <w:vAlign w:val="center"/>
          </w:tcPr>
          <w:p w14:paraId="7DDB757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0049091A" w:rsidRPr="0049091A" w14:paraId="76B73F13" w14:textId="77777777" w:rsidTr="0049091A">
        <w:trPr>
          <w:trHeight w:val="671"/>
        </w:trPr>
        <w:sdt>
          <w:sdtPr>
            <w:rPr>
              <w:rFonts w:asciiTheme="minorHAnsi" w:hAnsiTheme="minorHAnsi" w:cstheme="minorHAnsi"/>
            </w:rPr>
            <w:id w:val="-134331214"/>
            <w:placeholder>
              <w:docPart w:val="6073209538CE4B898BDE23F41CF176D9"/>
            </w:placeholder>
            <w:text w:multiLine="1"/>
          </w:sdtPr>
          <w:sdtContent>
            <w:tc>
              <w:tcPr>
                <w:tcW w:w="9912" w:type="dxa"/>
                <w:vAlign w:val="center"/>
              </w:tcPr>
              <w:p w14:paraId="31612438" w14:textId="5B1F7D4C" w:rsidR="0049091A" w:rsidRPr="0049091A" w:rsidRDefault="00D27ECD" w:rsidP="0049091A">
                <w:pPr>
                  <w:ind w:left="318" w:hanging="318"/>
                  <w:jc w:val="left"/>
                  <w:rPr>
                    <w:rFonts w:asciiTheme="minorHAnsi" w:hAnsiTheme="minorHAnsi" w:cstheme="minorHAnsi"/>
                  </w:rPr>
                </w:pPr>
                <w:r w:rsidRPr="00363F2C">
                  <w:rPr>
                    <w:rFonts w:asciiTheme="minorHAnsi" w:hAnsiTheme="minorHAnsi" w:cstheme="minorHAnsi"/>
                  </w:rPr>
                  <w:t>N/A</w:t>
                </w:r>
              </w:p>
            </w:tc>
          </w:sdtContent>
        </w:sdt>
      </w:tr>
      <w:tr w:rsidR="0049091A" w:rsidRPr="0049091A" w14:paraId="475E4CBB" w14:textId="77777777" w:rsidTr="003C4E0A">
        <w:trPr>
          <w:trHeight w:val="864"/>
        </w:trPr>
        <w:tc>
          <w:tcPr>
            <w:tcW w:w="9912" w:type="dxa"/>
            <w:shd w:val="clear" w:color="auto" w:fill="D9D9D9" w:themeFill="text2" w:themeFillShade="D9"/>
            <w:vAlign w:val="center"/>
          </w:tcPr>
          <w:p w14:paraId="6EFBA7B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0049091A" w:rsidRPr="0049091A" w14:paraId="678212BC" w14:textId="77777777" w:rsidTr="0049091A">
        <w:trPr>
          <w:trHeight w:val="671"/>
        </w:trPr>
        <w:sdt>
          <w:sdtPr>
            <w:rPr>
              <w:rFonts w:asciiTheme="minorHAnsi" w:hAnsiTheme="minorHAnsi" w:cstheme="minorHAnsi"/>
            </w:rPr>
            <w:id w:val="1537090996"/>
            <w:placeholder>
              <w:docPart w:val="9866C0204FD84C258C83C5AABC4299C4"/>
            </w:placeholder>
            <w:text w:multiLine="1"/>
          </w:sdtPr>
          <w:sdtContent>
            <w:tc>
              <w:tcPr>
                <w:tcW w:w="9912" w:type="dxa"/>
                <w:vAlign w:val="center"/>
              </w:tcPr>
              <w:p w14:paraId="07B28AC3" w14:textId="3EF7AEC9" w:rsidR="0049091A" w:rsidRPr="0049091A" w:rsidRDefault="00D27ECD" w:rsidP="0049091A">
                <w:pPr>
                  <w:ind w:left="318" w:hanging="318"/>
                  <w:jc w:val="left"/>
                  <w:rPr>
                    <w:rFonts w:asciiTheme="minorHAnsi" w:hAnsiTheme="minorHAnsi" w:cstheme="minorHAnsi"/>
                  </w:rPr>
                </w:pPr>
                <w:r w:rsidRPr="00D355A1">
                  <w:rPr>
                    <w:rFonts w:asciiTheme="minorHAnsi" w:hAnsiTheme="minorHAnsi" w:cstheme="minorHAnsi"/>
                  </w:rPr>
                  <w:t>N/A</w:t>
                </w:r>
              </w:p>
            </w:tc>
          </w:sdtContent>
        </w:sdt>
      </w:tr>
      <w:tr w:rsidR="0049091A" w:rsidRPr="0049091A" w14:paraId="4D2CFF05" w14:textId="77777777" w:rsidTr="003C4E0A">
        <w:trPr>
          <w:trHeight w:val="576"/>
        </w:trPr>
        <w:tc>
          <w:tcPr>
            <w:tcW w:w="9912" w:type="dxa"/>
            <w:shd w:val="clear" w:color="auto" w:fill="D9D9D9" w:themeFill="text2" w:themeFillShade="D9"/>
            <w:vAlign w:val="center"/>
          </w:tcPr>
          <w:p w14:paraId="0415A379"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0049091A" w:rsidRPr="0049091A" w14:paraId="68233383" w14:textId="77777777" w:rsidTr="0049091A">
        <w:trPr>
          <w:trHeight w:val="1323"/>
        </w:trPr>
        <w:tc>
          <w:tcPr>
            <w:tcW w:w="9912" w:type="dxa"/>
            <w:vAlign w:val="center"/>
          </w:tcPr>
          <w:p w14:paraId="5240472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a consent form.</w:t>
            </w:r>
          </w:p>
          <w:p w14:paraId="06F6389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other methods (please specify):</w:t>
            </w:r>
            <w:r w:rsidR="0049091A" w:rsidRP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Content>
                <w:r w:rsidR="0049091A" w:rsidRPr="0049091A">
                  <w:rPr>
                    <w:rStyle w:val="PlaceholderText"/>
                    <w:rFonts w:asciiTheme="minorHAnsi" w:hAnsiTheme="minorHAnsi" w:cstheme="minorHAnsi"/>
                    <w:b w:val="0"/>
                    <w:bCs w:val="0"/>
                    <w:i/>
                    <w:iCs/>
                    <w:sz w:val="22"/>
                    <w:szCs w:val="22"/>
                  </w:rPr>
                  <w:t>Click or tap here to type your answer.</w:t>
                </w:r>
              </w:sdtContent>
            </w:sdt>
          </w:p>
          <w:p w14:paraId="2EE61D79" w14:textId="4D1E016F"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1"/>
                  <w14:checkedState w14:val="2612" w14:font="MS Gothic"/>
                  <w14:uncheckedState w14:val="2610" w14:font="MS Gothic"/>
                </w14:checkbox>
              </w:sdtPr>
              <w:sdtContent>
                <w:r w:rsidR="00D27ECD">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 consent will not be obtained.</w:t>
            </w:r>
          </w:p>
          <w:p w14:paraId="4D05874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33615874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 to my research</w:t>
            </w:r>
          </w:p>
        </w:tc>
      </w:tr>
      <w:tr w:rsidR="0049091A" w:rsidRPr="0049091A" w14:paraId="18028A47" w14:textId="77777777" w:rsidTr="003C4E0A">
        <w:trPr>
          <w:trHeight w:val="432"/>
        </w:trPr>
        <w:tc>
          <w:tcPr>
            <w:tcW w:w="9912" w:type="dxa"/>
            <w:shd w:val="clear" w:color="auto" w:fill="D9D9D9" w:themeFill="text2" w:themeFillShade="D9"/>
            <w:vAlign w:val="center"/>
          </w:tcPr>
          <w:p w14:paraId="297C1370"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0049091A" w:rsidRPr="0049091A" w14:paraId="1E64509B" w14:textId="77777777" w:rsidTr="0049091A">
        <w:trPr>
          <w:trHeight w:val="850"/>
        </w:trPr>
        <w:tc>
          <w:tcPr>
            <w:tcW w:w="9912" w:type="dxa"/>
            <w:vAlign w:val="center"/>
          </w:tcPr>
          <w:p w14:paraId="347F906C"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w:t>
            </w:r>
          </w:p>
          <w:p w14:paraId="1CD455C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p w14:paraId="18EB8544" w14:textId="46FB97C0"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21128369"/>
                <w14:checkbox>
                  <w14:checked w14:val="1"/>
                  <w14:checkedState w14:val="2612" w14:font="MS Gothic"/>
                  <w14:uncheckedState w14:val="2610" w14:font="MS Gothic"/>
                </w14:checkbox>
              </w:sdtPr>
              <w:sdtContent>
                <w:r w:rsidR="00D27ECD">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w:t>
            </w:r>
          </w:p>
        </w:tc>
      </w:tr>
      <w:tr w:rsidR="0049091A" w:rsidRPr="0049091A" w14:paraId="69C2A7F9" w14:textId="77777777" w:rsidTr="003C4E0A">
        <w:trPr>
          <w:trHeight w:val="576"/>
        </w:trPr>
        <w:tc>
          <w:tcPr>
            <w:tcW w:w="9912" w:type="dxa"/>
            <w:shd w:val="clear" w:color="auto" w:fill="D9D9D9" w:themeFill="text2" w:themeFillShade="D9"/>
            <w:vAlign w:val="center"/>
          </w:tcPr>
          <w:p w14:paraId="0975080E"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lastRenderedPageBreak/>
              <w:t>If not, informed consent is requested and provided from the data subject, under which legal basis will you process personal data?</w:t>
            </w:r>
          </w:p>
        </w:tc>
      </w:tr>
      <w:tr w:rsidR="0049091A" w:rsidRPr="0049091A" w14:paraId="483D244E" w14:textId="77777777" w:rsidTr="0049091A">
        <w:trPr>
          <w:trHeight w:val="671"/>
        </w:trPr>
        <w:sdt>
          <w:sdtPr>
            <w:rPr>
              <w:rFonts w:asciiTheme="minorHAnsi" w:hAnsiTheme="minorHAnsi" w:cstheme="minorHAnsi"/>
            </w:rPr>
            <w:id w:val="-481927433"/>
            <w:placeholder>
              <w:docPart w:val="40CE6F05CEFD402798B92173FAC470C5"/>
            </w:placeholder>
            <w:text w:multiLine="1"/>
          </w:sdtPr>
          <w:sdtContent>
            <w:tc>
              <w:tcPr>
                <w:tcW w:w="9912" w:type="dxa"/>
                <w:vAlign w:val="center"/>
              </w:tcPr>
              <w:p w14:paraId="6BB2DFB5" w14:textId="79E4F17D" w:rsidR="0049091A" w:rsidRPr="0049091A" w:rsidRDefault="00D27ECD" w:rsidP="0049091A">
                <w:pPr>
                  <w:ind w:left="318" w:hanging="318"/>
                  <w:jc w:val="left"/>
                  <w:rPr>
                    <w:rFonts w:asciiTheme="minorHAnsi" w:hAnsiTheme="minorHAnsi" w:cstheme="minorHAnsi"/>
                  </w:rPr>
                </w:pPr>
                <w:r w:rsidRPr="00DF06E0">
                  <w:rPr>
                    <w:rFonts w:asciiTheme="minorHAnsi" w:hAnsiTheme="minorHAnsi" w:cstheme="minorHAnsi"/>
                  </w:rPr>
                  <w:t>N/A</w:t>
                </w:r>
              </w:p>
            </w:tc>
          </w:sdtContent>
        </w:sdt>
      </w:tr>
      <w:tr w:rsidR="0049091A" w:rsidRPr="0049091A" w14:paraId="4F653224" w14:textId="77777777" w:rsidTr="003C4E0A">
        <w:trPr>
          <w:trHeight w:val="432"/>
        </w:trPr>
        <w:tc>
          <w:tcPr>
            <w:tcW w:w="9912" w:type="dxa"/>
            <w:shd w:val="clear" w:color="auto" w:fill="D9D9D9" w:themeFill="text2" w:themeFillShade="D9"/>
            <w:vAlign w:val="center"/>
          </w:tcPr>
          <w:p w14:paraId="6CA6A06C"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0049091A" w:rsidRPr="0049091A" w14:paraId="7F09E08F" w14:textId="77777777" w:rsidTr="0049091A">
        <w:trPr>
          <w:trHeight w:val="671"/>
        </w:trPr>
        <w:sdt>
          <w:sdtPr>
            <w:rPr>
              <w:rFonts w:asciiTheme="minorHAnsi" w:hAnsiTheme="minorHAnsi" w:cstheme="minorHAnsi"/>
            </w:rPr>
            <w:id w:val="-1286187950"/>
            <w:placeholder>
              <w:docPart w:val="7E297593A41742E7A750837E7D59164F"/>
            </w:placeholder>
            <w:text w:multiLine="1"/>
          </w:sdtPr>
          <w:sdtContent>
            <w:tc>
              <w:tcPr>
                <w:tcW w:w="9912" w:type="dxa"/>
                <w:vAlign w:val="center"/>
              </w:tcPr>
              <w:p w14:paraId="78415FEC" w14:textId="36759649" w:rsidR="0049091A" w:rsidRPr="0049091A" w:rsidRDefault="00D27ECD" w:rsidP="0049091A">
                <w:pPr>
                  <w:ind w:left="318" w:hanging="318"/>
                  <w:jc w:val="left"/>
                  <w:rPr>
                    <w:rFonts w:asciiTheme="minorHAnsi" w:hAnsiTheme="minorHAnsi" w:cstheme="minorHAnsi"/>
                  </w:rPr>
                </w:pPr>
                <w:r w:rsidRPr="00126683">
                  <w:rPr>
                    <w:rFonts w:asciiTheme="minorHAnsi" w:hAnsiTheme="minorHAnsi" w:cstheme="minorHAnsi"/>
                  </w:rPr>
                  <w:t>N/A</w:t>
                </w:r>
              </w:p>
            </w:tc>
          </w:sdtContent>
        </w:sdt>
      </w:tr>
      <w:tr w:rsidR="0049091A" w:rsidRPr="0049091A" w14:paraId="3B5D07AD" w14:textId="77777777" w:rsidTr="003C4E0A">
        <w:trPr>
          <w:trHeight w:val="432"/>
        </w:trPr>
        <w:tc>
          <w:tcPr>
            <w:tcW w:w="9912" w:type="dxa"/>
            <w:shd w:val="clear" w:color="auto" w:fill="D9D9D9" w:themeFill="text2" w:themeFillShade="D9"/>
            <w:vAlign w:val="center"/>
          </w:tcPr>
          <w:p w14:paraId="38F8C9A8"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0049091A" w:rsidRPr="0049091A" w14:paraId="3AA05816" w14:textId="77777777" w:rsidTr="0049091A">
        <w:trPr>
          <w:trHeight w:val="671"/>
        </w:trPr>
        <w:sdt>
          <w:sdtPr>
            <w:rPr>
              <w:rFonts w:asciiTheme="minorHAnsi" w:hAnsiTheme="minorHAnsi" w:cstheme="minorHAnsi"/>
            </w:rPr>
            <w:id w:val="-877086723"/>
            <w:placeholder>
              <w:docPart w:val="78785CBFBB804FB9A52E52473F4F3781"/>
            </w:placeholder>
            <w:text w:multiLine="1"/>
          </w:sdtPr>
          <w:sdtContent>
            <w:tc>
              <w:tcPr>
                <w:tcW w:w="9912" w:type="dxa"/>
                <w:vAlign w:val="center"/>
              </w:tcPr>
              <w:p w14:paraId="7AFC42EC" w14:textId="2B0EC050" w:rsidR="0049091A" w:rsidRPr="0049091A" w:rsidRDefault="00D27ECD" w:rsidP="0049091A">
                <w:pPr>
                  <w:ind w:left="318" w:hanging="318"/>
                  <w:jc w:val="left"/>
                  <w:rPr>
                    <w:rFonts w:asciiTheme="minorHAnsi" w:hAnsiTheme="minorHAnsi" w:cstheme="minorHAnsi"/>
                  </w:rPr>
                </w:pPr>
                <w:r w:rsidRPr="00417719">
                  <w:rPr>
                    <w:rFonts w:asciiTheme="minorHAnsi" w:hAnsiTheme="minorHAnsi" w:cstheme="minorHAnsi"/>
                  </w:rPr>
                  <w:t>N/A</w:t>
                </w:r>
              </w:p>
            </w:tc>
          </w:sdtContent>
        </w:sdt>
      </w:tr>
      <w:tr w:rsidR="0049091A" w:rsidRPr="0049091A" w14:paraId="67457BF6" w14:textId="77777777" w:rsidTr="003C4E0A">
        <w:trPr>
          <w:trHeight w:val="432"/>
        </w:trPr>
        <w:tc>
          <w:tcPr>
            <w:tcW w:w="9912" w:type="dxa"/>
            <w:shd w:val="clear" w:color="auto" w:fill="D9D9D9" w:themeFill="text2" w:themeFillShade="D9"/>
            <w:vAlign w:val="center"/>
          </w:tcPr>
          <w:p w14:paraId="346023AD"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0049091A" w:rsidRPr="0049091A" w14:paraId="072BA894" w14:textId="77777777" w:rsidTr="0049091A">
        <w:trPr>
          <w:trHeight w:val="671"/>
        </w:trPr>
        <w:sdt>
          <w:sdtPr>
            <w:rPr>
              <w:rFonts w:asciiTheme="minorHAnsi" w:hAnsiTheme="minorHAnsi" w:cstheme="minorHAnsi"/>
            </w:rPr>
            <w:id w:val="600921080"/>
            <w:placeholder>
              <w:docPart w:val="2A122F6E2FCB469CB4D1C0E01CF7C6E0"/>
            </w:placeholder>
            <w:text w:multiLine="1"/>
          </w:sdtPr>
          <w:sdtContent>
            <w:tc>
              <w:tcPr>
                <w:tcW w:w="9912" w:type="dxa"/>
                <w:vAlign w:val="center"/>
              </w:tcPr>
              <w:p w14:paraId="6FB17D95" w14:textId="481E0FE3" w:rsidR="0049091A" w:rsidRPr="0049091A" w:rsidRDefault="00D27ECD" w:rsidP="0049091A">
                <w:pPr>
                  <w:ind w:left="318" w:hanging="318"/>
                  <w:jc w:val="left"/>
                  <w:rPr>
                    <w:rFonts w:asciiTheme="minorHAnsi" w:hAnsiTheme="minorHAnsi" w:cstheme="minorHAnsi"/>
                  </w:rPr>
                </w:pPr>
                <w:r>
                  <w:rPr>
                    <w:rFonts w:asciiTheme="minorHAnsi" w:hAnsiTheme="minorHAnsi" w:cstheme="minorHAnsi"/>
                  </w:rPr>
                  <w:t>No</w:t>
                </w:r>
              </w:p>
            </w:tc>
          </w:sdtContent>
        </w:sdt>
      </w:tr>
      <w:tr w:rsidR="0049091A" w:rsidRPr="0049091A" w14:paraId="5B3421A3" w14:textId="77777777" w:rsidTr="003C4E0A">
        <w:trPr>
          <w:trHeight w:val="576"/>
        </w:trPr>
        <w:tc>
          <w:tcPr>
            <w:tcW w:w="9912" w:type="dxa"/>
            <w:shd w:val="clear" w:color="auto" w:fill="D9D9D9" w:themeFill="text2" w:themeFillShade="D9"/>
            <w:vAlign w:val="center"/>
          </w:tcPr>
          <w:p w14:paraId="30EEFB86" w14:textId="3E46191B"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0049091A" w:rsidRPr="0049091A" w14:paraId="3BE6AB49" w14:textId="77777777" w:rsidTr="0049091A">
        <w:trPr>
          <w:trHeight w:val="671"/>
        </w:trPr>
        <w:sdt>
          <w:sdtPr>
            <w:rPr>
              <w:rFonts w:asciiTheme="minorHAnsi" w:hAnsiTheme="minorHAnsi" w:cstheme="minorHAnsi"/>
            </w:rPr>
            <w:id w:val="-327758758"/>
            <w:placeholder>
              <w:docPart w:val="A7EF646652B142DEA666E3D65A6D3035"/>
            </w:placeholder>
            <w:text w:multiLine="1"/>
          </w:sdtPr>
          <w:sdtContent>
            <w:tc>
              <w:tcPr>
                <w:tcW w:w="9912" w:type="dxa"/>
                <w:vAlign w:val="center"/>
              </w:tcPr>
              <w:p w14:paraId="79FB61DF" w14:textId="2551A60E" w:rsidR="0049091A" w:rsidRPr="0049091A" w:rsidRDefault="00D27ECD" w:rsidP="0049091A">
                <w:pPr>
                  <w:ind w:left="318" w:hanging="318"/>
                  <w:jc w:val="left"/>
                  <w:rPr>
                    <w:rFonts w:asciiTheme="minorHAnsi" w:hAnsiTheme="minorHAnsi" w:cstheme="minorHAnsi"/>
                  </w:rPr>
                </w:pPr>
                <w:r>
                  <w:rPr>
                    <w:rFonts w:asciiTheme="minorHAnsi" w:hAnsiTheme="minorHAnsi" w:cstheme="minorHAnsi"/>
                  </w:rPr>
                  <w:t>No</w:t>
                </w:r>
              </w:p>
            </w:tc>
          </w:sdtContent>
        </w:sdt>
      </w:tr>
      <w:tr w:rsidR="0049091A" w:rsidRPr="0049091A" w14:paraId="656F3093" w14:textId="77777777" w:rsidTr="003C4E0A">
        <w:trPr>
          <w:trHeight w:val="576"/>
        </w:trPr>
        <w:tc>
          <w:tcPr>
            <w:tcW w:w="9912" w:type="dxa"/>
            <w:shd w:val="clear" w:color="auto" w:fill="D9D9D9" w:themeFill="text2" w:themeFillShade="D9"/>
            <w:vAlign w:val="center"/>
          </w:tcPr>
          <w:p w14:paraId="1B45F25A"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0049091A" w:rsidRPr="0049091A" w14:paraId="5CEBEBF3" w14:textId="77777777" w:rsidTr="0049091A">
        <w:trPr>
          <w:trHeight w:val="1132"/>
        </w:trPr>
        <w:tc>
          <w:tcPr>
            <w:tcW w:w="9912" w:type="dxa"/>
            <w:vAlign w:val="center"/>
          </w:tcPr>
          <w:p w14:paraId="75A754FC"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personal data security have been identified, and a plan to mitigate these risks has been developed.</w:t>
            </w:r>
          </w:p>
          <w:p w14:paraId="2F7442BB" w14:textId="11346F53"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362287827"/>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49091A" w:rsidRPr="0049091A">
              <w:rPr>
                <w:rFonts w:asciiTheme="minorHAnsi" w:hAnsiTheme="minorHAnsi" w:cstheme="minorHAnsi"/>
              </w:rPr>
              <w:t xml:space="preserve"> No, potential risks and threats to personal data security have not been identified yet.</w:t>
            </w:r>
          </w:p>
          <w:p w14:paraId="1A30CB17"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23759409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4308C4BA" w14:textId="77777777" w:rsidTr="003C4E0A">
        <w:trPr>
          <w:trHeight w:val="576"/>
        </w:trPr>
        <w:tc>
          <w:tcPr>
            <w:tcW w:w="9912" w:type="dxa"/>
            <w:shd w:val="clear" w:color="auto" w:fill="D9D9D9" w:themeFill="text2" w:themeFillShade="D9"/>
            <w:vAlign w:val="center"/>
          </w:tcPr>
          <w:p w14:paraId="61C7A4C3"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0049091A" w:rsidRPr="0049091A" w14:paraId="58CBBFA5" w14:textId="77777777" w:rsidTr="0049091A">
        <w:trPr>
          <w:trHeight w:val="576"/>
        </w:trPr>
        <w:tc>
          <w:tcPr>
            <w:tcW w:w="9912" w:type="dxa"/>
            <w:vAlign w:val="center"/>
          </w:tcPr>
          <w:p w14:paraId="426FDF06" w14:textId="0EC5CF0D"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sz w:val="22"/>
                  <w:szCs w:val="22"/>
                </w:rPr>
                <w:id w:val="-429593878"/>
                <w:placeholder>
                  <w:docPart w:val="999102FD2B464E999D6311ED2A1151ED"/>
                </w:placeholder>
              </w:sdtPr>
              <w:sdtContent>
                <w:r w:rsidR="00D27ECD">
                  <w:rPr>
                    <w:rFonts w:asciiTheme="minorHAnsi" w:hAnsiTheme="minorHAnsi" w:cstheme="minorHAnsi"/>
                  </w:rPr>
                  <w:t>N/A</w:t>
                </w:r>
              </w:sdtContent>
            </w:sdt>
          </w:p>
        </w:tc>
      </w:tr>
      <w:tr w:rsidR="0049091A" w:rsidRPr="0049091A" w14:paraId="3425BFB9" w14:textId="77777777" w:rsidTr="003C4E0A">
        <w:trPr>
          <w:trHeight w:val="432"/>
        </w:trPr>
        <w:tc>
          <w:tcPr>
            <w:tcW w:w="9912" w:type="dxa"/>
            <w:shd w:val="clear" w:color="auto" w:fill="D9D9D9" w:themeFill="text2" w:themeFillShade="D9"/>
            <w:vAlign w:val="center"/>
          </w:tcPr>
          <w:p w14:paraId="1B840E4F" w14:textId="588456E3"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00E33D89" w:rsidRPr="0004517B">
              <w:rPr>
                <w:rFonts w:asciiTheme="minorHAnsi" w:hAnsiTheme="minorHAnsi" w:cstheme="minorHAnsi"/>
                <w:sz w:val="22"/>
                <w:szCs w:val="22"/>
              </w:rPr>
              <w:t>?</w:t>
            </w:r>
          </w:p>
        </w:tc>
      </w:tr>
      <w:tr w:rsidR="0049091A" w:rsidRPr="0049091A" w14:paraId="4AFFAD2D" w14:textId="77777777" w:rsidTr="0049091A">
        <w:trPr>
          <w:trHeight w:val="671"/>
        </w:trPr>
        <w:tc>
          <w:tcPr>
            <w:tcW w:w="9912" w:type="dxa"/>
            <w:vAlign w:val="center"/>
          </w:tcPr>
          <w:p w14:paraId="2738D993" w14:textId="16A9ECB2"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28476917"/>
                <w:placeholder>
                  <w:docPart w:val="3F645E1F0DB141E2833B60D4FA2E2DFE"/>
                </w:placeholder>
              </w:sdtPr>
              <w:sdtContent>
                <w:r w:rsidR="00D27ECD">
                  <w:rPr>
                    <w:rFonts w:asciiTheme="minorHAnsi" w:hAnsiTheme="minorHAnsi" w:cstheme="minorHAnsi"/>
                  </w:rPr>
                  <w:t>N/A</w:t>
                </w:r>
              </w:sdtContent>
            </w:sdt>
          </w:p>
        </w:tc>
      </w:tr>
      <w:tr w:rsidR="0049091A" w:rsidRPr="0049091A" w14:paraId="11205CC9" w14:textId="77777777" w:rsidTr="003C4E0A">
        <w:trPr>
          <w:trHeight w:val="576"/>
        </w:trPr>
        <w:tc>
          <w:tcPr>
            <w:tcW w:w="9912" w:type="dxa"/>
            <w:shd w:val="clear" w:color="auto" w:fill="D9D9D9" w:themeFill="text2" w:themeFillShade="D9"/>
            <w:vAlign w:val="center"/>
          </w:tcPr>
          <w:p w14:paraId="4DA369D8" w14:textId="2E1686EE"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005F14B4" w:rsidRPr="0004517B">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0049091A" w:rsidRPr="0049091A" w14:paraId="7CBE86CB" w14:textId="77777777" w:rsidTr="0049091A">
        <w:trPr>
          <w:trHeight w:val="1581"/>
        </w:trPr>
        <w:tc>
          <w:tcPr>
            <w:tcW w:w="9912" w:type="dxa"/>
            <w:vAlign w:val="center"/>
          </w:tcPr>
          <w:p w14:paraId="2194524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Data protection Impact Assessment (DPIA)</w:t>
            </w:r>
          </w:p>
          <w:p w14:paraId="52253DA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07572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Designate a Data Protection Officer (DPO)  </w:t>
            </w:r>
          </w:p>
          <w:p w14:paraId="79BB94B8" w14:textId="77777777"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4136001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Oversight mechanisms for data processing (limited access by qualifies members, mechanisms for logging data access and modifications)</w:t>
            </w:r>
          </w:p>
          <w:p w14:paraId="2C45619D"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14:paraId="56F83828" w14:textId="77777777" w:rsidR="0049091A" w:rsidRDefault="0049091A" w:rsidP="0049091A"/>
    <w:p w14:paraId="68341E49" w14:textId="5E9BF523" w:rsidR="00354C3C" w:rsidRDefault="00354C3C">
      <w:pPr>
        <w:jc w:val="left"/>
      </w:pPr>
      <w:r>
        <w:br w:type="page"/>
      </w:r>
    </w:p>
    <w:p w14:paraId="20183222" w14:textId="77777777" w:rsidR="00354C3C" w:rsidRPr="0049091A" w:rsidRDefault="00354C3C" w:rsidP="0049091A"/>
    <w:p w14:paraId="2B3DF3CF" w14:textId="55AA99A9" w:rsidR="001478FF" w:rsidRDefault="001478FF" w:rsidP="00A565D3">
      <w:pPr>
        <w:pStyle w:val="Heading1"/>
      </w:pPr>
      <w:bookmarkStart w:id="20" w:name="_Toc155869002"/>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00F46442" w:rsidRPr="00F46442" w14:paraId="301B1841" w14:textId="77777777" w:rsidTr="003C4E0A">
        <w:trPr>
          <w:trHeight w:val="613"/>
        </w:trPr>
        <w:tc>
          <w:tcPr>
            <w:tcW w:w="9912" w:type="dxa"/>
            <w:shd w:val="clear" w:color="auto" w:fill="D9D9D9" w:themeFill="text2" w:themeFillShade="D9"/>
            <w:vAlign w:val="center"/>
          </w:tcPr>
          <w:p w14:paraId="2B20C4E2"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14:paraId="232DD397" w14:textId="3EB856B9" w:rsidR="0049091A" w:rsidRPr="00F11ED9" w:rsidRDefault="0049091A" w:rsidP="00F46442">
            <w:pPr>
              <w:pStyle w:val="Caption"/>
              <w:tabs>
                <w:tab w:val="left" w:pos="459"/>
              </w:tabs>
              <w:ind w:left="459"/>
              <w:jc w:val="left"/>
              <w:rPr>
                <w:rFonts w:asciiTheme="minorHAnsi" w:hAnsiTheme="minorHAnsi" w:cstheme="minorHAnsi"/>
                <w:b w:val="0"/>
                <w:bCs w:val="0"/>
                <w:sz w:val="22"/>
                <w:szCs w:val="22"/>
              </w:rPr>
            </w:pPr>
            <w:r w:rsidRPr="00F11ED9">
              <w:rPr>
                <w:rFonts w:asciiTheme="minorHAnsi" w:hAnsiTheme="minorHAnsi" w:cstheme="minorHAnsi"/>
                <w:i/>
                <w:iCs/>
                <w:sz w:val="22"/>
                <w:szCs w:val="22"/>
              </w:rPr>
              <w:t>If your answer is “No” please skip questions 1</w:t>
            </w:r>
            <w:r w:rsidR="00F46442" w:rsidRPr="00F11ED9">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00F46442" w:rsidRPr="00F11ED9">
              <w:rPr>
                <w:rFonts w:asciiTheme="minorHAnsi" w:hAnsiTheme="minorHAnsi" w:cstheme="minorHAnsi"/>
                <w:i/>
                <w:iCs/>
                <w:sz w:val="22"/>
                <w:szCs w:val="22"/>
              </w:rPr>
              <w:t>5</w:t>
            </w:r>
          </w:p>
        </w:tc>
      </w:tr>
      <w:tr w:rsidR="0049091A" w:rsidRPr="00F46442" w14:paraId="7A284D68" w14:textId="77777777" w:rsidTr="00F46442">
        <w:trPr>
          <w:trHeight w:val="613"/>
        </w:trPr>
        <w:tc>
          <w:tcPr>
            <w:tcW w:w="9912" w:type="dxa"/>
            <w:vAlign w:val="center"/>
          </w:tcPr>
          <w:p w14:paraId="1A7E4BA2" w14:textId="39CF596D" w:rsidR="0049091A" w:rsidRPr="00F46442" w:rsidRDefault="00000000" w:rsidP="00F46442">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1866667430"/>
                <w14:checkbox>
                  <w14:checked w14:val="0"/>
                  <w14:checkedState w14:val="2612" w14:font="MS Gothic"/>
                  <w14:uncheckedState w14:val="2610" w14:font="MS Gothic"/>
                </w14:checkbox>
              </w:sdtPr>
              <w:sdtContent>
                <w:r w:rsidR="0049091A" w:rsidRPr="00F46442">
                  <w:rPr>
                    <w:rFonts w:ascii="Segoe UI Symbol" w:hAnsi="Segoe UI Symbol" w:cs="Segoe UI Symbol"/>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49426074"/>
                <w14:checkbox>
                  <w14:checked w14:val="1"/>
                  <w14:checkedState w14:val="2612" w14:font="MS Gothic"/>
                  <w14:uncheckedState w14:val="2610" w14:font="MS Gothic"/>
                </w14:checkbox>
              </w:sdtPr>
              <w:sdtContent>
                <w:r w:rsidR="00D27ECD">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No</w:t>
            </w:r>
          </w:p>
        </w:tc>
      </w:tr>
      <w:tr w:rsidR="00F46442" w:rsidRPr="00F46442" w14:paraId="4D1F6EAD" w14:textId="77777777" w:rsidTr="003C4E0A">
        <w:trPr>
          <w:trHeight w:val="613"/>
        </w:trPr>
        <w:tc>
          <w:tcPr>
            <w:tcW w:w="9912" w:type="dxa"/>
            <w:shd w:val="clear" w:color="auto" w:fill="D9D9D9" w:themeFill="text2" w:themeFillShade="D9"/>
            <w:vAlign w:val="center"/>
          </w:tcPr>
          <w:p w14:paraId="772E7A86" w14:textId="7C2BC29D"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0049091A" w:rsidRPr="00F46442" w14:paraId="0BAD12D3" w14:textId="77777777" w:rsidTr="00F46442">
        <w:trPr>
          <w:trHeight w:val="613"/>
        </w:trPr>
        <w:sdt>
          <w:sdtPr>
            <w:rPr>
              <w:rFonts w:asciiTheme="minorHAnsi" w:hAnsiTheme="minorHAnsi" w:cstheme="minorHAnsi"/>
              <w:b w:val="0"/>
              <w:bCs w:val="0"/>
              <w:sz w:val="22"/>
              <w:szCs w:val="22"/>
            </w:rPr>
            <w:id w:val="35626468"/>
            <w:placeholder>
              <w:docPart w:val="608403DE8A5A468A91F9D22E59BCDE9C"/>
            </w:placeholder>
            <w:showingPlcHdr/>
            <w:text w:multiLine="1"/>
          </w:sdtPr>
          <w:sdtContent>
            <w:tc>
              <w:tcPr>
                <w:tcW w:w="9912" w:type="dxa"/>
                <w:vAlign w:val="center"/>
              </w:tcPr>
              <w:p w14:paraId="49E5B066" w14:textId="77777777" w:rsidR="0049091A" w:rsidRPr="00F46442" w:rsidRDefault="0049091A" w:rsidP="00F46442">
                <w:pPr>
                  <w:pStyle w:val="Caption"/>
                  <w:tabs>
                    <w:tab w:val="left" w:pos="3396"/>
                  </w:tabs>
                  <w:jc w:val="left"/>
                  <w:rPr>
                    <w:rFonts w:asciiTheme="minorHAnsi" w:hAnsiTheme="minorHAnsi" w:cstheme="minorHAnsi"/>
                    <w:b w:val="0"/>
                    <w:bCs w:val="0"/>
                    <w:sz w:val="22"/>
                    <w:szCs w:val="22"/>
                  </w:rPr>
                </w:pPr>
                <w:r w:rsidRPr="00F46442">
                  <w:rPr>
                    <w:rStyle w:val="PlaceholderText"/>
                    <w:rFonts w:asciiTheme="minorHAnsi" w:hAnsiTheme="minorHAnsi" w:cstheme="minorHAnsi"/>
                    <w:b w:val="0"/>
                    <w:bCs w:val="0"/>
                    <w:i/>
                    <w:iCs/>
                    <w:sz w:val="22"/>
                    <w:szCs w:val="22"/>
                  </w:rPr>
                  <w:t>Click or tap here to type your answer.</w:t>
                </w:r>
              </w:p>
            </w:tc>
          </w:sdtContent>
        </w:sdt>
      </w:tr>
      <w:tr w:rsidR="00F46442" w:rsidRPr="00F46442" w14:paraId="6B4009C8" w14:textId="77777777" w:rsidTr="003C4E0A">
        <w:trPr>
          <w:trHeight w:val="613"/>
        </w:trPr>
        <w:tc>
          <w:tcPr>
            <w:tcW w:w="9912" w:type="dxa"/>
            <w:shd w:val="clear" w:color="auto" w:fill="D9D9D9" w:themeFill="text2" w:themeFillShade="D9"/>
            <w:vAlign w:val="center"/>
          </w:tcPr>
          <w:p w14:paraId="09B7CCFF" w14:textId="6EE3285B"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id="21" w:name="_Hlk131588965"/>
      <w:tr w:rsidR="0049091A" w:rsidRPr="00F46442" w14:paraId="2F3E9A59" w14:textId="77777777" w:rsidTr="00F46442">
        <w:trPr>
          <w:trHeight w:val="836"/>
        </w:trPr>
        <w:tc>
          <w:tcPr>
            <w:tcW w:w="9912" w:type="dxa"/>
            <w:vAlign w:val="center"/>
          </w:tcPr>
          <w:p w14:paraId="12C431E0"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395589145"/>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0BBA075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7AB93BF8"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81899633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bookmarkEnd w:id="21"/>
      <w:tr w:rsidR="00F46442" w:rsidRPr="00F46442" w14:paraId="08B8AFE4" w14:textId="77777777" w:rsidTr="003C4E0A">
        <w:trPr>
          <w:trHeight w:val="552"/>
        </w:trPr>
        <w:tc>
          <w:tcPr>
            <w:tcW w:w="9912" w:type="dxa"/>
            <w:shd w:val="clear" w:color="auto" w:fill="D9D9D9" w:themeFill="text2" w:themeFillShade="D9"/>
            <w:vAlign w:val="center"/>
          </w:tcPr>
          <w:p w14:paraId="0FB4088D"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0049091A" w:rsidRPr="00F46442" w14:paraId="5D8285BC" w14:textId="77777777" w:rsidTr="00F46442">
        <w:trPr>
          <w:trHeight w:val="836"/>
        </w:trPr>
        <w:tc>
          <w:tcPr>
            <w:tcW w:w="9912" w:type="dxa"/>
            <w:vAlign w:val="center"/>
          </w:tcPr>
          <w:p w14:paraId="304066D1"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4505610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31B5211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7771438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0CC4306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61081138"/>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tr w:rsidR="00F46442" w:rsidRPr="00F46442" w14:paraId="15518B51" w14:textId="77777777" w:rsidTr="003C4E0A">
        <w:trPr>
          <w:trHeight w:val="880"/>
        </w:trPr>
        <w:tc>
          <w:tcPr>
            <w:tcW w:w="9912" w:type="dxa"/>
            <w:shd w:val="clear" w:color="auto" w:fill="D9D9D9" w:themeFill="text2" w:themeFillShade="D9"/>
            <w:vAlign w:val="center"/>
          </w:tcPr>
          <w:p w14:paraId="735169B7" w14:textId="2135F0E9" w:rsidR="0049091A" w:rsidRPr="00F11ED9" w:rsidRDefault="005A3CF9"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Have you identified the Risk Level in terms of the A.I. Act (Unacceptable, High, Limited, Minimal) for each A.I. tool and/or system that will be used</w:t>
            </w:r>
            <w:r w:rsidR="0049091A" w:rsidRPr="00F11ED9">
              <w:rPr>
                <w:rFonts w:asciiTheme="minorHAnsi" w:hAnsiTheme="minorHAnsi" w:cstheme="minorHAnsi"/>
                <w:sz w:val="22"/>
                <w:szCs w:val="22"/>
              </w:rPr>
              <w:t>?</w:t>
            </w:r>
            <w:r>
              <w:rPr>
                <w:rFonts w:asciiTheme="minorHAnsi" w:hAnsiTheme="minorHAnsi" w:cstheme="minorHAnsi"/>
                <w:sz w:val="22"/>
                <w:szCs w:val="22"/>
              </w:rPr>
              <w:t xml:space="preserve"> If Yes, please specify.</w:t>
            </w:r>
          </w:p>
        </w:tc>
      </w:tr>
      <w:tr w:rsidR="0049091A" w:rsidRPr="00F46442" w14:paraId="4AA3B950" w14:textId="77777777" w:rsidTr="00F46442">
        <w:trPr>
          <w:trHeight w:val="671"/>
        </w:trPr>
        <w:sdt>
          <w:sdtPr>
            <w:rPr>
              <w:rFonts w:asciiTheme="minorHAnsi" w:hAnsiTheme="minorHAnsi" w:cstheme="minorHAnsi"/>
            </w:rPr>
            <w:id w:val="1621491333"/>
            <w:placeholder>
              <w:docPart w:val="80310C3698564EAA825C4AA057124858"/>
            </w:placeholder>
            <w:showingPlcHdr/>
            <w:text w:multiLine="1"/>
          </w:sdtPr>
          <w:sdtContent>
            <w:tc>
              <w:tcPr>
                <w:tcW w:w="9912" w:type="dxa"/>
                <w:vAlign w:val="center"/>
              </w:tcPr>
              <w:p w14:paraId="745A6363" w14:textId="77777777" w:rsidR="0049091A" w:rsidRPr="00F46442" w:rsidRDefault="0049091A" w:rsidP="00F46442">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r w:rsidR="005A3CF9" w:rsidRPr="00F11ED9" w14:paraId="3661F51A" w14:textId="77777777" w:rsidTr="005A3CF9">
        <w:tblPrEx>
          <w:tblLook w:val="04A0" w:firstRow="1" w:lastRow="0" w:firstColumn="1" w:lastColumn="0" w:noHBand="0" w:noVBand="1"/>
        </w:tblPrEx>
        <w:trPr>
          <w:trHeight w:val="880"/>
        </w:trPr>
        <w:tc>
          <w:tcPr>
            <w:tcW w:w="9912" w:type="dxa"/>
            <w:shd w:val="clear" w:color="auto" w:fill="D9D9D9" w:themeFill="text2" w:themeFillShade="D9"/>
          </w:tcPr>
          <w:p w14:paraId="5B5A6859" w14:textId="77777777" w:rsidR="005A3CF9" w:rsidRPr="00F11ED9" w:rsidRDefault="005A3CF9" w:rsidP="002C2C3B">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005A3CF9" w:rsidRPr="00F46442" w14:paraId="3885EDE7" w14:textId="77777777" w:rsidTr="005A3CF9">
        <w:tblPrEx>
          <w:tblLook w:val="04A0" w:firstRow="1" w:lastRow="0" w:firstColumn="1" w:lastColumn="0" w:noHBand="0" w:noVBand="1"/>
        </w:tblPrEx>
        <w:trPr>
          <w:trHeight w:val="671"/>
        </w:trPr>
        <w:sdt>
          <w:sdtPr>
            <w:rPr>
              <w:rFonts w:asciiTheme="minorHAnsi" w:hAnsiTheme="minorHAnsi" w:cstheme="minorHAnsi"/>
            </w:rPr>
            <w:id w:val="-473598134"/>
            <w:placeholder>
              <w:docPart w:val="90C57F79AD484A4899DB595E29CE4B2F"/>
            </w:placeholder>
            <w:showingPlcHdr/>
            <w:text w:multiLine="1"/>
          </w:sdtPr>
          <w:sdtContent>
            <w:tc>
              <w:tcPr>
                <w:tcW w:w="9912" w:type="dxa"/>
              </w:tcPr>
              <w:p w14:paraId="6704A6F5" w14:textId="77777777" w:rsidR="005A3CF9" w:rsidRPr="00F46442" w:rsidRDefault="005A3CF9" w:rsidP="002C2C3B">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bl>
    <w:p w14:paraId="7441062A" w14:textId="77777777" w:rsidR="0049091A" w:rsidRDefault="0049091A" w:rsidP="0049091A"/>
    <w:p w14:paraId="75F99EC6" w14:textId="6A8D84D6" w:rsidR="00354C3C" w:rsidRDefault="00354C3C">
      <w:pPr>
        <w:jc w:val="left"/>
      </w:pPr>
      <w:r>
        <w:br w:type="page"/>
      </w:r>
    </w:p>
    <w:p w14:paraId="522DEA4C" w14:textId="77777777" w:rsidR="00354C3C" w:rsidRPr="0049091A" w:rsidRDefault="00354C3C" w:rsidP="0049091A"/>
    <w:p w14:paraId="6039711D" w14:textId="39AC8A2F" w:rsidR="001478FF" w:rsidRDefault="001478FF" w:rsidP="00A565D3">
      <w:pPr>
        <w:pStyle w:val="Heading1"/>
      </w:pPr>
      <w:bookmarkStart w:id="22" w:name="_Toc155869003"/>
      <w:r w:rsidRPr="001478FF">
        <w:t>Other issues</w:t>
      </w:r>
      <w:bookmarkEnd w:id="22"/>
    </w:p>
    <w:tbl>
      <w:tblPr>
        <w:tblStyle w:val="Grigliatabella1"/>
        <w:tblW w:w="0" w:type="auto"/>
        <w:tblLook w:val="0480" w:firstRow="0" w:lastRow="0" w:firstColumn="1" w:lastColumn="0" w:noHBand="0" w:noVBand="1"/>
      </w:tblPr>
      <w:tblGrid>
        <w:gridCol w:w="9912"/>
      </w:tblGrid>
      <w:tr w:rsidR="00F46442" w:rsidRPr="00F46442" w14:paraId="31906954" w14:textId="77777777" w:rsidTr="003C4E0A">
        <w:trPr>
          <w:trHeight w:val="3456"/>
        </w:trPr>
        <w:tc>
          <w:tcPr>
            <w:tcW w:w="9912" w:type="dxa"/>
            <w:shd w:val="clear" w:color="auto" w:fill="D9D9D9" w:themeFill="text2" w:themeFillShade="D9"/>
            <w:vAlign w:val="center"/>
          </w:tcPr>
          <w:p w14:paraId="19E9596E" w14:textId="77777777" w:rsidR="00F46442" w:rsidRPr="00F11ED9"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14:paraId="2818930D"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14:paraId="51CE1524"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funder procedures for data management include: the National Science Foundation (NSF) Data Management Plan (DMP) requirements, the Wellcome Trust Data Management and Sharing policy, and the European Commission's Horizon 2020 Open Research Data Pilot.</w:t>
            </w:r>
          </w:p>
          <w:p w14:paraId="6A0DE17D" w14:textId="77777777" w:rsidR="00F46442" w:rsidRPr="00F46442" w:rsidRDefault="00F46442" w:rsidP="00F46442">
            <w:pPr>
              <w:pStyle w:val="Caption"/>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00F46442" w:rsidRPr="00F46442" w14:paraId="1755C773" w14:textId="77777777" w:rsidTr="00F46442">
        <w:trPr>
          <w:trHeight w:val="671"/>
        </w:trPr>
        <w:sdt>
          <w:sdtPr>
            <w:rPr>
              <w:rFonts w:asciiTheme="minorHAnsi" w:hAnsiTheme="minorHAnsi" w:cstheme="minorHAnsi"/>
            </w:rPr>
            <w:id w:val="-94947223"/>
            <w:placeholder>
              <w:docPart w:val="CF021F20E94743709291A140C1AF6ECA"/>
            </w:placeholder>
            <w:text w:multiLine="1"/>
          </w:sdtPr>
          <w:sdtContent>
            <w:tc>
              <w:tcPr>
                <w:tcW w:w="9912" w:type="dxa"/>
                <w:vAlign w:val="center"/>
              </w:tcPr>
              <w:p w14:paraId="0C258B18" w14:textId="15592F08" w:rsidR="00F46442" w:rsidRPr="00F46442" w:rsidRDefault="00D27ECD" w:rsidP="00F46442">
                <w:pPr>
                  <w:ind w:left="318" w:hanging="318"/>
                  <w:jc w:val="left"/>
                  <w:rPr>
                    <w:rFonts w:asciiTheme="minorHAnsi" w:hAnsiTheme="minorHAnsi" w:cstheme="minorHAnsi"/>
                  </w:rPr>
                </w:pPr>
                <w:r>
                  <w:rPr>
                    <w:rFonts w:asciiTheme="minorHAnsi" w:hAnsiTheme="minorHAnsi" w:cstheme="minorHAnsi"/>
                  </w:rPr>
                  <w:t>No</w:t>
                </w:r>
              </w:p>
            </w:tc>
          </w:sdtContent>
        </w:sdt>
      </w:tr>
      <w:tr w:rsidR="00F46442" w:rsidRPr="00F46442" w14:paraId="09C2529A" w14:textId="77777777" w:rsidTr="00EB7BBC">
        <w:trPr>
          <w:trHeight w:val="576"/>
        </w:trPr>
        <w:tc>
          <w:tcPr>
            <w:tcW w:w="9912" w:type="dxa"/>
            <w:shd w:val="clear" w:color="auto" w:fill="D9D9D9" w:themeFill="text2" w:themeFillShade="D9"/>
            <w:vAlign w:val="center"/>
          </w:tcPr>
          <w:p w14:paraId="50D1554D" w14:textId="77777777" w:rsidR="00F46442" w:rsidRPr="00546451" w:rsidRDefault="00F46442" w:rsidP="006F409E">
            <w:pPr>
              <w:pStyle w:val="Caption"/>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00F46442" w:rsidRPr="00F46442" w14:paraId="15F64012" w14:textId="77777777" w:rsidTr="00F46442">
        <w:trPr>
          <w:trHeight w:val="876"/>
        </w:trPr>
        <w:sdt>
          <w:sdtPr>
            <w:rPr>
              <w:rFonts w:asciiTheme="minorHAnsi" w:hAnsiTheme="minorHAnsi" w:cstheme="minorHAnsi"/>
            </w:rPr>
            <w:id w:val="1777900250"/>
            <w:placeholder>
              <w:docPart w:val="7937193E95E3449582A7CF07F7428BE8"/>
            </w:placeholder>
            <w:text w:multiLine="1"/>
          </w:sdtPr>
          <w:sdtContent>
            <w:tc>
              <w:tcPr>
                <w:tcW w:w="9912" w:type="dxa"/>
                <w:vAlign w:val="center"/>
              </w:tcPr>
              <w:p w14:paraId="7EE7996F" w14:textId="67534707" w:rsidR="00F46442" w:rsidRPr="00F46442" w:rsidRDefault="00D27ECD" w:rsidP="00F46442">
                <w:pPr>
                  <w:jc w:val="left"/>
                  <w:rPr>
                    <w:rFonts w:asciiTheme="minorHAnsi" w:hAnsiTheme="minorHAnsi" w:cstheme="minorHAnsi"/>
                  </w:rPr>
                </w:pPr>
                <w:r w:rsidRPr="00BB4044">
                  <w:rPr>
                    <w:rFonts w:asciiTheme="minorHAnsi" w:hAnsiTheme="minorHAnsi" w:cstheme="minorHAnsi"/>
                  </w:rPr>
                  <w:t>N/A</w:t>
                </w:r>
              </w:p>
            </w:tc>
          </w:sdtContent>
        </w:sdt>
      </w:tr>
      <w:tr w:rsidR="00F46442" w:rsidRPr="00F46442" w14:paraId="073BD848" w14:textId="77777777" w:rsidTr="00EB7BBC">
        <w:trPr>
          <w:trHeight w:val="576"/>
        </w:trPr>
        <w:tc>
          <w:tcPr>
            <w:tcW w:w="9912" w:type="dxa"/>
            <w:shd w:val="clear" w:color="auto" w:fill="D9D9D9" w:themeFill="text2" w:themeFillShade="D9"/>
            <w:vAlign w:val="center"/>
          </w:tcPr>
          <w:p w14:paraId="2304B90C"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00F46442" w:rsidRPr="00F46442" w14:paraId="62C2F904" w14:textId="77777777" w:rsidTr="00F46442">
        <w:trPr>
          <w:trHeight w:val="510"/>
        </w:trPr>
        <w:tc>
          <w:tcPr>
            <w:tcW w:w="9912" w:type="dxa"/>
            <w:vAlign w:val="center"/>
          </w:tcPr>
          <w:p w14:paraId="1DE4EA3F" w14:textId="77777777" w:rsidR="00F46442" w:rsidRPr="00F46442" w:rsidRDefault="00000000" w:rsidP="00F46442">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Training</w:t>
            </w:r>
          </w:p>
          <w:p w14:paraId="71FB2D2E" w14:textId="77777777" w:rsidR="00F46442" w:rsidRPr="00F46442" w:rsidRDefault="00000000" w:rsidP="00F46442">
            <w:pPr>
              <w:jc w:val="left"/>
              <w:rPr>
                <w:rFonts w:asciiTheme="minorHAnsi" w:hAnsiTheme="minorHAnsi" w:cstheme="minorHAnsi"/>
              </w:rPr>
            </w:pPr>
            <w:sdt>
              <w:sdtPr>
                <w:rPr>
                  <w:rFonts w:asciiTheme="minorHAnsi" w:hAnsiTheme="minorHAnsi" w:cstheme="minorHAnsi"/>
                </w:rPr>
                <w:id w:val="2023740307"/>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Guidelines</w:t>
            </w:r>
          </w:p>
          <w:p w14:paraId="4C0123B0" w14:textId="166FD9F8" w:rsidR="00F46442" w:rsidRPr="00F46442" w:rsidRDefault="00000000" w:rsidP="00F46442">
            <w:pPr>
              <w:jc w:val="left"/>
              <w:rPr>
                <w:rFonts w:asciiTheme="minorHAnsi" w:hAnsiTheme="minorHAnsi" w:cstheme="minorHAnsi"/>
                <w:b/>
                <w:bCs/>
              </w:rPr>
            </w:pPr>
            <w:sdt>
              <w:sdtPr>
                <w:rPr>
                  <w:rFonts w:asciiTheme="minorHAnsi" w:hAnsiTheme="minorHAnsi" w:cstheme="minorHAnsi"/>
                </w:rPr>
                <w:id w:val="-300464707"/>
                <w14:checkbox>
                  <w14:checked w14:val="1"/>
                  <w14:checkedState w14:val="2612" w14:font="MS Gothic"/>
                  <w14:uncheckedState w14:val="2610" w14:font="MS Gothic"/>
                </w14:checkbox>
              </w:sdtPr>
              <w:sdtContent>
                <w:r w:rsidR="00D27ECD">
                  <w:rPr>
                    <w:rFonts w:ascii="MS Gothic" w:eastAsia="MS Gothic" w:hAnsi="MS Gothic" w:cstheme="minorHAnsi" w:hint="eastAsia"/>
                  </w:rPr>
                  <w:t>☒</w:t>
                </w:r>
              </w:sdtContent>
            </w:sdt>
            <w:r w:rsidR="00F46442" w:rsidRP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dtPr>
              <w:sdtContent>
                <w:sdt>
                  <w:sdtPr>
                    <w:rPr>
                      <w:rFonts w:asciiTheme="minorHAnsi" w:hAnsiTheme="minorHAnsi" w:cstheme="minorHAnsi"/>
                    </w:rPr>
                    <w:id w:val="-1050606075"/>
                    <w:placeholder>
                      <w:docPart w:val="1CE6913D0B184D7A81437B3BA5933ADA"/>
                    </w:placeholder>
                    <w:text w:multiLine="1"/>
                  </w:sdtPr>
                  <w:sdtContent>
                    <w:r w:rsidR="00D27ECD">
                      <w:rPr>
                        <w:rFonts w:asciiTheme="minorHAnsi" w:hAnsiTheme="minorHAnsi" w:cstheme="minorHAnsi"/>
                      </w:rPr>
                      <w:t>N/A</w:t>
                    </w:r>
                  </w:sdtContent>
                </w:sdt>
              </w:sdtContent>
            </w:sdt>
          </w:p>
        </w:tc>
      </w:tr>
      <w:tr w:rsidR="00F46442" w:rsidRPr="00F46442" w14:paraId="36610418" w14:textId="77777777" w:rsidTr="00EB7BBC">
        <w:trPr>
          <w:trHeight w:val="576"/>
        </w:trPr>
        <w:tc>
          <w:tcPr>
            <w:tcW w:w="9912" w:type="dxa"/>
            <w:shd w:val="clear" w:color="auto" w:fill="D9D9D9" w:themeFill="text2" w:themeFillShade="D9"/>
            <w:vAlign w:val="center"/>
          </w:tcPr>
          <w:p w14:paraId="6CD805BD"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00F46442" w:rsidRPr="00F46442" w14:paraId="2DDA5CA0" w14:textId="77777777" w:rsidTr="00F46442">
        <w:trPr>
          <w:trHeight w:val="683"/>
        </w:trPr>
        <w:sdt>
          <w:sdtPr>
            <w:rPr>
              <w:rFonts w:asciiTheme="minorHAnsi" w:hAnsiTheme="minorHAnsi" w:cstheme="minorHAnsi"/>
            </w:rPr>
            <w:id w:val="356699695"/>
            <w:placeholder>
              <w:docPart w:val="C26C819C6EF84A28913AC150D5A2F8B5"/>
            </w:placeholder>
            <w:text w:multiLine="1"/>
          </w:sdtPr>
          <w:sdtContent>
            <w:tc>
              <w:tcPr>
                <w:tcW w:w="9912" w:type="dxa"/>
                <w:vAlign w:val="center"/>
              </w:tcPr>
              <w:p w14:paraId="42E6DDDE" w14:textId="6D2AFD30" w:rsidR="00F46442" w:rsidRPr="00F46442" w:rsidRDefault="00D27ECD" w:rsidP="00F46442">
                <w:pPr>
                  <w:jc w:val="left"/>
                  <w:rPr>
                    <w:rFonts w:asciiTheme="minorHAnsi" w:hAnsiTheme="minorHAnsi" w:cstheme="minorHAnsi"/>
                  </w:rPr>
                </w:pPr>
                <w:r w:rsidRPr="00886F0B">
                  <w:rPr>
                    <w:rFonts w:asciiTheme="minorHAnsi" w:hAnsiTheme="minorHAnsi" w:cstheme="minorHAnsi"/>
                  </w:rPr>
                  <w:t>N/A</w:t>
                </w:r>
              </w:p>
            </w:tc>
          </w:sdtContent>
        </w:sdt>
      </w:tr>
    </w:tbl>
    <w:p w14:paraId="70E02F59" w14:textId="546C66DC" w:rsidR="00EF3700" w:rsidRPr="00EF3700" w:rsidRDefault="00EF3700" w:rsidP="00F46442">
      <w:pPr>
        <w:pStyle w:val="Heading2"/>
        <w:numPr>
          <w:ilvl w:val="0"/>
          <w:numId w:val="0"/>
        </w:numPr>
        <w:spacing w:after="120"/>
        <w:rPr>
          <w:lang w:val="en-US"/>
        </w:rPr>
      </w:pPr>
    </w:p>
    <w:sectPr w:rsidR="00EF3700" w:rsidRPr="00EF3700" w:rsidSect="00B6681A">
      <w:pgSz w:w="11906" w:h="16838"/>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FC78A" w14:textId="77777777" w:rsidR="004D7317" w:rsidRPr="00621A82" w:rsidRDefault="004D7317" w:rsidP="00887661">
      <w:pPr>
        <w:spacing w:after="0" w:line="240" w:lineRule="auto"/>
      </w:pPr>
      <w:r w:rsidRPr="00621A82">
        <w:separator/>
      </w:r>
    </w:p>
  </w:endnote>
  <w:endnote w:type="continuationSeparator" w:id="0">
    <w:p w14:paraId="33AF4A10" w14:textId="77777777" w:rsidR="004D7317" w:rsidRPr="00621A82" w:rsidRDefault="004D7317" w:rsidP="00887661">
      <w:pPr>
        <w:spacing w:after="0" w:line="240" w:lineRule="auto"/>
      </w:pPr>
      <w:r w:rsidRPr="00621A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6A6A6" w:themeColor="background1" w:themeShade="A6"/>
        <w:sz w:val="20"/>
        <w:szCs w:val="20"/>
      </w:rPr>
      <w:id w:val="1865638085"/>
      <w:docPartObj>
        <w:docPartGallery w:val="Page Numbers (Bottom of Page)"/>
        <w:docPartUnique/>
      </w:docPartObj>
    </w:sdtPr>
    <w:sdtContent>
      <w:p w14:paraId="6221F595" w14:textId="4DB584A1" w:rsidR="00042737" w:rsidRPr="00CA6D46" w:rsidRDefault="00042737" w:rsidP="00CA6D46">
        <w:pPr>
          <w:pStyle w:val="Foote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8917" w14:textId="1DDD447F" w:rsidR="00042737" w:rsidRPr="00621A82" w:rsidRDefault="00CA6D46" w:rsidP="00291F2E">
    <w:pPr>
      <w:pStyle w:val="Header"/>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61312"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2139998720"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BD5BB" w14:textId="0B98F05E" w:rsidR="00CA6D46" w:rsidRPr="00DB42FE" w:rsidRDefault="00204909" w:rsidP="00CA6D46">
    <w:pPr>
      <w:pStyle w:val="Footer"/>
      <w:ind w:left="1276"/>
      <w:rPr>
        <w:color w:val="808080" w:themeColor="background2" w:themeShade="80"/>
        <w:sz w:val="20"/>
        <w:szCs w:val="20"/>
      </w:rPr>
    </w:pPr>
    <w:r>
      <w:rPr>
        <w:color w:val="808080" w:themeColor="background2" w:themeShade="80"/>
        <w:sz w:val="20"/>
        <w:szCs w:val="20"/>
      </w:rPr>
      <w:t>CoEvolution</w:t>
    </w:r>
    <w:r w:rsidR="00CA6D46" w:rsidRPr="007F49EF">
      <w:rPr>
        <w:color w:val="808080" w:themeColor="background2" w:themeShade="80"/>
        <w:sz w:val="20"/>
        <w:szCs w:val="20"/>
      </w:rPr>
      <w:t xml:space="preserve"> has received </w:t>
    </w:r>
    <w:r w:rsidR="00CA6D46" w:rsidRPr="00FD6050">
      <w:rPr>
        <w:color w:val="808080" w:themeColor="background2" w:themeShade="80"/>
        <w:sz w:val="20"/>
        <w:szCs w:val="20"/>
      </w:rPr>
      <w:t xml:space="preserve">funding from the European Union’s Horizon </w:t>
    </w:r>
    <w:r w:rsidR="00CA6D46">
      <w:rPr>
        <w:color w:val="808080" w:themeColor="background2" w:themeShade="80"/>
        <w:sz w:val="20"/>
        <w:szCs w:val="20"/>
      </w:rPr>
      <w:t>Europe</w:t>
    </w:r>
    <w:r w:rsidR="00CA6D46" w:rsidRPr="00FD6050">
      <w:rPr>
        <w:color w:val="808080" w:themeColor="background2" w:themeShade="80"/>
        <w:sz w:val="20"/>
        <w:szCs w:val="20"/>
      </w:rPr>
      <w:t xml:space="preserve"> research and innovation </w:t>
    </w:r>
    <w:r w:rsidR="00CA6D46">
      <w:rPr>
        <w:color w:val="808080" w:themeColor="background2" w:themeShade="80"/>
        <w:sz w:val="20"/>
        <w:szCs w:val="20"/>
      </w:rPr>
      <w:t xml:space="preserve">programme </w:t>
    </w:r>
    <w:r w:rsidR="00CA6D46" w:rsidRPr="00FD6050">
      <w:rPr>
        <w:color w:val="808080" w:themeColor="background2" w:themeShade="80"/>
        <w:sz w:val="20"/>
        <w:szCs w:val="20"/>
      </w:rPr>
      <w:t xml:space="preserve">under </w:t>
    </w:r>
    <w:r w:rsidR="00CA6D46">
      <w:rPr>
        <w:color w:val="808080" w:themeColor="background2" w:themeShade="80"/>
        <w:sz w:val="20"/>
        <w:szCs w:val="20"/>
      </w:rPr>
      <w:t>G</w:t>
    </w:r>
    <w:r w:rsidR="00CA6D46" w:rsidRPr="00FD6050">
      <w:rPr>
        <w:color w:val="808080" w:themeColor="background2" w:themeShade="80"/>
        <w:sz w:val="20"/>
        <w:szCs w:val="20"/>
      </w:rPr>
      <w:t xml:space="preserve">rant </w:t>
    </w:r>
    <w:r w:rsidR="00CA6D46">
      <w:rPr>
        <w:color w:val="808080" w:themeColor="background2" w:themeShade="80"/>
        <w:sz w:val="20"/>
        <w:szCs w:val="20"/>
      </w:rPr>
      <w:t>A</w:t>
    </w:r>
    <w:r w:rsidR="00CA6D46" w:rsidRPr="00FD6050">
      <w:rPr>
        <w:color w:val="808080" w:themeColor="background2" w:themeShade="80"/>
        <w:sz w:val="20"/>
        <w:szCs w:val="20"/>
      </w:rPr>
      <w:t xml:space="preserve">greement </w:t>
    </w:r>
    <w:r w:rsidR="00CA6D46">
      <w:rPr>
        <w:color w:val="808080" w:themeColor="background2" w:themeShade="80"/>
        <w:sz w:val="20"/>
        <w:szCs w:val="20"/>
      </w:rPr>
      <w:t>No.</w:t>
    </w:r>
    <w:r w:rsidR="00CA6D46" w:rsidRPr="007F49EF">
      <w:t xml:space="preserve"> </w:t>
    </w:r>
    <w:r w:rsidR="00CA6D46" w:rsidRPr="007F49EF">
      <w:rPr>
        <w:color w:val="808080" w:themeColor="background2" w:themeShade="80"/>
        <w:sz w:val="20"/>
        <w:szCs w:val="20"/>
      </w:rPr>
      <w:t>1011</w:t>
    </w:r>
    <w:r>
      <w:rPr>
        <w:color w:val="808080" w:themeColor="background2" w:themeShade="80"/>
        <w:sz w:val="20"/>
        <w:szCs w:val="20"/>
      </w:rPr>
      <w:t>68560</w:t>
    </w:r>
    <w:r w:rsidR="00CA6D46" w:rsidRPr="00FD6050">
      <w:rPr>
        <w:color w:val="808080" w:themeColor="background2" w:themeShade="80"/>
        <w:sz w:val="20"/>
        <w:szCs w:val="20"/>
      </w:rPr>
      <w:t>.</w:t>
    </w:r>
  </w:p>
  <w:p w14:paraId="68431DEF" w14:textId="0F523BAE" w:rsidR="00042737" w:rsidRPr="00CA6D46" w:rsidRDefault="00CA6D46" w:rsidP="00291F2E">
    <w:pPr>
      <w:pStyle w:val="Header"/>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690DB" w14:textId="77777777" w:rsidR="004D7317" w:rsidRPr="00621A82" w:rsidRDefault="004D7317" w:rsidP="00887661">
      <w:pPr>
        <w:spacing w:after="0" w:line="240" w:lineRule="auto"/>
      </w:pPr>
      <w:r w:rsidRPr="00621A82">
        <w:separator/>
      </w:r>
    </w:p>
  </w:footnote>
  <w:footnote w:type="continuationSeparator" w:id="0">
    <w:p w14:paraId="1B47FADF" w14:textId="77777777" w:rsidR="004D7317" w:rsidRPr="00621A82" w:rsidRDefault="004D7317" w:rsidP="00887661">
      <w:pPr>
        <w:spacing w:after="0" w:line="240" w:lineRule="auto"/>
      </w:pPr>
      <w:r w:rsidRPr="00621A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80AB" w14:textId="6E27897B" w:rsidR="002F12B4" w:rsidRDefault="00204909" w:rsidP="00D40477">
    <w:pPr>
      <w:pStyle w:val="Header"/>
      <w:tabs>
        <w:tab w:val="clear" w:pos="9026"/>
        <w:tab w:val="right" w:pos="9922"/>
      </w:tabs>
    </w:pPr>
    <w:r>
      <w:rPr>
        <w:lang w:val="en-US"/>
      </w:rPr>
      <w:t>CoEvolution</w:t>
    </w:r>
    <w:r w:rsidR="002F12B4">
      <w:rPr>
        <w:lang w:val="en-US"/>
      </w:rPr>
      <w:t xml:space="preserve"> – </w:t>
    </w:r>
    <w:r w:rsidR="002F12B4">
      <w:t>1011</w:t>
    </w:r>
    <w:r>
      <w:t>68560</w:t>
    </w:r>
  </w:p>
  <w:p w14:paraId="6E63E238" w14:textId="0F7C252E" w:rsidR="002F12B4" w:rsidRDefault="00F46442">
    <w:pPr>
      <w:pStyle w:val="Header"/>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201BF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561850"/>
    <w:multiLevelType w:val="hybridMultilevel"/>
    <w:tmpl w:val="BF9441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27876"/>
    <w:multiLevelType w:val="hybridMultilevel"/>
    <w:tmpl w:val="50122B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566B2C"/>
    <w:multiLevelType w:val="hybridMultilevel"/>
    <w:tmpl w:val="54AA7AA6"/>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BA0166"/>
    <w:multiLevelType w:val="hybridMultilevel"/>
    <w:tmpl w:val="915617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B43BB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8660599"/>
    <w:multiLevelType w:val="hybridMultilevel"/>
    <w:tmpl w:val="50762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C155FEE"/>
    <w:multiLevelType w:val="hybridMultilevel"/>
    <w:tmpl w:val="26B8E834"/>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A83271"/>
    <w:multiLevelType w:val="hybridMultilevel"/>
    <w:tmpl w:val="C0BA11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6610AD"/>
    <w:multiLevelType w:val="hybridMultilevel"/>
    <w:tmpl w:val="FAB0C1FC"/>
    <w:lvl w:ilvl="0" w:tplc="F258C632">
      <w:start w:val="3"/>
      <w:numFmt w:val="bullet"/>
      <w:lvlText w:val="•"/>
      <w:lvlJc w:val="left"/>
      <w:pPr>
        <w:ind w:left="720" w:hanging="360"/>
      </w:pPr>
      <w:rPr>
        <w:rFonts w:ascii="Calibri" w:eastAsiaTheme="minorHAnsi" w:hAnsi="Calibri"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724227"/>
    <w:multiLevelType w:val="hybridMultilevel"/>
    <w:tmpl w:val="3560FE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CF078D0"/>
    <w:multiLevelType w:val="hybridMultilevel"/>
    <w:tmpl w:val="486CB668"/>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C25B31"/>
    <w:multiLevelType w:val="hybridMultilevel"/>
    <w:tmpl w:val="761C8252"/>
    <w:lvl w:ilvl="0" w:tplc="1D4A1D32">
      <w:start w:val="7"/>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2810D3"/>
    <w:multiLevelType w:val="hybridMultilevel"/>
    <w:tmpl w:val="50449844"/>
    <w:lvl w:ilvl="0" w:tplc="901C01C6">
      <w:start w:val="1"/>
      <w:numFmt w:val="bullet"/>
      <w:lvlText w:val=""/>
      <w:lvlJc w:val="left"/>
      <w:pPr>
        <w:ind w:left="720" w:hanging="360"/>
      </w:pPr>
      <w:rPr>
        <w:rFonts w:ascii="Wingdings" w:eastAsia="Calibri" w:hAnsi="Wingdings" w:cstheme="minorHAnsi" w:hint="default"/>
        <w:b/>
        <w:i/>
        <w:color w:val="7F7F7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58F0BEB"/>
    <w:multiLevelType w:val="hybridMultilevel"/>
    <w:tmpl w:val="CA664C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7884070"/>
    <w:multiLevelType w:val="hybridMultilevel"/>
    <w:tmpl w:val="8D5EB518"/>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5" w15:restartNumberingAfterBreak="0">
    <w:nsid w:val="5BBC1527"/>
    <w:multiLevelType w:val="hybridMultilevel"/>
    <w:tmpl w:val="67C4443C"/>
    <w:lvl w:ilvl="0" w:tplc="04100001">
      <w:start w:val="1"/>
      <w:numFmt w:val="bullet"/>
      <w:lvlText w:val=""/>
      <w:lvlJc w:val="left"/>
      <w:pPr>
        <w:tabs>
          <w:tab w:val="num" w:pos="720"/>
        </w:tabs>
        <w:ind w:left="720" w:hanging="360"/>
      </w:pPr>
      <w:rPr>
        <w:rFonts w:ascii="Symbol" w:hAnsi="Symbol"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6" w15:restartNumberingAfterBreak="0">
    <w:nsid w:val="5E565BCA"/>
    <w:multiLevelType w:val="hybridMultilevel"/>
    <w:tmpl w:val="36EE9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1F00AE4"/>
    <w:multiLevelType w:val="hybridMultilevel"/>
    <w:tmpl w:val="F42AA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4320C7C"/>
    <w:multiLevelType w:val="hybridMultilevel"/>
    <w:tmpl w:val="3454C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6290694"/>
    <w:multiLevelType w:val="hybridMultilevel"/>
    <w:tmpl w:val="07A8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6A8119D1"/>
    <w:multiLevelType w:val="hybridMultilevel"/>
    <w:tmpl w:val="42341B3C"/>
    <w:lvl w:ilvl="0" w:tplc="1D4A1D32">
      <w:start w:val="7"/>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71094485"/>
    <w:multiLevelType w:val="hybridMultilevel"/>
    <w:tmpl w:val="D134572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4" w15:restartNumberingAfterBreak="0">
    <w:nsid w:val="73C2318B"/>
    <w:multiLevelType w:val="hybridMultilevel"/>
    <w:tmpl w:val="D14250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7B966E51"/>
    <w:multiLevelType w:val="hybridMultilevel"/>
    <w:tmpl w:val="CB90FA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C9C2E2B"/>
    <w:multiLevelType w:val="hybridMultilevel"/>
    <w:tmpl w:val="0382D466"/>
    <w:lvl w:ilvl="0" w:tplc="684CC4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B202EB"/>
    <w:multiLevelType w:val="hybridMultilevel"/>
    <w:tmpl w:val="91A882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D404D50"/>
    <w:multiLevelType w:val="hybridMultilevel"/>
    <w:tmpl w:val="F8D822F0"/>
    <w:lvl w:ilvl="0" w:tplc="5D1A3434">
      <w:start w:val="1"/>
      <w:numFmt w:val="decimal"/>
      <w:lvlText w:val="%1."/>
      <w:lvlJc w:val="left"/>
      <w:pPr>
        <w:ind w:left="720" w:hanging="360"/>
      </w:pPr>
      <w:rPr>
        <w:rFonts w:hint="default"/>
        <w:b/>
        <w:i/>
        <w:color w:val="7F7F7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F3E38DC"/>
    <w:multiLevelType w:val="hybridMultilevel"/>
    <w:tmpl w:val="47BC5DF8"/>
    <w:lvl w:ilvl="0" w:tplc="9B546EDE">
      <w:start w:val="1"/>
      <w:numFmt w:val="decimal"/>
      <w:lvlText w:val="%1."/>
      <w:lvlJc w:val="left"/>
      <w:pPr>
        <w:ind w:left="72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694962572">
    <w:abstractNumId w:val="10"/>
  </w:num>
  <w:num w:numId="2" w16cid:durableId="945620157">
    <w:abstractNumId w:val="0"/>
  </w:num>
  <w:num w:numId="3" w16cid:durableId="2122407576">
    <w:abstractNumId w:val="5"/>
  </w:num>
  <w:num w:numId="4" w16cid:durableId="469177474">
    <w:abstractNumId w:val="22"/>
  </w:num>
  <w:num w:numId="5" w16cid:durableId="273901663">
    <w:abstractNumId w:val="17"/>
  </w:num>
  <w:num w:numId="6" w16cid:durableId="889343094">
    <w:abstractNumId w:val="37"/>
  </w:num>
  <w:num w:numId="7" w16cid:durableId="987977498">
    <w:abstractNumId w:val="9"/>
  </w:num>
  <w:num w:numId="8" w16cid:durableId="2002731294">
    <w:abstractNumId w:val="32"/>
  </w:num>
  <w:num w:numId="9" w16cid:durableId="324667766">
    <w:abstractNumId w:val="33"/>
  </w:num>
  <w:num w:numId="10" w16cid:durableId="953487342">
    <w:abstractNumId w:val="13"/>
  </w:num>
  <w:num w:numId="11" w16cid:durableId="1763142535">
    <w:abstractNumId w:val="35"/>
  </w:num>
  <w:num w:numId="12" w16cid:durableId="1645618179">
    <w:abstractNumId w:val="11"/>
  </w:num>
  <w:num w:numId="13" w16cid:durableId="271211980">
    <w:abstractNumId w:val="4"/>
  </w:num>
  <w:num w:numId="14" w16cid:durableId="1046486931">
    <w:abstractNumId w:val="8"/>
  </w:num>
  <w:num w:numId="15" w16cid:durableId="1430463689">
    <w:abstractNumId w:val="3"/>
  </w:num>
  <w:num w:numId="16" w16cid:durableId="2023511289">
    <w:abstractNumId w:val="25"/>
  </w:num>
  <w:num w:numId="17" w16cid:durableId="711265617">
    <w:abstractNumId w:val="29"/>
  </w:num>
  <w:num w:numId="18" w16cid:durableId="1332026121">
    <w:abstractNumId w:val="15"/>
  </w:num>
  <w:num w:numId="19" w16cid:durableId="74717324">
    <w:abstractNumId w:val="31"/>
  </w:num>
  <w:num w:numId="20" w16cid:durableId="585771876">
    <w:abstractNumId w:val="27"/>
  </w:num>
  <w:num w:numId="21" w16cid:durableId="604266395">
    <w:abstractNumId w:val="12"/>
  </w:num>
  <w:num w:numId="22" w16cid:durableId="642808576">
    <w:abstractNumId w:val="24"/>
  </w:num>
  <w:num w:numId="23" w16cid:durableId="1871144255">
    <w:abstractNumId w:val="34"/>
  </w:num>
  <w:num w:numId="24" w16cid:durableId="451435674">
    <w:abstractNumId w:val="7"/>
  </w:num>
  <w:num w:numId="25" w16cid:durableId="1460539040">
    <w:abstractNumId w:val="18"/>
  </w:num>
  <w:num w:numId="26" w16cid:durableId="1401095533">
    <w:abstractNumId w:val="26"/>
  </w:num>
  <w:num w:numId="27" w16cid:durableId="1874537730">
    <w:abstractNumId w:val="6"/>
  </w:num>
  <w:num w:numId="28" w16cid:durableId="103893212">
    <w:abstractNumId w:val="14"/>
  </w:num>
  <w:num w:numId="29" w16cid:durableId="471951076">
    <w:abstractNumId w:val="30"/>
  </w:num>
  <w:num w:numId="30" w16cid:durableId="2105033393">
    <w:abstractNumId w:val="16"/>
  </w:num>
  <w:num w:numId="31" w16cid:durableId="574441877">
    <w:abstractNumId w:val="1"/>
  </w:num>
  <w:num w:numId="32" w16cid:durableId="1358852693">
    <w:abstractNumId w:val="36"/>
  </w:num>
  <w:num w:numId="33" w16cid:durableId="737170617">
    <w:abstractNumId w:val="38"/>
  </w:num>
  <w:num w:numId="34" w16cid:durableId="2145153633">
    <w:abstractNumId w:val="23"/>
  </w:num>
  <w:num w:numId="35" w16cid:durableId="1609198764">
    <w:abstractNumId w:val="28"/>
  </w:num>
  <w:num w:numId="36" w16cid:durableId="515074140">
    <w:abstractNumId w:val="19"/>
  </w:num>
  <w:num w:numId="37" w16cid:durableId="1935632062">
    <w:abstractNumId w:val="40"/>
  </w:num>
  <w:num w:numId="38" w16cid:durableId="106314082">
    <w:abstractNumId w:val="20"/>
  </w:num>
  <w:num w:numId="39" w16cid:durableId="1513912087">
    <w:abstractNumId w:val="2"/>
  </w:num>
  <w:num w:numId="40" w16cid:durableId="548691518">
    <w:abstractNumId w:val="39"/>
  </w:num>
  <w:num w:numId="41" w16cid:durableId="1715424032">
    <w:abstractNumId w:val="2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103BB"/>
    <w:rsid w:val="00010492"/>
    <w:rsid w:val="00013FFB"/>
    <w:rsid w:val="00014457"/>
    <w:rsid w:val="00016147"/>
    <w:rsid w:val="00023F41"/>
    <w:rsid w:val="0002613D"/>
    <w:rsid w:val="00026413"/>
    <w:rsid w:val="00027656"/>
    <w:rsid w:val="00035992"/>
    <w:rsid w:val="000365F0"/>
    <w:rsid w:val="000406BD"/>
    <w:rsid w:val="00042737"/>
    <w:rsid w:val="0004517B"/>
    <w:rsid w:val="00050D20"/>
    <w:rsid w:val="00054097"/>
    <w:rsid w:val="00054E16"/>
    <w:rsid w:val="0005517B"/>
    <w:rsid w:val="0005674F"/>
    <w:rsid w:val="00057256"/>
    <w:rsid w:val="00057EF7"/>
    <w:rsid w:val="00060605"/>
    <w:rsid w:val="00060C73"/>
    <w:rsid w:val="00065F4E"/>
    <w:rsid w:val="0006644F"/>
    <w:rsid w:val="000715E6"/>
    <w:rsid w:val="00075503"/>
    <w:rsid w:val="00080A34"/>
    <w:rsid w:val="00080BC8"/>
    <w:rsid w:val="0008367A"/>
    <w:rsid w:val="000868E0"/>
    <w:rsid w:val="00087D4F"/>
    <w:rsid w:val="00090D5D"/>
    <w:rsid w:val="000A1ECA"/>
    <w:rsid w:val="000A2948"/>
    <w:rsid w:val="000A5C2C"/>
    <w:rsid w:val="000A78C9"/>
    <w:rsid w:val="000B0479"/>
    <w:rsid w:val="000B0633"/>
    <w:rsid w:val="000B2C88"/>
    <w:rsid w:val="000B31CC"/>
    <w:rsid w:val="000B45A8"/>
    <w:rsid w:val="000B4941"/>
    <w:rsid w:val="000B572D"/>
    <w:rsid w:val="000B68EF"/>
    <w:rsid w:val="000C0868"/>
    <w:rsid w:val="000C3C38"/>
    <w:rsid w:val="000C51FB"/>
    <w:rsid w:val="000C5C6A"/>
    <w:rsid w:val="000D23A5"/>
    <w:rsid w:val="000D6510"/>
    <w:rsid w:val="000E5D97"/>
    <w:rsid w:val="000E7509"/>
    <w:rsid w:val="000F071F"/>
    <w:rsid w:val="000F305B"/>
    <w:rsid w:val="000F746B"/>
    <w:rsid w:val="00103E2E"/>
    <w:rsid w:val="001058C1"/>
    <w:rsid w:val="001078AD"/>
    <w:rsid w:val="0011270B"/>
    <w:rsid w:val="00113352"/>
    <w:rsid w:val="00113B8C"/>
    <w:rsid w:val="00115A4D"/>
    <w:rsid w:val="001209CD"/>
    <w:rsid w:val="00121CDE"/>
    <w:rsid w:val="001223DD"/>
    <w:rsid w:val="001254E7"/>
    <w:rsid w:val="001262A1"/>
    <w:rsid w:val="001330DF"/>
    <w:rsid w:val="00134DA3"/>
    <w:rsid w:val="0013506F"/>
    <w:rsid w:val="00136862"/>
    <w:rsid w:val="00140E4B"/>
    <w:rsid w:val="001420D9"/>
    <w:rsid w:val="001478FF"/>
    <w:rsid w:val="00150DF7"/>
    <w:rsid w:val="00151448"/>
    <w:rsid w:val="00151F27"/>
    <w:rsid w:val="00151F40"/>
    <w:rsid w:val="00152B2F"/>
    <w:rsid w:val="0015359C"/>
    <w:rsid w:val="0015382E"/>
    <w:rsid w:val="00157EBA"/>
    <w:rsid w:val="001600A7"/>
    <w:rsid w:val="0016346B"/>
    <w:rsid w:val="00163B8C"/>
    <w:rsid w:val="00164AB9"/>
    <w:rsid w:val="00164C43"/>
    <w:rsid w:val="00165572"/>
    <w:rsid w:val="00165C25"/>
    <w:rsid w:val="00173618"/>
    <w:rsid w:val="00173D46"/>
    <w:rsid w:val="001777DF"/>
    <w:rsid w:val="00180F28"/>
    <w:rsid w:val="00181752"/>
    <w:rsid w:val="001854A5"/>
    <w:rsid w:val="0019322F"/>
    <w:rsid w:val="001A09A4"/>
    <w:rsid w:val="001B108C"/>
    <w:rsid w:val="001B590B"/>
    <w:rsid w:val="001B6858"/>
    <w:rsid w:val="001C6DF8"/>
    <w:rsid w:val="001C78AC"/>
    <w:rsid w:val="001D1093"/>
    <w:rsid w:val="001D4BFF"/>
    <w:rsid w:val="001D4F7C"/>
    <w:rsid w:val="001D579D"/>
    <w:rsid w:val="001D6F25"/>
    <w:rsid w:val="001E066D"/>
    <w:rsid w:val="001E2373"/>
    <w:rsid w:val="001E4675"/>
    <w:rsid w:val="001E5796"/>
    <w:rsid w:val="001E62C6"/>
    <w:rsid w:val="001E6ABB"/>
    <w:rsid w:val="001E7985"/>
    <w:rsid w:val="001E7B27"/>
    <w:rsid w:val="001F1563"/>
    <w:rsid w:val="001F223B"/>
    <w:rsid w:val="001F27F3"/>
    <w:rsid w:val="001F3641"/>
    <w:rsid w:val="001F442B"/>
    <w:rsid w:val="001F4CFD"/>
    <w:rsid w:val="00204909"/>
    <w:rsid w:val="00206E1A"/>
    <w:rsid w:val="002079A9"/>
    <w:rsid w:val="00211E00"/>
    <w:rsid w:val="0021582C"/>
    <w:rsid w:val="00215FA4"/>
    <w:rsid w:val="002165C0"/>
    <w:rsid w:val="00222BC8"/>
    <w:rsid w:val="00231B76"/>
    <w:rsid w:val="002369C7"/>
    <w:rsid w:val="002414B1"/>
    <w:rsid w:val="00243DC2"/>
    <w:rsid w:val="002526F1"/>
    <w:rsid w:val="002556D5"/>
    <w:rsid w:val="00256B26"/>
    <w:rsid w:val="0026055C"/>
    <w:rsid w:val="0026077C"/>
    <w:rsid w:val="00260C14"/>
    <w:rsid w:val="002657CF"/>
    <w:rsid w:val="00266ACC"/>
    <w:rsid w:val="00272E60"/>
    <w:rsid w:val="00273DC1"/>
    <w:rsid w:val="00277A8C"/>
    <w:rsid w:val="00280B17"/>
    <w:rsid w:val="0028306E"/>
    <w:rsid w:val="00283252"/>
    <w:rsid w:val="002841AC"/>
    <w:rsid w:val="00290628"/>
    <w:rsid w:val="0029170B"/>
    <w:rsid w:val="00291F2E"/>
    <w:rsid w:val="002921E9"/>
    <w:rsid w:val="00292EBD"/>
    <w:rsid w:val="00293A5B"/>
    <w:rsid w:val="00294590"/>
    <w:rsid w:val="0029746F"/>
    <w:rsid w:val="002A0B71"/>
    <w:rsid w:val="002A1709"/>
    <w:rsid w:val="002A3272"/>
    <w:rsid w:val="002A4D0C"/>
    <w:rsid w:val="002B0DCC"/>
    <w:rsid w:val="002B2E85"/>
    <w:rsid w:val="002C2251"/>
    <w:rsid w:val="002C275E"/>
    <w:rsid w:val="002C27E3"/>
    <w:rsid w:val="002C2D19"/>
    <w:rsid w:val="002D1A26"/>
    <w:rsid w:val="002D258F"/>
    <w:rsid w:val="002D34B9"/>
    <w:rsid w:val="002D3A89"/>
    <w:rsid w:val="002D4DC0"/>
    <w:rsid w:val="002D6EAC"/>
    <w:rsid w:val="002E14DF"/>
    <w:rsid w:val="002E3435"/>
    <w:rsid w:val="002E7061"/>
    <w:rsid w:val="002F07C4"/>
    <w:rsid w:val="002F12B4"/>
    <w:rsid w:val="002F356C"/>
    <w:rsid w:val="002F3E8B"/>
    <w:rsid w:val="002F40EB"/>
    <w:rsid w:val="002F6184"/>
    <w:rsid w:val="00303DC4"/>
    <w:rsid w:val="003104D5"/>
    <w:rsid w:val="00312448"/>
    <w:rsid w:val="00315599"/>
    <w:rsid w:val="00321C27"/>
    <w:rsid w:val="00322F89"/>
    <w:rsid w:val="00323B82"/>
    <w:rsid w:val="00333CFE"/>
    <w:rsid w:val="00336D6B"/>
    <w:rsid w:val="00340EC1"/>
    <w:rsid w:val="00346AC6"/>
    <w:rsid w:val="00347DAA"/>
    <w:rsid w:val="00353355"/>
    <w:rsid w:val="00353EC6"/>
    <w:rsid w:val="00354C3C"/>
    <w:rsid w:val="00367BA9"/>
    <w:rsid w:val="00387EB0"/>
    <w:rsid w:val="003939D0"/>
    <w:rsid w:val="00395647"/>
    <w:rsid w:val="003958A5"/>
    <w:rsid w:val="00395929"/>
    <w:rsid w:val="0039636B"/>
    <w:rsid w:val="003A066D"/>
    <w:rsid w:val="003A1336"/>
    <w:rsid w:val="003A311C"/>
    <w:rsid w:val="003A451E"/>
    <w:rsid w:val="003A73AB"/>
    <w:rsid w:val="003A7560"/>
    <w:rsid w:val="003B06A2"/>
    <w:rsid w:val="003B0827"/>
    <w:rsid w:val="003B09CC"/>
    <w:rsid w:val="003B1C1F"/>
    <w:rsid w:val="003B1DC8"/>
    <w:rsid w:val="003B3156"/>
    <w:rsid w:val="003B3688"/>
    <w:rsid w:val="003B6C80"/>
    <w:rsid w:val="003B74B7"/>
    <w:rsid w:val="003C079C"/>
    <w:rsid w:val="003C1C77"/>
    <w:rsid w:val="003C2298"/>
    <w:rsid w:val="003C2546"/>
    <w:rsid w:val="003C4E0A"/>
    <w:rsid w:val="003C5207"/>
    <w:rsid w:val="003C54AE"/>
    <w:rsid w:val="003D1069"/>
    <w:rsid w:val="003D1EE5"/>
    <w:rsid w:val="003D3C68"/>
    <w:rsid w:val="003D583C"/>
    <w:rsid w:val="003D7BC5"/>
    <w:rsid w:val="003E0DD0"/>
    <w:rsid w:val="003E31C0"/>
    <w:rsid w:val="003E3B52"/>
    <w:rsid w:val="003E5AB4"/>
    <w:rsid w:val="003E68AA"/>
    <w:rsid w:val="003F0723"/>
    <w:rsid w:val="003F21C1"/>
    <w:rsid w:val="003F3A2B"/>
    <w:rsid w:val="003F727F"/>
    <w:rsid w:val="0040003B"/>
    <w:rsid w:val="00401487"/>
    <w:rsid w:val="00402F9D"/>
    <w:rsid w:val="0041059B"/>
    <w:rsid w:val="004122C8"/>
    <w:rsid w:val="0041273A"/>
    <w:rsid w:val="004224F5"/>
    <w:rsid w:val="00425D2E"/>
    <w:rsid w:val="004264D0"/>
    <w:rsid w:val="004304A4"/>
    <w:rsid w:val="00435B85"/>
    <w:rsid w:val="00436D51"/>
    <w:rsid w:val="00444371"/>
    <w:rsid w:val="00444BF6"/>
    <w:rsid w:val="004454AB"/>
    <w:rsid w:val="00447DBD"/>
    <w:rsid w:val="00452198"/>
    <w:rsid w:val="004533CC"/>
    <w:rsid w:val="00454C8D"/>
    <w:rsid w:val="004636CA"/>
    <w:rsid w:val="004648BD"/>
    <w:rsid w:val="00465DEC"/>
    <w:rsid w:val="00467075"/>
    <w:rsid w:val="00470892"/>
    <w:rsid w:val="0047203A"/>
    <w:rsid w:val="004723A7"/>
    <w:rsid w:val="00475012"/>
    <w:rsid w:val="00480BE5"/>
    <w:rsid w:val="0048198F"/>
    <w:rsid w:val="00482AAE"/>
    <w:rsid w:val="004838FE"/>
    <w:rsid w:val="00485FE4"/>
    <w:rsid w:val="004866D5"/>
    <w:rsid w:val="00486D88"/>
    <w:rsid w:val="0049091A"/>
    <w:rsid w:val="00493C13"/>
    <w:rsid w:val="004947F0"/>
    <w:rsid w:val="00495F53"/>
    <w:rsid w:val="0049762D"/>
    <w:rsid w:val="00497F4F"/>
    <w:rsid w:val="004A2918"/>
    <w:rsid w:val="004A349E"/>
    <w:rsid w:val="004A6C87"/>
    <w:rsid w:val="004A6F4A"/>
    <w:rsid w:val="004A712D"/>
    <w:rsid w:val="004A7E86"/>
    <w:rsid w:val="004B17DF"/>
    <w:rsid w:val="004B2B58"/>
    <w:rsid w:val="004B7A21"/>
    <w:rsid w:val="004C320F"/>
    <w:rsid w:val="004C4460"/>
    <w:rsid w:val="004C70B8"/>
    <w:rsid w:val="004D1360"/>
    <w:rsid w:val="004D1CD8"/>
    <w:rsid w:val="004D473A"/>
    <w:rsid w:val="004D57CC"/>
    <w:rsid w:val="004D6BA6"/>
    <w:rsid w:val="004D7032"/>
    <w:rsid w:val="004D7317"/>
    <w:rsid w:val="004E0D91"/>
    <w:rsid w:val="004E12EC"/>
    <w:rsid w:val="004E1792"/>
    <w:rsid w:val="004E60B8"/>
    <w:rsid w:val="004E6E91"/>
    <w:rsid w:val="004F4521"/>
    <w:rsid w:val="004F4D05"/>
    <w:rsid w:val="004F70A8"/>
    <w:rsid w:val="0050067C"/>
    <w:rsid w:val="00503D2D"/>
    <w:rsid w:val="00504A2D"/>
    <w:rsid w:val="00512AE2"/>
    <w:rsid w:val="00512C9E"/>
    <w:rsid w:val="005133B9"/>
    <w:rsid w:val="0051423F"/>
    <w:rsid w:val="005152F0"/>
    <w:rsid w:val="00520DA8"/>
    <w:rsid w:val="00523CFD"/>
    <w:rsid w:val="00524BDF"/>
    <w:rsid w:val="00534BC8"/>
    <w:rsid w:val="00536152"/>
    <w:rsid w:val="00541E6D"/>
    <w:rsid w:val="005426FB"/>
    <w:rsid w:val="00546451"/>
    <w:rsid w:val="00550B9A"/>
    <w:rsid w:val="005514C6"/>
    <w:rsid w:val="005560A7"/>
    <w:rsid w:val="00556196"/>
    <w:rsid w:val="0056617D"/>
    <w:rsid w:val="00566E72"/>
    <w:rsid w:val="00570733"/>
    <w:rsid w:val="005717BA"/>
    <w:rsid w:val="00573011"/>
    <w:rsid w:val="005734FD"/>
    <w:rsid w:val="00576ACD"/>
    <w:rsid w:val="0058025C"/>
    <w:rsid w:val="00586708"/>
    <w:rsid w:val="00590C47"/>
    <w:rsid w:val="005960D5"/>
    <w:rsid w:val="00596183"/>
    <w:rsid w:val="00597E9B"/>
    <w:rsid w:val="005A0751"/>
    <w:rsid w:val="005A22F7"/>
    <w:rsid w:val="005A3CF9"/>
    <w:rsid w:val="005B20EC"/>
    <w:rsid w:val="005B40D9"/>
    <w:rsid w:val="005B5720"/>
    <w:rsid w:val="005B5C2B"/>
    <w:rsid w:val="005B68A4"/>
    <w:rsid w:val="005C1065"/>
    <w:rsid w:val="005C2DC0"/>
    <w:rsid w:val="005C39C5"/>
    <w:rsid w:val="005C4830"/>
    <w:rsid w:val="005D100C"/>
    <w:rsid w:val="005D7EA2"/>
    <w:rsid w:val="005E235B"/>
    <w:rsid w:val="005E418A"/>
    <w:rsid w:val="005E5ECE"/>
    <w:rsid w:val="005F14B4"/>
    <w:rsid w:val="005F1EDB"/>
    <w:rsid w:val="005F2AA3"/>
    <w:rsid w:val="005F709C"/>
    <w:rsid w:val="005F7647"/>
    <w:rsid w:val="005F7CF6"/>
    <w:rsid w:val="00601F20"/>
    <w:rsid w:val="00612D04"/>
    <w:rsid w:val="006144CE"/>
    <w:rsid w:val="006148B7"/>
    <w:rsid w:val="00616A89"/>
    <w:rsid w:val="00616B9B"/>
    <w:rsid w:val="00616F9D"/>
    <w:rsid w:val="00617F7B"/>
    <w:rsid w:val="00621839"/>
    <w:rsid w:val="00621A82"/>
    <w:rsid w:val="0063180F"/>
    <w:rsid w:val="00631BA1"/>
    <w:rsid w:val="00632ED5"/>
    <w:rsid w:val="006333EF"/>
    <w:rsid w:val="00634A73"/>
    <w:rsid w:val="006415A7"/>
    <w:rsid w:val="00645C2E"/>
    <w:rsid w:val="00646001"/>
    <w:rsid w:val="00647828"/>
    <w:rsid w:val="00647888"/>
    <w:rsid w:val="006554F3"/>
    <w:rsid w:val="00655592"/>
    <w:rsid w:val="00655B6A"/>
    <w:rsid w:val="00656655"/>
    <w:rsid w:val="006643F7"/>
    <w:rsid w:val="00664AA3"/>
    <w:rsid w:val="006803FD"/>
    <w:rsid w:val="00680C6E"/>
    <w:rsid w:val="006814C8"/>
    <w:rsid w:val="00681E46"/>
    <w:rsid w:val="00687C65"/>
    <w:rsid w:val="00691D46"/>
    <w:rsid w:val="00695B70"/>
    <w:rsid w:val="00696B17"/>
    <w:rsid w:val="006972DB"/>
    <w:rsid w:val="00697666"/>
    <w:rsid w:val="006A11B8"/>
    <w:rsid w:val="006A202E"/>
    <w:rsid w:val="006A2426"/>
    <w:rsid w:val="006B17E6"/>
    <w:rsid w:val="006B3A86"/>
    <w:rsid w:val="006B51F8"/>
    <w:rsid w:val="006C157D"/>
    <w:rsid w:val="006C1AA6"/>
    <w:rsid w:val="006C4272"/>
    <w:rsid w:val="006C5F33"/>
    <w:rsid w:val="006D4F0C"/>
    <w:rsid w:val="006D5E1A"/>
    <w:rsid w:val="006D6A81"/>
    <w:rsid w:val="006E0A66"/>
    <w:rsid w:val="006E140A"/>
    <w:rsid w:val="006E20C1"/>
    <w:rsid w:val="006E2C27"/>
    <w:rsid w:val="006E4619"/>
    <w:rsid w:val="006E7B53"/>
    <w:rsid w:val="006F09C7"/>
    <w:rsid w:val="006F409E"/>
    <w:rsid w:val="006F533E"/>
    <w:rsid w:val="00700A68"/>
    <w:rsid w:val="00701143"/>
    <w:rsid w:val="00701A97"/>
    <w:rsid w:val="007031C8"/>
    <w:rsid w:val="00703E65"/>
    <w:rsid w:val="007078F8"/>
    <w:rsid w:val="00711C61"/>
    <w:rsid w:val="007123AD"/>
    <w:rsid w:val="00712DAE"/>
    <w:rsid w:val="00713662"/>
    <w:rsid w:val="0071371A"/>
    <w:rsid w:val="00713ECA"/>
    <w:rsid w:val="00714DF8"/>
    <w:rsid w:val="0072060D"/>
    <w:rsid w:val="0072670F"/>
    <w:rsid w:val="00727CDE"/>
    <w:rsid w:val="00733645"/>
    <w:rsid w:val="0073654F"/>
    <w:rsid w:val="007376A0"/>
    <w:rsid w:val="00740C0B"/>
    <w:rsid w:val="00743045"/>
    <w:rsid w:val="007451E8"/>
    <w:rsid w:val="0075137A"/>
    <w:rsid w:val="00751F23"/>
    <w:rsid w:val="00752FF9"/>
    <w:rsid w:val="00756E0A"/>
    <w:rsid w:val="00762694"/>
    <w:rsid w:val="00764632"/>
    <w:rsid w:val="00764BF2"/>
    <w:rsid w:val="00765BAA"/>
    <w:rsid w:val="00766E6A"/>
    <w:rsid w:val="007718BB"/>
    <w:rsid w:val="00777E30"/>
    <w:rsid w:val="00782CB8"/>
    <w:rsid w:val="00783988"/>
    <w:rsid w:val="007848BE"/>
    <w:rsid w:val="00792CC0"/>
    <w:rsid w:val="00796B5F"/>
    <w:rsid w:val="00796BB7"/>
    <w:rsid w:val="007A0D35"/>
    <w:rsid w:val="007A0DC7"/>
    <w:rsid w:val="007A1871"/>
    <w:rsid w:val="007A61BC"/>
    <w:rsid w:val="007B0747"/>
    <w:rsid w:val="007B1644"/>
    <w:rsid w:val="007B2F48"/>
    <w:rsid w:val="007C1918"/>
    <w:rsid w:val="007C3E78"/>
    <w:rsid w:val="007C4417"/>
    <w:rsid w:val="007C4AB7"/>
    <w:rsid w:val="007E038F"/>
    <w:rsid w:val="007E0DA0"/>
    <w:rsid w:val="007E3CDA"/>
    <w:rsid w:val="007E4E16"/>
    <w:rsid w:val="007E6C4A"/>
    <w:rsid w:val="007F0D37"/>
    <w:rsid w:val="007F49EF"/>
    <w:rsid w:val="007F5037"/>
    <w:rsid w:val="007F674A"/>
    <w:rsid w:val="007F6982"/>
    <w:rsid w:val="0080180B"/>
    <w:rsid w:val="00805729"/>
    <w:rsid w:val="00807D9C"/>
    <w:rsid w:val="00810218"/>
    <w:rsid w:val="00814FA9"/>
    <w:rsid w:val="008165C7"/>
    <w:rsid w:val="0082739A"/>
    <w:rsid w:val="00834F64"/>
    <w:rsid w:val="008352D9"/>
    <w:rsid w:val="00842974"/>
    <w:rsid w:val="00842A6C"/>
    <w:rsid w:val="00844E8F"/>
    <w:rsid w:val="00845EE7"/>
    <w:rsid w:val="00846357"/>
    <w:rsid w:val="008477E2"/>
    <w:rsid w:val="008511A8"/>
    <w:rsid w:val="00851BD9"/>
    <w:rsid w:val="00866C8F"/>
    <w:rsid w:val="00870C8E"/>
    <w:rsid w:val="00881FB0"/>
    <w:rsid w:val="008824BF"/>
    <w:rsid w:val="00887661"/>
    <w:rsid w:val="00890078"/>
    <w:rsid w:val="00890E98"/>
    <w:rsid w:val="0089279C"/>
    <w:rsid w:val="00893111"/>
    <w:rsid w:val="008A0C22"/>
    <w:rsid w:val="008A1E3F"/>
    <w:rsid w:val="008A4829"/>
    <w:rsid w:val="008A4CD6"/>
    <w:rsid w:val="008A5FA3"/>
    <w:rsid w:val="008C080D"/>
    <w:rsid w:val="008C2AAE"/>
    <w:rsid w:val="008C5DA8"/>
    <w:rsid w:val="008C6316"/>
    <w:rsid w:val="008C67EE"/>
    <w:rsid w:val="008C6E23"/>
    <w:rsid w:val="008D1414"/>
    <w:rsid w:val="008D29AE"/>
    <w:rsid w:val="008D4FE5"/>
    <w:rsid w:val="008D5CFA"/>
    <w:rsid w:val="008D7939"/>
    <w:rsid w:val="008E069B"/>
    <w:rsid w:val="008E5996"/>
    <w:rsid w:val="008F1381"/>
    <w:rsid w:val="008F1D78"/>
    <w:rsid w:val="008F3B78"/>
    <w:rsid w:val="008F4D66"/>
    <w:rsid w:val="00905771"/>
    <w:rsid w:val="009118B6"/>
    <w:rsid w:val="00911D67"/>
    <w:rsid w:val="009127AE"/>
    <w:rsid w:val="00913175"/>
    <w:rsid w:val="00916AB5"/>
    <w:rsid w:val="00916FED"/>
    <w:rsid w:val="00917BA8"/>
    <w:rsid w:val="00917C57"/>
    <w:rsid w:val="00917FF1"/>
    <w:rsid w:val="009210BC"/>
    <w:rsid w:val="00921C82"/>
    <w:rsid w:val="00923217"/>
    <w:rsid w:val="00924097"/>
    <w:rsid w:val="00925C96"/>
    <w:rsid w:val="00926EFD"/>
    <w:rsid w:val="009322F3"/>
    <w:rsid w:val="00934B54"/>
    <w:rsid w:val="00940E87"/>
    <w:rsid w:val="00945FC2"/>
    <w:rsid w:val="0095182D"/>
    <w:rsid w:val="00952F46"/>
    <w:rsid w:val="00956CBB"/>
    <w:rsid w:val="0095741B"/>
    <w:rsid w:val="00960B72"/>
    <w:rsid w:val="009613AB"/>
    <w:rsid w:val="00962F1A"/>
    <w:rsid w:val="00962F50"/>
    <w:rsid w:val="009640CE"/>
    <w:rsid w:val="009654FA"/>
    <w:rsid w:val="0096591B"/>
    <w:rsid w:val="0096797C"/>
    <w:rsid w:val="00976B61"/>
    <w:rsid w:val="0098360E"/>
    <w:rsid w:val="00983E21"/>
    <w:rsid w:val="00986520"/>
    <w:rsid w:val="00986B4D"/>
    <w:rsid w:val="00991821"/>
    <w:rsid w:val="00993A28"/>
    <w:rsid w:val="00997978"/>
    <w:rsid w:val="009A279A"/>
    <w:rsid w:val="009A3839"/>
    <w:rsid w:val="009A4A2D"/>
    <w:rsid w:val="009B08F7"/>
    <w:rsid w:val="009B1577"/>
    <w:rsid w:val="009B181C"/>
    <w:rsid w:val="009B26AA"/>
    <w:rsid w:val="009B2868"/>
    <w:rsid w:val="009B299F"/>
    <w:rsid w:val="009B4364"/>
    <w:rsid w:val="009B679D"/>
    <w:rsid w:val="009B7488"/>
    <w:rsid w:val="009B76B7"/>
    <w:rsid w:val="009C0E26"/>
    <w:rsid w:val="009C1A12"/>
    <w:rsid w:val="009C1F4E"/>
    <w:rsid w:val="009C4ECD"/>
    <w:rsid w:val="009C7C9B"/>
    <w:rsid w:val="009D229B"/>
    <w:rsid w:val="009D45DB"/>
    <w:rsid w:val="009D726A"/>
    <w:rsid w:val="009E105B"/>
    <w:rsid w:val="009E1D36"/>
    <w:rsid w:val="009E2B7C"/>
    <w:rsid w:val="009E3FC6"/>
    <w:rsid w:val="009E4AE2"/>
    <w:rsid w:val="009F3528"/>
    <w:rsid w:val="009F4C49"/>
    <w:rsid w:val="009F6043"/>
    <w:rsid w:val="009F6E35"/>
    <w:rsid w:val="00A01169"/>
    <w:rsid w:val="00A10CF8"/>
    <w:rsid w:val="00A11CEF"/>
    <w:rsid w:val="00A1320D"/>
    <w:rsid w:val="00A15BB6"/>
    <w:rsid w:val="00A16558"/>
    <w:rsid w:val="00A23EA1"/>
    <w:rsid w:val="00A243A7"/>
    <w:rsid w:val="00A24BB4"/>
    <w:rsid w:val="00A25BD6"/>
    <w:rsid w:val="00A27772"/>
    <w:rsid w:val="00A27CBF"/>
    <w:rsid w:val="00A32C5F"/>
    <w:rsid w:val="00A33DEC"/>
    <w:rsid w:val="00A346C7"/>
    <w:rsid w:val="00A3661D"/>
    <w:rsid w:val="00A417BE"/>
    <w:rsid w:val="00A45B47"/>
    <w:rsid w:val="00A53877"/>
    <w:rsid w:val="00A55D81"/>
    <w:rsid w:val="00A565D3"/>
    <w:rsid w:val="00A61030"/>
    <w:rsid w:val="00A61621"/>
    <w:rsid w:val="00A727BC"/>
    <w:rsid w:val="00A80DDA"/>
    <w:rsid w:val="00A81C8D"/>
    <w:rsid w:val="00A82337"/>
    <w:rsid w:val="00A82F3F"/>
    <w:rsid w:val="00A871AF"/>
    <w:rsid w:val="00A87B20"/>
    <w:rsid w:val="00A92D00"/>
    <w:rsid w:val="00A92E40"/>
    <w:rsid w:val="00A9433B"/>
    <w:rsid w:val="00A96E17"/>
    <w:rsid w:val="00AA11B7"/>
    <w:rsid w:val="00AA1FF6"/>
    <w:rsid w:val="00AA231B"/>
    <w:rsid w:val="00AA2E81"/>
    <w:rsid w:val="00AA479B"/>
    <w:rsid w:val="00AA6116"/>
    <w:rsid w:val="00AA76FF"/>
    <w:rsid w:val="00AB05BD"/>
    <w:rsid w:val="00AB4001"/>
    <w:rsid w:val="00AB572C"/>
    <w:rsid w:val="00AC3F14"/>
    <w:rsid w:val="00AC4F52"/>
    <w:rsid w:val="00AD1287"/>
    <w:rsid w:val="00AD5D2B"/>
    <w:rsid w:val="00AD6168"/>
    <w:rsid w:val="00AE2F47"/>
    <w:rsid w:val="00AE344C"/>
    <w:rsid w:val="00AE387F"/>
    <w:rsid w:val="00AE4F88"/>
    <w:rsid w:val="00AE55F0"/>
    <w:rsid w:val="00AE5606"/>
    <w:rsid w:val="00AE6FBB"/>
    <w:rsid w:val="00AF224B"/>
    <w:rsid w:val="00AF6BFB"/>
    <w:rsid w:val="00B0389C"/>
    <w:rsid w:val="00B042F2"/>
    <w:rsid w:val="00B07160"/>
    <w:rsid w:val="00B072B7"/>
    <w:rsid w:val="00B150E8"/>
    <w:rsid w:val="00B16DED"/>
    <w:rsid w:val="00B1746E"/>
    <w:rsid w:val="00B21A11"/>
    <w:rsid w:val="00B22C43"/>
    <w:rsid w:val="00B22F08"/>
    <w:rsid w:val="00B2529E"/>
    <w:rsid w:val="00B312EC"/>
    <w:rsid w:val="00B3265C"/>
    <w:rsid w:val="00B33C42"/>
    <w:rsid w:val="00B3659A"/>
    <w:rsid w:val="00B412CD"/>
    <w:rsid w:val="00B41E92"/>
    <w:rsid w:val="00B42EE8"/>
    <w:rsid w:val="00B431D2"/>
    <w:rsid w:val="00B44422"/>
    <w:rsid w:val="00B47FEA"/>
    <w:rsid w:val="00B50D9B"/>
    <w:rsid w:val="00B533E2"/>
    <w:rsid w:val="00B545F1"/>
    <w:rsid w:val="00B62DE6"/>
    <w:rsid w:val="00B630AC"/>
    <w:rsid w:val="00B6552B"/>
    <w:rsid w:val="00B6681A"/>
    <w:rsid w:val="00B70B96"/>
    <w:rsid w:val="00B72FC9"/>
    <w:rsid w:val="00B77BE1"/>
    <w:rsid w:val="00B83243"/>
    <w:rsid w:val="00B83FF9"/>
    <w:rsid w:val="00B85465"/>
    <w:rsid w:val="00B93C8E"/>
    <w:rsid w:val="00BA3233"/>
    <w:rsid w:val="00BA5490"/>
    <w:rsid w:val="00BA58D5"/>
    <w:rsid w:val="00BA5C3A"/>
    <w:rsid w:val="00BB52FD"/>
    <w:rsid w:val="00BC4478"/>
    <w:rsid w:val="00BC4C8E"/>
    <w:rsid w:val="00BC71D0"/>
    <w:rsid w:val="00BD171E"/>
    <w:rsid w:val="00BD1CED"/>
    <w:rsid w:val="00BD33ED"/>
    <w:rsid w:val="00BD4F6E"/>
    <w:rsid w:val="00BE35E4"/>
    <w:rsid w:val="00BF06CC"/>
    <w:rsid w:val="00BF2FF7"/>
    <w:rsid w:val="00BF37D2"/>
    <w:rsid w:val="00BF53F5"/>
    <w:rsid w:val="00C0039C"/>
    <w:rsid w:val="00C07FB7"/>
    <w:rsid w:val="00C1027F"/>
    <w:rsid w:val="00C109A1"/>
    <w:rsid w:val="00C128F3"/>
    <w:rsid w:val="00C15647"/>
    <w:rsid w:val="00C24550"/>
    <w:rsid w:val="00C24880"/>
    <w:rsid w:val="00C2694B"/>
    <w:rsid w:val="00C27C03"/>
    <w:rsid w:val="00C31132"/>
    <w:rsid w:val="00C32B80"/>
    <w:rsid w:val="00C3311D"/>
    <w:rsid w:val="00C34AA9"/>
    <w:rsid w:val="00C350FF"/>
    <w:rsid w:val="00C37475"/>
    <w:rsid w:val="00C405A2"/>
    <w:rsid w:val="00C42C19"/>
    <w:rsid w:val="00C42FF4"/>
    <w:rsid w:val="00C455CE"/>
    <w:rsid w:val="00C45C25"/>
    <w:rsid w:val="00C468C4"/>
    <w:rsid w:val="00C47252"/>
    <w:rsid w:val="00C50CD5"/>
    <w:rsid w:val="00C5257A"/>
    <w:rsid w:val="00C539A2"/>
    <w:rsid w:val="00C53CBA"/>
    <w:rsid w:val="00C56755"/>
    <w:rsid w:val="00C60272"/>
    <w:rsid w:val="00C64C48"/>
    <w:rsid w:val="00C711D3"/>
    <w:rsid w:val="00C74720"/>
    <w:rsid w:val="00C74D0C"/>
    <w:rsid w:val="00C80D33"/>
    <w:rsid w:val="00C82B19"/>
    <w:rsid w:val="00C838B8"/>
    <w:rsid w:val="00C92FDE"/>
    <w:rsid w:val="00C93140"/>
    <w:rsid w:val="00C93DED"/>
    <w:rsid w:val="00CA46D6"/>
    <w:rsid w:val="00CA5278"/>
    <w:rsid w:val="00CA5B8E"/>
    <w:rsid w:val="00CA6D46"/>
    <w:rsid w:val="00CB6C04"/>
    <w:rsid w:val="00CC3801"/>
    <w:rsid w:val="00CC3905"/>
    <w:rsid w:val="00CC545A"/>
    <w:rsid w:val="00CD0F1F"/>
    <w:rsid w:val="00CD2C32"/>
    <w:rsid w:val="00CD4436"/>
    <w:rsid w:val="00CE0D69"/>
    <w:rsid w:val="00CE1D01"/>
    <w:rsid w:val="00CE4D0F"/>
    <w:rsid w:val="00CE59A7"/>
    <w:rsid w:val="00CE6444"/>
    <w:rsid w:val="00CF54CB"/>
    <w:rsid w:val="00CF75F8"/>
    <w:rsid w:val="00CF7808"/>
    <w:rsid w:val="00D004C1"/>
    <w:rsid w:val="00D0087D"/>
    <w:rsid w:val="00D00C19"/>
    <w:rsid w:val="00D04E3D"/>
    <w:rsid w:val="00D0700C"/>
    <w:rsid w:val="00D12C27"/>
    <w:rsid w:val="00D141CC"/>
    <w:rsid w:val="00D14356"/>
    <w:rsid w:val="00D14A4F"/>
    <w:rsid w:val="00D22C9B"/>
    <w:rsid w:val="00D24547"/>
    <w:rsid w:val="00D27ECD"/>
    <w:rsid w:val="00D30F30"/>
    <w:rsid w:val="00D35F8C"/>
    <w:rsid w:val="00D3709F"/>
    <w:rsid w:val="00D40032"/>
    <w:rsid w:val="00D40477"/>
    <w:rsid w:val="00D41128"/>
    <w:rsid w:val="00D41E90"/>
    <w:rsid w:val="00D470EA"/>
    <w:rsid w:val="00D55FFA"/>
    <w:rsid w:val="00D5722A"/>
    <w:rsid w:val="00D604A4"/>
    <w:rsid w:val="00D60861"/>
    <w:rsid w:val="00D6413A"/>
    <w:rsid w:val="00D6749A"/>
    <w:rsid w:val="00D7368A"/>
    <w:rsid w:val="00D7593D"/>
    <w:rsid w:val="00D80F6E"/>
    <w:rsid w:val="00D83A8D"/>
    <w:rsid w:val="00D86650"/>
    <w:rsid w:val="00D86FE8"/>
    <w:rsid w:val="00D877C9"/>
    <w:rsid w:val="00D87A2A"/>
    <w:rsid w:val="00D90D9C"/>
    <w:rsid w:val="00D942C1"/>
    <w:rsid w:val="00D94A66"/>
    <w:rsid w:val="00D97A9E"/>
    <w:rsid w:val="00D97C78"/>
    <w:rsid w:val="00DA4FDF"/>
    <w:rsid w:val="00DA6D99"/>
    <w:rsid w:val="00DA79EA"/>
    <w:rsid w:val="00DB094F"/>
    <w:rsid w:val="00DB618A"/>
    <w:rsid w:val="00DC0B5E"/>
    <w:rsid w:val="00DC188B"/>
    <w:rsid w:val="00DC4CC7"/>
    <w:rsid w:val="00DC5CCA"/>
    <w:rsid w:val="00DD3E2F"/>
    <w:rsid w:val="00DD6394"/>
    <w:rsid w:val="00DD6B34"/>
    <w:rsid w:val="00DD7DB1"/>
    <w:rsid w:val="00DE1000"/>
    <w:rsid w:val="00DE3C45"/>
    <w:rsid w:val="00DE68E5"/>
    <w:rsid w:val="00DF5CE2"/>
    <w:rsid w:val="00DF61D8"/>
    <w:rsid w:val="00E10BF8"/>
    <w:rsid w:val="00E10E24"/>
    <w:rsid w:val="00E14488"/>
    <w:rsid w:val="00E15093"/>
    <w:rsid w:val="00E162C1"/>
    <w:rsid w:val="00E17CCF"/>
    <w:rsid w:val="00E234BC"/>
    <w:rsid w:val="00E335A8"/>
    <w:rsid w:val="00E33D89"/>
    <w:rsid w:val="00E34386"/>
    <w:rsid w:val="00E37508"/>
    <w:rsid w:val="00E40DD0"/>
    <w:rsid w:val="00E422AA"/>
    <w:rsid w:val="00E4233B"/>
    <w:rsid w:val="00E426EB"/>
    <w:rsid w:val="00E42779"/>
    <w:rsid w:val="00E50C02"/>
    <w:rsid w:val="00E5475F"/>
    <w:rsid w:val="00E57270"/>
    <w:rsid w:val="00E5758F"/>
    <w:rsid w:val="00E57A9D"/>
    <w:rsid w:val="00E61476"/>
    <w:rsid w:val="00E615A3"/>
    <w:rsid w:val="00E62403"/>
    <w:rsid w:val="00E62709"/>
    <w:rsid w:val="00E65750"/>
    <w:rsid w:val="00E66801"/>
    <w:rsid w:val="00E73560"/>
    <w:rsid w:val="00E7515D"/>
    <w:rsid w:val="00E77B88"/>
    <w:rsid w:val="00E819AE"/>
    <w:rsid w:val="00E8368C"/>
    <w:rsid w:val="00E86445"/>
    <w:rsid w:val="00E910DA"/>
    <w:rsid w:val="00E91FD0"/>
    <w:rsid w:val="00E925B7"/>
    <w:rsid w:val="00E92AEB"/>
    <w:rsid w:val="00E9555B"/>
    <w:rsid w:val="00E979E8"/>
    <w:rsid w:val="00EA04F9"/>
    <w:rsid w:val="00EA37E9"/>
    <w:rsid w:val="00EA4601"/>
    <w:rsid w:val="00EA6273"/>
    <w:rsid w:val="00EB0355"/>
    <w:rsid w:val="00EB1BEF"/>
    <w:rsid w:val="00EB49D5"/>
    <w:rsid w:val="00EB7BBC"/>
    <w:rsid w:val="00EC190F"/>
    <w:rsid w:val="00EC1AAF"/>
    <w:rsid w:val="00EC1C54"/>
    <w:rsid w:val="00EC24AE"/>
    <w:rsid w:val="00EC2FB4"/>
    <w:rsid w:val="00EC5F32"/>
    <w:rsid w:val="00EC6242"/>
    <w:rsid w:val="00EC6E51"/>
    <w:rsid w:val="00ED125B"/>
    <w:rsid w:val="00ED290E"/>
    <w:rsid w:val="00ED5AF7"/>
    <w:rsid w:val="00EE08EF"/>
    <w:rsid w:val="00EE16E8"/>
    <w:rsid w:val="00EE2511"/>
    <w:rsid w:val="00EE3E39"/>
    <w:rsid w:val="00EF3700"/>
    <w:rsid w:val="00EF6F9C"/>
    <w:rsid w:val="00EF70BD"/>
    <w:rsid w:val="00F01452"/>
    <w:rsid w:val="00F02019"/>
    <w:rsid w:val="00F0333F"/>
    <w:rsid w:val="00F0353C"/>
    <w:rsid w:val="00F04E9F"/>
    <w:rsid w:val="00F11ED9"/>
    <w:rsid w:val="00F1375B"/>
    <w:rsid w:val="00F13939"/>
    <w:rsid w:val="00F238F5"/>
    <w:rsid w:val="00F23EC0"/>
    <w:rsid w:val="00F242C4"/>
    <w:rsid w:val="00F257BD"/>
    <w:rsid w:val="00F36259"/>
    <w:rsid w:val="00F37058"/>
    <w:rsid w:val="00F427E6"/>
    <w:rsid w:val="00F4330C"/>
    <w:rsid w:val="00F437F7"/>
    <w:rsid w:val="00F46442"/>
    <w:rsid w:val="00F46C29"/>
    <w:rsid w:val="00F53784"/>
    <w:rsid w:val="00F56107"/>
    <w:rsid w:val="00F6469A"/>
    <w:rsid w:val="00F64F67"/>
    <w:rsid w:val="00F70F51"/>
    <w:rsid w:val="00F71EFB"/>
    <w:rsid w:val="00F721C2"/>
    <w:rsid w:val="00F729E3"/>
    <w:rsid w:val="00F7360F"/>
    <w:rsid w:val="00F75096"/>
    <w:rsid w:val="00F754A2"/>
    <w:rsid w:val="00F809FB"/>
    <w:rsid w:val="00F80D50"/>
    <w:rsid w:val="00F917A2"/>
    <w:rsid w:val="00F91807"/>
    <w:rsid w:val="00F96D03"/>
    <w:rsid w:val="00FA2988"/>
    <w:rsid w:val="00FA3B7A"/>
    <w:rsid w:val="00FA6F6A"/>
    <w:rsid w:val="00FB1BE3"/>
    <w:rsid w:val="00FB3DD2"/>
    <w:rsid w:val="00FB42BF"/>
    <w:rsid w:val="00FC25A0"/>
    <w:rsid w:val="00FC67D5"/>
    <w:rsid w:val="00FD0385"/>
    <w:rsid w:val="00FD1EA5"/>
    <w:rsid w:val="00FD4672"/>
    <w:rsid w:val="00FD4CD3"/>
    <w:rsid w:val="00FD6050"/>
    <w:rsid w:val="00FD6A75"/>
    <w:rsid w:val="00FE0331"/>
    <w:rsid w:val="00FE2F18"/>
    <w:rsid w:val="00FE2F8B"/>
    <w:rsid w:val="00FE3055"/>
    <w:rsid w:val="00FE4C07"/>
    <w:rsid w:val="00FE5954"/>
    <w:rsid w:val="00FF3E54"/>
    <w:rsid w:val="00FF5A5C"/>
    <w:rsid w:val="027C3B87"/>
    <w:rsid w:val="03F736A8"/>
    <w:rsid w:val="09A7FD0D"/>
    <w:rsid w:val="0BC8EBFD"/>
    <w:rsid w:val="0DB0E07C"/>
    <w:rsid w:val="1DAD9B4B"/>
    <w:rsid w:val="26613FAA"/>
    <w:rsid w:val="2E6500E7"/>
    <w:rsid w:val="2E9E9A49"/>
    <w:rsid w:val="37DCE161"/>
    <w:rsid w:val="39312026"/>
    <w:rsid w:val="3C358575"/>
    <w:rsid w:val="3CB798BD"/>
    <w:rsid w:val="50183B2D"/>
    <w:rsid w:val="50899826"/>
    <w:rsid w:val="572799ED"/>
    <w:rsid w:val="5E27BD62"/>
    <w:rsid w:val="5F591939"/>
    <w:rsid w:val="6B483DB8"/>
    <w:rsid w:val="6EDC7B9E"/>
    <w:rsid w:val="724D75C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4D0"/>
    <w:pPr>
      <w:jc w:val="both"/>
    </w:pPr>
    <w:rPr>
      <w:rFonts w:ascii="Calibri" w:hAnsi="Calibri"/>
      <w:lang w:val="en-GB"/>
    </w:rPr>
  </w:style>
  <w:style w:type="paragraph" w:styleId="Heading1">
    <w:name w:val="heading 1"/>
    <w:aliases w:val="Master 1"/>
    <w:basedOn w:val="Normal"/>
    <w:next w:val="Normal"/>
    <w:link w:val="Heading1Char"/>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Heading2">
    <w:name w:val="heading 2"/>
    <w:aliases w:val="Master 2"/>
    <w:basedOn w:val="Normal"/>
    <w:next w:val="Normal"/>
    <w:link w:val="Heading2Char"/>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Heading3">
    <w:name w:val="heading 3"/>
    <w:basedOn w:val="Normal"/>
    <w:next w:val="Normal"/>
    <w:link w:val="Heading3Char"/>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Heading4">
    <w:name w:val="heading 4"/>
    <w:basedOn w:val="Normal"/>
    <w:next w:val="Normal"/>
    <w:link w:val="Heading4Char"/>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Heading5">
    <w:name w:val="heading 5"/>
    <w:basedOn w:val="Normal"/>
    <w:next w:val="Normal"/>
    <w:link w:val="Heading5Char"/>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Heading6">
    <w:name w:val="heading 6"/>
    <w:basedOn w:val="Normal"/>
    <w:next w:val="Normal"/>
    <w:link w:val="Heading6Char"/>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Heading7">
    <w:name w:val="heading 7"/>
    <w:basedOn w:val="Normal"/>
    <w:next w:val="Normal"/>
    <w:link w:val="Heading7Char"/>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Heading8">
    <w:name w:val="heading 8"/>
    <w:basedOn w:val="Normal"/>
    <w:next w:val="Normal"/>
    <w:link w:val="Heading8Char"/>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Heading9">
    <w:name w:val="heading 9"/>
    <w:basedOn w:val="Normal"/>
    <w:next w:val="Normal"/>
    <w:link w:val="Heading9Char"/>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1BA1"/>
    <w:rPr>
      <w:rFonts w:ascii="Tahoma" w:hAnsi="Tahoma" w:cs="Tahoma"/>
      <w:sz w:val="16"/>
      <w:szCs w:val="16"/>
      <w:lang w:val="en-GB"/>
    </w:rPr>
  </w:style>
  <w:style w:type="paragraph" w:styleId="Header">
    <w:name w:val="header"/>
    <w:basedOn w:val="Normal"/>
    <w:link w:val="HeaderChar"/>
    <w:uiPriority w:val="99"/>
    <w:unhideWhenUsed/>
    <w:rsid w:val="00887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661"/>
    <w:rPr>
      <w:rFonts w:ascii="Times New Roman" w:hAnsi="Times New Roman"/>
      <w:lang w:val="en-GB"/>
    </w:rPr>
  </w:style>
  <w:style w:type="paragraph" w:styleId="Footer">
    <w:name w:val="footer"/>
    <w:aliases w:val="Foot Page"/>
    <w:basedOn w:val="Normal"/>
    <w:link w:val="FooterChar"/>
    <w:uiPriority w:val="99"/>
    <w:unhideWhenUsed/>
    <w:rsid w:val="00887661"/>
    <w:pPr>
      <w:tabs>
        <w:tab w:val="center" w:pos="4513"/>
        <w:tab w:val="right" w:pos="9026"/>
      </w:tabs>
      <w:spacing w:after="0" w:line="240" w:lineRule="auto"/>
    </w:pPr>
  </w:style>
  <w:style w:type="character" w:customStyle="1" w:styleId="FooterChar">
    <w:name w:val="Footer Char"/>
    <w:aliases w:val="Foot Page Char"/>
    <w:basedOn w:val="DefaultParagraphFont"/>
    <w:link w:val="Footer"/>
    <w:uiPriority w:val="99"/>
    <w:rsid w:val="00887661"/>
    <w:rPr>
      <w:rFonts w:ascii="Times New Roman" w:hAnsi="Times New Roman"/>
      <w:lang w:val="en-GB"/>
    </w:rPr>
  </w:style>
  <w:style w:type="paragraph" w:styleId="TOC1">
    <w:name w:val="toc 1"/>
    <w:basedOn w:val="Normal"/>
    <w:next w:val="Normal"/>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TOC2">
    <w:name w:val="toc 2"/>
    <w:basedOn w:val="Normal"/>
    <w:next w:val="Normal"/>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TOC3">
    <w:name w:val="toc 3"/>
    <w:basedOn w:val="Normal"/>
    <w:next w:val="Normal"/>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TOC4">
    <w:name w:val="toc 4"/>
    <w:basedOn w:val="Normal"/>
    <w:next w:val="Normal"/>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TOC5">
    <w:name w:val="toc 5"/>
    <w:basedOn w:val="Normal"/>
    <w:next w:val="Normal"/>
    <w:autoRedefine/>
    <w:uiPriority w:val="39"/>
    <w:unhideWhenUsed/>
    <w:rsid w:val="001E5796"/>
    <w:pPr>
      <w:spacing w:after="0"/>
      <w:ind w:left="880"/>
      <w:jc w:val="left"/>
    </w:pPr>
    <w:rPr>
      <w:rFonts w:asciiTheme="minorHAnsi" w:hAnsiTheme="minorHAnsi"/>
      <w:color w:val="2D416A" w:themeColor="accent1"/>
      <w:szCs w:val="18"/>
    </w:rPr>
  </w:style>
  <w:style w:type="paragraph" w:styleId="TOC6">
    <w:name w:val="toc 6"/>
    <w:basedOn w:val="Normal"/>
    <w:next w:val="Normal"/>
    <w:autoRedefine/>
    <w:uiPriority w:val="39"/>
    <w:unhideWhenUsed/>
    <w:rsid w:val="00E422AA"/>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E422AA"/>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E422AA"/>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E422AA"/>
    <w:pPr>
      <w:spacing w:after="0"/>
      <w:ind w:left="1760"/>
      <w:jc w:val="left"/>
    </w:pPr>
    <w:rPr>
      <w:rFonts w:asciiTheme="minorHAnsi" w:hAnsiTheme="minorHAnsi"/>
      <w:sz w:val="18"/>
      <w:szCs w:val="18"/>
    </w:rPr>
  </w:style>
  <w:style w:type="character" w:customStyle="1" w:styleId="Heading1Char">
    <w:name w:val="Heading 1 Char"/>
    <w:aliases w:val="Master 1 Char"/>
    <w:basedOn w:val="DefaultParagraphFont"/>
    <w:link w:val="Heading1"/>
    <w:uiPriority w:val="9"/>
    <w:rsid w:val="001D579D"/>
    <w:rPr>
      <w:rFonts w:ascii="Calibri" w:eastAsiaTheme="majorEastAsia" w:hAnsi="Calibri" w:cstheme="majorBidi"/>
      <w:b/>
      <w:bCs/>
      <w:color w:val="2D416A" w:themeColor="accent1"/>
      <w:sz w:val="28"/>
      <w:szCs w:val="28"/>
      <w:lang w:val="en-GB"/>
    </w:rPr>
  </w:style>
  <w:style w:type="character" w:customStyle="1" w:styleId="Heading2Char">
    <w:name w:val="Heading 2 Char"/>
    <w:aliases w:val="Master 2 Char"/>
    <w:basedOn w:val="DefaultParagraphFont"/>
    <w:link w:val="Heading2"/>
    <w:uiPriority w:val="9"/>
    <w:rsid w:val="00646001"/>
    <w:rPr>
      <w:rFonts w:ascii="Calibri" w:eastAsiaTheme="majorEastAsia" w:hAnsi="Calibri" w:cstheme="majorBidi"/>
      <w:b/>
      <w:bCs/>
      <w:color w:val="2D416A" w:themeColor="accent1"/>
      <w:sz w:val="26"/>
      <w:szCs w:val="26"/>
      <w:lang w:val="en-GB"/>
    </w:rPr>
  </w:style>
  <w:style w:type="character" w:customStyle="1" w:styleId="Heading3Char">
    <w:name w:val="Heading 3 Char"/>
    <w:basedOn w:val="DefaultParagraphFont"/>
    <w:link w:val="Heading3"/>
    <w:uiPriority w:val="9"/>
    <w:rsid w:val="00646001"/>
    <w:rPr>
      <w:rFonts w:ascii="Calibri" w:eastAsiaTheme="majorEastAsia" w:hAnsi="Calibri" w:cstheme="majorBidi"/>
      <w:b/>
      <w:bCs/>
      <w:color w:val="2D416A" w:themeColor="accent1"/>
      <w:lang w:val="en-GB"/>
    </w:rPr>
  </w:style>
  <w:style w:type="character" w:customStyle="1" w:styleId="Heading4Char">
    <w:name w:val="Heading 4 Char"/>
    <w:basedOn w:val="DefaultParagraphFont"/>
    <w:link w:val="Heading4"/>
    <w:uiPriority w:val="9"/>
    <w:rsid w:val="001E5796"/>
    <w:rPr>
      <w:rFonts w:ascii="Calibri" w:eastAsiaTheme="majorEastAsia" w:hAnsi="Calibri" w:cstheme="majorBidi"/>
      <w:b/>
      <w:bCs/>
      <w:i/>
      <w:iCs/>
      <w:color w:val="2D416A" w:themeColor="accent1"/>
      <w:lang w:val="en-GB"/>
    </w:rPr>
  </w:style>
  <w:style w:type="character" w:customStyle="1" w:styleId="Heading5Char">
    <w:name w:val="Heading 5 Char"/>
    <w:basedOn w:val="DefaultParagraphFont"/>
    <w:link w:val="Heading5"/>
    <w:uiPriority w:val="9"/>
    <w:rsid w:val="001E5796"/>
    <w:rPr>
      <w:rFonts w:ascii="Calibri" w:eastAsiaTheme="majorEastAsia" w:hAnsi="Calibri" w:cstheme="majorBidi"/>
      <w:color w:val="2D416A" w:themeColor="accent1"/>
      <w:lang w:val="en-GB"/>
    </w:rPr>
  </w:style>
  <w:style w:type="character" w:customStyle="1" w:styleId="Heading6Char">
    <w:name w:val="Heading 6 Char"/>
    <w:basedOn w:val="DefaultParagraphFont"/>
    <w:link w:val="Heading6"/>
    <w:uiPriority w:val="9"/>
    <w:rsid w:val="00B07160"/>
    <w:rPr>
      <w:rFonts w:ascii="Calibri" w:eastAsiaTheme="majorEastAsia" w:hAnsi="Calibri" w:cstheme="majorBidi"/>
      <w:i/>
      <w:iCs/>
      <w:color w:val="162034" w:themeColor="accent1" w:themeShade="7F"/>
      <w:lang w:val="en-GB"/>
    </w:rPr>
  </w:style>
  <w:style w:type="character" w:customStyle="1" w:styleId="Heading7Char">
    <w:name w:val="Heading 7 Char"/>
    <w:basedOn w:val="DefaultParagraphFont"/>
    <w:link w:val="Heading7"/>
    <w:uiPriority w:val="9"/>
    <w:rsid w:val="00B07160"/>
    <w:rPr>
      <w:rFonts w:ascii="Calibri" w:eastAsiaTheme="majorEastAsia" w:hAnsi="Calibri" w:cstheme="majorBidi"/>
      <w:i/>
      <w:iCs/>
      <w:color w:val="5A5A5A" w:themeColor="text1" w:themeTint="BF"/>
      <w:lang w:val="en-GB"/>
    </w:rPr>
  </w:style>
  <w:style w:type="character" w:customStyle="1" w:styleId="Heading8Char">
    <w:name w:val="Heading 8 Char"/>
    <w:basedOn w:val="DefaultParagraphFont"/>
    <w:link w:val="Heading8"/>
    <w:uiPriority w:val="9"/>
    <w:rsid w:val="00B07160"/>
    <w:rPr>
      <w:rFonts w:ascii="Calibri" w:eastAsiaTheme="majorEastAsia" w:hAnsi="Calibri" w:cstheme="majorBidi"/>
      <w:color w:val="5A5A5A" w:themeColor="text1" w:themeTint="BF"/>
      <w:sz w:val="20"/>
      <w:szCs w:val="20"/>
      <w:lang w:val="en-GB"/>
    </w:rPr>
  </w:style>
  <w:style w:type="character" w:customStyle="1" w:styleId="Heading9Char">
    <w:name w:val="Heading 9 Char"/>
    <w:basedOn w:val="DefaultParagraphFont"/>
    <w:link w:val="Heading9"/>
    <w:uiPriority w:val="9"/>
    <w:rsid w:val="00B07160"/>
    <w:rPr>
      <w:rFonts w:ascii="Calibri" w:eastAsiaTheme="majorEastAsia" w:hAnsi="Calibri" w:cstheme="majorBidi"/>
      <w:i/>
      <w:iCs/>
      <w:color w:val="5A5A5A" w:themeColor="text1" w:themeTint="BF"/>
      <w:sz w:val="20"/>
      <w:szCs w:val="20"/>
      <w:lang w:val="en-GB"/>
    </w:rPr>
  </w:style>
  <w:style w:type="paragraph" w:styleId="Caption">
    <w:name w:val="caption"/>
    <w:aliases w:val="Centered,Labelling,TF,legend1,Caption Char Char Char1,Caption Char Char Char Char Char Char Char1,Caption Char Char Char Char Char Char Char Char Char Char Char Char1,Caption21,Caption Char Char Char21,legend,Figure-caption4,CAPTLégende,label"/>
    <w:basedOn w:val="Normal"/>
    <w:next w:val="Normal"/>
    <w:link w:val="CaptionChar"/>
    <w:uiPriority w:val="35"/>
    <w:unhideWhenUsed/>
    <w:qFormat/>
    <w:rsid w:val="00756E0A"/>
    <w:pPr>
      <w:spacing w:line="240" w:lineRule="auto"/>
      <w:jc w:val="center"/>
    </w:pPr>
    <w:rPr>
      <w:b/>
      <w:bCs/>
      <w:color w:val="2D416A" w:themeColor="accent1"/>
      <w:sz w:val="18"/>
      <w:szCs w:val="18"/>
    </w:rPr>
  </w:style>
  <w:style w:type="paragraph" w:styleId="FootnoteText">
    <w:name w:val="footnote text"/>
    <w:aliases w:val="Footnote,Schriftart: 9 pt,Schriftart: 10 pt,Schriftart: 8 pt,WB-Fußnotentext,fn,Footnotes,Footnote ak,Foot note text,Footnote text,Footnote Text Char Char Char Char,Footnote Text Char Char,footnote text,C,Cha"/>
    <w:basedOn w:val="Normal"/>
    <w:link w:val="FootnoteTextChar"/>
    <w:uiPriority w:val="99"/>
    <w:unhideWhenUsed/>
    <w:rsid w:val="00C1027F"/>
    <w:pPr>
      <w:spacing w:after="0" w:line="240" w:lineRule="auto"/>
    </w:pPr>
    <w:rPr>
      <w:sz w:val="20"/>
      <w:szCs w:val="20"/>
    </w:rPr>
  </w:style>
  <w:style w:type="character" w:customStyle="1" w:styleId="FootnoteTextChar">
    <w:name w:val="Footnote Text Char"/>
    <w:aliases w:val="Footnote Char,Schriftart: 9 pt Char,Schriftart: 10 pt Char,Schriftart: 8 pt Char,WB-Fußnotentext Char,fn Char,Footnotes Char,Footnote ak Char,Foot note text Char,Footnote text Char,Footnote Text Char Char Char Char Char,C Char"/>
    <w:basedOn w:val="DefaultParagraphFont"/>
    <w:link w:val="FootnoteText"/>
    <w:uiPriority w:val="99"/>
    <w:rsid w:val="00C1027F"/>
    <w:rPr>
      <w:rFonts w:ascii="Times New Roman" w:hAnsi="Times New Roman"/>
      <w:sz w:val="20"/>
      <w:szCs w:val="20"/>
      <w:lang w:val="en-GB"/>
    </w:rPr>
  </w:style>
  <w:style w:type="character" w:styleId="FootnoteReference">
    <w:name w:val="footnote reference"/>
    <w:aliases w:val="Footnote Reference Number,Footnote symbol,Foot note Ref.,Voetnootverwijzing,Times 10 Point,Exposant 3 Point,Footnote sign"/>
    <w:basedOn w:val="DefaultParagraphFont"/>
    <w:uiPriority w:val="99"/>
    <w:unhideWhenUsed/>
    <w:rsid w:val="00C1027F"/>
    <w:rPr>
      <w:vertAlign w:val="superscript"/>
    </w:rPr>
  </w:style>
  <w:style w:type="character" w:styleId="Hyperlink">
    <w:name w:val="Hyperlink"/>
    <w:basedOn w:val="DefaultParagraphFont"/>
    <w:uiPriority w:val="99"/>
    <w:unhideWhenUsed/>
    <w:rsid w:val="002657CF"/>
    <w:rPr>
      <w:color w:val="0000FF"/>
      <w:u w:val="single"/>
    </w:rPr>
  </w:style>
  <w:style w:type="paragraph" w:styleId="Title">
    <w:name w:val="Title"/>
    <w:basedOn w:val="Normal"/>
    <w:next w:val="Normal"/>
    <w:link w:val="TitleChar"/>
    <w:uiPriority w:val="10"/>
    <w:qFormat/>
    <w:rsid w:val="001D579D"/>
    <w:pPr>
      <w:pBdr>
        <w:bottom w:val="single" w:sz="8" w:space="4" w:color="2D416A" w:themeColor="accent1"/>
      </w:pBdr>
      <w:spacing w:after="300" w:line="240" w:lineRule="auto"/>
      <w:contextualSpacing/>
    </w:pPr>
    <w:rPr>
      <w:rFonts w:asciiTheme="minorHAnsi" w:eastAsiaTheme="majorEastAsia" w:hAnsiTheme="minorHAnsi" w:cstheme="majorBidi"/>
      <w:color w:val="BFBFBF" w:themeColor="text2" w:themeShade="BF"/>
      <w:spacing w:val="5"/>
      <w:kern w:val="28"/>
      <w:sz w:val="52"/>
      <w:szCs w:val="52"/>
    </w:rPr>
  </w:style>
  <w:style w:type="character" w:customStyle="1" w:styleId="TitleChar">
    <w:name w:val="Title Char"/>
    <w:basedOn w:val="DefaultParagraphFont"/>
    <w:link w:val="Title"/>
    <w:uiPriority w:val="10"/>
    <w:rsid w:val="001D579D"/>
    <w:rPr>
      <w:rFonts w:eastAsiaTheme="majorEastAsia" w:cstheme="majorBidi"/>
      <w:color w:val="BFBFBF" w:themeColor="text2" w:themeShade="BF"/>
      <w:spacing w:val="5"/>
      <w:kern w:val="28"/>
      <w:sz w:val="52"/>
      <w:szCs w:val="52"/>
      <w:lang w:val="en-GB"/>
    </w:rPr>
  </w:style>
  <w:style w:type="paragraph" w:styleId="NoSpacing">
    <w:name w:val="No Spacing"/>
    <w:uiPriority w:val="1"/>
    <w:qFormat/>
    <w:rsid w:val="00B07160"/>
    <w:pPr>
      <w:spacing w:after="0" w:line="240" w:lineRule="auto"/>
      <w:jc w:val="both"/>
    </w:pPr>
    <w:rPr>
      <w:rFonts w:ascii="Calibri" w:hAnsi="Calibri"/>
      <w:lang w:val="en-GB"/>
    </w:rPr>
  </w:style>
  <w:style w:type="table" w:styleId="LightShading-Accent4">
    <w:name w:val="Light Shading Accent 4"/>
    <w:basedOn w:val="TableNormal"/>
    <w:uiPriority w:val="60"/>
    <w:rsid w:val="00E50C02"/>
    <w:pPr>
      <w:spacing w:after="0" w:line="240" w:lineRule="auto"/>
    </w:pPr>
    <w:rPr>
      <w:color w:val="2EACE7" w:themeColor="accent4" w:themeShade="BF"/>
    </w:rPr>
    <w:tblPr>
      <w:tblStyleRowBandSize w:val="1"/>
      <w:tblStyleColBandSize w:val="1"/>
      <w:tblBorders>
        <w:top w:val="single" w:sz="8" w:space="0" w:color="83CEF1" w:themeColor="accent4"/>
        <w:bottom w:val="single" w:sz="8" w:space="0" w:color="83CEF1" w:themeColor="accent4"/>
      </w:tblBorders>
    </w:tblPr>
    <w:tblStylePr w:type="fir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la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MediumShading1-Accent4">
    <w:name w:val="Medium Shading 1 Accent 4"/>
    <w:basedOn w:val="TableNormal"/>
    <w:uiPriority w:val="63"/>
    <w:rsid w:val="00E50C02"/>
    <w:pPr>
      <w:spacing w:after="0" w:line="240" w:lineRule="auto"/>
    </w:pPr>
    <w:tblPr>
      <w:tblStyleRowBandSize w:val="1"/>
      <w:tblStyleColBandSize w:val="1"/>
      <w:tbl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single" w:sz="8" w:space="0" w:color="A1D9F4" w:themeColor="accent4" w:themeTint="BF"/>
      </w:tblBorders>
    </w:tblPr>
    <w:tblStylePr w:type="firstRow">
      <w:pPr>
        <w:spacing w:before="0" w:after="0" w:line="240" w:lineRule="auto"/>
      </w:pPr>
      <w:rPr>
        <w:b/>
        <w:bCs/>
        <w:color w:val="FFFFFF" w:themeColor="background1"/>
      </w:rPr>
      <w:tblPr/>
      <w:tcPr>
        <w:tc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shd w:val="clear" w:color="auto" w:fill="83CEF1" w:themeFill="accent4"/>
      </w:tcPr>
    </w:tblStylePr>
    <w:tblStylePr w:type="lastRow">
      <w:pPr>
        <w:spacing w:before="0" w:after="0" w:line="240" w:lineRule="auto"/>
      </w:pPr>
      <w:rPr>
        <w:b/>
        <w:bCs/>
      </w:rPr>
      <w:tblPr/>
      <w:tcPr>
        <w:tcBorders>
          <w:top w:val="double" w:sz="6"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TOCHeading">
    <w:name w:val="TOC Heading"/>
    <w:basedOn w:val="Heading1"/>
    <w:next w:val="Normal"/>
    <w:uiPriority w:val="39"/>
    <w:unhideWhenUsed/>
    <w:qFormat/>
    <w:rsid w:val="006554F3"/>
    <w:pPr>
      <w:numPr>
        <w:numId w:val="0"/>
      </w:numPr>
      <w:jc w:val="left"/>
      <w:outlineLvl w:val="9"/>
    </w:pPr>
    <w:rPr>
      <w:lang w:val="de-DE" w:eastAsia="de-DE"/>
    </w:rPr>
  </w:style>
  <w:style w:type="paragraph" w:styleId="Subtitle">
    <w:name w:val="Subtitle"/>
    <w:basedOn w:val="Normal"/>
    <w:next w:val="Normal"/>
    <w:link w:val="SubtitleChar"/>
    <w:uiPriority w:val="11"/>
    <w:qFormat/>
    <w:rsid w:val="001D579D"/>
    <w:pPr>
      <w:numPr>
        <w:ilvl w:val="1"/>
      </w:numPr>
    </w:pPr>
    <w:rPr>
      <w:rFonts w:eastAsiaTheme="majorEastAsia" w:cstheme="majorBidi"/>
      <w:i/>
      <w:iCs/>
      <w:color w:val="2D416A" w:themeColor="accent1"/>
      <w:spacing w:val="15"/>
      <w:sz w:val="24"/>
      <w:szCs w:val="24"/>
    </w:rPr>
  </w:style>
  <w:style w:type="character" w:customStyle="1" w:styleId="SubtitleChar">
    <w:name w:val="Subtitle Char"/>
    <w:basedOn w:val="DefaultParagraphFont"/>
    <w:link w:val="Subtitle"/>
    <w:uiPriority w:val="11"/>
    <w:rsid w:val="001D579D"/>
    <w:rPr>
      <w:rFonts w:ascii="Calibri" w:eastAsiaTheme="majorEastAsia" w:hAnsi="Calibri" w:cstheme="majorBidi"/>
      <w:i/>
      <w:iCs/>
      <w:color w:val="2D416A" w:themeColor="accent1"/>
      <w:spacing w:val="15"/>
      <w:sz w:val="24"/>
      <w:szCs w:val="24"/>
      <w:lang w:val="en-GB"/>
    </w:rPr>
  </w:style>
  <w:style w:type="character" w:styleId="SubtleEmphasis">
    <w:name w:val="Subtle Emphasis"/>
    <w:basedOn w:val="DefaultParagraphFont"/>
    <w:uiPriority w:val="19"/>
    <w:qFormat/>
    <w:rsid w:val="001D579D"/>
    <w:rPr>
      <w:i/>
      <w:iCs/>
      <w:color w:val="919191" w:themeColor="text1" w:themeTint="7F"/>
    </w:rPr>
  </w:style>
  <w:style w:type="character" w:styleId="Emphasis">
    <w:name w:val="Emphasis"/>
    <w:basedOn w:val="DefaultParagraphFont"/>
    <w:uiPriority w:val="1"/>
    <w:qFormat/>
    <w:rsid w:val="001D579D"/>
    <w:rPr>
      <w:i/>
      <w:iCs/>
    </w:rPr>
  </w:style>
  <w:style w:type="character" w:styleId="IntenseEmphasis">
    <w:name w:val="Intense Emphasis"/>
    <w:basedOn w:val="DefaultParagraphFont"/>
    <w:uiPriority w:val="21"/>
    <w:qFormat/>
    <w:rsid w:val="001D579D"/>
    <w:rPr>
      <w:b/>
      <w:bCs/>
      <w:i/>
      <w:iCs/>
      <w:color w:val="2D416A" w:themeColor="accent1"/>
    </w:rPr>
  </w:style>
  <w:style w:type="character" w:styleId="Strong">
    <w:name w:val="Strong"/>
    <w:basedOn w:val="DefaultParagraphFont"/>
    <w:uiPriority w:val="22"/>
    <w:qFormat/>
    <w:rsid w:val="001D579D"/>
    <w:rPr>
      <w:b/>
      <w:bCs/>
    </w:rPr>
  </w:style>
  <w:style w:type="paragraph" w:styleId="Quote">
    <w:name w:val="Quote"/>
    <w:basedOn w:val="Normal"/>
    <w:next w:val="Normal"/>
    <w:link w:val="QuoteChar"/>
    <w:uiPriority w:val="29"/>
    <w:qFormat/>
    <w:rsid w:val="001D579D"/>
    <w:rPr>
      <w:i/>
      <w:iCs/>
      <w:color w:val="242424" w:themeColor="text1"/>
    </w:rPr>
  </w:style>
  <w:style w:type="character" w:customStyle="1" w:styleId="QuoteChar">
    <w:name w:val="Quote Char"/>
    <w:basedOn w:val="DefaultParagraphFont"/>
    <w:link w:val="Quote"/>
    <w:uiPriority w:val="29"/>
    <w:rsid w:val="001D579D"/>
    <w:rPr>
      <w:rFonts w:ascii="Calibri" w:hAnsi="Calibri"/>
      <w:i/>
      <w:iCs/>
      <w:color w:val="242424" w:themeColor="text1"/>
      <w:lang w:val="en-GB"/>
    </w:rPr>
  </w:style>
  <w:style w:type="paragraph" w:styleId="IntenseQuote">
    <w:name w:val="Intense Quote"/>
    <w:basedOn w:val="Normal"/>
    <w:next w:val="Normal"/>
    <w:link w:val="IntenseQuoteChar"/>
    <w:uiPriority w:val="30"/>
    <w:qFormat/>
    <w:rsid w:val="001D579D"/>
    <w:pPr>
      <w:pBdr>
        <w:bottom w:val="single" w:sz="4" w:space="4" w:color="2D416A" w:themeColor="accent1"/>
      </w:pBdr>
      <w:spacing w:before="200" w:after="280"/>
      <w:ind w:left="936" w:right="936"/>
    </w:pPr>
    <w:rPr>
      <w:b/>
      <w:bCs/>
      <w:i/>
      <w:iCs/>
      <w:color w:val="2D416A" w:themeColor="accent1"/>
    </w:rPr>
  </w:style>
  <w:style w:type="character" w:customStyle="1" w:styleId="IntenseQuoteChar">
    <w:name w:val="Intense Quote Char"/>
    <w:basedOn w:val="DefaultParagraphFont"/>
    <w:link w:val="IntenseQuote"/>
    <w:uiPriority w:val="30"/>
    <w:rsid w:val="001D579D"/>
    <w:rPr>
      <w:rFonts w:ascii="Calibri" w:hAnsi="Calibri"/>
      <w:b/>
      <w:bCs/>
      <w:i/>
      <w:iCs/>
      <w:color w:val="2D416A" w:themeColor="accent1"/>
      <w:lang w:val="en-GB"/>
    </w:rPr>
  </w:style>
  <w:style w:type="character" w:styleId="SubtleReference">
    <w:name w:val="Subtle Reference"/>
    <w:basedOn w:val="DefaultParagraphFont"/>
    <w:uiPriority w:val="31"/>
    <w:qFormat/>
    <w:rsid w:val="001D579D"/>
    <w:rPr>
      <w:smallCaps/>
      <w:color w:val="0C71A2" w:themeColor="accent2"/>
      <w:u w:val="single"/>
    </w:rPr>
  </w:style>
  <w:style w:type="character" w:styleId="IntenseReference">
    <w:name w:val="Intense Reference"/>
    <w:basedOn w:val="DefaultParagraphFont"/>
    <w:uiPriority w:val="32"/>
    <w:qFormat/>
    <w:rsid w:val="001D579D"/>
    <w:rPr>
      <w:b/>
      <w:bCs/>
      <w:smallCaps/>
      <w:color w:val="0C71A2" w:themeColor="accent2"/>
      <w:spacing w:val="5"/>
      <w:u w:val="single"/>
    </w:rPr>
  </w:style>
  <w:style w:type="paragraph" w:styleId="ListParagraph">
    <w:name w:val="List Paragraph"/>
    <w:aliases w:val="Task Body,Viñetas (Inicio Parrafo),3 Txt tabla,Zerrenda-paragrafoa,NumberedList,Normal bullet 2,Bullet list,Numbered List,List Paragraph1,1st level - Bullet List Paragraph,Lettre d'introduction,Numbered paragraph 1,Paragraphe de liste1"/>
    <w:basedOn w:val="Normal"/>
    <w:link w:val="ListParagraphChar"/>
    <w:uiPriority w:val="34"/>
    <w:qFormat/>
    <w:rsid w:val="001D579D"/>
    <w:pPr>
      <w:ind w:left="720"/>
      <w:contextualSpacing/>
    </w:pPr>
  </w:style>
  <w:style w:type="paragraph" w:styleId="Bibliography">
    <w:name w:val="Bibliography"/>
    <w:basedOn w:val="Normal"/>
    <w:next w:val="Normal"/>
    <w:uiPriority w:val="37"/>
    <w:unhideWhenUsed/>
    <w:rsid w:val="001D579D"/>
  </w:style>
  <w:style w:type="paragraph" w:styleId="TableofFigures">
    <w:name w:val="table of figures"/>
    <w:basedOn w:val="Normal"/>
    <w:next w:val="Normal"/>
    <w:uiPriority w:val="99"/>
    <w:unhideWhenUsed/>
    <w:rsid w:val="008165C7"/>
    <w:pPr>
      <w:tabs>
        <w:tab w:val="left" w:pos="442"/>
        <w:tab w:val="right" w:pos="9911"/>
      </w:tabs>
      <w:spacing w:after="0"/>
      <w:ind w:left="221"/>
    </w:pPr>
    <w:rPr>
      <w:noProof/>
      <w:color w:val="2D416A" w:themeColor="accent1"/>
    </w:rPr>
  </w:style>
  <w:style w:type="paragraph" w:styleId="EndnoteText">
    <w:name w:val="endnote text"/>
    <w:basedOn w:val="Normal"/>
    <w:link w:val="EndnoteTextChar"/>
    <w:uiPriority w:val="99"/>
    <w:semiHidden/>
    <w:unhideWhenUsed/>
    <w:rsid w:val="005F70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F709C"/>
    <w:rPr>
      <w:rFonts w:ascii="Calibri" w:hAnsi="Calibri"/>
      <w:sz w:val="20"/>
      <w:szCs w:val="20"/>
      <w:lang w:val="en-GB"/>
    </w:rPr>
  </w:style>
  <w:style w:type="paragraph" w:styleId="ListBullet">
    <w:name w:val="List Bullet"/>
    <w:basedOn w:val="Normal"/>
    <w:uiPriority w:val="99"/>
    <w:unhideWhenUsed/>
    <w:rsid w:val="00646001"/>
    <w:pPr>
      <w:contextualSpacing/>
    </w:pPr>
  </w:style>
  <w:style w:type="paragraph" w:styleId="ListBullet2">
    <w:name w:val="List Bullet 2"/>
    <w:basedOn w:val="Normal"/>
    <w:uiPriority w:val="99"/>
    <w:unhideWhenUsed/>
    <w:rsid w:val="00646001"/>
    <w:pPr>
      <w:numPr>
        <w:numId w:val="2"/>
      </w:numPr>
      <w:contextualSpacing/>
    </w:pPr>
  </w:style>
  <w:style w:type="table" w:styleId="LightGrid-Accent4">
    <w:name w:val="Light Grid Accent 4"/>
    <w:basedOn w:val="TableNormal"/>
    <w:uiPriority w:val="62"/>
    <w:rsid w:val="00CE0D69"/>
    <w:pPr>
      <w:spacing w:after="0" w:line="240" w:lineRule="auto"/>
    </w:pPr>
    <w:tblPr>
      <w:tblStyleRowBandSize w:val="1"/>
      <w:tblStyleColBandSize w:val="1"/>
      <w:tblBorders>
        <w:top w:val="single" w:sz="8" w:space="0" w:color="83CEF1" w:themeColor="accent4"/>
        <w:left w:val="single" w:sz="8" w:space="0" w:color="83CEF1" w:themeColor="accent4"/>
        <w:bottom w:val="single" w:sz="8" w:space="0" w:color="83CEF1" w:themeColor="accent4"/>
        <w:right w:val="single" w:sz="8" w:space="0" w:color="83CEF1" w:themeColor="accent4"/>
        <w:insideH w:val="single" w:sz="8" w:space="0" w:color="83CEF1" w:themeColor="accent4"/>
        <w:insideV w:val="single" w:sz="8" w:space="0" w:color="83CEF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18" w:space="0" w:color="83CEF1" w:themeColor="accent4"/>
          <w:right w:val="single" w:sz="8" w:space="0" w:color="83CEF1" w:themeColor="accent4"/>
          <w:insideH w:val="nil"/>
          <w:insideV w:val="single" w:sz="8" w:space="0" w:color="83CEF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CEF1" w:themeColor="accent4"/>
          <w:left w:val="single" w:sz="8" w:space="0" w:color="83CEF1" w:themeColor="accent4"/>
          <w:bottom w:val="single" w:sz="8" w:space="0" w:color="83CEF1" w:themeColor="accent4"/>
          <w:right w:val="single" w:sz="8" w:space="0" w:color="83CEF1" w:themeColor="accent4"/>
          <w:insideH w:val="nil"/>
          <w:insideV w:val="single" w:sz="8" w:space="0" w:color="83CEF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tcPr>
    </w:tblStylePr>
    <w:tblStylePr w:type="band1Vert">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shd w:val="clear" w:color="auto" w:fill="E0F2FB" w:themeFill="accent4" w:themeFillTint="3F"/>
      </w:tcPr>
    </w:tblStylePr>
    <w:tblStylePr w:type="band1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shd w:val="clear" w:color="auto" w:fill="E0F2FB" w:themeFill="accent4" w:themeFillTint="3F"/>
      </w:tcPr>
    </w:tblStylePr>
    <w:tblStylePr w:type="band2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tcPr>
    </w:tblStylePr>
  </w:style>
  <w:style w:type="table" w:styleId="LightGrid-Accent3">
    <w:name w:val="Light Grid Accent 3"/>
    <w:basedOn w:val="TableNormal"/>
    <w:uiPriority w:val="62"/>
    <w:rsid w:val="00CE0D69"/>
    <w:pPr>
      <w:spacing w:after="0" w:line="240" w:lineRule="auto"/>
    </w:pPr>
    <w:tblPr>
      <w:tblStyleRowBandSize w:val="1"/>
      <w:tblStyleColBandSize w:val="1"/>
      <w:tblBorders>
        <w:top w:val="single" w:sz="8" w:space="0" w:color="E5774E" w:themeColor="accent3"/>
        <w:left w:val="single" w:sz="8" w:space="0" w:color="E5774E" w:themeColor="accent3"/>
        <w:bottom w:val="single" w:sz="8" w:space="0" w:color="E5774E" w:themeColor="accent3"/>
        <w:right w:val="single" w:sz="8" w:space="0" w:color="E5774E" w:themeColor="accent3"/>
        <w:insideH w:val="single" w:sz="8" w:space="0" w:color="E5774E" w:themeColor="accent3"/>
        <w:insideV w:val="single" w:sz="8" w:space="0" w:color="E577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18" w:space="0" w:color="E5774E" w:themeColor="accent3"/>
          <w:right w:val="single" w:sz="8" w:space="0" w:color="E5774E" w:themeColor="accent3"/>
          <w:insideH w:val="nil"/>
          <w:insideV w:val="single" w:sz="8" w:space="0" w:color="E577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74E" w:themeColor="accent3"/>
          <w:left w:val="single" w:sz="8" w:space="0" w:color="E5774E" w:themeColor="accent3"/>
          <w:bottom w:val="single" w:sz="8" w:space="0" w:color="E5774E" w:themeColor="accent3"/>
          <w:right w:val="single" w:sz="8" w:space="0" w:color="E5774E" w:themeColor="accent3"/>
          <w:insideH w:val="nil"/>
          <w:insideV w:val="single" w:sz="8" w:space="0" w:color="E577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tcPr>
    </w:tblStylePr>
    <w:tblStylePr w:type="band1Vert">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shd w:val="clear" w:color="auto" w:fill="F8DDD3" w:themeFill="accent3" w:themeFillTint="3F"/>
      </w:tcPr>
    </w:tblStylePr>
    <w:tblStylePr w:type="band1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shd w:val="clear" w:color="auto" w:fill="F8DDD3" w:themeFill="accent3" w:themeFillTint="3F"/>
      </w:tcPr>
    </w:tblStylePr>
    <w:tblStylePr w:type="band2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tcPr>
    </w:tblStylePr>
  </w:style>
  <w:style w:type="table" w:styleId="LightList-Accent6">
    <w:name w:val="Light List Accent 6"/>
    <w:basedOn w:val="TableNormal"/>
    <w:uiPriority w:val="61"/>
    <w:rsid w:val="00CE0D69"/>
    <w:pPr>
      <w:spacing w:after="0" w:line="240" w:lineRule="auto"/>
    </w:pPr>
    <w:tblPr>
      <w:tblStyleRowBandSize w:val="1"/>
      <w:tblStyleColBandSize w:val="1"/>
      <w:tblBorders>
        <w:top w:val="single" w:sz="8" w:space="0" w:color="FECA48" w:themeColor="accent6"/>
        <w:left w:val="single" w:sz="8" w:space="0" w:color="FECA48" w:themeColor="accent6"/>
        <w:bottom w:val="single" w:sz="8" w:space="0" w:color="FECA48" w:themeColor="accent6"/>
        <w:right w:val="single" w:sz="8" w:space="0" w:color="FECA48" w:themeColor="accent6"/>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sz="6" w:space="0" w:color="FECA48" w:themeColor="accent6"/>
          <w:left w:val="single" w:sz="8" w:space="0" w:color="FECA48" w:themeColor="accent6"/>
          <w:bottom w:val="single" w:sz="8" w:space="0" w:color="FECA48" w:themeColor="accent6"/>
          <w:right w:val="single" w:sz="8" w:space="0" w:color="FECA48" w:themeColor="accent6"/>
        </w:tcBorders>
      </w:tcPr>
    </w:tblStylePr>
    <w:tblStylePr w:type="firstCol">
      <w:rPr>
        <w:b/>
        <w:bCs/>
      </w:rPr>
    </w:tblStylePr>
    <w:tblStylePr w:type="lastCol">
      <w:rPr>
        <w:b/>
        <w:bCs/>
      </w:rPr>
    </w:tblStylePr>
    <w:tblStylePr w:type="band1Vert">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tblStylePr w:type="band1Horz">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style>
  <w:style w:type="paragraph" w:customStyle="1" w:styleId="Code-ListingCaption">
    <w:name w:val="Code-Listing_Caption"/>
    <w:basedOn w:val="Caption"/>
    <w:next w:val="Normal"/>
    <w:link w:val="Code-ListingCaptionZchn"/>
    <w:uiPriority w:val="99"/>
    <w:qFormat/>
    <w:rsid w:val="00756E0A"/>
    <w:pPr>
      <w:spacing w:before="200" w:after="480"/>
      <w:contextualSpacing/>
    </w:pPr>
    <w:rPr>
      <w:rFonts w:asciiTheme="minorHAnsi" w:hAnsiTheme="minorHAnsi"/>
      <w:color w:val="auto"/>
      <w:sz w:val="20"/>
      <w:lang w:val="de-DE"/>
    </w:rPr>
  </w:style>
  <w:style w:type="character" w:customStyle="1" w:styleId="Code-ListingCaptionZchn">
    <w:name w:val="Code-Listing_Caption Zchn"/>
    <w:basedOn w:val="DefaultParagraphFont"/>
    <w:link w:val="Code-ListingCaption"/>
    <w:uiPriority w:val="99"/>
    <w:rsid w:val="00756E0A"/>
    <w:rPr>
      <w:b/>
      <w:bCs/>
      <w:sz w:val="20"/>
      <w:szCs w:val="18"/>
      <w:lang w:val="de-DE"/>
    </w:rPr>
  </w:style>
  <w:style w:type="paragraph" w:customStyle="1" w:styleId="Code-Listing">
    <w:name w:val="Code-Listing"/>
    <w:basedOn w:val="Normal"/>
    <w:link w:val="Code-ListingZchn"/>
    <w:uiPriority w:val="99"/>
    <w:qFormat/>
    <w:rsid w:val="00756E0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customStyle="1" w:styleId="Code-ListingZchn">
    <w:name w:val="Code-Listing Zchn"/>
    <w:basedOn w:val="DefaultParagraphFont"/>
    <w:link w:val="Code-Listing"/>
    <w:uiPriority w:val="99"/>
    <w:rsid w:val="00756E0A"/>
    <w:rPr>
      <w:rFonts w:ascii="Consolas" w:hAnsi="Consolas" w:cs="Courier New"/>
      <w:noProof/>
      <w:color w:val="000000"/>
      <w:sz w:val="16"/>
      <w:lang w:val="en-US"/>
    </w:rPr>
  </w:style>
  <w:style w:type="paragraph" w:customStyle="1" w:styleId="NormalText">
    <w:name w:val="Normal Text"/>
    <w:basedOn w:val="NoSpacing"/>
    <w:link w:val="NormalTextChar"/>
    <w:qFormat/>
    <w:rsid w:val="00D14A4F"/>
    <w:pPr>
      <w:spacing w:after="120" w:line="360" w:lineRule="auto"/>
    </w:pPr>
    <w:rPr>
      <w:rFonts w:ascii="Times New Roman" w:hAnsi="Times New Roman" w:cs="Times New Roman"/>
      <w:sz w:val="24"/>
      <w:szCs w:val="16"/>
      <w:lang w:val="de-DE"/>
    </w:rPr>
  </w:style>
  <w:style w:type="character" w:customStyle="1" w:styleId="NormalTextChar">
    <w:name w:val="Normal Text Char"/>
    <w:basedOn w:val="DefaultParagraphFont"/>
    <w:link w:val="NormalText"/>
    <w:rsid w:val="00D14A4F"/>
    <w:rPr>
      <w:rFonts w:ascii="Times New Roman" w:hAnsi="Times New Roman" w:cs="Times New Roman"/>
      <w:sz w:val="24"/>
      <w:szCs w:val="16"/>
      <w:lang w:val="de-DE"/>
    </w:rPr>
  </w:style>
  <w:style w:type="paragraph" w:styleId="Index2">
    <w:name w:val="index 2"/>
    <w:basedOn w:val="Normal"/>
    <w:next w:val="Normal"/>
    <w:autoRedefine/>
    <w:uiPriority w:val="99"/>
    <w:unhideWhenUsed/>
    <w:rsid w:val="00480BE5"/>
    <w:pPr>
      <w:tabs>
        <w:tab w:val="right" w:pos="9912"/>
      </w:tabs>
      <w:spacing w:after="0" w:line="240" w:lineRule="auto"/>
      <w:ind w:left="442"/>
    </w:pPr>
    <w:rPr>
      <w:noProof/>
    </w:rPr>
  </w:style>
  <w:style w:type="paragraph" w:styleId="Index1">
    <w:name w:val="index 1"/>
    <w:basedOn w:val="Normal"/>
    <w:next w:val="Normal"/>
    <w:autoRedefine/>
    <w:uiPriority w:val="99"/>
    <w:unhideWhenUsed/>
    <w:rsid w:val="004B17DF"/>
    <w:pPr>
      <w:tabs>
        <w:tab w:val="right" w:pos="9912"/>
      </w:tabs>
      <w:spacing w:after="0" w:line="240" w:lineRule="auto"/>
      <w:ind w:left="2410" w:hanging="2410"/>
    </w:pPr>
    <w:rPr>
      <w:noProof/>
    </w:rPr>
  </w:style>
  <w:style w:type="paragraph" w:styleId="Index3">
    <w:name w:val="index 3"/>
    <w:basedOn w:val="Normal"/>
    <w:next w:val="Normal"/>
    <w:autoRedefine/>
    <w:uiPriority w:val="99"/>
    <w:unhideWhenUsed/>
    <w:rsid w:val="00480BE5"/>
    <w:pPr>
      <w:spacing w:after="0" w:line="240" w:lineRule="auto"/>
      <w:ind w:left="660" w:hanging="220"/>
    </w:pPr>
  </w:style>
  <w:style w:type="paragraph" w:customStyle="1" w:styleId="reference">
    <w:name w:val="reference"/>
    <w:basedOn w:val="Normal"/>
    <w:next w:val="Normal"/>
    <w:rsid w:val="00E57270"/>
    <w:pPr>
      <w:suppressAutoHyphens/>
      <w:autoSpaceDE w:val="0"/>
      <w:autoSpaceDN w:val="0"/>
      <w:spacing w:after="60" w:line="240" w:lineRule="auto"/>
      <w:textAlignment w:val="baseline"/>
    </w:pPr>
    <w:rPr>
      <w:rFonts w:ascii="Arial" w:eastAsia="Times New Roman" w:hAnsi="Arial" w:cs="Times New Roman"/>
      <w:lang w:val="de-DE" w:eastAsia="de-DE"/>
    </w:rPr>
  </w:style>
  <w:style w:type="table" w:customStyle="1" w:styleId="LightList-Accent11">
    <w:name w:val="Light List - Accent 11"/>
    <w:basedOn w:val="TableNormal"/>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olorfulShading-Accent2">
    <w:name w:val="Colorful Shading Accent 2"/>
    <w:basedOn w:val="TableNormal"/>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sz="24" w:space="0" w:color="0C71A2" w:themeColor="accent2"/>
        <w:left w:val="single" w:sz="4" w:space="0" w:color="0C71A2" w:themeColor="accent2"/>
        <w:bottom w:val="single" w:sz="4" w:space="0" w:color="0C71A2" w:themeColor="accent2"/>
        <w:right w:val="single" w:sz="4" w:space="0" w:color="0C71A2" w:themeColor="accent2"/>
        <w:insideH w:val="single" w:sz="4" w:space="0" w:color="FFFFFF" w:themeColor="background1"/>
        <w:insideV w:val="single" w:sz="4" w:space="0" w:color="FFFFFF" w:themeColor="background1"/>
      </w:tblBorders>
    </w:tblPr>
    <w:tcPr>
      <w:shd w:val="clear" w:color="auto" w:fill="E0F3FC" w:themeFill="accent2"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sz="4" w:space="0" w:color="074361" w:themeColor="accent2" w:themeShade="99"/>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customStyle="1" w:styleId="ListParagraphChar">
    <w:name w:val="List Paragraph Char"/>
    <w:aliases w:val="Task Body Char,Viñetas (Inicio Parrafo) Char,3 Txt tabla Char,Zerrenda-paragrafoa Char,NumberedList Char,Normal bullet 2 Char,Bullet list Char,Numbered List Char,List Paragraph1 Char,1st level - Bullet List Paragraph Char"/>
    <w:basedOn w:val="DefaultParagraphFont"/>
    <w:link w:val="ListParagraph"/>
    <w:uiPriority w:val="34"/>
    <w:locked/>
    <w:rsid w:val="003C54AE"/>
    <w:rPr>
      <w:rFonts w:ascii="Calibri" w:hAnsi="Calibri"/>
      <w:lang w:val="en-GB"/>
    </w:rPr>
  </w:style>
  <w:style w:type="paragraph" w:styleId="PlainText">
    <w:name w:val="Plain Text"/>
    <w:basedOn w:val="Normal"/>
    <w:link w:val="PlainTextChar"/>
    <w:uiPriority w:val="99"/>
    <w:unhideWhenUsed/>
    <w:rsid w:val="003C54AE"/>
    <w:pPr>
      <w:spacing w:after="0" w:line="240" w:lineRule="auto"/>
      <w:jc w:val="left"/>
    </w:pPr>
    <w:rPr>
      <w:szCs w:val="21"/>
      <w:lang w:val="de-DE"/>
    </w:rPr>
  </w:style>
  <w:style w:type="character" w:customStyle="1" w:styleId="PlainTextChar">
    <w:name w:val="Plain Text Char"/>
    <w:basedOn w:val="DefaultParagraphFont"/>
    <w:link w:val="PlainText"/>
    <w:uiPriority w:val="99"/>
    <w:rsid w:val="003C54AE"/>
    <w:rPr>
      <w:rFonts w:ascii="Calibri" w:hAnsi="Calibri"/>
      <w:szCs w:val="21"/>
      <w:lang w:val="de-DE"/>
    </w:rPr>
  </w:style>
  <w:style w:type="table" w:customStyle="1" w:styleId="Grigliatabella1">
    <w:name w:val="Griglia tabella1"/>
    <w:basedOn w:val="TableNormal"/>
    <w:next w:val="TableGrid"/>
    <w:rsid w:val="0099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1">
    <w:name w:val="Menzione1"/>
    <w:basedOn w:val="DefaultParagraphFont"/>
    <w:uiPriority w:val="99"/>
    <w:semiHidden/>
    <w:unhideWhenUsed/>
    <w:rsid w:val="005B40D9"/>
    <w:rPr>
      <w:color w:val="2B579A"/>
      <w:shd w:val="clear" w:color="auto" w:fill="E6E6E6"/>
    </w:rPr>
  </w:style>
  <w:style w:type="character" w:customStyle="1" w:styleId="CaptionChar">
    <w:name w:val="Caption Char"/>
    <w:aliases w:val="Centered Char,Labelling Char,TF Char,legend1 Char,Caption Char Char Char1 Char,Caption Char Char Char Char Char Char Char1 Char,Caption Char Char Char Char Char Char Char Char Char Char Char Char1 Char,Caption21 Char,legend Char,label Char"/>
    <w:link w:val="Caption"/>
    <w:uiPriority w:val="35"/>
    <w:locked/>
    <w:rsid w:val="00FA3B7A"/>
    <w:rPr>
      <w:rFonts w:ascii="Calibri" w:hAnsi="Calibri"/>
      <w:b/>
      <w:bCs/>
      <w:color w:val="2D416A" w:themeColor="accent1"/>
      <w:sz w:val="18"/>
      <w:szCs w:val="18"/>
      <w:lang w:val="en-GB"/>
    </w:rPr>
  </w:style>
  <w:style w:type="character" w:customStyle="1" w:styleId="Menzionenonrisolta1">
    <w:name w:val="Menzione non risolta1"/>
    <w:basedOn w:val="DefaultParagraphFont"/>
    <w:uiPriority w:val="99"/>
    <w:semiHidden/>
    <w:unhideWhenUsed/>
    <w:rsid w:val="003E68AA"/>
    <w:rPr>
      <w:color w:val="808080"/>
      <w:shd w:val="clear" w:color="auto" w:fill="E6E6E6"/>
    </w:rPr>
  </w:style>
  <w:style w:type="table" w:customStyle="1" w:styleId="Grigliatabella2">
    <w:name w:val="Griglia tabella2"/>
    <w:basedOn w:val="TableNormal"/>
    <w:next w:val="TableGrid"/>
    <w:uiPriority w:val="59"/>
    <w:rsid w:val="002F3E8B"/>
    <w:pPr>
      <w:spacing w:after="0" w:line="240" w:lineRule="auto"/>
    </w:pPr>
    <w:rPr>
      <w:rFonts w:ascii="Calibri" w:eastAsia="Calibri" w:hAnsi="Calibri" w:cs="Times New Roman"/>
      <w:sz w:val="20"/>
      <w:szCs w:val="20"/>
      <w:lang w:val="en-GB"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fondoacolori-Colore11">
    <w:name w:val="Sfondo a colori - Colore 11"/>
    <w:basedOn w:val="TableNormal"/>
    <w:next w:val="ColorfulShading-Accent1"/>
    <w:uiPriority w:val="71"/>
    <w:rsid w:val="00BD4F6E"/>
    <w:pPr>
      <w:spacing w:after="0" w:line="240" w:lineRule="auto"/>
    </w:pPr>
    <w:rPr>
      <w:color w:val="000000"/>
      <w:lang w:val="en-I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BD4F6E"/>
    <w:pPr>
      <w:spacing w:after="0" w:line="240" w:lineRule="auto"/>
    </w:pPr>
    <w:rPr>
      <w:color w:val="242424" w:themeColor="text1"/>
    </w:rPr>
    <w:tblPr>
      <w:tblStyleRowBandSize w:val="1"/>
      <w:tblStyleColBandSize w:val="1"/>
      <w:tblBorders>
        <w:top w:val="single" w:sz="24" w:space="0" w:color="0C71A2" w:themeColor="accent2"/>
        <w:left w:val="single" w:sz="4" w:space="0" w:color="2D416A" w:themeColor="accent1"/>
        <w:bottom w:val="single" w:sz="4" w:space="0" w:color="2D416A" w:themeColor="accent1"/>
        <w:right w:val="single" w:sz="4" w:space="0" w:color="2D416A" w:themeColor="accent1"/>
        <w:insideH w:val="single" w:sz="4" w:space="0" w:color="FFFFFF" w:themeColor="background1"/>
        <w:insideV w:val="single" w:sz="4" w:space="0" w:color="FFFFFF" w:themeColor="background1"/>
      </w:tblBorders>
    </w:tblPr>
    <w:tcPr>
      <w:shd w:val="clear" w:color="auto" w:fill="E6EAF4" w:themeFill="accent1"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sz="4" w:space="0" w:color="1B263F" w:themeColor="accent1" w:themeShade="99"/>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customStyle="1" w:styleId="StandardText">
    <w:name w:val="Standard Text"/>
    <w:basedOn w:val="Normal"/>
    <w:link w:val="StandardTextTegn"/>
    <w:autoRedefine/>
    <w:rsid w:val="004E0D91"/>
    <w:pPr>
      <w:autoSpaceDE w:val="0"/>
      <w:autoSpaceDN w:val="0"/>
      <w:adjustRightInd w:val="0"/>
      <w:spacing w:after="0" w:line="240" w:lineRule="auto"/>
      <w:jc w:val="center"/>
    </w:pPr>
    <w:rPr>
      <w:rFonts w:asciiTheme="minorHAnsi" w:eastAsia="SimSun" w:hAnsiTheme="minorHAnsi" w:cs="Arial"/>
      <w:noProof/>
      <w:spacing w:val="-3"/>
      <w:lang w:eastAsia="de-DE"/>
    </w:rPr>
  </w:style>
  <w:style w:type="character" w:customStyle="1" w:styleId="StandardTextTegn">
    <w:name w:val="Standard Text Tegn"/>
    <w:link w:val="StandardText"/>
    <w:rsid w:val="004E0D91"/>
    <w:rPr>
      <w:rFonts w:eastAsia="SimSun" w:cs="Arial"/>
      <w:noProof/>
      <w:spacing w:val="-3"/>
      <w:lang w:val="en-GB" w:eastAsia="de-DE"/>
    </w:rPr>
  </w:style>
  <w:style w:type="paragraph" w:customStyle="1" w:styleId="box">
    <w:name w:val="box"/>
    <w:basedOn w:val="Normal"/>
    <w:rsid w:val="00536152"/>
    <w:pPr>
      <w:spacing w:before="120" w:after="120" w:line="240" w:lineRule="auto"/>
    </w:pPr>
    <w:rPr>
      <w:rFonts w:ascii="Times New Roman" w:eastAsia="Times New Roman" w:hAnsi="Times New Roman" w:cs="Times New Roman"/>
      <w:sz w:val="32"/>
      <w:szCs w:val="20"/>
      <w:lang w:val="it-IT" w:eastAsia="it-IT"/>
    </w:rPr>
  </w:style>
  <w:style w:type="character" w:styleId="CommentReference">
    <w:name w:val="annotation reference"/>
    <w:basedOn w:val="DefaultParagraphFont"/>
    <w:uiPriority w:val="99"/>
    <w:rsid w:val="00EB49D5"/>
    <w:rPr>
      <w:rFonts w:cs="Times New Roman"/>
      <w:sz w:val="16"/>
    </w:rPr>
  </w:style>
  <w:style w:type="paragraph" w:styleId="CommentText">
    <w:name w:val="annotation text"/>
    <w:basedOn w:val="Normal"/>
    <w:link w:val="CommentTextChar"/>
    <w:uiPriority w:val="99"/>
    <w:rsid w:val="00EB49D5"/>
    <w:pPr>
      <w:spacing w:after="0" w:line="240" w:lineRule="auto"/>
      <w:jc w:val="left"/>
    </w:pPr>
    <w:rPr>
      <w:rFonts w:ascii="Times New Roman" w:eastAsia="Times New Roman" w:hAnsi="Times New Roman" w:cs="Times New Roman"/>
      <w:sz w:val="20"/>
      <w:szCs w:val="20"/>
      <w:lang w:val="it-IT" w:eastAsia="it-IT"/>
    </w:rPr>
  </w:style>
  <w:style w:type="character" w:customStyle="1" w:styleId="CommentTextChar">
    <w:name w:val="Comment Text Char"/>
    <w:basedOn w:val="DefaultParagraphFont"/>
    <w:link w:val="CommentText"/>
    <w:uiPriority w:val="99"/>
    <w:rsid w:val="00EB49D5"/>
    <w:rPr>
      <w:rFonts w:ascii="Times New Roman" w:eastAsia="Times New Roman" w:hAnsi="Times New Roman" w:cs="Times New Roman"/>
      <w:sz w:val="20"/>
      <w:szCs w:val="20"/>
      <w:lang w:val="it-IT" w:eastAsia="it-IT"/>
    </w:rPr>
  </w:style>
  <w:style w:type="paragraph" w:customStyle="1" w:styleId="EUNormal">
    <w:name w:val="EUNormal"/>
    <w:basedOn w:val="Normal"/>
    <w:rsid w:val="00EB49D5"/>
    <w:pPr>
      <w:spacing w:after="120" w:line="240" w:lineRule="auto"/>
    </w:pPr>
    <w:rPr>
      <w:rFonts w:eastAsia="MS Mincho" w:cs="Times New Roman"/>
      <w:szCs w:val="20"/>
      <w:lang w:val="it-IT"/>
    </w:rPr>
  </w:style>
  <w:style w:type="paragraph" w:styleId="CommentSubject">
    <w:name w:val="annotation subject"/>
    <w:basedOn w:val="CommentText"/>
    <w:next w:val="CommentText"/>
    <w:link w:val="CommentSubjectChar"/>
    <w:uiPriority w:val="99"/>
    <w:semiHidden/>
    <w:unhideWhenUsed/>
    <w:rsid w:val="002921E9"/>
    <w:pPr>
      <w:spacing w:after="200"/>
      <w:jc w:val="both"/>
    </w:pPr>
    <w:rPr>
      <w:rFonts w:ascii="Calibri" w:eastAsiaTheme="minorHAnsi" w:hAnsi="Calibri" w:cstheme="minorBidi"/>
      <w:b/>
      <w:bCs/>
      <w:lang w:val="en-GB" w:eastAsia="en-US"/>
    </w:rPr>
  </w:style>
  <w:style w:type="character" w:customStyle="1" w:styleId="CommentSubjectChar">
    <w:name w:val="Comment Subject Char"/>
    <w:basedOn w:val="CommentTextChar"/>
    <w:link w:val="CommentSubject"/>
    <w:uiPriority w:val="99"/>
    <w:semiHidden/>
    <w:rsid w:val="002921E9"/>
    <w:rPr>
      <w:rFonts w:ascii="Calibri" w:eastAsia="Times New Roman" w:hAnsi="Calibri" w:cs="Times New Roman"/>
      <w:b/>
      <w:bCs/>
      <w:sz w:val="20"/>
      <w:szCs w:val="20"/>
      <w:lang w:val="en-GB" w:eastAsia="it-IT"/>
    </w:rPr>
  </w:style>
  <w:style w:type="paragraph" w:customStyle="1" w:styleId="Default">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UnresolvedMention">
    <w:name w:val="Unresolved Mention"/>
    <w:basedOn w:val="DefaultParagraphFont"/>
    <w:uiPriority w:val="99"/>
    <w:semiHidden/>
    <w:unhideWhenUsed/>
    <w:rsid w:val="00621839"/>
    <w:rPr>
      <w:color w:val="605E5C"/>
      <w:shd w:val="clear" w:color="auto" w:fill="E1DFDD"/>
    </w:rPr>
  </w:style>
  <w:style w:type="character" w:styleId="FollowedHyperlink">
    <w:name w:val="FollowedHyperlink"/>
    <w:basedOn w:val="DefaultParagraphFont"/>
    <w:uiPriority w:val="99"/>
    <w:semiHidden/>
    <w:unhideWhenUsed/>
    <w:rsid w:val="001F27F3"/>
    <w:rPr>
      <w:color w:val="0C0C0C" w:themeColor="followedHyperlink"/>
      <w:u w:val="single"/>
    </w:rPr>
  </w:style>
  <w:style w:type="paragraph" w:styleId="Revision">
    <w:name w:val="Revision"/>
    <w:hidden/>
    <w:uiPriority w:val="99"/>
    <w:semiHidden/>
    <w:rsid w:val="004F70A8"/>
    <w:pPr>
      <w:spacing w:after="0" w:line="240" w:lineRule="auto"/>
    </w:pPr>
    <w:rPr>
      <w:rFonts w:ascii="Calibri" w:hAnsi="Calibri"/>
      <w:lang w:val="en-GB"/>
    </w:rPr>
  </w:style>
  <w:style w:type="table" w:styleId="GridTable4-Accent5">
    <w:name w:val="Grid Table 4 Accent 5"/>
    <w:basedOn w:val="TableNormal"/>
    <w:uiPriority w:val="49"/>
    <w:rsid w:val="00A346C7"/>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shd w:val="clear" w:color="auto" w:fill="2C3687"/>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PlaceholderText">
    <w:name w:val="Placeholder Text"/>
    <w:basedOn w:val="DefaultParagraphFont"/>
    <w:uiPriority w:val="99"/>
    <w:semiHidden/>
    <w:rsid w:val="00A346C7"/>
    <w:rPr>
      <w:color w:val="808080"/>
    </w:rPr>
  </w:style>
  <w:style w:type="table" w:styleId="GridTable4-Accent3">
    <w:name w:val="Grid Table 4 Accent 3"/>
    <w:basedOn w:val="TableNormal"/>
    <w:uiPriority w:val="49"/>
    <w:rsid w:val="00925C96"/>
    <w:pPr>
      <w:spacing w:after="0" w:line="240" w:lineRule="auto"/>
    </w:pPr>
    <w:tblPr>
      <w:tblStyleRowBandSize w:val="1"/>
      <w:tblStyleColBandSize w:val="1"/>
      <w:tblBorders>
        <w:top w:val="single" w:sz="4" w:space="0" w:color="EFAD94" w:themeColor="accent3" w:themeTint="99"/>
        <w:left w:val="single" w:sz="4" w:space="0" w:color="EFAD94" w:themeColor="accent3" w:themeTint="99"/>
        <w:bottom w:val="single" w:sz="4" w:space="0" w:color="EFAD94" w:themeColor="accent3" w:themeTint="99"/>
        <w:right w:val="single" w:sz="4" w:space="0" w:color="EFAD94" w:themeColor="accent3" w:themeTint="99"/>
        <w:insideH w:val="single" w:sz="4" w:space="0" w:color="EFAD94" w:themeColor="accent3" w:themeTint="99"/>
        <w:insideV w:val="single" w:sz="4" w:space="0" w:color="EFAD94" w:themeColor="accent3" w:themeTint="99"/>
      </w:tblBorders>
    </w:tblPr>
    <w:tblStylePr w:type="firstRow">
      <w:rPr>
        <w:b/>
        <w:bCs/>
        <w:color w:val="FFFFFF" w:themeColor="background1"/>
      </w:rPr>
      <w:tblPr/>
      <w:tcPr>
        <w:tcBorders>
          <w:top w:val="single" w:sz="4" w:space="0" w:color="E5774E" w:themeColor="accent3"/>
          <w:left w:val="single" w:sz="4" w:space="0" w:color="E5774E" w:themeColor="accent3"/>
          <w:bottom w:val="single" w:sz="4" w:space="0" w:color="E5774E" w:themeColor="accent3"/>
          <w:right w:val="single" w:sz="4" w:space="0" w:color="E5774E" w:themeColor="accent3"/>
          <w:insideH w:val="nil"/>
          <w:insideV w:val="nil"/>
        </w:tcBorders>
        <w:shd w:val="clear" w:color="auto" w:fill="E5774E" w:themeFill="accent3"/>
      </w:tcPr>
    </w:tblStylePr>
    <w:tblStylePr w:type="lastRow">
      <w:rPr>
        <w:b/>
        <w:bCs/>
      </w:rPr>
      <w:tblPr/>
      <w:tcPr>
        <w:tcBorders>
          <w:top w:val="double" w:sz="4" w:space="0" w:color="E5774E" w:themeColor="accent3"/>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W:\Intern\EU-Projekte\Aktuelle%20Projekte\UNICORN_EU\08_Dissemination%20&amp;%20Templates\Templates%20and%20Standards\UNICORN_Deliverabl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RDefault="00C53822" w:rsidP="00C53822">
          <w:pPr>
            <w:pStyle w:val="51D3A7FA4925434F97F22E847F69C6CD"/>
          </w:pPr>
          <w:r w:rsidRPr="00030E42">
            <w:rPr>
              <w:rStyle w:val="PlaceholderText"/>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RDefault="00C53822" w:rsidP="00C53822">
          <w:pPr>
            <w:pStyle w:val="D23CAE82D46A4406A1E0EB20A4AD8EF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RDefault="00C53822" w:rsidP="00C53822">
          <w:pPr>
            <w:pStyle w:val="793B55C1B01242BC98A9CE617421CD69"/>
          </w:pPr>
          <w:r w:rsidRPr="00030E42">
            <w:rPr>
              <w:rStyle w:val="PlaceholderText"/>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RDefault="00C53822" w:rsidP="00C53822">
          <w:pPr>
            <w:pStyle w:val="DA835A93A2A94F9D9DC378D09292016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RDefault="00C53822" w:rsidP="00C53822">
          <w:pPr>
            <w:pStyle w:val="F78C28F1176B4A4F830D0D75E6DE53E7"/>
          </w:pPr>
          <w:r w:rsidRPr="00030E42">
            <w:rPr>
              <w:rStyle w:val="PlaceholderText"/>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RDefault="00C53822" w:rsidP="00C53822">
          <w:pPr>
            <w:pStyle w:val="9AE71338947942ED810CCC5A9D092F3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28BEC7DCC16490EAB7CD25B82F85959"/>
        <w:category>
          <w:name w:val="General"/>
          <w:gallery w:val="placeholder"/>
        </w:category>
        <w:types>
          <w:type w:val="bbPlcHdr"/>
        </w:types>
        <w:behaviors>
          <w:behavior w:val="content"/>
        </w:behaviors>
        <w:guid w:val="{D00A3611-FADF-4FF3-9E08-CCFBD189BED4}"/>
      </w:docPartPr>
      <w:docPartBody>
        <w:p w:rsidR="00716CE3" w:rsidRDefault="00C53822" w:rsidP="00C53822">
          <w:pPr>
            <w:pStyle w:val="A28BEC7DCC16490EAB7CD25B82F85959"/>
          </w:pPr>
          <w:r w:rsidRPr="00C02755">
            <w:rPr>
              <w:rStyle w:val="PlaceholderText"/>
              <w:b/>
              <w:bCs/>
              <w:i/>
              <w:iCs/>
              <w:u w:val="single"/>
            </w:rPr>
            <w:t>Click or tap here to enter text.</w:t>
          </w:r>
        </w:p>
      </w:docPartBody>
    </w:docPart>
    <w:docPart>
      <w:docPartPr>
        <w:name w:val="175C155123224E47B7827A11165BDC73"/>
        <w:category>
          <w:name w:val="General"/>
          <w:gallery w:val="placeholder"/>
        </w:category>
        <w:types>
          <w:type w:val="bbPlcHdr"/>
        </w:types>
        <w:behaviors>
          <w:behavior w:val="content"/>
        </w:behaviors>
        <w:guid w:val="{BFA3DCBF-4AEE-4238-9C0C-BF5DF2673DCE}"/>
      </w:docPartPr>
      <w:docPartBody>
        <w:p w:rsidR="00716CE3" w:rsidRDefault="00C53822" w:rsidP="00C53822">
          <w:pPr>
            <w:pStyle w:val="175C155123224E47B7827A11165BDC7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3F95EB5707E498F8BCBF5B4222FD74B"/>
        <w:category>
          <w:name w:val="General"/>
          <w:gallery w:val="placeholder"/>
        </w:category>
        <w:types>
          <w:type w:val="bbPlcHdr"/>
        </w:types>
        <w:behaviors>
          <w:behavior w:val="content"/>
        </w:behaviors>
        <w:guid w:val="{4C091AE9-80FF-4DB0-A1C1-3543FDACBAF7}"/>
      </w:docPartPr>
      <w:docPartBody>
        <w:p w:rsidR="00716CE3" w:rsidRDefault="00C53822" w:rsidP="00C53822">
          <w:pPr>
            <w:pStyle w:val="53F95EB5707E498F8BCBF5B4222FD74B"/>
          </w:pPr>
          <w:r w:rsidRPr="00266F56">
            <w:rPr>
              <w:rStyle w:val="PlaceholderText"/>
              <w:b/>
              <w:bCs/>
              <w:i/>
              <w:iCs/>
              <w:u w:val="single"/>
            </w:rPr>
            <w:t>Click or tap here to enter text.</w:t>
          </w:r>
        </w:p>
      </w:docPartBody>
    </w:docPart>
    <w:docPart>
      <w:docPartPr>
        <w:name w:val="F0B803D046764DECBA00C7C99F82FDAC"/>
        <w:category>
          <w:name w:val="General"/>
          <w:gallery w:val="placeholder"/>
        </w:category>
        <w:types>
          <w:type w:val="bbPlcHdr"/>
        </w:types>
        <w:behaviors>
          <w:behavior w:val="content"/>
        </w:behaviors>
        <w:guid w:val="{3E452C85-2B81-4DB7-886A-C45F34E4655B}"/>
      </w:docPartPr>
      <w:docPartBody>
        <w:p w:rsidR="00716CE3" w:rsidRDefault="00C53822" w:rsidP="00C53822">
          <w:pPr>
            <w:pStyle w:val="F0B803D046764DECBA00C7C99F82FDA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31AFC402E904BABACA776244D8CDD58"/>
        <w:category>
          <w:name w:val="General"/>
          <w:gallery w:val="placeholder"/>
        </w:category>
        <w:types>
          <w:type w:val="bbPlcHdr"/>
        </w:types>
        <w:behaviors>
          <w:behavior w:val="content"/>
        </w:behaviors>
        <w:guid w:val="{F8E52643-6850-49AC-8670-AC0B4E804589}"/>
      </w:docPartPr>
      <w:docPartBody>
        <w:p w:rsidR="00716CE3" w:rsidRDefault="00C53822" w:rsidP="00C53822">
          <w:pPr>
            <w:pStyle w:val="E31AFC402E904BABACA776244D8CDD58"/>
          </w:pPr>
          <w:r w:rsidRPr="00266F56">
            <w:rPr>
              <w:rStyle w:val="PlaceholderText"/>
              <w:b/>
              <w:bCs/>
              <w:i/>
              <w:iCs/>
              <w:u w:val="single"/>
            </w:rPr>
            <w:t>Click or tap here to enter text.</w:t>
          </w:r>
        </w:p>
      </w:docPartBody>
    </w:docPart>
    <w:docPart>
      <w:docPartPr>
        <w:name w:val="CE222676B0D84F8BBAAC73FAB66959D3"/>
        <w:category>
          <w:name w:val="General"/>
          <w:gallery w:val="placeholder"/>
        </w:category>
        <w:types>
          <w:type w:val="bbPlcHdr"/>
        </w:types>
        <w:behaviors>
          <w:behavior w:val="content"/>
        </w:behaviors>
        <w:guid w:val="{0540EF9A-FD32-49EB-BEDF-251BF75DA20B}"/>
      </w:docPartPr>
      <w:docPartBody>
        <w:p w:rsidR="00716CE3" w:rsidRDefault="00C53822" w:rsidP="00C53822">
          <w:pPr>
            <w:pStyle w:val="CE222676B0D84F8BBAAC73FAB66959D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510AE7AB85C4161BAA0438C01E64806"/>
        <w:category>
          <w:name w:val="General"/>
          <w:gallery w:val="placeholder"/>
        </w:category>
        <w:types>
          <w:type w:val="bbPlcHdr"/>
        </w:types>
        <w:behaviors>
          <w:behavior w:val="content"/>
        </w:behaviors>
        <w:guid w:val="{885FB33E-7890-4722-9AE0-9627B233AB95}"/>
      </w:docPartPr>
      <w:docPartBody>
        <w:p w:rsidR="00716CE3" w:rsidRDefault="00C53822" w:rsidP="00C53822">
          <w:pPr>
            <w:pStyle w:val="2510AE7AB85C4161BAA0438C01E64806"/>
          </w:pPr>
          <w:r w:rsidRPr="00266F56">
            <w:rPr>
              <w:rStyle w:val="PlaceholderText"/>
              <w:b/>
              <w:bCs/>
              <w:i/>
              <w:iCs/>
            </w:rPr>
            <w:t>Click or tap here to enter text.</w:t>
          </w:r>
        </w:p>
      </w:docPartBody>
    </w:docPart>
    <w:docPart>
      <w:docPartPr>
        <w:name w:val="EF56E044C3B94E83833A05E29129529D"/>
        <w:category>
          <w:name w:val="General"/>
          <w:gallery w:val="placeholder"/>
        </w:category>
        <w:types>
          <w:type w:val="bbPlcHdr"/>
        </w:types>
        <w:behaviors>
          <w:behavior w:val="content"/>
        </w:behaviors>
        <w:guid w:val="{188F5D31-900F-40B2-9450-5316BCD03324}"/>
      </w:docPartPr>
      <w:docPartBody>
        <w:p w:rsidR="00716CE3" w:rsidRDefault="00C53822" w:rsidP="00C53822">
          <w:pPr>
            <w:pStyle w:val="EF56E044C3B94E83833A05E29129529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DA4F99102148D0A4DFE28D87FADA25"/>
        <w:category>
          <w:name w:val="General"/>
          <w:gallery w:val="placeholder"/>
        </w:category>
        <w:types>
          <w:type w:val="bbPlcHdr"/>
        </w:types>
        <w:behaviors>
          <w:behavior w:val="content"/>
        </w:behaviors>
        <w:guid w:val="{FA60FA06-637A-448B-A2AC-00CE6BDD4D48}"/>
      </w:docPartPr>
      <w:docPartBody>
        <w:p w:rsidR="00716CE3" w:rsidRDefault="00C53822" w:rsidP="00C53822">
          <w:pPr>
            <w:pStyle w:val="4ADA4F99102148D0A4DFE28D87FADA25"/>
          </w:pPr>
          <w:r w:rsidRPr="00E04376">
            <w:rPr>
              <w:rStyle w:val="PlaceholderText"/>
              <w:b/>
              <w:bCs/>
              <w:i/>
              <w:iCs/>
            </w:rPr>
            <w:t>Click or tap here to enter text.</w:t>
          </w:r>
        </w:p>
      </w:docPartBody>
    </w:docPart>
    <w:docPart>
      <w:docPartPr>
        <w:name w:val="6232045EAA484257AFCA61CE4FA20C76"/>
        <w:category>
          <w:name w:val="General"/>
          <w:gallery w:val="placeholder"/>
        </w:category>
        <w:types>
          <w:type w:val="bbPlcHdr"/>
        </w:types>
        <w:behaviors>
          <w:behavior w:val="content"/>
        </w:behaviors>
        <w:guid w:val="{67557D1F-3DEA-4AA8-AF54-2DE4ABBECC44}"/>
      </w:docPartPr>
      <w:docPartBody>
        <w:p w:rsidR="00716CE3" w:rsidRDefault="00C53822" w:rsidP="00C53822">
          <w:pPr>
            <w:pStyle w:val="6232045EAA484257AFCA61CE4FA20C7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D641D7D915D4381BF3DF9822F838B4F"/>
        <w:category>
          <w:name w:val="General"/>
          <w:gallery w:val="placeholder"/>
        </w:category>
        <w:types>
          <w:type w:val="bbPlcHdr"/>
        </w:types>
        <w:behaviors>
          <w:behavior w:val="content"/>
        </w:behaviors>
        <w:guid w:val="{6D911346-FA3D-425F-A150-77E9710A012E}"/>
      </w:docPartPr>
      <w:docPartBody>
        <w:p w:rsidR="00716CE3" w:rsidRDefault="00C53822" w:rsidP="00C53822">
          <w:pPr>
            <w:pStyle w:val="5D641D7D915D4381BF3DF9822F838B4F"/>
          </w:pPr>
          <w:r w:rsidRPr="00E04376">
            <w:rPr>
              <w:rStyle w:val="PlaceholderText"/>
              <w:i/>
              <w:iCs/>
            </w:rPr>
            <w:t>Click or tap here to enter text.</w:t>
          </w:r>
        </w:p>
      </w:docPartBody>
    </w:docPart>
    <w:docPart>
      <w:docPartPr>
        <w:name w:val="FD79AEA7B68E482A905D0A1BF0CF5A3C"/>
        <w:category>
          <w:name w:val="General"/>
          <w:gallery w:val="placeholder"/>
        </w:category>
        <w:types>
          <w:type w:val="bbPlcHdr"/>
        </w:types>
        <w:behaviors>
          <w:behavior w:val="content"/>
        </w:behaviors>
        <w:guid w:val="{08F21D0B-0104-4FF4-91F7-B56E217E4A57}"/>
      </w:docPartPr>
      <w:docPartBody>
        <w:p w:rsidR="00716CE3" w:rsidRDefault="00C53822" w:rsidP="00C53822">
          <w:pPr>
            <w:pStyle w:val="FD79AEA7B68E482A905D0A1BF0CF5A3C"/>
          </w:pPr>
          <w:r w:rsidRPr="00E04376">
            <w:rPr>
              <w:rStyle w:val="PlaceholderText"/>
              <w:i/>
              <w:iCs/>
            </w:rPr>
            <w:t>Click or tap here to enter text.</w:t>
          </w:r>
        </w:p>
      </w:docPartBody>
    </w:docPart>
    <w:docPart>
      <w:docPartPr>
        <w:name w:val="BABAD8AF06D24D5391402E2078D9B4A7"/>
        <w:category>
          <w:name w:val="General"/>
          <w:gallery w:val="placeholder"/>
        </w:category>
        <w:types>
          <w:type w:val="bbPlcHdr"/>
        </w:types>
        <w:behaviors>
          <w:behavior w:val="content"/>
        </w:behaviors>
        <w:guid w:val="{C8C06CEC-4DD4-409B-8FCC-6431C9EB5545}"/>
      </w:docPartPr>
      <w:docPartBody>
        <w:p w:rsidR="00716CE3" w:rsidRDefault="00C53822" w:rsidP="00C53822">
          <w:pPr>
            <w:pStyle w:val="BABAD8AF06D24D5391402E2078D9B4A7"/>
          </w:pPr>
          <w:r w:rsidRPr="00E04376">
            <w:rPr>
              <w:rStyle w:val="PlaceholderText"/>
              <w:i/>
              <w:iCs/>
            </w:rPr>
            <w:t>Click or tap here to enter text.</w:t>
          </w:r>
        </w:p>
      </w:docPartBody>
    </w:docPart>
    <w:docPart>
      <w:docPartPr>
        <w:name w:val="773744DA35B44EA1AF5C0F7F965E9BAF"/>
        <w:category>
          <w:name w:val="General"/>
          <w:gallery w:val="placeholder"/>
        </w:category>
        <w:types>
          <w:type w:val="bbPlcHdr"/>
        </w:types>
        <w:behaviors>
          <w:behavior w:val="content"/>
        </w:behaviors>
        <w:guid w:val="{2BFF7137-1416-4832-8E2E-90C6A3361D44}"/>
      </w:docPartPr>
      <w:docPartBody>
        <w:p w:rsidR="00716CE3" w:rsidRDefault="00C53822" w:rsidP="00C53822">
          <w:pPr>
            <w:pStyle w:val="773744DA35B44EA1AF5C0F7F965E9BAF"/>
          </w:pPr>
          <w:r w:rsidRPr="00E04376">
            <w:rPr>
              <w:rStyle w:val="PlaceholderText"/>
              <w:i/>
              <w:iCs/>
            </w:rPr>
            <w:t>Click or tap here to enter text.</w:t>
          </w:r>
        </w:p>
      </w:docPartBody>
    </w:docPart>
    <w:docPart>
      <w:docPartPr>
        <w:name w:val="57A4ACAA643A4B3DBB17C50405EA3F5A"/>
        <w:category>
          <w:name w:val="General"/>
          <w:gallery w:val="placeholder"/>
        </w:category>
        <w:types>
          <w:type w:val="bbPlcHdr"/>
        </w:types>
        <w:behaviors>
          <w:behavior w:val="content"/>
        </w:behaviors>
        <w:guid w:val="{2F8BD265-AB3B-456D-9210-AE17027254E6}"/>
      </w:docPartPr>
      <w:docPartBody>
        <w:p w:rsidR="00716CE3" w:rsidRDefault="00C53822" w:rsidP="00C53822">
          <w:pPr>
            <w:pStyle w:val="57A4ACAA643A4B3DBB17C50405EA3F5A"/>
          </w:pPr>
          <w:r w:rsidRPr="005937D4">
            <w:rPr>
              <w:rStyle w:val="PlaceholderText"/>
              <w:b/>
              <w:bCs/>
              <w:i/>
              <w:iCs/>
            </w:rPr>
            <w:t>Click or tap here to enter text.</w:t>
          </w:r>
        </w:p>
      </w:docPartBody>
    </w:docPart>
    <w:docPart>
      <w:docPartPr>
        <w:name w:val="6C6D5D3CD88443899F38B5914F1CE926"/>
        <w:category>
          <w:name w:val="General"/>
          <w:gallery w:val="placeholder"/>
        </w:category>
        <w:types>
          <w:type w:val="bbPlcHdr"/>
        </w:types>
        <w:behaviors>
          <w:behavior w:val="content"/>
        </w:behaviors>
        <w:guid w:val="{CD2B8A8B-0959-46AD-A60C-1B8484102EDE}"/>
      </w:docPartPr>
      <w:docPartBody>
        <w:p w:rsidR="00716CE3" w:rsidRDefault="00C53822" w:rsidP="00C53822">
          <w:pPr>
            <w:pStyle w:val="6C6D5D3CD88443899F38B5914F1CE926"/>
          </w:pPr>
          <w:r w:rsidRPr="00E04376">
            <w:rPr>
              <w:rStyle w:val="PlaceholderText"/>
              <w:i/>
              <w:iCs/>
            </w:rPr>
            <w:t>Click or tap here to enter text.</w:t>
          </w:r>
        </w:p>
      </w:docPartBody>
    </w:docPart>
    <w:docPart>
      <w:docPartPr>
        <w:name w:val="3168CBB9720241EB964119B9ECA021DB"/>
        <w:category>
          <w:name w:val="General"/>
          <w:gallery w:val="placeholder"/>
        </w:category>
        <w:types>
          <w:type w:val="bbPlcHdr"/>
        </w:types>
        <w:behaviors>
          <w:behavior w:val="content"/>
        </w:behaviors>
        <w:guid w:val="{D5C8BF64-54EC-4D48-989D-4AE93C760316}"/>
      </w:docPartPr>
      <w:docPartBody>
        <w:p w:rsidR="00716CE3" w:rsidRDefault="00C53822" w:rsidP="00C53822">
          <w:pPr>
            <w:pStyle w:val="3168CBB9720241EB964119B9ECA021DB"/>
          </w:pPr>
          <w:r w:rsidRPr="00E04376">
            <w:rPr>
              <w:rStyle w:val="PlaceholderText"/>
              <w:i/>
              <w:iCs/>
            </w:rPr>
            <w:t>Click or tap here to enter text.</w:t>
          </w:r>
        </w:p>
      </w:docPartBody>
    </w:docPart>
    <w:docPart>
      <w:docPartPr>
        <w:name w:val="80FB09F3C0D141AAA88AA648BE9BA61C"/>
        <w:category>
          <w:name w:val="General"/>
          <w:gallery w:val="placeholder"/>
        </w:category>
        <w:types>
          <w:type w:val="bbPlcHdr"/>
        </w:types>
        <w:behaviors>
          <w:behavior w:val="content"/>
        </w:behaviors>
        <w:guid w:val="{ADF6467A-5460-4B76-8770-95B92F74AB00}"/>
      </w:docPartPr>
      <w:docPartBody>
        <w:p w:rsidR="00716CE3" w:rsidRDefault="00C53822" w:rsidP="00C53822">
          <w:pPr>
            <w:pStyle w:val="80FB09F3C0D141AAA88AA648BE9BA61C"/>
          </w:pPr>
          <w:r w:rsidRPr="00E04376">
            <w:rPr>
              <w:rStyle w:val="PlaceholderText"/>
              <w:i/>
              <w:iCs/>
            </w:rPr>
            <w:t>Click or tap here to enter text.</w:t>
          </w:r>
        </w:p>
      </w:docPartBody>
    </w:docPart>
    <w:docPart>
      <w:docPartPr>
        <w:name w:val="8BCAA4D95504452980C58D7FA43E55B8"/>
        <w:category>
          <w:name w:val="General"/>
          <w:gallery w:val="placeholder"/>
        </w:category>
        <w:types>
          <w:type w:val="bbPlcHdr"/>
        </w:types>
        <w:behaviors>
          <w:behavior w:val="content"/>
        </w:behaviors>
        <w:guid w:val="{A63A95D2-7476-4426-8002-D1D03780CC7E}"/>
      </w:docPartPr>
      <w:docPartBody>
        <w:p w:rsidR="00716CE3" w:rsidRDefault="00C53822" w:rsidP="00C53822">
          <w:pPr>
            <w:pStyle w:val="8BCAA4D95504452980C58D7FA43E55B8"/>
          </w:pPr>
          <w:r w:rsidRPr="005937D4">
            <w:rPr>
              <w:rStyle w:val="PlaceholderText"/>
              <w:b/>
              <w:bCs/>
              <w:i/>
              <w:iCs/>
            </w:rPr>
            <w:t>Click or tap here to enter text.</w:t>
          </w:r>
        </w:p>
      </w:docPartBody>
    </w:docPart>
    <w:docPart>
      <w:docPartPr>
        <w:name w:val="F144D8B35F054353941164CFA9561D97"/>
        <w:category>
          <w:name w:val="General"/>
          <w:gallery w:val="placeholder"/>
        </w:category>
        <w:types>
          <w:type w:val="bbPlcHdr"/>
        </w:types>
        <w:behaviors>
          <w:behavior w:val="content"/>
        </w:behaviors>
        <w:guid w:val="{534A2295-BB42-48E1-8F90-D5D1703912EA}"/>
      </w:docPartPr>
      <w:docPartBody>
        <w:p w:rsidR="00716CE3" w:rsidRDefault="00C53822" w:rsidP="00C53822">
          <w:pPr>
            <w:pStyle w:val="F144D8B35F054353941164CFA9561D97"/>
          </w:pPr>
          <w:r w:rsidRPr="00E04376">
            <w:rPr>
              <w:rStyle w:val="PlaceholderText"/>
              <w:i/>
              <w:iCs/>
            </w:rPr>
            <w:t>Click or tap here to enter text.</w:t>
          </w:r>
        </w:p>
      </w:docPartBody>
    </w:docPart>
    <w:docPart>
      <w:docPartPr>
        <w:name w:val="A698E89997C44BF685079E27B17F6FF5"/>
        <w:category>
          <w:name w:val="General"/>
          <w:gallery w:val="placeholder"/>
        </w:category>
        <w:types>
          <w:type w:val="bbPlcHdr"/>
        </w:types>
        <w:behaviors>
          <w:behavior w:val="content"/>
        </w:behaviors>
        <w:guid w:val="{E18D946E-745B-47AF-A14A-A6092C572839}"/>
      </w:docPartPr>
      <w:docPartBody>
        <w:p w:rsidR="00716CE3" w:rsidRDefault="00C53822" w:rsidP="00C53822">
          <w:pPr>
            <w:pStyle w:val="A698E89997C44BF685079E27B17F6FF5"/>
          </w:pPr>
          <w:r w:rsidRPr="003F24C8">
            <w:rPr>
              <w:rStyle w:val="PlaceholderText"/>
              <w:b/>
              <w:bCs/>
              <w:i/>
              <w:iCs/>
            </w:rPr>
            <w:t>Click or tap here to enter text.</w:t>
          </w:r>
        </w:p>
      </w:docPartBody>
    </w:docPart>
    <w:docPart>
      <w:docPartPr>
        <w:name w:val="CE6D2FF32B954968A3D0DE5AA1BA59BF"/>
        <w:category>
          <w:name w:val="General"/>
          <w:gallery w:val="placeholder"/>
        </w:category>
        <w:types>
          <w:type w:val="bbPlcHdr"/>
        </w:types>
        <w:behaviors>
          <w:behavior w:val="content"/>
        </w:behaviors>
        <w:guid w:val="{77D2C907-CED4-4FBD-BE81-3BDE2E385754}"/>
      </w:docPartPr>
      <w:docPartBody>
        <w:p w:rsidR="00716CE3" w:rsidRDefault="00C53822" w:rsidP="00C53822">
          <w:pPr>
            <w:pStyle w:val="CE6D2FF32B954968A3D0DE5AA1BA59BF"/>
          </w:pPr>
          <w:r w:rsidRPr="00E04376">
            <w:rPr>
              <w:rStyle w:val="PlaceholderText"/>
              <w:i/>
              <w:iCs/>
            </w:rPr>
            <w:t>Click or tap here to enter text.</w:t>
          </w:r>
        </w:p>
      </w:docPartBody>
    </w:docPart>
    <w:docPart>
      <w:docPartPr>
        <w:name w:val="4A0881530EF54095885A010462FE7D14"/>
        <w:category>
          <w:name w:val="General"/>
          <w:gallery w:val="placeholder"/>
        </w:category>
        <w:types>
          <w:type w:val="bbPlcHdr"/>
        </w:types>
        <w:behaviors>
          <w:behavior w:val="content"/>
        </w:behaviors>
        <w:guid w:val="{70D4CB1B-F85E-46C4-92E3-6F320ABCE3D2}"/>
      </w:docPartPr>
      <w:docPartBody>
        <w:p w:rsidR="00716CE3" w:rsidRDefault="00C53822" w:rsidP="00C53822">
          <w:pPr>
            <w:pStyle w:val="4A0881530EF54095885A010462FE7D14"/>
          </w:pPr>
          <w:r w:rsidRPr="003F24C8">
            <w:rPr>
              <w:rStyle w:val="PlaceholderText"/>
              <w:b/>
              <w:bCs/>
              <w:i/>
              <w:iCs/>
            </w:rPr>
            <w:t>Click or tap here to enter text.</w:t>
          </w:r>
        </w:p>
      </w:docPartBody>
    </w:docPart>
    <w:docPart>
      <w:docPartPr>
        <w:name w:val="0DB0767DC01C4BF6A15AD0487914AEAF"/>
        <w:category>
          <w:name w:val="General"/>
          <w:gallery w:val="placeholder"/>
        </w:category>
        <w:types>
          <w:type w:val="bbPlcHdr"/>
        </w:types>
        <w:behaviors>
          <w:behavior w:val="content"/>
        </w:behaviors>
        <w:guid w:val="{970768BE-B20D-4A41-BA13-0B0FA708B354}"/>
      </w:docPartPr>
      <w:docPartBody>
        <w:p w:rsidR="00716CE3" w:rsidRDefault="00C53822" w:rsidP="00C53822">
          <w:pPr>
            <w:pStyle w:val="0DB0767DC01C4BF6A15AD0487914AEAF"/>
          </w:pPr>
          <w:r w:rsidRPr="00E04376">
            <w:rPr>
              <w:rStyle w:val="PlaceholderText"/>
              <w:i/>
              <w:iCs/>
            </w:rPr>
            <w:t>Click or tap here to enter text.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RDefault="00C53822" w:rsidP="00C53822">
          <w:pPr>
            <w:pStyle w:val="3ED73D387160454BB232A99789C3C8EA"/>
          </w:pPr>
          <w:r w:rsidRPr="00030E42">
            <w:rPr>
              <w:rStyle w:val="PlaceholderText"/>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RDefault="00C53822" w:rsidP="00C53822">
          <w:pPr>
            <w:pStyle w:val="89A776230C9A49F788BA9696F786414B"/>
          </w:pPr>
          <w:r w:rsidRPr="00E04376">
            <w:rPr>
              <w:rStyle w:val="PlaceholderText"/>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RDefault="00C53822" w:rsidP="00C53822">
          <w:pPr>
            <w:pStyle w:val="C4795D2A72F64E84A80C9FB80D5BC641"/>
          </w:pPr>
          <w:r w:rsidRPr="00030E42">
            <w:rPr>
              <w:rStyle w:val="PlaceholderText"/>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RDefault="00C53822" w:rsidP="00C53822">
          <w:pPr>
            <w:pStyle w:val="EA145A5C57AD45E2BBA2BF25CCBC1EA1"/>
          </w:pPr>
          <w:r w:rsidRPr="00C02755">
            <w:rPr>
              <w:rStyle w:val="PlaceholderText"/>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RDefault="00C53822" w:rsidP="00C53822">
          <w:pPr>
            <w:pStyle w:val="F404893161EC4A49BC650CF0790D8EC2"/>
          </w:pPr>
          <w:r w:rsidRPr="00342424">
            <w:rPr>
              <w:rStyle w:val="PlaceholderText"/>
              <w:b/>
              <w:bCs/>
              <w:i/>
              <w:iCs/>
            </w:rPr>
            <w:t>Click or tap here to enter text.</w:t>
          </w:r>
        </w:p>
      </w:docPartBody>
    </w:docPart>
    <w:docPart>
      <w:docPartPr>
        <w:name w:val="5BDA7ABD31D544F8942A1A15604681B3"/>
        <w:category>
          <w:name w:val="General"/>
          <w:gallery w:val="placeholder"/>
        </w:category>
        <w:types>
          <w:type w:val="bbPlcHdr"/>
        </w:types>
        <w:behaviors>
          <w:behavior w:val="content"/>
        </w:behaviors>
        <w:guid w:val="{DF4AD235-CFA7-49C3-A407-4AA4F2C5B48F}"/>
      </w:docPartPr>
      <w:docPartBody>
        <w:p w:rsidR="00716CE3" w:rsidRDefault="00C53822" w:rsidP="00C53822">
          <w:pPr>
            <w:pStyle w:val="5BDA7ABD31D544F8942A1A15604681B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RDefault="00C53822" w:rsidP="00C53822">
          <w:pPr>
            <w:pStyle w:val="1A27E236426D41B498A5A00908277062"/>
          </w:pPr>
          <w:r w:rsidRPr="00266F56">
            <w:rPr>
              <w:rStyle w:val="PlaceholderText"/>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RDefault="00C53822" w:rsidP="00C53822">
          <w:pPr>
            <w:pStyle w:val="5DBC032E566C4C9F92183F4019C8B586"/>
          </w:pPr>
          <w:r w:rsidRPr="00266F56">
            <w:rPr>
              <w:rStyle w:val="PlaceholderText"/>
              <w:b/>
              <w:bCs/>
              <w:i/>
              <w:iCs/>
            </w:rPr>
            <w:t>Click or tap here to enter text.</w:t>
          </w:r>
        </w:p>
      </w:docPartBody>
    </w:docPart>
    <w:docPart>
      <w:docPartPr>
        <w:name w:val="D2E84A1EB7C44CDCBC96FBA86CFEBC8B"/>
        <w:category>
          <w:name w:val="General"/>
          <w:gallery w:val="placeholder"/>
        </w:category>
        <w:types>
          <w:type w:val="bbPlcHdr"/>
        </w:types>
        <w:behaviors>
          <w:behavior w:val="content"/>
        </w:behaviors>
        <w:guid w:val="{D41E988C-417E-4B0A-A545-6D45C8ACC431}"/>
      </w:docPartPr>
      <w:docPartBody>
        <w:p w:rsidR="00716CE3" w:rsidRDefault="00C53822" w:rsidP="00C53822">
          <w:pPr>
            <w:pStyle w:val="D2E84A1EB7C44CDCBC96FBA86CFEBC8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RDefault="00C53822" w:rsidP="00C53822">
          <w:pPr>
            <w:pStyle w:val="7D15DB61DFA74A33BFE5B3E993E3587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E320DC1B717490A91D25573F1B8133C"/>
        <w:category>
          <w:name w:val="General"/>
          <w:gallery w:val="placeholder"/>
        </w:category>
        <w:types>
          <w:type w:val="bbPlcHdr"/>
        </w:types>
        <w:behaviors>
          <w:behavior w:val="content"/>
        </w:behaviors>
        <w:guid w:val="{8F67D0F3-6F47-4FC8-B294-FE7E053414BD}"/>
      </w:docPartPr>
      <w:docPartBody>
        <w:p w:rsidR="00716CE3" w:rsidRDefault="00C53822" w:rsidP="00C53822">
          <w:pPr>
            <w:pStyle w:val="AE320DC1B717490A91D25573F1B8133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RDefault="00C53822" w:rsidP="00C53822">
          <w:pPr>
            <w:pStyle w:val="DDF9967AE7B34822B5653F4228DAA2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RDefault="00C53822" w:rsidP="00C53822">
          <w:pPr>
            <w:pStyle w:val="414D1E6290CC4649B45219F26384F0D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RDefault="00C53822" w:rsidP="00C53822">
          <w:pPr>
            <w:pStyle w:val="A828587AF67A4E5F97F1E00CF32F9AD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RDefault="00C53822" w:rsidP="00C53822">
          <w:pPr>
            <w:pStyle w:val="D5B5B0967F544081A3726B2282FB2CF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RDefault="00C53822" w:rsidP="00C53822">
          <w:pPr>
            <w:pStyle w:val="FE6949EA464E4CA9BDCE1AFB61D082D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RDefault="00C53822" w:rsidP="00C53822">
          <w:pPr>
            <w:pStyle w:val="354899A6948B4F7FBBD1AB6A0E1D895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RDefault="00C53822" w:rsidP="00C53822">
          <w:pPr>
            <w:pStyle w:val="D7AEC3DD6F4A469DA5D3B2F9E1357EE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RDefault="00C53822" w:rsidP="00C53822">
          <w:pPr>
            <w:pStyle w:val="67664B0BB648465096D00234C2BCE5F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RDefault="00C53822" w:rsidP="00C53822">
          <w:pPr>
            <w:pStyle w:val="1F2D78B3FCD549F6B3E8DC158E064FA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RDefault="00C53822" w:rsidP="00C53822">
          <w:pPr>
            <w:pStyle w:val="24D72B6DC6DE45D295418FB7942099B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RDefault="00C53822" w:rsidP="00C53822">
          <w:pPr>
            <w:pStyle w:val="92468436FDC0443CA515A342F289851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RDefault="00C53822" w:rsidP="00C53822">
          <w:pPr>
            <w:pStyle w:val="A82A8291BA33484FBD70EA29FA6C621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RDefault="00C53822" w:rsidP="00C53822">
          <w:pPr>
            <w:pStyle w:val="ECFE5852B1F8405BBB49112B3F9DF2F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RDefault="00C53822" w:rsidP="00C53822">
          <w:pPr>
            <w:pStyle w:val="44DE1CC8071F4E4EB0B298EF58D3BDE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RDefault="00C53822" w:rsidP="00C53822">
          <w:pPr>
            <w:pStyle w:val="694B49DCFC384A0EA7C1C525CC557BA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RDefault="00C53822" w:rsidP="00C53822">
          <w:pPr>
            <w:pStyle w:val="141B1B33D81145D7B9D7C2F5DF6CB3A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RDefault="00C53822" w:rsidP="00C53822">
          <w:pPr>
            <w:pStyle w:val="DF0261B77AD847E199A8296A8086A9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RDefault="00C53822" w:rsidP="00C53822">
          <w:pPr>
            <w:pStyle w:val="5ED597D7693A4F7ABF3E1CA63D75AED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RDefault="00C53822" w:rsidP="00C53822">
          <w:pPr>
            <w:pStyle w:val="EC178F5236424095B5DFACCA82A12E1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RDefault="00C53822" w:rsidP="00C53822">
          <w:pPr>
            <w:pStyle w:val="22EA6C3EFEB84B7AB2DA33860109A8E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RDefault="00C53822" w:rsidP="00C53822">
          <w:pPr>
            <w:pStyle w:val="C871A00BBC2D40429C9580935E8917A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RDefault="00C53822" w:rsidP="00C53822">
          <w:pPr>
            <w:pStyle w:val="9AC5B804CB39454F9EF502FA4761FD29"/>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RDefault="00C53822" w:rsidP="00C53822">
          <w:pPr>
            <w:pStyle w:val="DC4DCABE8D5647F0A5F59C5F47B9D69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RDefault="00C53822" w:rsidP="00C53822">
          <w:pPr>
            <w:pStyle w:val="E7C394905C7640F78382479F8AF99C4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RDefault="00C53822" w:rsidP="00C53822">
          <w:pPr>
            <w:pStyle w:val="4A343932270E42DB89374F5A8F1F601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RDefault="00C53822" w:rsidP="00C53822">
          <w:pPr>
            <w:pStyle w:val="1301C887BBFF4DB59D7FA44F08B5591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RDefault="00C53822" w:rsidP="00C53822">
          <w:pPr>
            <w:pStyle w:val="3F0C49F592B2412780F32AB8B8BB191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FB9CE9256F455497D54C78C75A5E26"/>
        <w:category>
          <w:name w:val="General"/>
          <w:gallery w:val="placeholder"/>
        </w:category>
        <w:types>
          <w:type w:val="bbPlcHdr"/>
        </w:types>
        <w:behaviors>
          <w:behavior w:val="content"/>
        </w:behaviors>
        <w:guid w:val="{17306467-D827-4231-8E68-2F90EC7C191A}"/>
      </w:docPartPr>
      <w:docPartBody>
        <w:p w:rsidR="00716CE3" w:rsidRDefault="00C53822" w:rsidP="00C53822">
          <w:pPr>
            <w:pStyle w:val="2AFB9CE9256F455497D54C78C75A5E2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F072FF00D5E413A9F46D28E2E7C5816"/>
        <w:category>
          <w:name w:val="General"/>
          <w:gallery w:val="placeholder"/>
        </w:category>
        <w:types>
          <w:type w:val="bbPlcHdr"/>
        </w:types>
        <w:behaviors>
          <w:behavior w:val="content"/>
        </w:behaviors>
        <w:guid w:val="{8139BBE8-D15C-44DA-BDF8-3D99532BD50B}"/>
      </w:docPartPr>
      <w:docPartBody>
        <w:p w:rsidR="00716CE3" w:rsidRDefault="00C53822" w:rsidP="00C53822">
          <w:pPr>
            <w:pStyle w:val="8F072FF00D5E413A9F46D28E2E7C581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20EC244976F43609FFDE399B7F2DDB0"/>
        <w:category>
          <w:name w:val="General"/>
          <w:gallery w:val="placeholder"/>
        </w:category>
        <w:types>
          <w:type w:val="bbPlcHdr"/>
        </w:types>
        <w:behaviors>
          <w:behavior w:val="content"/>
        </w:behaviors>
        <w:guid w:val="{EFE0D9D9-B9CD-4BA8-A1D0-AE8DE1B453F9}"/>
      </w:docPartPr>
      <w:docPartBody>
        <w:p w:rsidR="00716CE3" w:rsidRDefault="00C53822" w:rsidP="00C53822">
          <w:pPr>
            <w:pStyle w:val="020EC244976F43609FFDE399B7F2DDB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F944F6AF00A43099668022E3AD1DE61"/>
        <w:category>
          <w:name w:val="General"/>
          <w:gallery w:val="placeholder"/>
        </w:category>
        <w:types>
          <w:type w:val="bbPlcHdr"/>
        </w:types>
        <w:behaviors>
          <w:behavior w:val="content"/>
        </w:behaviors>
        <w:guid w:val="{B3813FDC-8EAA-4AFF-A95B-8FDC81D4DD74}"/>
      </w:docPartPr>
      <w:docPartBody>
        <w:p w:rsidR="00716CE3" w:rsidRDefault="00C53822" w:rsidP="00C53822">
          <w:pPr>
            <w:pStyle w:val="4F944F6AF00A43099668022E3AD1DE6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RDefault="00C53822" w:rsidP="00C53822">
          <w:pPr>
            <w:pStyle w:val="F43B03D588A04EF9BF199D31136D1D2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RDefault="00C53822" w:rsidP="00C53822">
          <w:pPr>
            <w:pStyle w:val="B01D10311B2B400E99F53CA28ABFE8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RDefault="00C53822" w:rsidP="00C53822">
          <w:pPr>
            <w:pStyle w:val="2057C4A82A2A40BE85771F854122261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0913196E18414867A8EE7E73BEDBA738"/>
        <w:category>
          <w:name w:val="General"/>
          <w:gallery w:val="placeholder"/>
        </w:category>
        <w:types>
          <w:type w:val="bbPlcHdr"/>
        </w:types>
        <w:behaviors>
          <w:behavior w:val="content"/>
        </w:behaviors>
        <w:guid w:val="{78215520-ABB2-457D-8557-70050190454D}"/>
      </w:docPartPr>
      <w:docPartBody>
        <w:p w:rsidR="00716CE3" w:rsidRDefault="00C53822" w:rsidP="00C53822">
          <w:pPr>
            <w:pStyle w:val="0913196E18414867A8EE7E73BEDBA73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C12DB1C41FB4E94ADF33E8FB8101F8F"/>
        <w:category>
          <w:name w:val="General"/>
          <w:gallery w:val="placeholder"/>
        </w:category>
        <w:types>
          <w:type w:val="bbPlcHdr"/>
        </w:types>
        <w:behaviors>
          <w:behavior w:val="content"/>
        </w:behaviors>
        <w:guid w:val="{1A1F901E-1B83-4D75-BF9A-445424D9AB41}"/>
      </w:docPartPr>
      <w:docPartBody>
        <w:p w:rsidR="00716CE3" w:rsidRDefault="00C53822" w:rsidP="00C53822">
          <w:pPr>
            <w:pStyle w:val="CC12DB1C41FB4E94ADF33E8FB8101F8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BC586B0672BA4C58939FD570D4C02F10"/>
        <w:category>
          <w:name w:val="General"/>
          <w:gallery w:val="placeholder"/>
        </w:category>
        <w:types>
          <w:type w:val="bbPlcHdr"/>
        </w:types>
        <w:behaviors>
          <w:behavior w:val="content"/>
        </w:behaviors>
        <w:guid w:val="{442132B7-40C3-4C42-8740-F0F406BE2900}"/>
      </w:docPartPr>
      <w:docPartBody>
        <w:p w:rsidR="00716CE3" w:rsidRDefault="00C53822" w:rsidP="00C53822">
          <w:pPr>
            <w:pStyle w:val="BC586B0672BA4C58939FD570D4C02F1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C7E0E9F7478481992DBE9CF0E1547A2"/>
        <w:category>
          <w:name w:val="General"/>
          <w:gallery w:val="placeholder"/>
        </w:category>
        <w:types>
          <w:type w:val="bbPlcHdr"/>
        </w:types>
        <w:behaviors>
          <w:behavior w:val="content"/>
        </w:behaviors>
        <w:guid w:val="{1E3C9CC9-73C7-4314-9780-BA342DF9028F}"/>
      </w:docPartPr>
      <w:docPartBody>
        <w:p w:rsidR="00716CE3" w:rsidRDefault="00C53822" w:rsidP="00C53822">
          <w:pPr>
            <w:pStyle w:val="AC7E0E9F7478481992DBE9CF0E1547A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EF27AC527046398D581038BDB3457D"/>
        <w:category>
          <w:name w:val="General"/>
          <w:gallery w:val="placeholder"/>
        </w:category>
        <w:types>
          <w:type w:val="bbPlcHdr"/>
        </w:types>
        <w:behaviors>
          <w:behavior w:val="content"/>
        </w:behaviors>
        <w:guid w:val="{7E8A1835-8843-47DC-BE7E-E77E396BB74B}"/>
      </w:docPartPr>
      <w:docPartBody>
        <w:p w:rsidR="00716CE3" w:rsidRDefault="00C53822" w:rsidP="00C53822">
          <w:pPr>
            <w:pStyle w:val="9AEF27AC527046398D581038BDB3457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RDefault="00C53822" w:rsidP="00C53822">
          <w:pPr>
            <w:pStyle w:val="31B5A770C1324C1F8EAC4A9D49CB4C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3FCB88509FE4C0B86360A3607F873AA"/>
        <w:category>
          <w:name w:val="General"/>
          <w:gallery w:val="placeholder"/>
        </w:category>
        <w:types>
          <w:type w:val="bbPlcHdr"/>
        </w:types>
        <w:behaviors>
          <w:behavior w:val="content"/>
        </w:behaviors>
        <w:guid w:val="{986FB97C-A16F-49A3-A7FC-C1CB9ACC5686}"/>
      </w:docPartPr>
      <w:docPartBody>
        <w:p w:rsidR="00716CE3" w:rsidRDefault="00C53822" w:rsidP="00C53822">
          <w:pPr>
            <w:pStyle w:val="03FCB88509FE4C0B86360A3607F873A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RDefault="00C53822" w:rsidP="00C53822">
          <w:pPr>
            <w:pStyle w:val="935BF80D8B9D48B38F94A2635FC9BB1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6073209538CE4B898BDE23F41CF176D9"/>
        <w:category>
          <w:name w:val="General"/>
          <w:gallery w:val="placeholder"/>
        </w:category>
        <w:types>
          <w:type w:val="bbPlcHdr"/>
        </w:types>
        <w:behaviors>
          <w:behavior w:val="content"/>
        </w:behaviors>
        <w:guid w:val="{3B270E55-B969-4ADA-8A60-6D2AB4453743}"/>
      </w:docPartPr>
      <w:docPartBody>
        <w:p w:rsidR="00716CE3" w:rsidRDefault="00C53822" w:rsidP="00C53822">
          <w:pPr>
            <w:pStyle w:val="6073209538CE4B898BDE23F41CF176D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866C0204FD84C258C83C5AABC4299C4"/>
        <w:category>
          <w:name w:val="General"/>
          <w:gallery w:val="placeholder"/>
        </w:category>
        <w:types>
          <w:type w:val="bbPlcHdr"/>
        </w:types>
        <w:behaviors>
          <w:behavior w:val="content"/>
        </w:behaviors>
        <w:guid w:val="{9CBE04CD-C5E3-4019-B663-B29257CAB685}"/>
      </w:docPartPr>
      <w:docPartBody>
        <w:p w:rsidR="00716CE3" w:rsidRDefault="00C53822" w:rsidP="00C53822">
          <w:pPr>
            <w:pStyle w:val="9866C0204FD84C258C83C5AABC4299C4"/>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RDefault="00C53822" w:rsidP="00C53822">
          <w:pPr>
            <w:pStyle w:val="9EA9E7E37FA84F5D93A245959D36278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RDefault="00C53822" w:rsidP="00C53822">
          <w:pPr>
            <w:pStyle w:val="40CE6F05CEFD402798B92173FAC470C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E297593A41742E7A750837E7D59164F"/>
        <w:category>
          <w:name w:val="General"/>
          <w:gallery w:val="placeholder"/>
        </w:category>
        <w:types>
          <w:type w:val="bbPlcHdr"/>
        </w:types>
        <w:behaviors>
          <w:behavior w:val="content"/>
        </w:behaviors>
        <w:guid w:val="{212A93B0-6895-423F-9B0C-F274DA8BAC12}"/>
      </w:docPartPr>
      <w:docPartBody>
        <w:p w:rsidR="00716CE3" w:rsidRDefault="00C53822" w:rsidP="00C53822">
          <w:pPr>
            <w:pStyle w:val="7E297593A41742E7A750837E7D59164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8785CBFBB804FB9A52E52473F4F3781"/>
        <w:category>
          <w:name w:val="General"/>
          <w:gallery w:val="placeholder"/>
        </w:category>
        <w:types>
          <w:type w:val="bbPlcHdr"/>
        </w:types>
        <w:behaviors>
          <w:behavior w:val="content"/>
        </w:behaviors>
        <w:guid w:val="{498C0F77-6450-4B1B-B90F-5B52F2833E6F}"/>
      </w:docPartPr>
      <w:docPartBody>
        <w:p w:rsidR="00716CE3" w:rsidRDefault="00C53822" w:rsidP="00C53822">
          <w:pPr>
            <w:pStyle w:val="78785CBFBB804FB9A52E52473F4F378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RDefault="00C53822" w:rsidP="00C53822">
          <w:pPr>
            <w:pStyle w:val="2A122F6E2FCB469CB4D1C0E01CF7C6E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RDefault="00C53822" w:rsidP="00C53822">
          <w:pPr>
            <w:pStyle w:val="A7EF646652B142DEA666E3D65A6D303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RDefault="00C53822" w:rsidP="00C53822">
          <w:pPr>
            <w:pStyle w:val="E3BB911ED7F2497AA08BE79897A823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RDefault="00C53822" w:rsidP="00C53822">
          <w:pPr>
            <w:pStyle w:val="999102FD2B464E999D6311ED2A1151E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RDefault="00C53822" w:rsidP="00C53822">
          <w:pPr>
            <w:pStyle w:val="3F645E1F0DB141E2833B60D4FA2E2DF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08403DE8A5A468A91F9D22E59BCDE9C"/>
        <w:category>
          <w:name w:val="General"/>
          <w:gallery w:val="placeholder"/>
        </w:category>
        <w:types>
          <w:type w:val="bbPlcHdr"/>
        </w:types>
        <w:behaviors>
          <w:behavior w:val="content"/>
        </w:behaviors>
        <w:guid w:val="{B104C543-20C1-4346-9CE9-88394C8D9076}"/>
      </w:docPartPr>
      <w:docPartBody>
        <w:p w:rsidR="00716CE3" w:rsidRDefault="00C53822" w:rsidP="00C53822">
          <w:pPr>
            <w:pStyle w:val="608403DE8A5A468A91F9D22E59BCDE9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0310C3698564EAA825C4AA057124858"/>
        <w:category>
          <w:name w:val="General"/>
          <w:gallery w:val="placeholder"/>
        </w:category>
        <w:types>
          <w:type w:val="bbPlcHdr"/>
        </w:types>
        <w:behaviors>
          <w:behavior w:val="content"/>
        </w:behaviors>
        <w:guid w:val="{51A56D1A-0BFD-4C55-A252-0B1239DBFD6B}"/>
      </w:docPartPr>
      <w:docPartBody>
        <w:p w:rsidR="00716CE3" w:rsidRDefault="00C53822" w:rsidP="00C53822">
          <w:pPr>
            <w:pStyle w:val="80310C3698564EAA825C4AA0571248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RDefault="00C53822" w:rsidP="00C53822">
          <w:pPr>
            <w:pStyle w:val="CF021F20E94743709291A140C1AF6EC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937193E95E3449582A7CF07F7428BE8"/>
        <w:category>
          <w:name w:val="General"/>
          <w:gallery w:val="placeholder"/>
        </w:category>
        <w:types>
          <w:type w:val="bbPlcHdr"/>
        </w:types>
        <w:behaviors>
          <w:behavior w:val="content"/>
        </w:behaviors>
        <w:guid w:val="{CF4F5B9B-E27B-445F-B016-E771635F2585}"/>
      </w:docPartPr>
      <w:docPartBody>
        <w:p w:rsidR="00716CE3" w:rsidRDefault="00C53822" w:rsidP="00C53822">
          <w:pPr>
            <w:pStyle w:val="7937193E95E3449582A7CF07F7428BE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RDefault="00C53822" w:rsidP="00C53822">
          <w:pPr>
            <w:pStyle w:val="AAFFCCED2468471FB7AB85A119E58F5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26C819C6EF84A28913AC150D5A2F8B5"/>
        <w:category>
          <w:name w:val="General"/>
          <w:gallery w:val="placeholder"/>
        </w:category>
        <w:types>
          <w:type w:val="bbPlcHdr"/>
        </w:types>
        <w:behaviors>
          <w:behavior w:val="content"/>
        </w:behaviors>
        <w:guid w:val="{DE773E69-46C3-43B3-9F5E-5D42BF75AEE3}"/>
      </w:docPartPr>
      <w:docPartBody>
        <w:p w:rsidR="00716CE3" w:rsidRDefault="00C53822" w:rsidP="00C53822">
          <w:pPr>
            <w:pStyle w:val="C26C819C6EF84A28913AC150D5A2F8B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3210CE" w:rsidRDefault="00FE304A" w:rsidP="00FE304A">
          <w:pPr>
            <w:pStyle w:val="90C57F79AD484A4899DB595E29CE4B2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EAC1164919148A48920CA2A97715A8B"/>
        <w:category>
          <w:name w:val="General"/>
          <w:gallery w:val="placeholder"/>
        </w:category>
        <w:types>
          <w:type w:val="bbPlcHdr"/>
        </w:types>
        <w:behaviors>
          <w:behavior w:val="content"/>
        </w:behaviors>
        <w:guid w:val="{9004DA0D-879D-4FE9-9725-6489212E5914}"/>
      </w:docPartPr>
      <w:docPartBody>
        <w:p w:rsidR="00000000" w:rsidRDefault="003210CE" w:rsidP="003210CE">
          <w:pPr>
            <w:pStyle w:val="8EAC1164919148A48920CA2A97715A8B"/>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BBC15D9BBAE439C87E11351F8BE2BC0"/>
        <w:category>
          <w:name w:val="General"/>
          <w:gallery w:val="placeholder"/>
        </w:category>
        <w:types>
          <w:type w:val="bbPlcHdr"/>
        </w:types>
        <w:behaviors>
          <w:behavior w:val="content"/>
        </w:behaviors>
        <w:guid w:val="{F70C0E68-DDAB-49C0-BF2A-FB2B88B73D69}"/>
      </w:docPartPr>
      <w:docPartBody>
        <w:p w:rsidR="00000000" w:rsidRDefault="003210CE" w:rsidP="003210CE">
          <w:pPr>
            <w:pStyle w:val="3BBC15D9BBAE439C87E11351F8BE2BC0"/>
          </w:pPr>
          <w:r w:rsidRPr="00E04376">
            <w:rPr>
              <w:rStyle w:val="PlaceholderText"/>
              <w:i/>
              <w:iCs/>
            </w:rPr>
            <w:t>Click or tap here to enter text.</w:t>
          </w:r>
        </w:p>
      </w:docPartBody>
    </w:docPart>
    <w:docPart>
      <w:docPartPr>
        <w:name w:val="2BC5E991D2EC42E08C59D7A4E185B95C"/>
        <w:category>
          <w:name w:val="General"/>
          <w:gallery w:val="placeholder"/>
        </w:category>
        <w:types>
          <w:type w:val="bbPlcHdr"/>
        </w:types>
        <w:behaviors>
          <w:behavior w:val="content"/>
        </w:behaviors>
        <w:guid w:val="{B91215C0-9AD9-47CD-AAC7-173ACC14B928}"/>
      </w:docPartPr>
      <w:docPartBody>
        <w:p w:rsidR="00000000" w:rsidRDefault="003210CE" w:rsidP="003210CE">
          <w:pPr>
            <w:pStyle w:val="2BC5E991D2EC42E08C59D7A4E185B95C"/>
          </w:pPr>
          <w:r w:rsidRPr="00E04376">
            <w:rPr>
              <w:rStyle w:val="PlaceholderText"/>
              <w:i/>
              <w:iCs/>
            </w:rPr>
            <w:t>Click or tap here to enter text.</w:t>
          </w:r>
        </w:p>
      </w:docPartBody>
    </w:docPart>
    <w:docPart>
      <w:docPartPr>
        <w:name w:val="2F441D4922D14BFCAABD487AF27CD133"/>
        <w:category>
          <w:name w:val="General"/>
          <w:gallery w:val="placeholder"/>
        </w:category>
        <w:types>
          <w:type w:val="bbPlcHdr"/>
        </w:types>
        <w:behaviors>
          <w:behavior w:val="content"/>
        </w:behaviors>
        <w:guid w:val="{49986563-3F76-4B4A-ACAC-F5ACE9EF7192}"/>
      </w:docPartPr>
      <w:docPartBody>
        <w:p w:rsidR="00000000" w:rsidRDefault="003210CE" w:rsidP="003210CE">
          <w:pPr>
            <w:pStyle w:val="2F441D4922D14BFCAABD487AF27CD133"/>
          </w:pPr>
          <w:r w:rsidRPr="00E04376">
            <w:rPr>
              <w:rStyle w:val="PlaceholderText"/>
              <w:i/>
              <w:iCs/>
            </w:rPr>
            <w:t>Click or tap here to enter text.</w:t>
          </w:r>
        </w:p>
      </w:docPartBody>
    </w:docPart>
    <w:docPart>
      <w:docPartPr>
        <w:name w:val="426FE7E516A54EC4975380F034AAA722"/>
        <w:category>
          <w:name w:val="General"/>
          <w:gallery w:val="placeholder"/>
        </w:category>
        <w:types>
          <w:type w:val="bbPlcHdr"/>
        </w:types>
        <w:behaviors>
          <w:behavior w:val="content"/>
        </w:behaviors>
        <w:guid w:val="{74426B48-22CB-482D-84F2-992FA9EE87E8}"/>
      </w:docPartPr>
      <w:docPartBody>
        <w:p w:rsidR="00000000" w:rsidRDefault="003210CE" w:rsidP="003210CE">
          <w:pPr>
            <w:pStyle w:val="426FE7E516A54EC4975380F034AAA722"/>
          </w:pPr>
          <w:r w:rsidRPr="00E04376">
            <w:rPr>
              <w:rStyle w:val="PlaceholderText"/>
              <w:i/>
              <w:iCs/>
            </w:rPr>
            <w:t>Click or tap here to enter text.</w:t>
          </w:r>
        </w:p>
      </w:docPartBody>
    </w:docPart>
    <w:docPart>
      <w:docPartPr>
        <w:name w:val="70EC874BA31540AA8C25F2165E0A0C9D"/>
        <w:category>
          <w:name w:val="General"/>
          <w:gallery w:val="placeholder"/>
        </w:category>
        <w:types>
          <w:type w:val="bbPlcHdr"/>
        </w:types>
        <w:behaviors>
          <w:behavior w:val="content"/>
        </w:behaviors>
        <w:guid w:val="{8A465FE8-41C3-438C-943C-575DFF39432D}"/>
      </w:docPartPr>
      <w:docPartBody>
        <w:p w:rsidR="00000000" w:rsidRDefault="003210CE" w:rsidP="003210CE">
          <w:pPr>
            <w:pStyle w:val="70EC874BA31540AA8C25F2165E0A0C9D"/>
          </w:pPr>
          <w:r w:rsidRPr="00E04376">
            <w:rPr>
              <w:rStyle w:val="PlaceholderText"/>
              <w:i/>
              <w:iCs/>
            </w:rPr>
            <w:t>Click or tap here to enter text.</w:t>
          </w:r>
        </w:p>
      </w:docPartBody>
    </w:docPart>
    <w:docPart>
      <w:docPartPr>
        <w:name w:val="C53098108754402C8D6245B90B7D50BC"/>
        <w:category>
          <w:name w:val="General"/>
          <w:gallery w:val="placeholder"/>
        </w:category>
        <w:types>
          <w:type w:val="bbPlcHdr"/>
        </w:types>
        <w:behaviors>
          <w:behavior w:val="content"/>
        </w:behaviors>
        <w:guid w:val="{22CFDEC2-766A-4884-BD48-CFEDF279C4E9}"/>
      </w:docPartPr>
      <w:docPartBody>
        <w:p w:rsidR="00000000" w:rsidRDefault="003210CE" w:rsidP="003210CE">
          <w:pPr>
            <w:pStyle w:val="C53098108754402C8D6245B90B7D50BC"/>
          </w:pPr>
          <w:r w:rsidRPr="00E04376">
            <w:rPr>
              <w:rStyle w:val="PlaceholderText"/>
              <w:i/>
              <w:iCs/>
            </w:rPr>
            <w:t>Click or tap here to enter text.</w:t>
          </w:r>
        </w:p>
      </w:docPartBody>
    </w:docPart>
    <w:docPart>
      <w:docPartPr>
        <w:name w:val="A0646AECB6E34CBA8D40F312539D7EFC"/>
        <w:category>
          <w:name w:val="General"/>
          <w:gallery w:val="placeholder"/>
        </w:category>
        <w:types>
          <w:type w:val="bbPlcHdr"/>
        </w:types>
        <w:behaviors>
          <w:behavior w:val="content"/>
        </w:behaviors>
        <w:guid w:val="{9D6BD598-66D5-42AF-8C02-D4F558B3E244}"/>
      </w:docPartPr>
      <w:docPartBody>
        <w:p w:rsidR="00000000" w:rsidRDefault="003210CE" w:rsidP="003210CE">
          <w:pPr>
            <w:pStyle w:val="A0646AECB6E34CBA8D40F312539D7EFC"/>
          </w:pPr>
          <w:r w:rsidRPr="00E04376">
            <w:rPr>
              <w:rStyle w:val="PlaceholderText"/>
              <w:i/>
              <w:iCs/>
            </w:rPr>
            <w:t>Click or tap here to enter text.</w:t>
          </w:r>
        </w:p>
      </w:docPartBody>
    </w:docPart>
    <w:docPart>
      <w:docPartPr>
        <w:name w:val="BA1C0A2F765846C4A5CA7ED2B2CB6090"/>
        <w:category>
          <w:name w:val="General"/>
          <w:gallery w:val="placeholder"/>
        </w:category>
        <w:types>
          <w:type w:val="bbPlcHdr"/>
        </w:types>
        <w:behaviors>
          <w:behavior w:val="content"/>
        </w:behaviors>
        <w:guid w:val="{150D143E-36F0-46A9-97F3-111006817750}"/>
      </w:docPartPr>
      <w:docPartBody>
        <w:p w:rsidR="00000000" w:rsidRDefault="003210CE" w:rsidP="003210CE">
          <w:pPr>
            <w:pStyle w:val="BA1C0A2F765846C4A5CA7ED2B2CB6090"/>
          </w:pPr>
          <w:r w:rsidRPr="00E04376">
            <w:rPr>
              <w:rStyle w:val="PlaceholderText"/>
              <w:i/>
              <w:iCs/>
            </w:rPr>
            <w:t>Click or tap here to enter text.</w:t>
          </w:r>
        </w:p>
      </w:docPartBody>
    </w:docPart>
    <w:docPart>
      <w:docPartPr>
        <w:name w:val="DCF151FC1805470AB17C80A558AB3FC9"/>
        <w:category>
          <w:name w:val="General"/>
          <w:gallery w:val="placeholder"/>
        </w:category>
        <w:types>
          <w:type w:val="bbPlcHdr"/>
        </w:types>
        <w:behaviors>
          <w:behavior w:val="content"/>
        </w:behaviors>
        <w:guid w:val="{023725FB-627E-400E-9888-5A9F4DB2267B}"/>
      </w:docPartPr>
      <w:docPartBody>
        <w:p w:rsidR="00000000" w:rsidRDefault="003210CE" w:rsidP="003210CE">
          <w:pPr>
            <w:pStyle w:val="DCF151FC1805470AB17C80A558AB3FC9"/>
          </w:pPr>
          <w:r w:rsidRPr="00E04376">
            <w:rPr>
              <w:rStyle w:val="PlaceholderText"/>
              <w:i/>
              <w:iCs/>
            </w:rPr>
            <w:t>Click or tap here to enter text.</w:t>
          </w:r>
        </w:p>
      </w:docPartBody>
    </w:docPart>
    <w:docPart>
      <w:docPartPr>
        <w:name w:val="992B2F4985A5416BBD33FFE5AEFA738B"/>
        <w:category>
          <w:name w:val="General"/>
          <w:gallery w:val="placeholder"/>
        </w:category>
        <w:types>
          <w:type w:val="bbPlcHdr"/>
        </w:types>
        <w:behaviors>
          <w:behavior w:val="content"/>
        </w:behaviors>
        <w:guid w:val="{3AF6EF26-BB07-42D4-A7D4-CBBAAFCC5BF0}"/>
      </w:docPartPr>
      <w:docPartBody>
        <w:p w:rsidR="00000000" w:rsidRDefault="003210CE" w:rsidP="003210CE">
          <w:pPr>
            <w:pStyle w:val="992B2F4985A5416BBD33FFE5AEFA738B"/>
          </w:pPr>
          <w:r w:rsidRPr="00E04376">
            <w:rPr>
              <w:rStyle w:val="PlaceholderText"/>
              <w:i/>
              <w:iCs/>
            </w:rPr>
            <w:t>Click or tap here to enter text.</w:t>
          </w:r>
        </w:p>
      </w:docPartBody>
    </w:docPart>
    <w:docPart>
      <w:docPartPr>
        <w:name w:val="B54EE810EFD44AB7A1FAC6C31B6A182D"/>
        <w:category>
          <w:name w:val="General"/>
          <w:gallery w:val="placeholder"/>
        </w:category>
        <w:types>
          <w:type w:val="bbPlcHdr"/>
        </w:types>
        <w:behaviors>
          <w:behavior w:val="content"/>
        </w:behaviors>
        <w:guid w:val="{82A1F972-75D0-47CF-8619-50B9B7A19862}"/>
      </w:docPartPr>
      <w:docPartBody>
        <w:p w:rsidR="00000000" w:rsidRDefault="003210CE" w:rsidP="003210CE">
          <w:pPr>
            <w:pStyle w:val="B54EE810EFD44AB7A1FAC6C31B6A182D"/>
          </w:pPr>
          <w:r w:rsidRPr="00E04376">
            <w:rPr>
              <w:rStyle w:val="PlaceholderText"/>
              <w:i/>
              <w:iCs/>
            </w:rPr>
            <w:t>Click or tap here to enter text.</w:t>
          </w:r>
        </w:p>
      </w:docPartBody>
    </w:docPart>
    <w:docPart>
      <w:docPartPr>
        <w:name w:val="D8D1409E0C9A4785AECE479D4E0B9F5C"/>
        <w:category>
          <w:name w:val="General"/>
          <w:gallery w:val="placeholder"/>
        </w:category>
        <w:types>
          <w:type w:val="bbPlcHdr"/>
        </w:types>
        <w:behaviors>
          <w:behavior w:val="content"/>
        </w:behaviors>
        <w:guid w:val="{C5EA0ED8-874B-42B0-9C00-A0439AB993CD}"/>
      </w:docPartPr>
      <w:docPartBody>
        <w:p w:rsidR="00000000" w:rsidRDefault="003210CE" w:rsidP="003210CE">
          <w:pPr>
            <w:pStyle w:val="D8D1409E0C9A4785AECE479D4E0B9F5C"/>
          </w:pPr>
          <w:r w:rsidRPr="00E04376">
            <w:rPr>
              <w:rStyle w:val="PlaceholderText"/>
              <w:i/>
              <w:iCs/>
            </w:rPr>
            <w:t>Click or tap here to enter text.</w:t>
          </w:r>
        </w:p>
      </w:docPartBody>
    </w:docPart>
    <w:docPart>
      <w:docPartPr>
        <w:name w:val="214B946040834E389555D16ECE964AB4"/>
        <w:category>
          <w:name w:val="General"/>
          <w:gallery w:val="placeholder"/>
        </w:category>
        <w:types>
          <w:type w:val="bbPlcHdr"/>
        </w:types>
        <w:behaviors>
          <w:behavior w:val="content"/>
        </w:behaviors>
        <w:guid w:val="{E2DABCE6-A75C-4DD6-ADFB-615BEA0768DA}"/>
      </w:docPartPr>
      <w:docPartBody>
        <w:p w:rsidR="00000000" w:rsidRDefault="003210CE" w:rsidP="003210CE">
          <w:pPr>
            <w:pStyle w:val="214B946040834E389555D16ECE964AB4"/>
          </w:pPr>
          <w:r w:rsidRPr="00E04376">
            <w:rPr>
              <w:rStyle w:val="PlaceholderText"/>
              <w:i/>
              <w:iCs/>
            </w:rPr>
            <w:t>Click or tap here to enter text.</w:t>
          </w:r>
        </w:p>
      </w:docPartBody>
    </w:docPart>
    <w:docPart>
      <w:docPartPr>
        <w:name w:val="160CBA3459B8405180000CF921407679"/>
        <w:category>
          <w:name w:val="General"/>
          <w:gallery w:val="placeholder"/>
        </w:category>
        <w:types>
          <w:type w:val="bbPlcHdr"/>
        </w:types>
        <w:behaviors>
          <w:behavior w:val="content"/>
        </w:behaviors>
        <w:guid w:val="{88DD4B4A-3C90-4A04-B9DE-50D5E74C5F11}"/>
      </w:docPartPr>
      <w:docPartBody>
        <w:p w:rsidR="00000000" w:rsidRDefault="003210CE" w:rsidP="003210CE">
          <w:pPr>
            <w:pStyle w:val="160CBA3459B8405180000CF921407679"/>
          </w:pPr>
          <w:r w:rsidRPr="00E04376">
            <w:rPr>
              <w:rStyle w:val="PlaceholderText"/>
              <w:i/>
              <w:iCs/>
            </w:rPr>
            <w:t>Click or tap here to enter text.</w:t>
          </w:r>
        </w:p>
      </w:docPartBody>
    </w:docPart>
    <w:docPart>
      <w:docPartPr>
        <w:name w:val="D9E6F075957D4E6DB73042BD575A0566"/>
        <w:category>
          <w:name w:val="General"/>
          <w:gallery w:val="placeholder"/>
        </w:category>
        <w:types>
          <w:type w:val="bbPlcHdr"/>
        </w:types>
        <w:behaviors>
          <w:behavior w:val="content"/>
        </w:behaviors>
        <w:guid w:val="{527E1EDB-9C37-452C-ABC4-3AE60FFC3D46}"/>
      </w:docPartPr>
      <w:docPartBody>
        <w:p w:rsidR="00000000" w:rsidRDefault="003210CE" w:rsidP="003210CE">
          <w:pPr>
            <w:pStyle w:val="D9E6F075957D4E6DB73042BD575A0566"/>
          </w:pPr>
          <w:r w:rsidRPr="00E04376">
            <w:rPr>
              <w:rStyle w:val="PlaceholderText"/>
              <w:i/>
              <w:iCs/>
            </w:rPr>
            <w:t>Click or tap here to enter text.</w:t>
          </w:r>
        </w:p>
      </w:docPartBody>
    </w:docPart>
    <w:docPart>
      <w:docPartPr>
        <w:name w:val="A1316C949CCE4A9A9BF0D6ACEF17C623"/>
        <w:category>
          <w:name w:val="General"/>
          <w:gallery w:val="placeholder"/>
        </w:category>
        <w:types>
          <w:type w:val="bbPlcHdr"/>
        </w:types>
        <w:behaviors>
          <w:behavior w:val="content"/>
        </w:behaviors>
        <w:guid w:val="{C698105B-7F06-43DE-AF75-C3230149B4EB}"/>
      </w:docPartPr>
      <w:docPartBody>
        <w:p w:rsidR="00000000" w:rsidRDefault="003210CE" w:rsidP="003210CE">
          <w:pPr>
            <w:pStyle w:val="A1316C949CCE4A9A9BF0D6ACEF17C623"/>
          </w:pPr>
          <w:r w:rsidRPr="00E04376">
            <w:rPr>
              <w:rStyle w:val="PlaceholderText"/>
              <w:i/>
              <w:iCs/>
            </w:rPr>
            <w:t>Click or tap here to enter text.</w:t>
          </w:r>
        </w:p>
      </w:docPartBody>
    </w:docPart>
    <w:docPart>
      <w:docPartPr>
        <w:name w:val="2EBCDF019DC34FEE8BF20EE62A28B717"/>
        <w:category>
          <w:name w:val="General"/>
          <w:gallery w:val="placeholder"/>
        </w:category>
        <w:types>
          <w:type w:val="bbPlcHdr"/>
        </w:types>
        <w:behaviors>
          <w:behavior w:val="content"/>
        </w:behaviors>
        <w:guid w:val="{6B3DB2C8-F10C-47D7-BB36-E41F8168CC1D}"/>
      </w:docPartPr>
      <w:docPartBody>
        <w:p w:rsidR="00000000" w:rsidRDefault="003210CE" w:rsidP="003210CE">
          <w:pPr>
            <w:pStyle w:val="2EBCDF019DC34FEE8BF20EE62A28B717"/>
          </w:pPr>
          <w:r w:rsidRPr="00E04376">
            <w:rPr>
              <w:rStyle w:val="PlaceholderText"/>
              <w:i/>
              <w:iCs/>
            </w:rPr>
            <w:t>Click or tap here to enter text.</w:t>
          </w:r>
        </w:p>
      </w:docPartBody>
    </w:docPart>
    <w:docPart>
      <w:docPartPr>
        <w:name w:val="1100D1BA799F4785AE32EDC70499D8CF"/>
        <w:category>
          <w:name w:val="General"/>
          <w:gallery w:val="placeholder"/>
        </w:category>
        <w:types>
          <w:type w:val="bbPlcHdr"/>
        </w:types>
        <w:behaviors>
          <w:behavior w:val="content"/>
        </w:behaviors>
        <w:guid w:val="{C35AF053-5D3C-436F-A76D-1261453B9363}"/>
      </w:docPartPr>
      <w:docPartBody>
        <w:p w:rsidR="00000000" w:rsidRDefault="003210CE" w:rsidP="003210CE">
          <w:pPr>
            <w:pStyle w:val="1100D1BA799F4785AE32EDC70499D8C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714EE30EFBFD45AFB86E9CF259D4B7AD"/>
        <w:category>
          <w:name w:val="General"/>
          <w:gallery w:val="placeholder"/>
        </w:category>
        <w:types>
          <w:type w:val="bbPlcHdr"/>
        </w:types>
        <w:behaviors>
          <w:behavior w:val="content"/>
        </w:behaviors>
        <w:guid w:val="{98D778AD-B6AB-4C6F-9334-CC17F56B452A}"/>
      </w:docPartPr>
      <w:docPartBody>
        <w:p w:rsidR="00000000" w:rsidRDefault="003210CE" w:rsidP="003210CE">
          <w:pPr>
            <w:pStyle w:val="714EE30EFBFD45AFB86E9CF259D4B7A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7137C8F52B68453EAEF30D0D66FEAE33"/>
        <w:category>
          <w:name w:val="General"/>
          <w:gallery w:val="placeholder"/>
        </w:category>
        <w:types>
          <w:type w:val="bbPlcHdr"/>
        </w:types>
        <w:behaviors>
          <w:behavior w:val="content"/>
        </w:behaviors>
        <w:guid w:val="{4A8792C4-3E33-42A1-944E-514C907904D4}"/>
      </w:docPartPr>
      <w:docPartBody>
        <w:p w:rsidR="00000000" w:rsidRDefault="003210CE" w:rsidP="003210CE">
          <w:pPr>
            <w:pStyle w:val="7137C8F52B68453EAEF30D0D66FEAE3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9503B19930348178BCECB62B3A1F333"/>
        <w:category>
          <w:name w:val="General"/>
          <w:gallery w:val="placeholder"/>
        </w:category>
        <w:types>
          <w:type w:val="bbPlcHdr"/>
        </w:types>
        <w:behaviors>
          <w:behavior w:val="content"/>
        </w:behaviors>
        <w:guid w:val="{A8618EED-DDF7-40A7-89E7-6E3DE3197E8C}"/>
      </w:docPartPr>
      <w:docPartBody>
        <w:p w:rsidR="00000000" w:rsidRDefault="003210CE" w:rsidP="003210CE">
          <w:pPr>
            <w:pStyle w:val="C9503B19930348178BCECB62B3A1F33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05F6B6D879444D21A128697717E3A987"/>
        <w:category>
          <w:name w:val="General"/>
          <w:gallery w:val="placeholder"/>
        </w:category>
        <w:types>
          <w:type w:val="bbPlcHdr"/>
        </w:types>
        <w:behaviors>
          <w:behavior w:val="content"/>
        </w:behaviors>
        <w:guid w:val="{380D3270-44B4-401C-9CDC-6C4E5DF8678F}"/>
      </w:docPartPr>
      <w:docPartBody>
        <w:p w:rsidR="00000000" w:rsidRDefault="003210CE" w:rsidP="003210CE">
          <w:pPr>
            <w:pStyle w:val="05F6B6D879444D21A128697717E3A987"/>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210BE4855B24211AD1834AD173C6DB3"/>
        <w:category>
          <w:name w:val="General"/>
          <w:gallery w:val="placeholder"/>
        </w:category>
        <w:types>
          <w:type w:val="bbPlcHdr"/>
        </w:types>
        <w:behaviors>
          <w:behavior w:val="content"/>
        </w:behaviors>
        <w:guid w:val="{CCA284A6-2A0B-4822-A35E-86E51EB176D0}"/>
      </w:docPartPr>
      <w:docPartBody>
        <w:p w:rsidR="00000000" w:rsidRDefault="003210CE" w:rsidP="003210CE">
          <w:pPr>
            <w:pStyle w:val="D210BE4855B24211AD1834AD173C6DB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05D37C211F5441790B0A92C99CFDC5C"/>
        <w:category>
          <w:name w:val="General"/>
          <w:gallery w:val="placeholder"/>
        </w:category>
        <w:types>
          <w:type w:val="bbPlcHdr"/>
        </w:types>
        <w:behaviors>
          <w:behavior w:val="content"/>
        </w:behaviors>
        <w:guid w:val="{B07546E0-D753-416B-889B-2E1512B871A9}"/>
      </w:docPartPr>
      <w:docPartBody>
        <w:p w:rsidR="00000000" w:rsidRDefault="003210CE" w:rsidP="003210CE">
          <w:pPr>
            <w:pStyle w:val="F05D37C211F5441790B0A92C99CFDC5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C906D14643A4951917A78A1967AB152"/>
        <w:category>
          <w:name w:val="General"/>
          <w:gallery w:val="placeholder"/>
        </w:category>
        <w:types>
          <w:type w:val="bbPlcHdr"/>
        </w:types>
        <w:behaviors>
          <w:behavior w:val="content"/>
        </w:behaviors>
        <w:guid w:val="{C10B3681-1192-4061-A040-D04C3B9FADA3}"/>
      </w:docPartPr>
      <w:docPartBody>
        <w:p w:rsidR="00000000" w:rsidRDefault="003210CE" w:rsidP="003210CE">
          <w:pPr>
            <w:pStyle w:val="2C906D14643A4951917A78A1967AB152"/>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2DD1D7A708F42DB9C6A4C54D905BDD8"/>
        <w:category>
          <w:name w:val="General"/>
          <w:gallery w:val="placeholder"/>
        </w:category>
        <w:types>
          <w:type w:val="bbPlcHdr"/>
        </w:types>
        <w:behaviors>
          <w:behavior w:val="content"/>
        </w:behaviors>
        <w:guid w:val="{24331D2C-8C81-46B4-A557-22EEDED3B4E8}"/>
      </w:docPartPr>
      <w:docPartBody>
        <w:p w:rsidR="00000000" w:rsidRDefault="003210CE" w:rsidP="003210CE">
          <w:pPr>
            <w:pStyle w:val="22DD1D7A708F42DB9C6A4C54D905BDD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BDDBD8DEF8241668CA7AA5A6FEB1534"/>
        <w:category>
          <w:name w:val="General"/>
          <w:gallery w:val="placeholder"/>
        </w:category>
        <w:types>
          <w:type w:val="bbPlcHdr"/>
        </w:types>
        <w:behaviors>
          <w:behavior w:val="content"/>
        </w:behaviors>
        <w:guid w:val="{8DBD2842-EC07-489B-9AA2-A78086437ACB}"/>
      </w:docPartPr>
      <w:docPartBody>
        <w:p w:rsidR="00000000" w:rsidRDefault="003210CE" w:rsidP="003210CE">
          <w:pPr>
            <w:pStyle w:val="FBDDBD8DEF8241668CA7AA5A6FEB1534"/>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4DE400A12394EA484C8C78945987F48"/>
        <w:category>
          <w:name w:val="General"/>
          <w:gallery w:val="placeholder"/>
        </w:category>
        <w:types>
          <w:type w:val="bbPlcHdr"/>
        </w:types>
        <w:behaviors>
          <w:behavior w:val="content"/>
        </w:behaviors>
        <w:guid w:val="{EB423ED2-B725-4294-8795-A486677B3964}"/>
      </w:docPartPr>
      <w:docPartBody>
        <w:p w:rsidR="00000000" w:rsidRDefault="003210CE" w:rsidP="003210CE">
          <w:pPr>
            <w:pStyle w:val="94DE400A12394EA484C8C78945987F4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1CE6913D0B184D7A81437B3BA5933ADA"/>
        <w:category>
          <w:name w:val="General"/>
          <w:gallery w:val="placeholder"/>
        </w:category>
        <w:types>
          <w:type w:val="bbPlcHdr"/>
        </w:types>
        <w:behaviors>
          <w:behavior w:val="content"/>
        </w:behaviors>
        <w:guid w:val="{48462FCA-557E-488F-B8AA-FCF403C4F078}"/>
      </w:docPartPr>
      <w:docPartBody>
        <w:p w:rsidR="00000000" w:rsidRDefault="003210CE" w:rsidP="003210CE">
          <w:pPr>
            <w:pStyle w:val="1CE6913D0B184D7A81437B3BA5933AD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6741A"/>
    <w:rsid w:val="001F3641"/>
    <w:rsid w:val="003210CE"/>
    <w:rsid w:val="00331316"/>
    <w:rsid w:val="003540F2"/>
    <w:rsid w:val="003B06A2"/>
    <w:rsid w:val="005225C6"/>
    <w:rsid w:val="006415A7"/>
    <w:rsid w:val="00716CE3"/>
    <w:rsid w:val="0073723F"/>
    <w:rsid w:val="008529DE"/>
    <w:rsid w:val="008A2C4F"/>
    <w:rsid w:val="00945FC2"/>
    <w:rsid w:val="00A418EE"/>
    <w:rsid w:val="00C53822"/>
    <w:rsid w:val="00C53CBA"/>
    <w:rsid w:val="00C64C48"/>
    <w:rsid w:val="00CF1BA8"/>
    <w:rsid w:val="00EA0528"/>
    <w:rsid w:val="00F66B48"/>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10CE"/>
    <w:rPr>
      <w:color w:val="808080"/>
    </w:rPr>
  </w:style>
  <w:style w:type="paragraph" w:customStyle="1" w:styleId="9564E486F80146B6B744577ED370B65F">
    <w:name w:val="9564E486F80146B6B744577ED370B65F"/>
    <w:rsid w:val="00C53822"/>
  </w:style>
  <w:style w:type="paragraph" w:customStyle="1" w:styleId="B7E6B260AC18416D99F4FB8FD320A043">
    <w:name w:val="B7E6B260AC18416D99F4FB8FD320A043"/>
    <w:rsid w:val="00C53822"/>
  </w:style>
  <w:style w:type="paragraph" w:customStyle="1" w:styleId="836B5DF296B7438F9D445E8FFD0069B3">
    <w:name w:val="836B5DF296B7438F9D445E8FFD0069B3"/>
    <w:rsid w:val="00C53822"/>
  </w:style>
  <w:style w:type="paragraph" w:customStyle="1" w:styleId="DEE9C3669B3E405BBADE79ABF5DD9590">
    <w:name w:val="DEE9C3669B3E405BBADE79ABF5DD9590"/>
    <w:rsid w:val="00C53822"/>
  </w:style>
  <w:style w:type="paragraph" w:customStyle="1" w:styleId="626AB927CA234415AD6A1EE5AA1F5DDE">
    <w:name w:val="626AB927CA234415AD6A1EE5AA1F5DDE"/>
    <w:rsid w:val="00C53822"/>
  </w:style>
  <w:style w:type="paragraph" w:customStyle="1" w:styleId="1EB18281ACBB4EA1A7FC0A251D262C66">
    <w:name w:val="1EB18281ACBB4EA1A7FC0A251D262C66"/>
    <w:rsid w:val="00C53822"/>
  </w:style>
  <w:style w:type="paragraph" w:customStyle="1" w:styleId="E05C55E6F483451891E1A3AE30D8C576">
    <w:name w:val="E05C55E6F483451891E1A3AE30D8C576"/>
    <w:rsid w:val="00C53822"/>
  </w:style>
  <w:style w:type="paragraph" w:customStyle="1" w:styleId="01549B88DBA9465B810AC72608B7ED8B">
    <w:name w:val="01549B88DBA9465B810AC72608B7ED8B"/>
    <w:rsid w:val="00C53822"/>
  </w:style>
  <w:style w:type="paragraph" w:customStyle="1" w:styleId="A7B192E1BDE24A018E24D70A8B9123BE">
    <w:name w:val="A7B192E1BDE24A018E24D70A8B9123BE"/>
    <w:rsid w:val="00C53822"/>
  </w:style>
  <w:style w:type="paragraph" w:customStyle="1" w:styleId="6DA7E73AF5AC46CF97A9A56F7EF09044">
    <w:name w:val="6DA7E73AF5AC46CF97A9A56F7EF09044"/>
    <w:rsid w:val="00C53822"/>
  </w:style>
  <w:style w:type="paragraph" w:customStyle="1" w:styleId="EEEC012E3ED9436AAD6FB8DA14F67584">
    <w:name w:val="EEEC012E3ED9436AAD6FB8DA14F67584"/>
    <w:rsid w:val="00C53822"/>
  </w:style>
  <w:style w:type="paragraph" w:customStyle="1" w:styleId="60E6E400E36A4B6EAE08E0D56BAEC99A">
    <w:name w:val="60E6E400E36A4B6EAE08E0D56BAEC99A"/>
    <w:rsid w:val="00C53822"/>
  </w:style>
  <w:style w:type="paragraph" w:customStyle="1" w:styleId="932FDAE99AB447C49C19AB53DB9E6FFA">
    <w:name w:val="932FDAE99AB447C49C19AB53DB9E6FFA"/>
    <w:rsid w:val="00C53822"/>
  </w:style>
  <w:style w:type="paragraph" w:customStyle="1" w:styleId="82BAEDD09B2249F59C54A306E9768367">
    <w:name w:val="82BAEDD09B2249F59C54A306E9768367"/>
    <w:rsid w:val="00C53822"/>
  </w:style>
  <w:style w:type="paragraph" w:customStyle="1" w:styleId="90C8185040DB47EF9DB82D1F78A13C54">
    <w:name w:val="90C8185040DB47EF9DB82D1F78A13C54"/>
    <w:rsid w:val="00C53822"/>
  </w:style>
  <w:style w:type="paragraph" w:customStyle="1" w:styleId="62460421C9F94BE69E0C5697A8794BBB">
    <w:name w:val="62460421C9F94BE69E0C5697A8794BBB"/>
    <w:rsid w:val="00C53822"/>
  </w:style>
  <w:style w:type="paragraph" w:customStyle="1" w:styleId="6EFC62E60E9D48AB93324C9AFDE67A67">
    <w:name w:val="6EFC62E60E9D48AB93324C9AFDE67A67"/>
    <w:rsid w:val="00C53822"/>
  </w:style>
  <w:style w:type="paragraph" w:customStyle="1" w:styleId="4DC55714764349FFAFDF1F830F8DE29B">
    <w:name w:val="4DC55714764349FFAFDF1F830F8DE29B"/>
    <w:rsid w:val="00C53822"/>
  </w:style>
  <w:style w:type="paragraph" w:customStyle="1" w:styleId="0F78CE4D213641F69E2608ABA49A978D">
    <w:name w:val="0F78CE4D213641F69E2608ABA49A978D"/>
    <w:rsid w:val="00C53822"/>
  </w:style>
  <w:style w:type="paragraph" w:customStyle="1" w:styleId="E1E51D60E31A4E808F37ED9391BA74F2">
    <w:name w:val="E1E51D60E31A4E808F37ED9391BA74F2"/>
    <w:rsid w:val="00C53822"/>
  </w:style>
  <w:style w:type="paragraph" w:customStyle="1" w:styleId="F720022DD0144842B424E2FCE40931FF">
    <w:name w:val="F720022DD0144842B424E2FCE40931FF"/>
    <w:rsid w:val="00C53822"/>
  </w:style>
  <w:style w:type="paragraph" w:customStyle="1" w:styleId="AAF984C830054C2F9A8802E6ADAAD445">
    <w:name w:val="AAF984C830054C2F9A8802E6ADAAD445"/>
    <w:rsid w:val="00C53822"/>
  </w:style>
  <w:style w:type="paragraph" w:customStyle="1" w:styleId="B6B46103E8E345ED8434FE35B585A52C">
    <w:name w:val="B6B46103E8E345ED8434FE35B585A52C"/>
    <w:rsid w:val="00C53822"/>
  </w:style>
  <w:style w:type="paragraph" w:customStyle="1" w:styleId="40B48F38F5124915B2E139A652F922BF">
    <w:name w:val="40B48F38F5124915B2E139A652F922BF"/>
    <w:rsid w:val="00C53822"/>
  </w:style>
  <w:style w:type="paragraph" w:customStyle="1" w:styleId="66DC547E698D4AF5872D34570E6A92CB">
    <w:name w:val="66DC547E698D4AF5872D34570E6A92CB"/>
    <w:rsid w:val="00C53822"/>
  </w:style>
  <w:style w:type="paragraph" w:customStyle="1" w:styleId="B71B698B791C4BCF93188FDBDAE7490F">
    <w:name w:val="B71B698B791C4BCF93188FDBDAE7490F"/>
    <w:rsid w:val="00C53822"/>
  </w:style>
  <w:style w:type="paragraph" w:customStyle="1" w:styleId="64C5A73320B9489EB9CA363732AD7DB6">
    <w:name w:val="64C5A73320B9489EB9CA363732AD7DB6"/>
    <w:rsid w:val="00C53822"/>
  </w:style>
  <w:style w:type="paragraph" w:customStyle="1" w:styleId="C8484C2010B74EF5A8D4CDCE031DEC79">
    <w:name w:val="C8484C2010B74EF5A8D4CDCE031DEC79"/>
    <w:rsid w:val="00C53822"/>
  </w:style>
  <w:style w:type="paragraph" w:customStyle="1" w:styleId="DF250E9F27FB482DBE06F891BC61AB0B">
    <w:name w:val="DF250E9F27FB482DBE06F891BC61AB0B"/>
    <w:rsid w:val="00C53822"/>
  </w:style>
  <w:style w:type="paragraph" w:customStyle="1" w:styleId="80DC9F22EA564453B3F949B43CD50C71">
    <w:name w:val="80DC9F22EA564453B3F949B43CD50C71"/>
    <w:rsid w:val="00C53822"/>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CC12DB1C41FB4E94ADF33E8FB8101F8F">
    <w:name w:val="CC12DB1C41FB4E94ADF33E8FB8101F8F"/>
    <w:rsid w:val="00C53822"/>
  </w:style>
  <w:style w:type="paragraph" w:customStyle="1" w:styleId="BC586B0672BA4C58939FD570D4C02F10">
    <w:name w:val="BC586B0672BA4C58939FD570D4C02F10"/>
    <w:rsid w:val="00C53822"/>
  </w:style>
  <w:style w:type="paragraph" w:customStyle="1" w:styleId="AC7E0E9F7478481992DBE9CF0E1547A2">
    <w:name w:val="AC7E0E9F7478481992DBE9CF0E1547A2"/>
    <w:rsid w:val="00C53822"/>
  </w:style>
  <w:style w:type="paragraph" w:customStyle="1" w:styleId="9AEF27AC527046398D581038BDB3457D">
    <w:name w:val="9AEF27AC527046398D581038BDB3457D"/>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 w:type="paragraph" w:customStyle="1" w:styleId="8EAC1164919148A48920CA2A97715A8B">
    <w:name w:val="8EAC1164919148A48920CA2A97715A8B"/>
    <w:rsid w:val="003210CE"/>
    <w:pPr>
      <w:spacing w:line="278" w:lineRule="auto"/>
    </w:pPr>
    <w:rPr>
      <w:sz w:val="24"/>
      <w:szCs w:val="24"/>
      <w:lang w:val="en-GB" w:eastAsia="en-GB"/>
    </w:rPr>
  </w:style>
  <w:style w:type="paragraph" w:customStyle="1" w:styleId="3BBC15D9BBAE439C87E11351F8BE2BC0">
    <w:name w:val="3BBC15D9BBAE439C87E11351F8BE2BC0"/>
    <w:rsid w:val="003210CE"/>
    <w:pPr>
      <w:spacing w:line="278" w:lineRule="auto"/>
    </w:pPr>
    <w:rPr>
      <w:sz w:val="24"/>
      <w:szCs w:val="24"/>
      <w:lang w:val="en-GB" w:eastAsia="en-GB"/>
    </w:rPr>
  </w:style>
  <w:style w:type="paragraph" w:customStyle="1" w:styleId="2BC5E991D2EC42E08C59D7A4E185B95C">
    <w:name w:val="2BC5E991D2EC42E08C59D7A4E185B95C"/>
    <w:rsid w:val="003210CE"/>
    <w:pPr>
      <w:spacing w:line="278" w:lineRule="auto"/>
    </w:pPr>
    <w:rPr>
      <w:sz w:val="24"/>
      <w:szCs w:val="24"/>
      <w:lang w:val="en-GB" w:eastAsia="en-GB"/>
    </w:rPr>
  </w:style>
  <w:style w:type="paragraph" w:customStyle="1" w:styleId="2F441D4922D14BFCAABD487AF27CD133">
    <w:name w:val="2F441D4922D14BFCAABD487AF27CD133"/>
    <w:rsid w:val="003210CE"/>
    <w:pPr>
      <w:spacing w:line="278" w:lineRule="auto"/>
    </w:pPr>
    <w:rPr>
      <w:sz w:val="24"/>
      <w:szCs w:val="24"/>
      <w:lang w:val="en-GB" w:eastAsia="en-GB"/>
    </w:rPr>
  </w:style>
  <w:style w:type="paragraph" w:customStyle="1" w:styleId="426FE7E516A54EC4975380F034AAA722">
    <w:name w:val="426FE7E516A54EC4975380F034AAA722"/>
    <w:rsid w:val="003210CE"/>
    <w:pPr>
      <w:spacing w:line="278" w:lineRule="auto"/>
    </w:pPr>
    <w:rPr>
      <w:sz w:val="24"/>
      <w:szCs w:val="24"/>
      <w:lang w:val="en-GB" w:eastAsia="en-GB"/>
    </w:rPr>
  </w:style>
  <w:style w:type="paragraph" w:customStyle="1" w:styleId="70EC874BA31540AA8C25F2165E0A0C9D">
    <w:name w:val="70EC874BA31540AA8C25F2165E0A0C9D"/>
    <w:rsid w:val="003210CE"/>
    <w:pPr>
      <w:spacing w:line="278" w:lineRule="auto"/>
    </w:pPr>
    <w:rPr>
      <w:sz w:val="24"/>
      <w:szCs w:val="24"/>
      <w:lang w:val="en-GB" w:eastAsia="en-GB"/>
    </w:rPr>
  </w:style>
  <w:style w:type="paragraph" w:customStyle="1" w:styleId="E502369339714B80A0A50AB31FD47737">
    <w:name w:val="E502369339714B80A0A50AB31FD47737"/>
    <w:rsid w:val="003210CE"/>
    <w:pPr>
      <w:spacing w:line="278" w:lineRule="auto"/>
    </w:pPr>
    <w:rPr>
      <w:sz w:val="24"/>
      <w:szCs w:val="24"/>
      <w:lang w:val="en-GB" w:eastAsia="en-GB"/>
    </w:rPr>
  </w:style>
  <w:style w:type="paragraph" w:customStyle="1" w:styleId="C53098108754402C8D6245B90B7D50BC">
    <w:name w:val="C53098108754402C8D6245B90B7D50BC"/>
    <w:rsid w:val="003210CE"/>
    <w:pPr>
      <w:spacing w:line="278" w:lineRule="auto"/>
    </w:pPr>
    <w:rPr>
      <w:sz w:val="24"/>
      <w:szCs w:val="24"/>
      <w:lang w:val="en-GB" w:eastAsia="en-GB"/>
    </w:rPr>
  </w:style>
  <w:style w:type="paragraph" w:customStyle="1" w:styleId="A0646AECB6E34CBA8D40F312539D7EFC">
    <w:name w:val="A0646AECB6E34CBA8D40F312539D7EFC"/>
    <w:rsid w:val="003210CE"/>
    <w:pPr>
      <w:spacing w:line="278" w:lineRule="auto"/>
    </w:pPr>
    <w:rPr>
      <w:sz w:val="24"/>
      <w:szCs w:val="24"/>
      <w:lang w:val="en-GB" w:eastAsia="en-GB"/>
    </w:rPr>
  </w:style>
  <w:style w:type="paragraph" w:customStyle="1" w:styleId="BA1C0A2F765846C4A5CA7ED2B2CB6090">
    <w:name w:val="BA1C0A2F765846C4A5CA7ED2B2CB6090"/>
    <w:rsid w:val="003210CE"/>
    <w:pPr>
      <w:spacing w:line="278" w:lineRule="auto"/>
    </w:pPr>
    <w:rPr>
      <w:sz w:val="24"/>
      <w:szCs w:val="24"/>
      <w:lang w:val="en-GB" w:eastAsia="en-GB"/>
    </w:rPr>
  </w:style>
  <w:style w:type="paragraph" w:customStyle="1" w:styleId="DCF151FC1805470AB17C80A558AB3FC9">
    <w:name w:val="DCF151FC1805470AB17C80A558AB3FC9"/>
    <w:rsid w:val="003210CE"/>
    <w:pPr>
      <w:spacing w:line="278" w:lineRule="auto"/>
    </w:pPr>
    <w:rPr>
      <w:sz w:val="24"/>
      <w:szCs w:val="24"/>
      <w:lang w:val="en-GB" w:eastAsia="en-GB"/>
    </w:rPr>
  </w:style>
  <w:style w:type="paragraph" w:customStyle="1" w:styleId="992B2F4985A5416BBD33FFE5AEFA738B">
    <w:name w:val="992B2F4985A5416BBD33FFE5AEFA738B"/>
    <w:rsid w:val="003210CE"/>
    <w:pPr>
      <w:spacing w:line="278" w:lineRule="auto"/>
    </w:pPr>
    <w:rPr>
      <w:sz w:val="24"/>
      <w:szCs w:val="24"/>
      <w:lang w:val="en-GB" w:eastAsia="en-GB"/>
    </w:rPr>
  </w:style>
  <w:style w:type="paragraph" w:customStyle="1" w:styleId="B54EE810EFD44AB7A1FAC6C31B6A182D">
    <w:name w:val="B54EE810EFD44AB7A1FAC6C31B6A182D"/>
    <w:rsid w:val="003210CE"/>
    <w:pPr>
      <w:spacing w:line="278" w:lineRule="auto"/>
    </w:pPr>
    <w:rPr>
      <w:sz w:val="24"/>
      <w:szCs w:val="24"/>
      <w:lang w:val="en-GB" w:eastAsia="en-GB"/>
    </w:rPr>
  </w:style>
  <w:style w:type="paragraph" w:customStyle="1" w:styleId="D8D1409E0C9A4785AECE479D4E0B9F5C">
    <w:name w:val="D8D1409E0C9A4785AECE479D4E0B9F5C"/>
    <w:rsid w:val="003210CE"/>
    <w:pPr>
      <w:spacing w:line="278" w:lineRule="auto"/>
    </w:pPr>
    <w:rPr>
      <w:sz w:val="24"/>
      <w:szCs w:val="24"/>
      <w:lang w:val="en-GB" w:eastAsia="en-GB"/>
    </w:rPr>
  </w:style>
  <w:style w:type="paragraph" w:customStyle="1" w:styleId="214B946040834E389555D16ECE964AB4">
    <w:name w:val="214B946040834E389555D16ECE964AB4"/>
    <w:rsid w:val="003210CE"/>
    <w:pPr>
      <w:spacing w:line="278" w:lineRule="auto"/>
    </w:pPr>
    <w:rPr>
      <w:sz w:val="24"/>
      <w:szCs w:val="24"/>
      <w:lang w:val="en-GB" w:eastAsia="en-GB"/>
    </w:rPr>
  </w:style>
  <w:style w:type="paragraph" w:customStyle="1" w:styleId="160CBA3459B8405180000CF921407679">
    <w:name w:val="160CBA3459B8405180000CF921407679"/>
    <w:rsid w:val="003210CE"/>
    <w:pPr>
      <w:spacing w:line="278" w:lineRule="auto"/>
    </w:pPr>
    <w:rPr>
      <w:sz w:val="24"/>
      <w:szCs w:val="24"/>
      <w:lang w:val="en-GB" w:eastAsia="en-GB"/>
    </w:rPr>
  </w:style>
  <w:style w:type="paragraph" w:customStyle="1" w:styleId="D9E6F075957D4E6DB73042BD575A0566">
    <w:name w:val="D9E6F075957D4E6DB73042BD575A0566"/>
    <w:rsid w:val="003210CE"/>
    <w:pPr>
      <w:spacing w:line="278" w:lineRule="auto"/>
    </w:pPr>
    <w:rPr>
      <w:sz w:val="24"/>
      <w:szCs w:val="24"/>
      <w:lang w:val="en-GB" w:eastAsia="en-GB"/>
    </w:rPr>
  </w:style>
  <w:style w:type="paragraph" w:customStyle="1" w:styleId="A1316C949CCE4A9A9BF0D6ACEF17C623">
    <w:name w:val="A1316C949CCE4A9A9BF0D6ACEF17C623"/>
    <w:rsid w:val="003210CE"/>
    <w:pPr>
      <w:spacing w:line="278" w:lineRule="auto"/>
    </w:pPr>
    <w:rPr>
      <w:sz w:val="24"/>
      <w:szCs w:val="24"/>
      <w:lang w:val="en-GB" w:eastAsia="en-GB"/>
    </w:rPr>
  </w:style>
  <w:style w:type="paragraph" w:customStyle="1" w:styleId="2EBCDF019DC34FEE8BF20EE62A28B717">
    <w:name w:val="2EBCDF019DC34FEE8BF20EE62A28B717"/>
    <w:rsid w:val="003210CE"/>
    <w:pPr>
      <w:spacing w:line="278" w:lineRule="auto"/>
    </w:pPr>
    <w:rPr>
      <w:sz w:val="24"/>
      <w:szCs w:val="24"/>
      <w:lang w:val="en-GB" w:eastAsia="en-GB"/>
    </w:rPr>
  </w:style>
  <w:style w:type="paragraph" w:customStyle="1" w:styleId="B3E20694E6234A5DA872262852720E2A">
    <w:name w:val="B3E20694E6234A5DA872262852720E2A"/>
    <w:rsid w:val="003210CE"/>
    <w:pPr>
      <w:spacing w:line="278" w:lineRule="auto"/>
    </w:pPr>
    <w:rPr>
      <w:sz w:val="24"/>
      <w:szCs w:val="24"/>
      <w:lang w:val="en-GB" w:eastAsia="en-GB"/>
    </w:rPr>
  </w:style>
  <w:style w:type="paragraph" w:customStyle="1" w:styleId="1100D1BA799F4785AE32EDC70499D8CF">
    <w:name w:val="1100D1BA799F4785AE32EDC70499D8CF"/>
    <w:rsid w:val="003210CE"/>
    <w:pPr>
      <w:spacing w:line="278" w:lineRule="auto"/>
    </w:pPr>
    <w:rPr>
      <w:sz w:val="24"/>
      <w:szCs w:val="24"/>
      <w:lang w:val="en-GB" w:eastAsia="en-GB"/>
    </w:rPr>
  </w:style>
  <w:style w:type="paragraph" w:customStyle="1" w:styleId="56DAA3539E23479B823E832F4566F455">
    <w:name w:val="56DAA3539E23479B823E832F4566F455"/>
    <w:rsid w:val="003210CE"/>
    <w:pPr>
      <w:spacing w:line="278" w:lineRule="auto"/>
    </w:pPr>
    <w:rPr>
      <w:sz w:val="24"/>
      <w:szCs w:val="24"/>
      <w:lang w:val="en-GB" w:eastAsia="en-GB"/>
    </w:rPr>
  </w:style>
  <w:style w:type="paragraph" w:customStyle="1" w:styleId="714EE30EFBFD45AFB86E9CF259D4B7AD">
    <w:name w:val="714EE30EFBFD45AFB86E9CF259D4B7AD"/>
    <w:rsid w:val="003210CE"/>
    <w:pPr>
      <w:spacing w:line="278" w:lineRule="auto"/>
    </w:pPr>
    <w:rPr>
      <w:sz w:val="24"/>
      <w:szCs w:val="24"/>
      <w:lang w:val="en-GB" w:eastAsia="en-GB"/>
    </w:rPr>
  </w:style>
  <w:style w:type="paragraph" w:customStyle="1" w:styleId="7137C8F52B68453EAEF30D0D66FEAE33">
    <w:name w:val="7137C8F52B68453EAEF30D0D66FEAE33"/>
    <w:rsid w:val="003210CE"/>
    <w:pPr>
      <w:spacing w:line="278" w:lineRule="auto"/>
    </w:pPr>
    <w:rPr>
      <w:sz w:val="24"/>
      <w:szCs w:val="24"/>
      <w:lang w:val="en-GB" w:eastAsia="en-GB"/>
    </w:rPr>
  </w:style>
  <w:style w:type="paragraph" w:customStyle="1" w:styleId="C9503B19930348178BCECB62B3A1F333">
    <w:name w:val="C9503B19930348178BCECB62B3A1F333"/>
    <w:rsid w:val="003210CE"/>
    <w:pPr>
      <w:spacing w:line="278" w:lineRule="auto"/>
    </w:pPr>
    <w:rPr>
      <w:sz w:val="24"/>
      <w:szCs w:val="24"/>
      <w:lang w:val="en-GB" w:eastAsia="en-GB"/>
    </w:rPr>
  </w:style>
  <w:style w:type="paragraph" w:customStyle="1" w:styleId="05F6B6D879444D21A128697717E3A987">
    <w:name w:val="05F6B6D879444D21A128697717E3A987"/>
    <w:rsid w:val="003210CE"/>
    <w:pPr>
      <w:spacing w:line="278" w:lineRule="auto"/>
    </w:pPr>
    <w:rPr>
      <w:sz w:val="24"/>
      <w:szCs w:val="24"/>
      <w:lang w:val="en-GB" w:eastAsia="en-GB"/>
    </w:rPr>
  </w:style>
  <w:style w:type="paragraph" w:customStyle="1" w:styleId="D210BE4855B24211AD1834AD173C6DB3">
    <w:name w:val="D210BE4855B24211AD1834AD173C6DB3"/>
    <w:rsid w:val="003210CE"/>
    <w:pPr>
      <w:spacing w:line="278" w:lineRule="auto"/>
    </w:pPr>
    <w:rPr>
      <w:sz w:val="24"/>
      <w:szCs w:val="24"/>
      <w:lang w:val="en-GB" w:eastAsia="en-GB"/>
    </w:rPr>
  </w:style>
  <w:style w:type="paragraph" w:customStyle="1" w:styleId="F05D37C211F5441790B0A92C99CFDC5C">
    <w:name w:val="F05D37C211F5441790B0A92C99CFDC5C"/>
    <w:rsid w:val="003210CE"/>
    <w:pPr>
      <w:spacing w:line="278" w:lineRule="auto"/>
    </w:pPr>
    <w:rPr>
      <w:sz w:val="24"/>
      <w:szCs w:val="24"/>
      <w:lang w:val="en-GB" w:eastAsia="en-GB"/>
    </w:rPr>
  </w:style>
  <w:style w:type="paragraph" w:customStyle="1" w:styleId="2C906D14643A4951917A78A1967AB152">
    <w:name w:val="2C906D14643A4951917A78A1967AB152"/>
    <w:rsid w:val="003210CE"/>
    <w:pPr>
      <w:spacing w:line="278" w:lineRule="auto"/>
    </w:pPr>
    <w:rPr>
      <w:sz w:val="24"/>
      <w:szCs w:val="24"/>
      <w:lang w:val="en-GB" w:eastAsia="en-GB"/>
    </w:rPr>
  </w:style>
  <w:style w:type="paragraph" w:customStyle="1" w:styleId="22DD1D7A708F42DB9C6A4C54D905BDD8">
    <w:name w:val="22DD1D7A708F42DB9C6A4C54D905BDD8"/>
    <w:rsid w:val="003210CE"/>
    <w:pPr>
      <w:spacing w:line="278" w:lineRule="auto"/>
    </w:pPr>
    <w:rPr>
      <w:sz w:val="24"/>
      <w:szCs w:val="24"/>
      <w:lang w:val="en-GB" w:eastAsia="en-GB"/>
    </w:rPr>
  </w:style>
  <w:style w:type="paragraph" w:customStyle="1" w:styleId="FBDDBD8DEF8241668CA7AA5A6FEB1534">
    <w:name w:val="FBDDBD8DEF8241668CA7AA5A6FEB1534"/>
    <w:rsid w:val="003210CE"/>
    <w:pPr>
      <w:spacing w:line="278" w:lineRule="auto"/>
    </w:pPr>
    <w:rPr>
      <w:sz w:val="24"/>
      <w:szCs w:val="24"/>
      <w:lang w:val="en-GB" w:eastAsia="en-GB"/>
    </w:rPr>
  </w:style>
  <w:style w:type="paragraph" w:customStyle="1" w:styleId="94DE400A12394EA484C8C78945987F48">
    <w:name w:val="94DE400A12394EA484C8C78945987F48"/>
    <w:rsid w:val="003210CE"/>
    <w:pPr>
      <w:spacing w:line="278" w:lineRule="auto"/>
    </w:pPr>
    <w:rPr>
      <w:sz w:val="24"/>
      <w:szCs w:val="24"/>
      <w:lang w:val="en-GB" w:eastAsia="en-GB"/>
    </w:rPr>
  </w:style>
  <w:style w:type="paragraph" w:customStyle="1" w:styleId="1CE6913D0B184D7A81437B3BA5933ADA">
    <w:name w:val="1CE6913D0B184D7A81437B3BA5933ADA"/>
    <w:rsid w:val="003210CE"/>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29DD1659EDA6624C904B12BF09810B79" ma:contentTypeVersion="14" ma:contentTypeDescription="Creare un nuovo documento." ma:contentTypeScope="" ma:versionID="f6829da86c3590f98a22b2872ebfc1fc">
  <xsd:schema xmlns:xsd="http://www.w3.org/2001/XMLSchema" xmlns:xs="http://www.w3.org/2001/XMLSchema" xmlns:p="http://schemas.microsoft.com/office/2006/metadata/properties" xmlns:ns2="a411fdc0-a892-4258-ba7f-dfd38bead3e6" xmlns:ns3="2de8bb39-1e53-4a58-a245-6d5fcc30ff30" targetNamespace="http://schemas.microsoft.com/office/2006/metadata/properties" ma:root="true" ma:fieldsID="0fce6c8e7966a86a5c81443df33ba9ea" ns2:_="" ns3:_="">
    <xsd:import namespace="a411fdc0-a892-4258-ba7f-dfd38bead3e6"/>
    <xsd:import namespace="2de8bb39-1e53-4a58-a245-6d5fcc30ff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1fdc0-a892-4258-ba7f-dfd38bead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996e5572-7a00-45ec-9d89-7ea95c2be1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e8bb39-1e53-4a58-a245-6d5fcc30ff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49210f-655c-4e22-97c7-b20e71396ee2}" ma:internalName="TaxCatchAll" ma:showField="CatchAllData" ma:web="2de8bb39-1e53-4a58-a245-6d5fcc30ff3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11fdc0-a892-4258-ba7f-dfd38bead3e6">
      <Terms xmlns="http://schemas.microsoft.com/office/infopath/2007/PartnerControls"/>
    </lcf76f155ced4ddcb4097134ff3c332f>
    <TaxCatchAll xmlns="2de8bb39-1e53-4a58-a245-6d5fcc30ff30" xsi:nil="true"/>
  </documentManagement>
</p:properties>
</file>

<file path=customXml/itemProps1.xml><?xml version="1.0" encoding="utf-8"?>
<ds:datastoreItem xmlns:ds="http://schemas.openxmlformats.org/officeDocument/2006/customXml" ds:itemID="{14A0123B-24AE-485E-BBA7-E646131BCF77}">
  <ds:schemaRefs>
    <ds:schemaRef ds:uri="http://schemas.microsoft.com/sharepoint/v3/contenttype/forms"/>
  </ds:schemaRefs>
</ds:datastoreItem>
</file>

<file path=customXml/itemProps2.xml><?xml version="1.0" encoding="utf-8"?>
<ds:datastoreItem xmlns:ds="http://schemas.openxmlformats.org/officeDocument/2006/customXml" ds:itemID="{741BA2BD-EF16-4ECB-B651-27437D9EAE15}">
  <ds:schemaRefs>
    <ds:schemaRef ds:uri="http://schemas.openxmlformats.org/officeDocument/2006/bibliography"/>
  </ds:schemaRefs>
</ds:datastoreItem>
</file>

<file path=customXml/itemProps3.xml><?xml version="1.0" encoding="utf-8"?>
<ds:datastoreItem xmlns:ds="http://schemas.openxmlformats.org/officeDocument/2006/customXml" ds:itemID="{3A4470CA-C890-4B32-9F2D-5F82A8A73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11fdc0-a892-4258-ba7f-dfd38bead3e6"/>
    <ds:schemaRef ds:uri="2de8bb39-1e53-4a58-a245-6d5fcc30f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A00FC8-C37E-4226-B1A0-8D85E053BF44}">
  <ds:schemaRefs>
    <ds:schemaRef ds:uri="http://schemas.microsoft.com/office/2006/metadata/properties"/>
    <ds:schemaRef ds:uri="http://schemas.microsoft.com/office/infopath/2007/PartnerControls"/>
    <ds:schemaRef ds:uri="a411fdc0-a892-4258-ba7f-dfd38bead3e6"/>
    <ds:schemaRef ds:uri="2de8bb39-1e53-4a58-a245-6d5fcc30ff30"/>
  </ds:schemaRefs>
</ds:datastoreItem>
</file>

<file path=docProps/app.xml><?xml version="1.0" encoding="utf-8"?>
<Properties xmlns="http://schemas.openxmlformats.org/officeDocument/2006/extended-properties" xmlns:vt="http://schemas.openxmlformats.org/officeDocument/2006/docPropsVTypes">
  <Template>UNICORN_Deliverable_Template</Template>
  <TotalTime>0</TotalTime>
  <Pages>22</Pages>
  <Words>5672</Words>
  <Characters>32334</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Horizon2020</dc:subject>
  <dc:creator/>
  <cp:keywords>Deliverable</cp:keywords>
  <cp:lastModifiedBy/>
  <cp:revision>1</cp:revision>
  <dcterms:created xsi:type="dcterms:W3CDTF">2025-03-21T22:01:00Z</dcterms:created>
  <dcterms:modified xsi:type="dcterms:W3CDTF">2025-03-21T22:41:00Z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0x01010029DD1659EDA6624C904B12BF09810B79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ies>
</file>