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3E05" w14:textId="77777777" w:rsidR="00CA6D46" w:rsidRPr="00621A82" w:rsidRDefault="00CA6D46"/>
    <w:p w14:paraId="413316DC" w14:textId="03191E47" w:rsidR="00FD6050" w:rsidRPr="004F70A8" w:rsidRDefault="00204909" w:rsidP="00621839">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1AD5044A" w14:textId="0C3DE5D8" w:rsidR="009C0E26" w:rsidRPr="00695B70" w:rsidRDefault="00204909" w:rsidP="0072670F">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004F70A8" w:rsidRPr="00695B70">
        <w:rPr>
          <w:rFonts w:ascii="Calibri Light" w:hAnsi="Calibri Light" w:cs="Calibri Light"/>
          <w:b/>
          <w:color w:val="2D416A" w:themeColor="accent1"/>
          <w:sz w:val="36"/>
          <w:szCs w:val="36"/>
          <w:lang w:val="en-GB"/>
        </w:rPr>
        <w:t>.</w:t>
      </w:r>
    </w:p>
    <w:p w14:paraId="1B66C85D" w14:textId="4B59DCAB" w:rsidR="004636CA" w:rsidRPr="00621A82" w:rsidRDefault="004636CA" w:rsidP="00524BDF">
      <w:pPr>
        <w:jc w:val="center"/>
        <w:rPr>
          <w:rFonts w:asciiTheme="minorHAnsi" w:eastAsia="Times New Roman" w:hAnsiTheme="minorHAnsi" w:cs="Times New Roman"/>
          <w:sz w:val="56"/>
          <w:szCs w:val="56"/>
          <w:lang w:bidi="en-US"/>
        </w:rPr>
      </w:pPr>
    </w:p>
    <w:p w14:paraId="2F432509" w14:textId="42CB8925" w:rsidR="00211E00" w:rsidRDefault="000D23A5" w:rsidP="000D23A5">
      <w:pPr>
        <w:jc w:val="center"/>
      </w:pPr>
      <w:r w:rsidRPr="000D23A5">
        <w:rPr>
          <w:rFonts w:asciiTheme="majorHAnsi" w:hAnsiTheme="majorHAnsi" w:cstheme="majorHAnsi"/>
          <w:b/>
          <w:sz w:val="56"/>
          <w:szCs w:val="56"/>
        </w:rPr>
        <w:t>Data Management Plan Questionnaire</w:t>
      </w:r>
    </w:p>
    <w:tbl>
      <w:tblPr>
        <w:tblStyle w:val="a3"/>
        <w:tblW w:w="0" w:type="auto"/>
        <w:jc w:val="center"/>
        <w:tblLook w:val="04A0" w:firstRow="1" w:lastRow="0" w:firstColumn="1" w:lastColumn="0" w:noHBand="0" w:noVBand="1"/>
      </w:tblPr>
      <w:tblGrid>
        <w:gridCol w:w="3240"/>
        <w:gridCol w:w="6377"/>
      </w:tblGrid>
      <w:tr w:rsidR="00695B70" w14:paraId="18CB8321" w14:textId="77777777" w:rsidTr="00695B70">
        <w:trPr>
          <w:trHeight w:val="768"/>
          <w:jc w:val="center"/>
        </w:trPr>
        <w:tc>
          <w:tcPr>
            <w:tcW w:w="3240" w:type="dxa"/>
          </w:tcPr>
          <w:p w14:paraId="6D5AECBA" w14:textId="77777777" w:rsidR="00695B70" w:rsidRPr="008510B1" w:rsidRDefault="00695B70" w:rsidP="0063118B">
            <w:pPr>
              <w:spacing w:before="240" w:after="240"/>
              <w:rPr>
                <w:rFonts w:cs="Calibri"/>
                <w:b/>
                <w:sz w:val="24"/>
                <w:szCs w:val="24"/>
              </w:rPr>
            </w:pPr>
            <w:r w:rsidRPr="008510B1">
              <w:rPr>
                <w:rFonts w:cs="Calibri"/>
                <w:b/>
                <w:sz w:val="24"/>
                <w:szCs w:val="24"/>
              </w:rPr>
              <w:t>Project</w:t>
            </w:r>
          </w:p>
        </w:tc>
        <w:tc>
          <w:tcPr>
            <w:tcW w:w="6377" w:type="dxa"/>
          </w:tcPr>
          <w:p w14:paraId="54388ECF" w14:textId="38793D07" w:rsidR="00695B70" w:rsidRPr="008510B1" w:rsidRDefault="00695B70" w:rsidP="0063118B">
            <w:pPr>
              <w:spacing w:before="240" w:after="240"/>
              <w:rPr>
                <w:rFonts w:cs="Calibri"/>
                <w:sz w:val="24"/>
                <w:szCs w:val="24"/>
              </w:rPr>
            </w:pPr>
            <w:r>
              <w:rPr>
                <w:rFonts w:cs="Calibri"/>
                <w:sz w:val="24"/>
                <w:szCs w:val="24"/>
              </w:rPr>
              <w:t>CoEvolution</w:t>
            </w:r>
            <w:r w:rsidRPr="008510B1">
              <w:rPr>
                <w:rFonts w:cs="Calibri"/>
                <w:sz w:val="24"/>
                <w:szCs w:val="24"/>
              </w:rPr>
              <w:t xml:space="preserve">, </w:t>
            </w:r>
            <w:r>
              <w:rPr>
                <w:rFonts w:cs="Calibri"/>
                <w:sz w:val="24"/>
                <w:szCs w:val="24"/>
              </w:rPr>
              <w:t>101168560</w:t>
            </w:r>
          </w:p>
        </w:tc>
      </w:tr>
      <w:tr w:rsidR="00695B70" w14:paraId="20DF3AEB" w14:textId="77777777" w:rsidTr="00695B70">
        <w:trPr>
          <w:trHeight w:val="768"/>
          <w:jc w:val="center"/>
        </w:trPr>
        <w:tc>
          <w:tcPr>
            <w:tcW w:w="3240" w:type="dxa"/>
          </w:tcPr>
          <w:p w14:paraId="527239FE" w14:textId="77777777" w:rsidR="00695B70" w:rsidRPr="008510B1" w:rsidRDefault="00695B70" w:rsidP="0063118B">
            <w:pPr>
              <w:spacing w:before="240" w:after="240"/>
              <w:rPr>
                <w:rFonts w:cs="Calibri"/>
                <w:b/>
                <w:sz w:val="24"/>
                <w:szCs w:val="24"/>
              </w:rPr>
            </w:pPr>
            <w:r w:rsidRPr="008510B1">
              <w:rPr>
                <w:rFonts w:cs="Calibri"/>
                <w:b/>
                <w:sz w:val="24"/>
                <w:szCs w:val="24"/>
              </w:rPr>
              <w:t>Work Package</w:t>
            </w:r>
          </w:p>
        </w:tc>
        <w:tc>
          <w:tcPr>
            <w:tcW w:w="6377" w:type="dxa"/>
          </w:tcPr>
          <w:p w14:paraId="0327972D" w14:textId="65FA3FD5" w:rsidR="00695B70" w:rsidRPr="008510B1" w:rsidRDefault="00695B70" w:rsidP="0063118B">
            <w:pPr>
              <w:spacing w:before="240" w:after="240"/>
              <w:rPr>
                <w:rFonts w:cs="Calibri"/>
                <w:sz w:val="24"/>
                <w:szCs w:val="24"/>
              </w:rPr>
            </w:pPr>
            <w:r w:rsidRPr="008510B1">
              <w:rPr>
                <w:rFonts w:cs="Calibri"/>
                <w:sz w:val="24"/>
                <w:szCs w:val="24"/>
              </w:rPr>
              <w:t>WP1: Project Management</w:t>
            </w:r>
          </w:p>
        </w:tc>
      </w:tr>
      <w:tr w:rsidR="00695B70" w14:paraId="13AB2B8F" w14:textId="77777777" w:rsidTr="00695B70">
        <w:trPr>
          <w:trHeight w:val="768"/>
          <w:jc w:val="center"/>
        </w:trPr>
        <w:tc>
          <w:tcPr>
            <w:tcW w:w="3240" w:type="dxa"/>
          </w:tcPr>
          <w:p w14:paraId="2EE40B3D" w14:textId="77777777" w:rsidR="00695B70" w:rsidRPr="008510B1" w:rsidRDefault="00695B70" w:rsidP="0063118B">
            <w:pPr>
              <w:spacing w:before="240" w:after="240"/>
              <w:rPr>
                <w:rFonts w:cs="Calibri"/>
                <w:b/>
                <w:sz w:val="24"/>
                <w:szCs w:val="24"/>
              </w:rPr>
            </w:pPr>
            <w:r w:rsidRPr="008510B1">
              <w:rPr>
                <w:rFonts w:cs="Calibri"/>
                <w:b/>
                <w:sz w:val="24"/>
                <w:szCs w:val="24"/>
              </w:rPr>
              <w:t>Deliverable</w:t>
            </w:r>
          </w:p>
        </w:tc>
        <w:tc>
          <w:tcPr>
            <w:tcW w:w="6377" w:type="dxa"/>
          </w:tcPr>
          <w:p w14:paraId="7D8FE0AC" w14:textId="0369AF78" w:rsidR="00695B70" w:rsidRPr="008510B1" w:rsidRDefault="00695B70" w:rsidP="0063118B">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14:paraId="682EDA37" w14:textId="77777777" w:rsidTr="00695B70">
        <w:trPr>
          <w:trHeight w:val="768"/>
          <w:jc w:val="center"/>
        </w:trPr>
        <w:tc>
          <w:tcPr>
            <w:tcW w:w="3240" w:type="dxa"/>
          </w:tcPr>
          <w:p w14:paraId="28B2D734" w14:textId="77777777" w:rsidR="00695B70" w:rsidRPr="008510B1" w:rsidRDefault="00695B70" w:rsidP="0063118B">
            <w:pPr>
              <w:spacing w:before="240" w:after="240"/>
              <w:rPr>
                <w:rFonts w:cs="Calibri"/>
                <w:b/>
                <w:sz w:val="24"/>
                <w:szCs w:val="24"/>
              </w:rPr>
            </w:pPr>
            <w:r w:rsidRPr="008510B1">
              <w:rPr>
                <w:rFonts w:cs="Calibri"/>
                <w:b/>
                <w:sz w:val="24"/>
                <w:szCs w:val="24"/>
              </w:rPr>
              <w:t>Editor(s)</w:t>
            </w:r>
          </w:p>
        </w:tc>
        <w:tc>
          <w:tcPr>
            <w:tcW w:w="6377" w:type="dxa"/>
          </w:tcPr>
          <w:p w14:paraId="6FF6BFF4" w14:textId="07660D02" w:rsidR="00695B70" w:rsidRPr="008510B1" w:rsidRDefault="00695B70" w:rsidP="0063118B">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Stavros Tsipras, Georgia Tsipra, Nikolaos Gkatzios</w:t>
            </w:r>
          </w:p>
        </w:tc>
      </w:tr>
      <w:tr w:rsidR="00695B70" w14:paraId="2EF4035D" w14:textId="77777777" w:rsidTr="00695B70">
        <w:trPr>
          <w:trHeight w:val="768"/>
          <w:jc w:val="center"/>
        </w:trPr>
        <w:tc>
          <w:tcPr>
            <w:tcW w:w="3240" w:type="dxa"/>
          </w:tcPr>
          <w:p w14:paraId="68766371" w14:textId="77777777" w:rsidR="00695B70" w:rsidRPr="008510B1" w:rsidRDefault="00695B70" w:rsidP="0063118B">
            <w:pPr>
              <w:spacing w:before="240" w:after="240"/>
              <w:rPr>
                <w:rFonts w:cs="Calibri"/>
                <w:b/>
                <w:sz w:val="24"/>
                <w:szCs w:val="24"/>
              </w:rPr>
            </w:pPr>
            <w:r w:rsidRPr="008510B1">
              <w:rPr>
                <w:rFonts w:cs="Calibri"/>
                <w:b/>
                <w:sz w:val="24"/>
                <w:szCs w:val="24"/>
              </w:rPr>
              <w:t>Addressees</w:t>
            </w:r>
          </w:p>
        </w:tc>
        <w:tc>
          <w:tcPr>
            <w:tcW w:w="6377" w:type="dxa"/>
          </w:tcPr>
          <w:p w14:paraId="20D1E2BC" w14:textId="508E8840" w:rsidR="00695B70" w:rsidRPr="008510B1" w:rsidRDefault="00695B70" w:rsidP="0063118B">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14:paraId="12D5605B" w14:textId="77777777" w:rsidTr="00695B70">
        <w:trPr>
          <w:trHeight w:val="768"/>
          <w:jc w:val="center"/>
        </w:trPr>
        <w:tc>
          <w:tcPr>
            <w:tcW w:w="3240" w:type="dxa"/>
          </w:tcPr>
          <w:p w14:paraId="1B2D9295" w14:textId="77777777" w:rsidR="00695B70" w:rsidRPr="008510B1" w:rsidRDefault="00695B70" w:rsidP="0063118B">
            <w:pPr>
              <w:spacing w:before="240" w:after="240"/>
              <w:rPr>
                <w:rFonts w:cs="Calibri"/>
                <w:b/>
                <w:sz w:val="24"/>
                <w:szCs w:val="24"/>
              </w:rPr>
            </w:pPr>
            <w:r w:rsidRPr="008510B1">
              <w:rPr>
                <w:rFonts w:cs="Calibri"/>
                <w:b/>
                <w:sz w:val="24"/>
                <w:szCs w:val="24"/>
              </w:rPr>
              <w:t>Deadline</w:t>
            </w:r>
          </w:p>
        </w:tc>
        <w:tc>
          <w:tcPr>
            <w:tcW w:w="6377" w:type="dxa"/>
          </w:tcPr>
          <w:p w14:paraId="3E5D0D56" w14:textId="7ED2D8F4" w:rsidR="00695B70" w:rsidRPr="008510B1" w:rsidRDefault="000074A6" w:rsidP="0063118B">
            <w:pPr>
              <w:spacing w:before="240" w:after="240"/>
              <w:rPr>
                <w:rFonts w:cs="Calibri"/>
                <w:sz w:val="24"/>
                <w:szCs w:val="24"/>
              </w:rPr>
            </w:pPr>
            <w:r>
              <w:rPr>
                <w:rFonts w:cs="Calibri"/>
                <w:sz w:val="24"/>
                <w:szCs w:val="24"/>
              </w:rPr>
              <w:t>21</w:t>
            </w:r>
            <w:r w:rsidR="00695B70" w:rsidRPr="5A8A561B">
              <w:rPr>
                <w:rFonts w:cs="Calibri"/>
                <w:sz w:val="24"/>
                <w:szCs w:val="24"/>
              </w:rPr>
              <w:t>/0</w:t>
            </w:r>
            <w:r w:rsidR="00695B70">
              <w:rPr>
                <w:rFonts w:cs="Calibri"/>
                <w:sz w:val="24"/>
                <w:szCs w:val="24"/>
              </w:rPr>
              <w:t>3</w:t>
            </w:r>
            <w:r w:rsidR="00695B70" w:rsidRPr="5A8A561B">
              <w:rPr>
                <w:rFonts w:cs="Calibri"/>
                <w:sz w:val="24"/>
                <w:szCs w:val="24"/>
              </w:rPr>
              <w:t>/2025</w:t>
            </w:r>
          </w:p>
        </w:tc>
      </w:tr>
    </w:tbl>
    <w:p w14:paraId="3925A118" w14:textId="5890C72D" w:rsidR="00211E00" w:rsidRDefault="00211E00">
      <w:pPr>
        <w:jc w:val="left"/>
        <w:rPr>
          <w:b/>
          <w:color w:val="095478" w:themeColor="accent2" w:themeShade="BF"/>
          <w:sz w:val="32"/>
          <w:szCs w:val="32"/>
        </w:rPr>
      </w:pPr>
    </w:p>
    <w:p w14:paraId="52AA855F" w14:textId="72CB64A7" w:rsidR="00695B70" w:rsidRDefault="00695B70">
      <w:pPr>
        <w:jc w:val="left"/>
        <w:rPr>
          <w:b/>
          <w:color w:val="095478" w:themeColor="accent2" w:themeShade="BF"/>
          <w:sz w:val="32"/>
          <w:szCs w:val="32"/>
        </w:rPr>
      </w:pPr>
      <w:r>
        <w:rPr>
          <w:b/>
          <w:color w:val="095478" w:themeColor="accent2" w:themeShade="BF"/>
          <w:sz w:val="32"/>
          <w:szCs w:val="32"/>
        </w:rPr>
        <w:br w:type="page"/>
      </w:r>
    </w:p>
    <w:p w14:paraId="7FE13E05" w14:textId="77777777" w:rsidR="00695B70" w:rsidRPr="00621A82" w:rsidRDefault="00695B70">
      <w:pPr>
        <w:jc w:val="left"/>
        <w:rPr>
          <w:b/>
          <w:color w:val="095478" w:themeColor="accent2" w:themeShade="BF"/>
          <w:sz w:val="32"/>
          <w:szCs w:val="32"/>
        </w:rPr>
      </w:pPr>
    </w:p>
    <w:sdt>
      <w:sdtPr>
        <w:rPr>
          <w:rFonts w:asciiTheme="minorHAnsi" w:eastAsiaTheme="minorHAnsi" w:hAnsiTheme="minorHAnsi" w:cstheme="minorBidi"/>
          <w:b w:val="0"/>
          <w:bCs w:val="0"/>
          <w:caps/>
          <w:noProof/>
          <w:color w:val="auto"/>
          <w:sz w:val="22"/>
          <w:szCs w:val="22"/>
          <w:lang w:val="en-GB" w:eastAsia="en-US"/>
        </w:rPr>
        <w:id w:val="-332995332"/>
        <w:docPartObj>
          <w:docPartGallery w:val="Table of Contents"/>
          <w:docPartUnique/>
        </w:docPartObj>
      </w:sdtPr>
      <w:sdtEndPr>
        <w:rPr>
          <w:b/>
          <w:bCs/>
          <w:color w:val="2D416A" w:themeColor="accent1"/>
          <w:sz w:val="26"/>
          <w:szCs w:val="26"/>
        </w:rPr>
      </w:sdtEndPr>
      <w:sdtContent>
        <w:p w14:paraId="45F4E558" w14:textId="77777777" w:rsidR="00A32C5F" w:rsidRPr="00621A82" w:rsidRDefault="00A32C5F">
          <w:pPr>
            <w:pStyle w:val="ac"/>
            <w:rPr>
              <w:lang w:val="en-GB"/>
            </w:rPr>
          </w:pPr>
          <w:r w:rsidRPr="00621A82">
            <w:rPr>
              <w:lang w:val="en-GB"/>
            </w:rPr>
            <w:t>Table of Contents</w:t>
          </w:r>
        </w:p>
        <w:p w14:paraId="0D6CAED2" w14:textId="13DA3604" w:rsidR="00F46442" w:rsidRDefault="009F3528">
          <w:pPr>
            <w:pStyle w:val="10"/>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anchor="_Toc155868985" w:history="1">
            <w:r w:rsidR="00F46442" w:rsidRPr="00DA4AC9">
              <w:rPr>
                <w:rStyle w:val="-"/>
              </w:rPr>
              <w:t>1</w:t>
            </w:r>
            <w:r w:rsidR="00F46442">
              <w:rPr>
                <w:rFonts w:eastAsiaTheme="minorEastAsia"/>
                <w:b w:val="0"/>
                <w:bCs w:val="0"/>
                <w:caps w:val="0"/>
                <w:color w:val="auto"/>
                <w:kern w:val="2"/>
                <w:sz w:val="22"/>
                <w:szCs w:val="22"/>
                <w:lang w:val="en-US"/>
                <w14:ligatures w14:val="standardContextual"/>
              </w:rPr>
              <w:tab/>
            </w:r>
            <w:r w:rsidR="00F46442" w:rsidRPr="00DA4AC9">
              <w:rPr>
                <w:rStyle w:val="-"/>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14:paraId="1D7B795F" w14:textId="18869CED" w:rsidR="00F46442" w:rsidRDefault="00F46442">
          <w:pPr>
            <w:pStyle w:val="10"/>
            <w:rPr>
              <w:rFonts w:eastAsiaTheme="minorEastAsia"/>
              <w:b w:val="0"/>
              <w:bCs w:val="0"/>
              <w:caps w:val="0"/>
              <w:color w:val="auto"/>
              <w:kern w:val="2"/>
              <w:sz w:val="22"/>
              <w:szCs w:val="22"/>
              <w:lang w:val="en-US"/>
              <w14:ligatures w14:val="standardContextual"/>
            </w:rPr>
          </w:pPr>
          <w:hyperlink w:anchor="_Toc155868986" w:history="1">
            <w:r w:rsidRPr="00DA4AC9">
              <w:rPr>
                <w:rStyle w:val="-"/>
              </w:rPr>
              <w:t>2</w:t>
            </w:r>
            <w:r>
              <w:rPr>
                <w:rFonts w:eastAsiaTheme="minorEastAsia"/>
                <w:b w:val="0"/>
                <w:bCs w:val="0"/>
                <w:caps w:val="0"/>
                <w:color w:val="auto"/>
                <w:kern w:val="2"/>
                <w:sz w:val="22"/>
                <w:szCs w:val="22"/>
                <w:lang w:val="en-US"/>
                <w14:ligatures w14:val="standardContextual"/>
              </w:rPr>
              <w:tab/>
            </w:r>
            <w:r w:rsidRPr="00DA4AC9">
              <w:rPr>
                <w:rStyle w:val="-"/>
              </w:rPr>
              <w:t>Partner Information</w:t>
            </w:r>
            <w:r>
              <w:rPr>
                <w:webHidden/>
              </w:rPr>
              <w:tab/>
            </w:r>
            <w:r>
              <w:rPr>
                <w:webHidden/>
              </w:rPr>
              <w:fldChar w:fldCharType="begin"/>
            </w:r>
            <w:r>
              <w:rPr>
                <w:webHidden/>
              </w:rPr>
              <w:instrText xml:space="preserve"> PAGEREF _Toc155868986 \h </w:instrText>
            </w:r>
            <w:r>
              <w:rPr>
                <w:webHidden/>
              </w:rPr>
            </w:r>
            <w:r>
              <w:rPr>
                <w:webHidden/>
              </w:rPr>
              <w:fldChar w:fldCharType="separate"/>
            </w:r>
            <w:r>
              <w:rPr>
                <w:webHidden/>
              </w:rPr>
              <w:t>6</w:t>
            </w:r>
            <w:r>
              <w:rPr>
                <w:webHidden/>
              </w:rPr>
              <w:fldChar w:fldCharType="end"/>
            </w:r>
          </w:hyperlink>
        </w:p>
        <w:p w14:paraId="24EBE524" w14:textId="61CB8F40" w:rsidR="00F46442" w:rsidRDefault="00F46442">
          <w:pPr>
            <w:pStyle w:val="10"/>
            <w:rPr>
              <w:rFonts w:eastAsiaTheme="minorEastAsia"/>
              <w:b w:val="0"/>
              <w:bCs w:val="0"/>
              <w:caps w:val="0"/>
              <w:color w:val="auto"/>
              <w:kern w:val="2"/>
              <w:sz w:val="22"/>
              <w:szCs w:val="22"/>
              <w:lang w:val="en-US"/>
              <w14:ligatures w14:val="standardContextual"/>
            </w:rPr>
          </w:pPr>
          <w:hyperlink w:anchor="_Toc155868987" w:history="1">
            <w:r w:rsidRPr="00DA4AC9">
              <w:rPr>
                <w:rStyle w:val="-"/>
              </w:rPr>
              <w:t>3</w:t>
            </w:r>
            <w:r>
              <w:rPr>
                <w:rFonts w:eastAsiaTheme="minorEastAsia"/>
                <w:b w:val="0"/>
                <w:bCs w:val="0"/>
                <w:caps w:val="0"/>
                <w:color w:val="auto"/>
                <w:kern w:val="2"/>
                <w:sz w:val="22"/>
                <w:szCs w:val="22"/>
                <w:lang w:val="en-US"/>
                <w14:ligatures w14:val="standardContextual"/>
              </w:rPr>
              <w:tab/>
            </w:r>
            <w:r w:rsidRPr="00DA4AC9">
              <w:rPr>
                <w:rStyle w:val="-"/>
              </w:rPr>
              <w:t>Data Summary</w:t>
            </w:r>
            <w:r>
              <w:rPr>
                <w:webHidden/>
              </w:rPr>
              <w:tab/>
            </w:r>
            <w:r>
              <w:rPr>
                <w:webHidden/>
              </w:rPr>
              <w:fldChar w:fldCharType="begin"/>
            </w:r>
            <w:r>
              <w:rPr>
                <w:webHidden/>
              </w:rPr>
              <w:instrText xml:space="preserve"> PAGEREF _Toc155868987 \h </w:instrText>
            </w:r>
            <w:r>
              <w:rPr>
                <w:webHidden/>
              </w:rPr>
            </w:r>
            <w:r>
              <w:rPr>
                <w:webHidden/>
              </w:rPr>
              <w:fldChar w:fldCharType="separate"/>
            </w:r>
            <w:r>
              <w:rPr>
                <w:webHidden/>
              </w:rPr>
              <w:t>6</w:t>
            </w:r>
            <w:r>
              <w:rPr>
                <w:webHidden/>
              </w:rPr>
              <w:fldChar w:fldCharType="end"/>
            </w:r>
          </w:hyperlink>
        </w:p>
        <w:p w14:paraId="08C24F54" w14:textId="6FA3B89D" w:rsidR="00F46442" w:rsidRDefault="00F46442">
          <w:pPr>
            <w:pStyle w:val="10"/>
            <w:rPr>
              <w:rFonts w:eastAsiaTheme="minorEastAsia"/>
              <w:b w:val="0"/>
              <w:bCs w:val="0"/>
              <w:caps w:val="0"/>
              <w:color w:val="auto"/>
              <w:kern w:val="2"/>
              <w:sz w:val="22"/>
              <w:szCs w:val="22"/>
              <w:lang w:val="en-US"/>
              <w14:ligatures w14:val="standardContextual"/>
            </w:rPr>
          </w:pPr>
          <w:hyperlink w:anchor="_Toc155868988" w:history="1">
            <w:r w:rsidRPr="00DA4AC9">
              <w:rPr>
                <w:rStyle w:val="-"/>
              </w:rPr>
              <w:t>4</w:t>
            </w:r>
            <w:r>
              <w:rPr>
                <w:rFonts w:eastAsiaTheme="minorEastAsia"/>
                <w:b w:val="0"/>
                <w:bCs w:val="0"/>
                <w:caps w:val="0"/>
                <w:color w:val="auto"/>
                <w:kern w:val="2"/>
                <w:sz w:val="22"/>
                <w:szCs w:val="22"/>
                <w:lang w:val="en-US"/>
                <w14:ligatures w14:val="standardContextual"/>
              </w:rPr>
              <w:tab/>
            </w:r>
            <w:r w:rsidRPr="00DA4AC9">
              <w:rPr>
                <w:rStyle w:val="-"/>
              </w:rPr>
              <w:t>FAIR DATA</w:t>
            </w:r>
            <w:r>
              <w:rPr>
                <w:webHidden/>
              </w:rPr>
              <w:tab/>
            </w:r>
            <w:r>
              <w:rPr>
                <w:webHidden/>
              </w:rPr>
              <w:fldChar w:fldCharType="begin"/>
            </w:r>
            <w:r>
              <w:rPr>
                <w:webHidden/>
              </w:rPr>
              <w:instrText xml:space="preserve"> PAGEREF _Toc155868988 \h </w:instrText>
            </w:r>
            <w:r>
              <w:rPr>
                <w:webHidden/>
              </w:rPr>
            </w:r>
            <w:r>
              <w:rPr>
                <w:webHidden/>
              </w:rPr>
              <w:fldChar w:fldCharType="separate"/>
            </w:r>
            <w:r>
              <w:rPr>
                <w:webHidden/>
              </w:rPr>
              <w:t>9</w:t>
            </w:r>
            <w:r>
              <w:rPr>
                <w:webHidden/>
              </w:rPr>
              <w:fldChar w:fldCharType="end"/>
            </w:r>
          </w:hyperlink>
        </w:p>
        <w:p w14:paraId="2169F44D" w14:textId="35EBCD06" w:rsidR="00F46442" w:rsidRDefault="00F46442">
          <w:pPr>
            <w:pStyle w:val="21"/>
            <w:rPr>
              <w:rFonts w:eastAsiaTheme="minorEastAsia"/>
              <w:noProof/>
              <w:color w:val="auto"/>
              <w:kern w:val="2"/>
              <w:sz w:val="22"/>
              <w:szCs w:val="22"/>
              <w:lang w:val="en-US"/>
              <w14:ligatures w14:val="standardContextual"/>
            </w:rPr>
          </w:pPr>
          <w:hyperlink w:anchor="_Toc155868989" w:history="1">
            <w:r w:rsidRPr="00DA4AC9">
              <w:rPr>
                <w:rStyle w:val="-"/>
                <w:noProof/>
              </w:rPr>
              <w:t>4.1</w:t>
            </w:r>
            <w:r>
              <w:rPr>
                <w:rFonts w:eastAsiaTheme="minorEastAsia"/>
                <w:noProof/>
                <w:color w:val="auto"/>
                <w:kern w:val="2"/>
                <w:sz w:val="22"/>
                <w:szCs w:val="22"/>
                <w:lang w:val="en-US"/>
                <w14:ligatures w14:val="standardContextual"/>
              </w:rPr>
              <w:tab/>
            </w:r>
            <w:r w:rsidRPr="00DA4AC9">
              <w:rPr>
                <w:rStyle w:val="-"/>
                <w:noProof/>
              </w:rPr>
              <w:t>FAIR DATA - Making data findable, including provisions for metadata.</w:t>
            </w:r>
            <w:r>
              <w:rPr>
                <w:noProof/>
                <w:webHidden/>
              </w:rPr>
              <w:tab/>
            </w:r>
            <w:r>
              <w:rPr>
                <w:noProof/>
                <w:webHidden/>
              </w:rPr>
              <w:fldChar w:fldCharType="begin"/>
            </w:r>
            <w:r>
              <w:rPr>
                <w:noProof/>
                <w:webHidden/>
              </w:rPr>
              <w:instrText xml:space="preserve"> PAGEREF _Toc155868989 \h </w:instrText>
            </w:r>
            <w:r>
              <w:rPr>
                <w:noProof/>
                <w:webHidden/>
              </w:rPr>
            </w:r>
            <w:r>
              <w:rPr>
                <w:noProof/>
                <w:webHidden/>
              </w:rPr>
              <w:fldChar w:fldCharType="separate"/>
            </w:r>
            <w:r>
              <w:rPr>
                <w:noProof/>
                <w:webHidden/>
              </w:rPr>
              <w:t>9</w:t>
            </w:r>
            <w:r>
              <w:rPr>
                <w:noProof/>
                <w:webHidden/>
              </w:rPr>
              <w:fldChar w:fldCharType="end"/>
            </w:r>
          </w:hyperlink>
        </w:p>
        <w:p w14:paraId="78CDFCF2" w14:textId="4A023729" w:rsidR="00F46442" w:rsidRDefault="00F46442">
          <w:pPr>
            <w:pStyle w:val="21"/>
            <w:rPr>
              <w:rFonts w:eastAsiaTheme="minorEastAsia"/>
              <w:noProof/>
              <w:color w:val="auto"/>
              <w:kern w:val="2"/>
              <w:sz w:val="22"/>
              <w:szCs w:val="22"/>
              <w:lang w:val="en-US"/>
              <w14:ligatures w14:val="standardContextual"/>
            </w:rPr>
          </w:pPr>
          <w:hyperlink w:anchor="_Toc155868990" w:history="1">
            <w:r w:rsidRPr="00DA4AC9">
              <w:rPr>
                <w:rStyle w:val="-"/>
                <w:noProof/>
              </w:rPr>
              <w:t>4.2</w:t>
            </w:r>
            <w:r>
              <w:rPr>
                <w:rFonts w:eastAsiaTheme="minorEastAsia"/>
                <w:noProof/>
                <w:color w:val="auto"/>
                <w:kern w:val="2"/>
                <w:sz w:val="22"/>
                <w:szCs w:val="22"/>
                <w:lang w:val="en-US"/>
                <w14:ligatures w14:val="standardContextual"/>
              </w:rPr>
              <w:tab/>
            </w:r>
            <w:r w:rsidRPr="00DA4AC9">
              <w:rPr>
                <w:rStyle w:val="-"/>
                <w:noProof/>
              </w:rPr>
              <w:t>FAIR DATA: Making Data Accessible</w:t>
            </w:r>
            <w:r>
              <w:rPr>
                <w:noProof/>
                <w:webHidden/>
              </w:rPr>
              <w:tab/>
            </w:r>
            <w:r>
              <w:rPr>
                <w:noProof/>
                <w:webHidden/>
              </w:rPr>
              <w:fldChar w:fldCharType="begin"/>
            </w:r>
            <w:r>
              <w:rPr>
                <w:noProof/>
                <w:webHidden/>
              </w:rPr>
              <w:instrText xml:space="preserve"> PAGEREF _Toc155868990 \h </w:instrText>
            </w:r>
            <w:r>
              <w:rPr>
                <w:noProof/>
                <w:webHidden/>
              </w:rPr>
            </w:r>
            <w:r>
              <w:rPr>
                <w:noProof/>
                <w:webHidden/>
              </w:rPr>
              <w:fldChar w:fldCharType="separate"/>
            </w:r>
            <w:r>
              <w:rPr>
                <w:noProof/>
                <w:webHidden/>
              </w:rPr>
              <w:t>11</w:t>
            </w:r>
            <w:r>
              <w:rPr>
                <w:noProof/>
                <w:webHidden/>
              </w:rPr>
              <w:fldChar w:fldCharType="end"/>
            </w:r>
          </w:hyperlink>
        </w:p>
        <w:p w14:paraId="116DBAFD" w14:textId="6415563A" w:rsidR="00F46442" w:rsidRDefault="00F46442">
          <w:pPr>
            <w:pStyle w:val="30"/>
            <w:rPr>
              <w:rFonts w:eastAsiaTheme="minorEastAsia"/>
              <w:i w:val="0"/>
              <w:iCs w:val="0"/>
              <w:color w:val="auto"/>
              <w:kern w:val="2"/>
              <w:szCs w:val="22"/>
              <w:lang w:val="en-US"/>
              <w14:ligatures w14:val="standardContextual"/>
            </w:rPr>
          </w:pPr>
          <w:hyperlink w:anchor="_Toc155868991" w:history="1">
            <w:r w:rsidRPr="00DA4AC9">
              <w:rPr>
                <w:rStyle w:val="-"/>
              </w:rPr>
              <w:t>4.2.1</w:t>
            </w:r>
            <w:r>
              <w:rPr>
                <w:rFonts w:eastAsiaTheme="minorEastAsia"/>
                <w:i w:val="0"/>
                <w:iCs w:val="0"/>
                <w:color w:val="auto"/>
                <w:kern w:val="2"/>
                <w:szCs w:val="22"/>
                <w:lang w:val="en-US"/>
                <w14:ligatures w14:val="standardContextual"/>
              </w:rPr>
              <w:tab/>
            </w:r>
            <w:r w:rsidRPr="00DA4AC9">
              <w:rPr>
                <w:rStyle w:val="-"/>
              </w:rPr>
              <w:t>Repository</w:t>
            </w:r>
            <w:r>
              <w:rPr>
                <w:webHidden/>
              </w:rPr>
              <w:tab/>
            </w:r>
            <w:r>
              <w:rPr>
                <w:webHidden/>
              </w:rPr>
              <w:fldChar w:fldCharType="begin"/>
            </w:r>
            <w:r>
              <w:rPr>
                <w:webHidden/>
              </w:rPr>
              <w:instrText xml:space="preserve"> PAGEREF _Toc155868991 \h </w:instrText>
            </w:r>
            <w:r>
              <w:rPr>
                <w:webHidden/>
              </w:rPr>
            </w:r>
            <w:r>
              <w:rPr>
                <w:webHidden/>
              </w:rPr>
              <w:fldChar w:fldCharType="separate"/>
            </w:r>
            <w:r>
              <w:rPr>
                <w:webHidden/>
              </w:rPr>
              <w:t>11</w:t>
            </w:r>
            <w:r>
              <w:rPr>
                <w:webHidden/>
              </w:rPr>
              <w:fldChar w:fldCharType="end"/>
            </w:r>
          </w:hyperlink>
        </w:p>
        <w:p w14:paraId="39AB451E" w14:textId="3ABE4F89" w:rsidR="00F46442" w:rsidRDefault="00F46442">
          <w:pPr>
            <w:pStyle w:val="30"/>
            <w:rPr>
              <w:rFonts w:eastAsiaTheme="minorEastAsia"/>
              <w:i w:val="0"/>
              <w:iCs w:val="0"/>
              <w:color w:val="auto"/>
              <w:kern w:val="2"/>
              <w:szCs w:val="22"/>
              <w:lang w:val="en-US"/>
              <w14:ligatures w14:val="standardContextual"/>
            </w:rPr>
          </w:pPr>
          <w:hyperlink w:anchor="_Toc155868992" w:history="1">
            <w:r w:rsidRPr="00DA4AC9">
              <w:rPr>
                <w:rStyle w:val="-"/>
              </w:rPr>
              <w:t>4.2.2</w:t>
            </w:r>
            <w:r>
              <w:rPr>
                <w:rFonts w:eastAsiaTheme="minorEastAsia"/>
                <w:i w:val="0"/>
                <w:iCs w:val="0"/>
                <w:color w:val="auto"/>
                <w:kern w:val="2"/>
                <w:szCs w:val="22"/>
                <w:lang w:val="en-US"/>
                <w14:ligatures w14:val="standardContextual"/>
              </w:rPr>
              <w:tab/>
            </w:r>
            <w:r w:rsidRPr="00DA4AC9">
              <w:rPr>
                <w:rStyle w:val="-"/>
              </w:rPr>
              <w:t>Data</w:t>
            </w:r>
            <w:r>
              <w:rPr>
                <w:webHidden/>
              </w:rPr>
              <w:tab/>
            </w:r>
            <w:r>
              <w:rPr>
                <w:webHidden/>
              </w:rPr>
              <w:fldChar w:fldCharType="begin"/>
            </w:r>
            <w:r>
              <w:rPr>
                <w:webHidden/>
              </w:rPr>
              <w:instrText xml:space="preserve"> PAGEREF _Toc155868992 \h </w:instrText>
            </w:r>
            <w:r>
              <w:rPr>
                <w:webHidden/>
              </w:rPr>
            </w:r>
            <w:r>
              <w:rPr>
                <w:webHidden/>
              </w:rPr>
              <w:fldChar w:fldCharType="separate"/>
            </w:r>
            <w:r>
              <w:rPr>
                <w:webHidden/>
              </w:rPr>
              <w:t>11</w:t>
            </w:r>
            <w:r>
              <w:rPr>
                <w:webHidden/>
              </w:rPr>
              <w:fldChar w:fldCharType="end"/>
            </w:r>
          </w:hyperlink>
        </w:p>
        <w:p w14:paraId="7A875521" w14:textId="42FCA3D5" w:rsidR="00F46442" w:rsidRDefault="00F46442">
          <w:pPr>
            <w:pStyle w:val="30"/>
            <w:rPr>
              <w:rFonts w:eastAsiaTheme="minorEastAsia"/>
              <w:i w:val="0"/>
              <w:iCs w:val="0"/>
              <w:color w:val="auto"/>
              <w:kern w:val="2"/>
              <w:szCs w:val="22"/>
              <w:lang w:val="en-US"/>
              <w14:ligatures w14:val="standardContextual"/>
            </w:rPr>
          </w:pPr>
          <w:hyperlink w:anchor="_Toc155868993" w:history="1">
            <w:r w:rsidRPr="00DA4AC9">
              <w:rPr>
                <w:rStyle w:val="-"/>
              </w:rPr>
              <w:t>4.2.3</w:t>
            </w:r>
            <w:r>
              <w:rPr>
                <w:rFonts w:eastAsiaTheme="minorEastAsia"/>
                <w:i w:val="0"/>
                <w:iCs w:val="0"/>
                <w:color w:val="auto"/>
                <w:kern w:val="2"/>
                <w:szCs w:val="22"/>
                <w:lang w:val="en-US"/>
                <w14:ligatures w14:val="standardContextual"/>
              </w:rPr>
              <w:tab/>
            </w:r>
            <w:r w:rsidRPr="00DA4AC9">
              <w:rPr>
                <w:rStyle w:val="-"/>
              </w:rPr>
              <w:t>Metadata</w:t>
            </w:r>
            <w:r>
              <w:rPr>
                <w:webHidden/>
              </w:rPr>
              <w:tab/>
            </w:r>
            <w:r>
              <w:rPr>
                <w:webHidden/>
              </w:rPr>
              <w:fldChar w:fldCharType="begin"/>
            </w:r>
            <w:r>
              <w:rPr>
                <w:webHidden/>
              </w:rPr>
              <w:instrText xml:space="preserve"> PAGEREF _Toc155868993 \h </w:instrText>
            </w:r>
            <w:r>
              <w:rPr>
                <w:webHidden/>
              </w:rPr>
            </w:r>
            <w:r>
              <w:rPr>
                <w:webHidden/>
              </w:rPr>
              <w:fldChar w:fldCharType="separate"/>
            </w:r>
            <w:r>
              <w:rPr>
                <w:webHidden/>
              </w:rPr>
              <w:t>12</w:t>
            </w:r>
            <w:r>
              <w:rPr>
                <w:webHidden/>
              </w:rPr>
              <w:fldChar w:fldCharType="end"/>
            </w:r>
          </w:hyperlink>
        </w:p>
        <w:p w14:paraId="34D9CCE6" w14:textId="71BF202E" w:rsidR="00F46442" w:rsidRDefault="00F46442">
          <w:pPr>
            <w:pStyle w:val="30"/>
            <w:rPr>
              <w:rFonts w:eastAsiaTheme="minorEastAsia"/>
              <w:i w:val="0"/>
              <w:iCs w:val="0"/>
              <w:color w:val="auto"/>
              <w:kern w:val="2"/>
              <w:szCs w:val="22"/>
              <w:lang w:val="en-US"/>
              <w14:ligatures w14:val="standardContextual"/>
            </w:rPr>
          </w:pPr>
          <w:hyperlink w:anchor="_Toc155868994" w:history="1">
            <w:r w:rsidRPr="00DA4AC9">
              <w:rPr>
                <w:rStyle w:val="-"/>
              </w:rPr>
              <w:t>4.2.4</w:t>
            </w:r>
            <w:r>
              <w:rPr>
                <w:rFonts w:eastAsiaTheme="minorEastAsia"/>
                <w:i w:val="0"/>
                <w:iCs w:val="0"/>
                <w:color w:val="auto"/>
                <w:kern w:val="2"/>
                <w:szCs w:val="22"/>
                <w:lang w:val="en-US"/>
                <w14:ligatures w14:val="standardContextual"/>
              </w:rPr>
              <w:tab/>
            </w:r>
            <w:r w:rsidRPr="00DA4AC9">
              <w:rPr>
                <w:rStyle w:val="-"/>
              </w:rPr>
              <w:t>Data Access Committee</w:t>
            </w:r>
            <w:r>
              <w:rPr>
                <w:webHidden/>
              </w:rPr>
              <w:tab/>
            </w:r>
            <w:r>
              <w:rPr>
                <w:webHidden/>
              </w:rPr>
              <w:fldChar w:fldCharType="begin"/>
            </w:r>
            <w:r>
              <w:rPr>
                <w:webHidden/>
              </w:rPr>
              <w:instrText xml:space="preserve"> PAGEREF _Toc155868994 \h </w:instrText>
            </w:r>
            <w:r>
              <w:rPr>
                <w:webHidden/>
              </w:rPr>
            </w:r>
            <w:r>
              <w:rPr>
                <w:webHidden/>
              </w:rPr>
              <w:fldChar w:fldCharType="separate"/>
            </w:r>
            <w:r>
              <w:rPr>
                <w:webHidden/>
              </w:rPr>
              <w:t>13</w:t>
            </w:r>
            <w:r>
              <w:rPr>
                <w:webHidden/>
              </w:rPr>
              <w:fldChar w:fldCharType="end"/>
            </w:r>
          </w:hyperlink>
        </w:p>
        <w:p w14:paraId="22965B6A" w14:textId="210174E2" w:rsidR="00F46442" w:rsidRDefault="00F46442">
          <w:pPr>
            <w:pStyle w:val="21"/>
            <w:rPr>
              <w:rFonts w:eastAsiaTheme="minorEastAsia"/>
              <w:noProof/>
              <w:color w:val="auto"/>
              <w:kern w:val="2"/>
              <w:sz w:val="22"/>
              <w:szCs w:val="22"/>
              <w:lang w:val="en-US"/>
              <w14:ligatures w14:val="standardContextual"/>
            </w:rPr>
          </w:pPr>
          <w:hyperlink w:anchor="_Toc155868995" w:history="1">
            <w:r w:rsidRPr="00DA4AC9">
              <w:rPr>
                <w:rStyle w:val="-"/>
                <w:noProof/>
              </w:rPr>
              <w:t>4.3</w:t>
            </w:r>
            <w:r>
              <w:rPr>
                <w:rFonts w:eastAsiaTheme="minorEastAsia"/>
                <w:noProof/>
                <w:color w:val="auto"/>
                <w:kern w:val="2"/>
                <w:sz w:val="22"/>
                <w:szCs w:val="22"/>
                <w:lang w:val="en-US"/>
                <w14:ligatures w14:val="standardContextual"/>
              </w:rPr>
              <w:tab/>
            </w:r>
            <w:r w:rsidRPr="00DA4AC9">
              <w:rPr>
                <w:rStyle w:val="-"/>
                <w:noProof/>
              </w:rPr>
              <w:t>FAIR DATA - Making data interoperable.</w:t>
            </w:r>
            <w:r>
              <w:rPr>
                <w:noProof/>
                <w:webHidden/>
              </w:rPr>
              <w:tab/>
            </w:r>
            <w:r>
              <w:rPr>
                <w:noProof/>
                <w:webHidden/>
              </w:rPr>
              <w:fldChar w:fldCharType="begin"/>
            </w:r>
            <w:r>
              <w:rPr>
                <w:noProof/>
                <w:webHidden/>
              </w:rPr>
              <w:instrText xml:space="preserve"> PAGEREF _Toc155868995 \h </w:instrText>
            </w:r>
            <w:r>
              <w:rPr>
                <w:noProof/>
                <w:webHidden/>
              </w:rPr>
            </w:r>
            <w:r>
              <w:rPr>
                <w:noProof/>
                <w:webHidden/>
              </w:rPr>
              <w:fldChar w:fldCharType="separate"/>
            </w:r>
            <w:r>
              <w:rPr>
                <w:noProof/>
                <w:webHidden/>
              </w:rPr>
              <w:t>13</w:t>
            </w:r>
            <w:r>
              <w:rPr>
                <w:noProof/>
                <w:webHidden/>
              </w:rPr>
              <w:fldChar w:fldCharType="end"/>
            </w:r>
          </w:hyperlink>
        </w:p>
        <w:p w14:paraId="7D3DAC66" w14:textId="4E9851CB" w:rsidR="00F46442" w:rsidRDefault="00F46442">
          <w:pPr>
            <w:pStyle w:val="21"/>
            <w:rPr>
              <w:rFonts w:eastAsiaTheme="minorEastAsia"/>
              <w:noProof/>
              <w:color w:val="auto"/>
              <w:kern w:val="2"/>
              <w:sz w:val="22"/>
              <w:szCs w:val="22"/>
              <w:lang w:val="en-US"/>
              <w14:ligatures w14:val="standardContextual"/>
            </w:rPr>
          </w:pPr>
          <w:hyperlink w:anchor="_Toc155868996" w:history="1">
            <w:r w:rsidRPr="00DA4AC9">
              <w:rPr>
                <w:rStyle w:val="-"/>
                <w:noProof/>
              </w:rPr>
              <w:t>4.4</w:t>
            </w:r>
            <w:r>
              <w:rPr>
                <w:rFonts w:eastAsiaTheme="minorEastAsia"/>
                <w:noProof/>
                <w:color w:val="auto"/>
                <w:kern w:val="2"/>
                <w:sz w:val="22"/>
                <w:szCs w:val="22"/>
                <w:lang w:val="en-US"/>
                <w14:ligatures w14:val="standardContextual"/>
              </w:rPr>
              <w:tab/>
            </w:r>
            <w:r w:rsidRPr="00DA4AC9">
              <w:rPr>
                <w:rStyle w:val="-"/>
                <w:noProof/>
              </w:rPr>
              <w:t>FAIR DATA - Increase Data re-use</w:t>
            </w:r>
            <w:r>
              <w:rPr>
                <w:noProof/>
                <w:webHidden/>
              </w:rPr>
              <w:tab/>
            </w:r>
            <w:r>
              <w:rPr>
                <w:noProof/>
                <w:webHidden/>
              </w:rPr>
              <w:fldChar w:fldCharType="begin"/>
            </w:r>
            <w:r>
              <w:rPr>
                <w:noProof/>
                <w:webHidden/>
              </w:rPr>
              <w:instrText xml:space="preserve"> PAGEREF _Toc155868996 \h </w:instrText>
            </w:r>
            <w:r>
              <w:rPr>
                <w:noProof/>
                <w:webHidden/>
              </w:rPr>
            </w:r>
            <w:r>
              <w:rPr>
                <w:noProof/>
                <w:webHidden/>
              </w:rPr>
              <w:fldChar w:fldCharType="separate"/>
            </w:r>
            <w:r>
              <w:rPr>
                <w:noProof/>
                <w:webHidden/>
              </w:rPr>
              <w:t>14</w:t>
            </w:r>
            <w:r>
              <w:rPr>
                <w:noProof/>
                <w:webHidden/>
              </w:rPr>
              <w:fldChar w:fldCharType="end"/>
            </w:r>
          </w:hyperlink>
        </w:p>
        <w:p w14:paraId="420BBC6A" w14:textId="3D0F4618" w:rsidR="00F46442" w:rsidRDefault="00F46442">
          <w:pPr>
            <w:pStyle w:val="10"/>
            <w:rPr>
              <w:rFonts w:eastAsiaTheme="minorEastAsia"/>
              <w:b w:val="0"/>
              <w:bCs w:val="0"/>
              <w:caps w:val="0"/>
              <w:color w:val="auto"/>
              <w:kern w:val="2"/>
              <w:sz w:val="22"/>
              <w:szCs w:val="22"/>
              <w:lang w:val="en-US"/>
              <w14:ligatures w14:val="standardContextual"/>
            </w:rPr>
          </w:pPr>
          <w:hyperlink w:anchor="_Toc155868997" w:history="1">
            <w:r w:rsidRPr="00DA4AC9">
              <w:rPr>
                <w:rStyle w:val="-"/>
              </w:rPr>
              <w:t>5</w:t>
            </w:r>
            <w:r>
              <w:rPr>
                <w:rFonts w:eastAsiaTheme="minorEastAsia"/>
                <w:b w:val="0"/>
                <w:bCs w:val="0"/>
                <w:caps w:val="0"/>
                <w:color w:val="auto"/>
                <w:kern w:val="2"/>
                <w:sz w:val="22"/>
                <w:szCs w:val="22"/>
                <w:lang w:val="en-US"/>
                <w14:ligatures w14:val="standardContextual"/>
              </w:rPr>
              <w:tab/>
            </w:r>
            <w:r w:rsidRPr="00DA4AC9">
              <w:rPr>
                <w:rStyle w:val="-"/>
              </w:rPr>
              <w:t>Other research outputs</w:t>
            </w:r>
            <w:r>
              <w:rPr>
                <w:webHidden/>
              </w:rPr>
              <w:tab/>
            </w:r>
            <w:r>
              <w:rPr>
                <w:webHidden/>
              </w:rPr>
              <w:fldChar w:fldCharType="begin"/>
            </w:r>
            <w:r>
              <w:rPr>
                <w:webHidden/>
              </w:rPr>
              <w:instrText xml:space="preserve"> PAGEREF _Toc155868997 \h </w:instrText>
            </w:r>
            <w:r>
              <w:rPr>
                <w:webHidden/>
              </w:rPr>
            </w:r>
            <w:r>
              <w:rPr>
                <w:webHidden/>
              </w:rPr>
              <w:fldChar w:fldCharType="separate"/>
            </w:r>
            <w:r>
              <w:rPr>
                <w:webHidden/>
              </w:rPr>
              <w:t>16</w:t>
            </w:r>
            <w:r>
              <w:rPr>
                <w:webHidden/>
              </w:rPr>
              <w:fldChar w:fldCharType="end"/>
            </w:r>
          </w:hyperlink>
        </w:p>
        <w:p w14:paraId="574815FC" w14:textId="5DFA607F" w:rsidR="00F46442" w:rsidRDefault="00F46442">
          <w:pPr>
            <w:pStyle w:val="10"/>
            <w:rPr>
              <w:rFonts w:eastAsiaTheme="minorEastAsia"/>
              <w:b w:val="0"/>
              <w:bCs w:val="0"/>
              <w:caps w:val="0"/>
              <w:color w:val="auto"/>
              <w:kern w:val="2"/>
              <w:sz w:val="22"/>
              <w:szCs w:val="22"/>
              <w:lang w:val="en-US"/>
              <w14:ligatures w14:val="standardContextual"/>
            </w:rPr>
          </w:pPr>
          <w:hyperlink w:anchor="_Toc155868998" w:history="1">
            <w:r w:rsidRPr="00DA4AC9">
              <w:rPr>
                <w:rStyle w:val="-"/>
              </w:rPr>
              <w:t>6</w:t>
            </w:r>
            <w:r>
              <w:rPr>
                <w:rFonts w:eastAsiaTheme="minorEastAsia"/>
                <w:b w:val="0"/>
                <w:bCs w:val="0"/>
                <w:caps w:val="0"/>
                <w:color w:val="auto"/>
                <w:kern w:val="2"/>
                <w:sz w:val="22"/>
                <w:szCs w:val="22"/>
                <w:lang w:val="en-US"/>
                <w14:ligatures w14:val="standardContextual"/>
              </w:rPr>
              <w:tab/>
            </w:r>
            <w:r w:rsidRPr="00DA4AC9">
              <w:rPr>
                <w:rStyle w:val="-"/>
              </w:rPr>
              <w:t>Allocation of resources</w:t>
            </w:r>
            <w:r>
              <w:rPr>
                <w:webHidden/>
              </w:rPr>
              <w:tab/>
            </w:r>
            <w:r>
              <w:rPr>
                <w:webHidden/>
              </w:rPr>
              <w:fldChar w:fldCharType="begin"/>
            </w:r>
            <w:r>
              <w:rPr>
                <w:webHidden/>
              </w:rPr>
              <w:instrText xml:space="preserve"> PAGEREF _Toc155868998 \h </w:instrText>
            </w:r>
            <w:r>
              <w:rPr>
                <w:webHidden/>
              </w:rPr>
            </w:r>
            <w:r>
              <w:rPr>
                <w:webHidden/>
              </w:rPr>
              <w:fldChar w:fldCharType="separate"/>
            </w:r>
            <w:r>
              <w:rPr>
                <w:webHidden/>
              </w:rPr>
              <w:t>16</w:t>
            </w:r>
            <w:r>
              <w:rPr>
                <w:webHidden/>
              </w:rPr>
              <w:fldChar w:fldCharType="end"/>
            </w:r>
          </w:hyperlink>
        </w:p>
        <w:p w14:paraId="03803878" w14:textId="47EF1E35" w:rsidR="00F46442" w:rsidRDefault="00F46442">
          <w:pPr>
            <w:pStyle w:val="10"/>
            <w:rPr>
              <w:rFonts w:eastAsiaTheme="minorEastAsia"/>
              <w:b w:val="0"/>
              <w:bCs w:val="0"/>
              <w:caps w:val="0"/>
              <w:color w:val="auto"/>
              <w:kern w:val="2"/>
              <w:sz w:val="22"/>
              <w:szCs w:val="22"/>
              <w:lang w:val="en-US"/>
              <w14:ligatures w14:val="standardContextual"/>
            </w:rPr>
          </w:pPr>
          <w:hyperlink w:anchor="_Toc155868999" w:history="1">
            <w:r w:rsidRPr="00DA4AC9">
              <w:rPr>
                <w:rStyle w:val="-"/>
              </w:rPr>
              <w:t>7</w:t>
            </w:r>
            <w:r>
              <w:rPr>
                <w:rFonts w:eastAsiaTheme="minorEastAsia"/>
                <w:b w:val="0"/>
                <w:bCs w:val="0"/>
                <w:caps w:val="0"/>
                <w:color w:val="auto"/>
                <w:kern w:val="2"/>
                <w:sz w:val="22"/>
                <w:szCs w:val="22"/>
                <w:lang w:val="en-US"/>
                <w14:ligatures w14:val="standardContextual"/>
              </w:rPr>
              <w:tab/>
            </w:r>
            <w:r w:rsidRPr="00DA4AC9">
              <w:rPr>
                <w:rStyle w:val="-"/>
              </w:rPr>
              <w:t>Data Security</w:t>
            </w:r>
            <w:r>
              <w:rPr>
                <w:webHidden/>
              </w:rPr>
              <w:tab/>
            </w:r>
            <w:r>
              <w:rPr>
                <w:webHidden/>
              </w:rPr>
              <w:fldChar w:fldCharType="begin"/>
            </w:r>
            <w:r>
              <w:rPr>
                <w:webHidden/>
              </w:rPr>
              <w:instrText xml:space="preserve"> PAGEREF _Toc155868999 \h </w:instrText>
            </w:r>
            <w:r>
              <w:rPr>
                <w:webHidden/>
              </w:rPr>
            </w:r>
            <w:r>
              <w:rPr>
                <w:webHidden/>
              </w:rPr>
              <w:fldChar w:fldCharType="separate"/>
            </w:r>
            <w:r>
              <w:rPr>
                <w:webHidden/>
              </w:rPr>
              <w:t>17</w:t>
            </w:r>
            <w:r>
              <w:rPr>
                <w:webHidden/>
              </w:rPr>
              <w:fldChar w:fldCharType="end"/>
            </w:r>
          </w:hyperlink>
        </w:p>
        <w:p w14:paraId="690317DA" w14:textId="7A6B75E9" w:rsidR="00F46442" w:rsidRDefault="00F46442">
          <w:pPr>
            <w:pStyle w:val="10"/>
            <w:rPr>
              <w:rFonts w:eastAsiaTheme="minorEastAsia"/>
              <w:b w:val="0"/>
              <w:bCs w:val="0"/>
              <w:caps w:val="0"/>
              <w:color w:val="auto"/>
              <w:kern w:val="2"/>
              <w:sz w:val="22"/>
              <w:szCs w:val="22"/>
              <w:lang w:val="en-US"/>
              <w14:ligatures w14:val="standardContextual"/>
            </w:rPr>
          </w:pPr>
          <w:hyperlink w:anchor="_Toc155869000" w:history="1">
            <w:r w:rsidRPr="00DA4AC9">
              <w:rPr>
                <w:rStyle w:val="-"/>
              </w:rPr>
              <w:t>8</w:t>
            </w:r>
            <w:r>
              <w:rPr>
                <w:rFonts w:eastAsiaTheme="minorEastAsia"/>
                <w:b w:val="0"/>
                <w:bCs w:val="0"/>
                <w:caps w:val="0"/>
                <w:color w:val="auto"/>
                <w:kern w:val="2"/>
                <w:sz w:val="22"/>
                <w:szCs w:val="22"/>
                <w:lang w:val="en-US"/>
                <w14:ligatures w14:val="standardContextual"/>
              </w:rPr>
              <w:tab/>
            </w:r>
            <w:r w:rsidRPr="00DA4AC9">
              <w:rPr>
                <w:rStyle w:val="-"/>
              </w:rPr>
              <w:t>Ethics</w:t>
            </w:r>
            <w:r>
              <w:rPr>
                <w:webHidden/>
              </w:rPr>
              <w:tab/>
            </w:r>
            <w:r>
              <w:rPr>
                <w:webHidden/>
              </w:rPr>
              <w:fldChar w:fldCharType="begin"/>
            </w:r>
            <w:r>
              <w:rPr>
                <w:webHidden/>
              </w:rPr>
              <w:instrText xml:space="preserve"> PAGEREF _Toc155869000 \h </w:instrText>
            </w:r>
            <w:r>
              <w:rPr>
                <w:webHidden/>
              </w:rPr>
            </w:r>
            <w:r>
              <w:rPr>
                <w:webHidden/>
              </w:rPr>
              <w:fldChar w:fldCharType="separate"/>
            </w:r>
            <w:r>
              <w:rPr>
                <w:webHidden/>
              </w:rPr>
              <w:t>18</w:t>
            </w:r>
            <w:r>
              <w:rPr>
                <w:webHidden/>
              </w:rPr>
              <w:fldChar w:fldCharType="end"/>
            </w:r>
          </w:hyperlink>
        </w:p>
        <w:p w14:paraId="36B6F23E" w14:textId="4EC9C5E4" w:rsidR="00F46442" w:rsidRDefault="00F46442">
          <w:pPr>
            <w:pStyle w:val="10"/>
            <w:rPr>
              <w:rFonts w:eastAsiaTheme="minorEastAsia"/>
              <w:b w:val="0"/>
              <w:bCs w:val="0"/>
              <w:caps w:val="0"/>
              <w:color w:val="auto"/>
              <w:kern w:val="2"/>
              <w:sz w:val="22"/>
              <w:szCs w:val="22"/>
              <w:lang w:val="en-US"/>
              <w14:ligatures w14:val="standardContextual"/>
            </w:rPr>
          </w:pPr>
          <w:hyperlink w:anchor="_Toc155869001" w:history="1">
            <w:r w:rsidRPr="00DA4AC9">
              <w:rPr>
                <w:rStyle w:val="-"/>
              </w:rPr>
              <w:t>9</w:t>
            </w:r>
            <w:r>
              <w:rPr>
                <w:rFonts w:eastAsiaTheme="minorEastAsia"/>
                <w:b w:val="0"/>
                <w:bCs w:val="0"/>
                <w:caps w:val="0"/>
                <w:color w:val="auto"/>
                <w:kern w:val="2"/>
                <w:sz w:val="22"/>
                <w:szCs w:val="22"/>
                <w:lang w:val="en-US"/>
                <w14:ligatures w14:val="standardContextual"/>
              </w:rPr>
              <w:tab/>
            </w:r>
            <w:r w:rsidRPr="00DA4AC9">
              <w:rPr>
                <w:rStyle w:val="-"/>
              </w:rPr>
              <w:t>Personal Data</w:t>
            </w:r>
            <w:r>
              <w:rPr>
                <w:webHidden/>
              </w:rPr>
              <w:tab/>
            </w:r>
            <w:r>
              <w:rPr>
                <w:webHidden/>
              </w:rPr>
              <w:fldChar w:fldCharType="begin"/>
            </w:r>
            <w:r>
              <w:rPr>
                <w:webHidden/>
              </w:rPr>
              <w:instrText xml:space="preserve"> PAGEREF _Toc155869001 \h </w:instrText>
            </w:r>
            <w:r>
              <w:rPr>
                <w:webHidden/>
              </w:rPr>
            </w:r>
            <w:r>
              <w:rPr>
                <w:webHidden/>
              </w:rPr>
              <w:fldChar w:fldCharType="separate"/>
            </w:r>
            <w:r>
              <w:rPr>
                <w:webHidden/>
              </w:rPr>
              <w:t>19</w:t>
            </w:r>
            <w:r>
              <w:rPr>
                <w:webHidden/>
              </w:rPr>
              <w:fldChar w:fldCharType="end"/>
            </w:r>
          </w:hyperlink>
        </w:p>
        <w:p w14:paraId="23780B84" w14:textId="15D5E406" w:rsidR="00F46442" w:rsidRDefault="00F46442">
          <w:pPr>
            <w:pStyle w:val="10"/>
            <w:rPr>
              <w:rFonts w:eastAsiaTheme="minorEastAsia"/>
              <w:b w:val="0"/>
              <w:bCs w:val="0"/>
              <w:caps w:val="0"/>
              <w:color w:val="auto"/>
              <w:kern w:val="2"/>
              <w:sz w:val="22"/>
              <w:szCs w:val="22"/>
              <w:lang w:val="en-US"/>
              <w14:ligatures w14:val="standardContextual"/>
            </w:rPr>
          </w:pPr>
          <w:hyperlink w:anchor="_Toc155869002" w:history="1">
            <w:r w:rsidRPr="00DA4AC9">
              <w:rPr>
                <w:rStyle w:val="-"/>
              </w:rPr>
              <w:t>10</w:t>
            </w:r>
            <w:r>
              <w:rPr>
                <w:rFonts w:eastAsiaTheme="minorEastAsia"/>
                <w:b w:val="0"/>
                <w:bCs w:val="0"/>
                <w:caps w:val="0"/>
                <w:color w:val="auto"/>
                <w:kern w:val="2"/>
                <w:sz w:val="22"/>
                <w:szCs w:val="22"/>
                <w:lang w:val="en-US"/>
                <w14:ligatures w14:val="standardContextual"/>
              </w:rPr>
              <w:tab/>
            </w:r>
            <w:r w:rsidRPr="00DA4AC9">
              <w:rPr>
                <w:rStyle w:val="-"/>
              </w:rPr>
              <w:t>A.I.</w:t>
            </w:r>
            <w:r>
              <w:rPr>
                <w:webHidden/>
              </w:rPr>
              <w:tab/>
            </w:r>
            <w:r>
              <w:rPr>
                <w:webHidden/>
              </w:rPr>
              <w:fldChar w:fldCharType="begin"/>
            </w:r>
            <w:r>
              <w:rPr>
                <w:webHidden/>
              </w:rPr>
              <w:instrText xml:space="preserve"> PAGEREF _Toc155869002 \h </w:instrText>
            </w:r>
            <w:r>
              <w:rPr>
                <w:webHidden/>
              </w:rPr>
            </w:r>
            <w:r>
              <w:rPr>
                <w:webHidden/>
              </w:rPr>
              <w:fldChar w:fldCharType="separate"/>
            </w:r>
            <w:r>
              <w:rPr>
                <w:webHidden/>
              </w:rPr>
              <w:t>20</w:t>
            </w:r>
            <w:r>
              <w:rPr>
                <w:webHidden/>
              </w:rPr>
              <w:fldChar w:fldCharType="end"/>
            </w:r>
          </w:hyperlink>
        </w:p>
        <w:p w14:paraId="4F5E9C5F" w14:textId="445FE91C" w:rsidR="00F46442" w:rsidRDefault="00F46442">
          <w:pPr>
            <w:pStyle w:val="10"/>
            <w:rPr>
              <w:rFonts w:eastAsiaTheme="minorEastAsia"/>
              <w:b w:val="0"/>
              <w:bCs w:val="0"/>
              <w:caps w:val="0"/>
              <w:color w:val="auto"/>
              <w:kern w:val="2"/>
              <w:sz w:val="22"/>
              <w:szCs w:val="22"/>
              <w:lang w:val="en-US"/>
              <w14:ligatures w14:val="standardContextual"/>
            </w:rPr>
          </w:pPr>
          <w:hyperlink w:anchor="_Toc155869003" w:history="1">
            <w:r w:rsidRPr="00DA4AC9">
              <w:rPr>
                <w:rStyle w:val="-"/>
              </w:rPr>
              <w:t>11</w:t>
            </w:r>
            <w:r>
              <w:rPr>
                <w:rFonts w:eastAsiaTheme="minorEastAsia"/>
                <w:b w:val="0"/>
                <w:bCs w:val="0"/>
                <w:caps w:val="0"/>
                <w:color w:val="auto"/>
                <w:kern w:val="2"/>
                <w:sz w:val="22"/>
                <w:szCs w:val="22"/>
                <w:lang w:val="en-US"/>
                <w14:ligatures w14:val="standardContextual"/>
              </w:rPr>
              <w:tab/>
            </w:r>
            <w:r w:rsidRPr="00DA4AC9">
              <w:rPr>
                <w:rStyle w:val="-"/>
              </w:rPr>
              <w:t>Other issues</w:t>
            </w:r>
            <w:r>
              <w:rPr>
                <w:webHidden/>
              </w:rPr>
              <w:tab/>
            </w:r>
            <w:r>
              <w:rPr>
                <w:webHidden/>
              </w:rPr>
              <w:fldChar w:fldCharType="begin"/>
            </w:r>
            <w:r>
              <w:rPr>
                <w:webHidden/>
              </w:rPr>
              <w:instrText xml:space="preserve"> PAGEREF _Toc155869003 \h </w:instrText>
            </w:r>
            <w:r>
              <w:rPr>
                <w:webHidden/>
              </w:rPr>
            </w:r>
            <w:r>
              <w:rPr>
                <w:webHidden/>
              </w:rPr>
              <w:fldChar w:fldCharType="separate"/>
            </w:r>
            <w:r>
              <w:rPr>
                <w:webHidden/>
              </w:rPr>
              <w:t>21</w:t>
            </w:r>
            <w:r>
              <w:rPr>
                <w:webHidden/>
              </w:rPr>
              <w:fldChar w:fldCharType="end"/>
            </w:r>
          </w:hyperlink>
        </w:p>
        <w:p w14:paraId="10C27B99" w14:textId="7BA1C50B" w:rsidR="00A32C5F" w:rsidRPr="00621A82" w:rsidRDefault="009F3528" w:rsidP="000B2C88">
          <w:pPr>
            <w:pStyle w:val="10"/>
            <w:rPr>
              <w:noProof w:val="0"/>
            </w:rPr>
          </w:pPr>
          <w:r w:rsidRPr="00621A82">
            <w:rPr>
              <w:noProof w:val="0"/>
            </w:rPr>
            <w:fldChar w:fldCharType="end"/>
          </w:r>
        </w:p>
      </w:sdtContent>
    </w:sdt>
    <w:p w14:paraId="100C6232" w14:textId="77777777" w:rsidR="00CF54CB" w:rsidRPr="00621A82" w:rsidRDefault="00CF54CB">
      <w:pPr>
        <w:jc w:val="left"/>
        <w:rPr>
          <w:rFonts w:eastAsiaTheme="majorEastAsia" w:cstheme="majorBidi"/>
          <w:b/>
          <w:bCs/>
          <w:color w:val="2D416A" w:themeColor="accent1"/>
          <w:sz w:val="28"/>
          <w:szCs w:val="28"/>
          <w:lang w:eastAsia="de-DE"/>
        </w:rPr>
      </w:pPr>
      <w:r w:rsidRPr="00621A82">
        <w:br w:type="page"/>
      </w:r>
    </w:p>
    <w:p w14:paraId="1E325807" w14:textId="77777777" w:rsidR="00695B70" w:rsidRPr="00695B70" w:rsidRDefault="00695B70" w:rsidP="00695B70">
      <w:bookmarkStart w:id="0" w:name="_Toc524439116"/>
      <w:bookmarkStart w:id="1" w:name="_Toc155868985"/>
    </w:p>
    <w:p w14:paraId="4FA7ADB7" w14:textId="56EA2D00" w:rsidR="00EF3700" w:rsidRDefault="00EF3700" w:rsidP="00EF3700">
      <w:pPr>
        <w:pStyle w:val="1"/>
        <w:spacing w:after="120"/>
        <w:ind w:left="431" w:hanging="431"/>
      </w:pPr>
      <w:r w:rsidRPr="00484DE3">
        <w:t>Introduction</w:t>
      </w:r>
      <w:bookmarkEnd w:id="0"/>
      <w:bookmarkEnd w:id="1"/>
    </w:p>
    <w:p w14:paraId="20AB2033" w14:textId="7629CEB1" w:rsidR="000D23A5" w:rsidRDefault="000D23A5" w:rsidP="003939D0">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r w:rsidR="00E234BC">
        <w:t>CoEvolution</w:t>
      </w:r>
      <w:r>
        <w:t xml:space="preserve"> project, this requirement will be addressed via the creation and submission of the deliverable D1.2: </w:t>
      </w:r>
      <w:r w:rsidR="003939D0">
        <w:t>Data Management Plan</w:t>
      </w:r>
    </w:p>
    <w:p w14:paraId="55271793" w14:textId="77777777" w:rsidR="003939D0" w:rsidRDefault="000D23A5" w:rsidP="000D23A5">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14:paraId="7A04CF48" w14:textId="62EB96C9" w:rsidR="003939D0" w:rsidRDefault="003C4E0A" w:rsidP="003C4E0A">
      <w:pPr>
        <w:pStyle w:val="af6"/>
        <w:numPr>
          <w:ilvl w:val="0"/>
          <w:numId w:val="39"/>
        </w:numPr>
      </w:pPr>
      <w:r>
        <w:rPr>
          <w:b/>
          <w:bCs/>
        </w:rPr>
        <w:t>“</w:t>
      </w:r>
      <w:r w:rsidR="000D23A5" w:rsidRPr="003C4E0A">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14:paraId="710F2F01" w14:textId="74743614" w:rsidR="000D23A5" w:rsidRDefault="003C4E0A" w:rsidP="003C4E0A">
      <w:pPr>
        <w:pStyle w:val="af6"/>
        <w:numPr>
          <w:ilvl w:val="0"/>
          <w:numId w:val="39"/>
        </w:numPr>
      </w:pPr>
      <w:r>
        <w:rPr>
          <w:b/>
          <w:bCs/>
        </w:rPr>
        <w:t>“</w:t>
      </w:r>
      <w:r w:rsidR="000D23A5" w:rsidRPr="003C4E0A">
        <w:rPr>
          <w:b/>
          <w:bCs/>
        </w:rPr>
        <w:t>FAIR D</w:t>
      </w:r>
      <w:r w:rsidR="007848BE" w:rsidRPr="003C4E0A">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14:paraId="6E8B3837" w14:textId="19695777" w:rsidR="000D23A5" w:rsidRDefault="003C4E0A" w:rsidP="003C4E0A">
      <w:pPr>
        <w:pStyle w:val="af6"/>
        <w:numPr>
          <w:ilvl w:val="0"/>
          <w:numId w:val="39"/>
        </w:numPr>
      </w:pPr>
      <w:r>
        <w:rPr>
          <w:b/>
          <w:bCs/>
        </w:rPr>
        <w:t>“</w:t>
      </w:r>
      <w:r w:rsidR="000D23A5" w:rsidRPr="003C4E0A">
        <w:rPr>
          <w:b/>
          <w:bCs/>
        </w:rPr>
        <w:t xml:space="preserve">Other </w:t>
      </w:r>
      <w:r w:rsidR="007848BE" w:rsidRPr="003C4E0A">
        <w:rPr>
          <w:b/>
          <w:bCs/>
        </w:rPr>
        <w:t>R</w:t>
      </w:r>
      <w:r w:rsidR="000D23A5" w:rsidRPr="003C4E0A">
        <w:rPr>
          <w:b/>
          <w:bCs/>
        </w:rPr>
        <w:t xml:space="preserve">esearch </w:t>
      </w:r>
      <w:r w:rsidR="007848BE" w:rsidRPr="003C4E0A">
        <w:rPr>
          <w:b/>
          <w:bCs/>
        </w:rPr>
        <w:t>O</w:t>
      </w:r>
      <w:r w:rsidR="000D23A5" w:rsidRPr="003C4E0A">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14:paraId="6DF883BF" w14:textId="367E7CD4" w:rsidR="000D23A5" w:rsidRDefault="003C4E0A" w:rsidP="003C4E0A">
      <w:pPr>
        <w:pStyle w:val="af6"/>
        <w:numPr>
          <w:ilvl w:val="0"/>
          <w:numId w:val="39"/>
        </w:numPr>
      </w:pPr>
      <w:r>
        <w:rPr>
          <w:b/>
          <w:bCs/>
        </w:rPr>
        <w:t>“</w:t>
      </w:r>
      <w:r w:rsidR="000D23A5" w:rsidRPr="003C4E0A">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14:paraId="71E33AA2" w14:textId="190E10C9" w:rsidR="000D23A5" w:rsidRDefault="003C4E0A" w:rsidP="003C4E0A">
      <w:pPr>
        <w:pStyle w:val="af6"/>
        <w:numPr>
          <w:ilvl w:val="0"/>
          <w:numId w:val="39"/>
        </w:numPr>
      </w:pPr>
      <w:r>
        <w:rPr>
          <w:b/>
          <w:bCs/>
        </w:rPr>
        <w:t>“</w:t>
      </w:r>
      <w:r w:rsidR="000D23A5" w:rsidRPr="003C4E0A">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14:paraId="354D499F" w14:textId="3033492D" w:rsidR="000D23A5" w:rsidRDefault="003C4E0A" w:rsidP="003C4E0A">
      <w:pPr>
        <w:pStyle w:val="af6"/>
        <w:numPr>
          <w:ilvl w:val="0"/>
          <w:numId w:val="39"/>
        </w:numPr>
      </w:pPr>
      <w:r>
        <w:t>“</w:t>
      </w:r>
      <w:r w:rsidR="000D23A5" w:rsidRPr="003C4E0A">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14:paraId="68EA1184" w14:textId="2185CD1A" w:rsidR="003C4E0A" w:rsidRDefault="003C4E0A" w:rsidP="003C4E0A">
      <w:pPr>
        <w:pStyle w:val="af6"/>
        <w:numPr>
          <w:ilvl w:val="0"/>
          <w:numId w:val="39"/>
        </w:numPr>
      </w:pPr>
      <w:r>
        <w:t>“</w:t>
      </w:r>
      <w:r w:rsidR="000D23A5" w:rsidRPr="003C4E0A">
        <w:rPr>
          <w:b/>
          <w:bCs/>
        </w:rPr>
        <w:t>Personal Data</w:t>
      </w:r>
      <w:r>
        <w:rPr>
          <w:b/>
          <w:bCs/>
        </w:rPr>
        <w:t>”</w:t>
      </w:r>
      <w:r w:rsidR="000D23A5">
        <w:t xml:space="preserve"> enlists questions related to the Use and Management of personal data</w:t>
      </w:r>
      <w:r>
        <w:t>.</w:t>
      </w:r>
    </w:p>
    <w:p w14:paraId="710E1A79" w14:textId="3C472009" w:rsidR="000D23A5" w:rsidRDefault="003C4E0A" w:rsidP="003C4E0A">
      <w:pPr>
        <w:pStyle w:val="af6"/>
        <w:numPr>
          <w:ilvl w:val="0"/>
          <w:numId w:val="39"/>
        </w:numPr>
      </w:pPr>
      <w:r>
        <w:t>“</w:t>
      </w:r>
      <w:r w:rsidR="000D23A5" w:rsidRPr="003C4E0A">
        <w:rPr>
          <w:b/>
          <w:bCs/>
        </w:rPr>
        <w:t>A</w:t>
      </w:r>
      <w:r>
        <w:rPr>
          <w:b/>
          <w:bCs/>
        </w:rPr>
        <w:t>rtificial Intelligence”</w:t>
      </w:r>
      <w:r w:rsidR="000D23A5">
        <w:t xml:space="preserve"> dives into the possible use of A.I. technologies for data management.</w:t>
      </w:r>
    </w:p>
    <w:p w14:paraId="64CEED05" w14:textId="370CA343" w:rsidR="00695B70" w:rsidRDefault="003C4E0A" w:rsidP="003C4E0A">
      <w:pPr>
        <w:pStyle w:val="af6"/>
        <w:numPr>
          <w:ilvl w:val="0"/>
          <w:numId w:val="39"/>
        </w:numPr>
      </w:pPr>
      <w:r>
        <w:t>“</w:t>
      </w:r>
      <w:r w:rsidR="000D23A5" w:rsidRPr="003C4E0A">
        <w:rPr>
          <w:b/>
          <w:bCs/>
        </w:rPr>
        <w:t xml:space="preserve">Other </w:t>
      </w:r>
      <w:r w:rsidR="003A066D" w:rsidRPr="003C4E0A">
        <w:rPr>
          <w:b/>
          <w:bCs/>
        </w:rPr>
        <w:t>I</w:t>
      </w:r>
      <w:r w:rsidR="000D23A5" w:rsidRPr="003C4E0A">
        <w:rPr>
          <w:b/>
          <w:bCs/>
        </w:rPr>
        <w:t>ssues</w:t>
      </w:r>
      <w:r>
        <w:rPr>
          <w:b/>
          <w:bCs/>
        </w:rPr>
        <w:t>”</w:t>
      </w:r>
      <w:r w:rsidR="000D23A5">
        <w:t xml:space="preserve"> examine the use of national, funder, sectorial, or departmental procedures for data management, listing and briefly describing the chosen procedures.</w:t>
      </w:r>
    </w:p>
    <w:p w14:paraId="5A2AB99A" w14:textId="77777777" w:rsidR="00695B70" w:rsidRDefault="00695B70" w:rsidP="000D23A5"/>
    <w:p w14:paraId="31AE027C" w14:textId="72B02AE2" w:rsidR="00354C3C" w:rsidRDefault="00354C3C">
      <w:pPr>
        <w:jc w:val="left"/>
      </w:pPr>
      <w:r>
        <w:br w:type="page"/>
      </w:r>
    </w:p>
    <w:p w14:paraId="6B6A0447" w14:textId="77777777" w:rsidR="00354C3C" w:rsidRDefault="00354C3C" w:rsidP="000D23A5">
      <w:pPr>
        <w:sectPr w:rsidR="00354C3C" w:rsidSect="00B6681A">
          <w:headerReference w:type="default" r:id="rId12"/>
          <w:footerReference w:type="default" r:id="rId13"/>
          <w:footerReference w:type="first" r:id="rId14"/>
          <w:pgSz w:w="11906" w:h="16838"/>
          <w:pgMar w:top="851" w:right="991" w:bottom="1417" w:left="993" w:header="708" w:footer="708" w:gutter="0"/>
          <w:cols w:space="708"/>
          <w:titlePg/>
          <w:docGrid w:linePitch="360"/>
        </w:sectPr>
      </w:pPr>
    </w:p>
    <w:p w14:paraId="46D0E672" w14:textId="44B5A8E0" w:rsidR="003939D0" w:rsidRPr="000D23A5" w:rsidRDefault="003939D0" w:rsidP="000D23A5"/>
    <w:p w14:paraId="318AE748" w14:textId="3FF0CD50" w:rsidR="00EF3700" w:rsidRDefault="00277A8C" w:rsidP="00EF3700">
      <w:pPr>
        <w:pStyle w:val="1"/>
        <w:spacing w:after="120"/>
        <w:ind w:left="431" w:hanging="431"/>
      </w:pPr>
      <w:bookmarkStart w:id="2" w:name="_Toc155868986"/>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00277A8C" w:rsidRPr="00FE79AF" w14:paraId="6EE53674" w14:textId="77777777" w:rsidTr="009B08F7">
        <w:trPr>
          <w:tblHeader/>
          <w:jc w:val="center"/>
        </w:trPr>
        <w:tc>
          <w:tcPr>
            <w:tcW w:w="1785" w:type="pct"/>
            <w:shd w:val="clear" w:color="auto" w:fill="2D416A" w:themeFill="accent1"/>
          </w:tcPr>
          <w:p w14:paraId="014A73D7" w14:textId="48502677" w:rsidR="00277A8C" w:rsidRPr="00EC1AAF" w:rsidRDefault="00277A8C" w:rsidP="00314F61">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Pr>
          <w:p w14:paraId="204AC145" w14:textId="07D440A9" w:rsidR="00277A8C" w:rsidRPr="009B08F7" w:rsidRDefault="008068DB" w:rsidP="0DB0E07C">
            <w:pPr>
              <w:spacing w:before="40" w:after="40"/>
              <w:jc w:val="left"/>
              <w:rPr>
                <w:i/>
                <w:iCs/>
                <w:color w:val="242424" w:themeColor="text1"/>
                <w:sz w:val="21"/>
                <w:szCs w:val="21"/>
                <w:lang w:val="en-US" w:eastAsia="de-DE"/>
              </w:rPr>
            </w:pPr>
            <w:r>
              <w:rPr>
                <w:i/>
                <w:iCs/>
                <w:color w:val="242424" w:themeColor="text1"/>
                <w:sz w:val="21"/>
                <w:szCs w:val="21"/>
                <w:lang w:val="en-US" w:eastAsia="de-DE"/>
              </w:rPr>
              <w:t>Security Labs Consulting - SLC</w:t>
            </w:r>
          </w:p>
        </w:tc>
      </w:tr>
      <w:tr w:rsidR="00277A8C" w:rsidRPr="00FE79AF" w14:paraId="21E5A492" w14:textId="77777777" w:rsidTr="009B08F7">
        <w:trPr>
          <w:jc w:val="center"/>
        </w:trPr>
        <w:tc>
          <w:tcPr>
            <w:tcW w:w="1785" w:type="pct"/>
            <w:shd w:val="clear" w:color="auto" w:fill="2D416A" w:themeFill="accent1"/>
            <w:vAlign w:val="center"/>
          </w:tcPr>
          <w:p w14:paraId="6A66E2EE" w14:textId="15DE78D4"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Pr>
          <w:p w14:paraId="52ABBFB0" w14:textId="06786FE6" w:rsidR="00277A8C" w:rsidRPr="009B08F7" w:rsidRDefault="008068DB" w:rsidP="0DB0E07C">
            <w:pPr>
              <w:spacing w:before="40" w:after="40" w:line="288" w:lineRule="auto"/>
              <w:jc w:val="left"/>
              <w:rPr>
                <w:i/>
                <w:iCs/>
                <w:color w:val="242424" w:themeColor="text1"/>
                <w:sz w:val="21"/>
                <w:szCs w:val="21"/>
              </w:rPr>
            </w:pPr>
            <w:r>
              <w:rPr>
                <w:i/>
                <w:iCs/>
                <w:color w:val="242424" w:themeColor="text1"/>
                <w:sz w:val="21"/>
                <w:szCs w:val="21"/>
              </w:rPr>
              <w:t>chris.papadopoulos@securitylabs.ie</w:t>
            </w:r>
          </w:p>
        </w:tc>
      </w:tr>
      <w:tr w:rsidR="00277A8C" w:rsidRPr="00FE79AF" w14:paraId="71FF2786" w14:textId="77777777" w:rsidTr="009B08F7">
        <w:trPr>
          <w:jc w:val="center"/>
        </w:trPr>
        <w:tc>
          <w:tcPr>
            <w:tcW w:w="1785" w:type="pct"/>
            <w:shd w:val="clear" w:color="auto" w:fill="2D416A" w:themeFill="accent1"/>
            <w:vAlign w:val="center"/>
          </w:tcPr>
          <w:p w14:paraId="27C7E61F" w14:textId="7EE94F2D"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Pr>
          <w:p w14:paraId="3AD3FF8A" w14:textId="48D290F2"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name of the dataset (if applicable)</w:t>
            </w:r>
          </w:p>
        </w:tc>
      </w:tr>
      <w:tr w:rsidR="00277A8C" w:rsidRPr="00FE79AF" w14:paraId="452A5894" w14:textId="77777777" w:rsidTr="009B08F7">
        <w:trPr>
          <w:jc w:val="center"/>
        </w:trPr>
        <w:tc>
          <w:tcPr>
            <w:tcW w:w="1785" w:type="pct"/>
            <w:shd w:val="clear" w:color="auto" w:fill="2D416A" w:themeFill="accent1"/>
            <w:vAlign w:val="center"/>
          </w:tcPr>
          <w:p w14:paraId="01E74285" w14:textId="4E4F558E"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Pr>
          <w:p w14:paraId="1FEF94C0" w14:textId="405EDAE3"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use case that this dataset will be used (if applicable)</w:t>
            </w:r>
          </w:p>
        </w:tc>
      </w:tr>
    </w:tbl>
    <w:p w14:paraId="072D31C6" w14:textId="77777777" w:rsidR="00A346C7" w:rsidRDefault="00A346C7" w:rsidP="00F46442"/>
    <w:p w14:paraId="501B7C48" w14:textId="1D94294C" w:rsidR="00A346C7" w:rsidRDefault="00A346C7" w:rsidP="00A346C7">
      <w:pPr>
        <w:pStyle w:val="1"/>
      </w:pPr>
      <w:bookmarkStart w:id="3" w:name="_Toc155868987"/>
      <w:r w:rsidRPr="00A346C7">
        <w:t>Data Summary</w:t>
      </w:r>
      <w:bookmarkEnd w:id="3"/>
    </w:p>
    <w:tbl>
      <w:tblPr>
        <w:tblStyle w:val="Grigliatabella2"/>
        <w:tblW w:w="0" w:type="auto"/>
        <w:tblLook w:val="04A0" w:firstRow="1" w:lastRow="0" w:firstColumn="1" w:lastColumn="0" w:noHBand="0" w:noVBand="1"/>
      </w:tblPr>
      <w:tblGrid>
        <w:gridCol w:w="9912"/>
      </w:tblGrid>
      <w:tr w:rsidR="00A346C7" w:rsidRPr="001478FF" w14:paraId="4B086A01" w14:textId="77777777" w:rsidTr="003C4E0A">
        <w:trPr>
          <w:trHeight w:val="432"/>
        </w:trPr>
        <w:tc>
          <w:tcPr>
            <w:tcW w:w="9912" w:type="dxa"/>
            <w:shd w:val="clear" w:color="auto" w:fill="D9D9D9" w:themeFill="text2" w:themeFillShade="D9"/>
            <w:vAlign w:val="center"/>
          </w:tcPr>
          <w:p w14:paraId="522AB256" w14:textId="77777777" w:rsidR="00A346C7" w:rsidRPr="009B08F7" w:rsidRDefault="00A346C7" w:rsidP="00A346C7">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00A346C7" w:rsidRPr="001478FF" w14:paraId="11ED1F1A" w14:textId="77777777" w:rsidTr="0DB0E07C">
        <w:tc>
          <w:tcPr>
            <w:tcW w:w="9912" w:type="dxa"/>
            <w:vAlign w:val="center"/>
          </w:tcPr>
          <w:p w14:paraId="1CD77D42" w14:textId="49E1386A" w:rsidR="00A346C7" w:rsidRPr="001478FF" w:rsidRDefault="00000000" w:rsidP="0DB0E07C">
            <w:pPr>
              <w:pStyle w:val="a7"/>
              <w:jc w:val="left"/>
              <w:rPr>
                <w:rFonts w:asciiTheme="minorHAnsi" w:hAnsiTheme="minorHAnsi" w:cstheme="minorBidi"/>
                <w:b w:val="0"/>
                <w:bCs w:val="0"/>
                <w:color w:val="auto"/>
                <w:sz w:val="22"/>
                <w:szCs w:val="22"/>
              </w:rPr>
            </w:pPr>
            <w:sdt>
              <w:sdtPr>
                <w:rPr>
                  <w:rFonts w:asciiTheme="minorHAnsi" w:hAnsiTheme="minorHAnsi"/>
                  <w:b w:val="0"/>
                  <w:bCs w:val="0"/>
                  <w:color w:val="auto"/>
                  <w:sz w:val="22"/>
                  <w:szCs w:val="22"/>
                </w:rPr>
                <w:id w:val="-776639920"/>
                <w14:checkbox>
                  <w14:checked w14:val="1"/>
                  <w14:checkedState w14:val="2612" w14:font="MS Gothic"/>
                  <w14:uncheckedState w14:val="2610" w14:font="MS Gothic"/>
                </w14:checkbox>
              </w:sdtPr>
              <w:sdtContent>
                <w:r w:rsidR="008068DB">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Yes </w:t>
            </w:r>
            <w:sdt>
              <w:sdtPr>
                <w:rPr>
                  <w:rFonts w:asciiTheme="minorHAnsi" w:hAnsiTheme="minorHAnsi"/>
                  <w:b w:val="0"/>
                  <w:bCs w:val="0"/>
                  <w:color w:val="auto"/>
                  <w:sz w:val="22"/>
                  <w:szCs w:val="22"/>
                </w:rPr>
                <w:id w:val="-1125613723"/>
                <w14:checkbox>
                  <w14:checked w14:val="0"/>
                  <w14:checkedState w14:val="2612" w14:font="MS Gothic"/>
                  <w14:uncheckedState w14:val="2610" w14:font="MS Gothic"/>
                </w14:checkbox>
              </w:sdtPr>
              <w:sdtContent>
                <w:r w:rsidR="00354C3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No</w:t>
            </w:r>
          </w:p>
        </w:tc>
      </w:tr>
      <w:tr w:rsidR="00A346C7" w:rsidRPr="001478FF" w14:paraId="2B4AB93C" w14:textId="77777777" w:rsidTr="003C4E0A">
        <w:trPr>
          <w:trHeight w:val="432"/>
        </w:trPr>
        <w:tc>
          <w:tcPr>
            <w:tcW w:w="9912" w:type="dxa"/>
            <w:shd w:val="clear" w:color="auto" w:fill="D9D9D9" w:themeFill="text2" w:themeFillShade="D9"/>
            <w:vAlign w:val="center"/>
          </w:tcPr>
          <w:p w14:paraId="50CEDEEB" w14:textId="77777777" w:rsidR="00A346C7" w:rsidRPr="009B08F7" w:rsidRDefault="00A346C7" w:rsidP="00A346C7">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00A346C7" w:rsidRPr="001478FF" w14:paraId="7DCEEF8A" w14:textId="77777777" w:rsidTr="0DB0E07C">
        <w:trPr>
          <w:trHeight w:val="1599"/>
        </w:trPr>
        <w:tc>
          <w:tcPr>
            <w:tcW w:w="9912" w:type="dxa"/>
            <w:vAlign w:val="center"/>
          </w:tcPr>
          <w:p w14:paraId="6CB100CB" w14:textId="77777777" w:rsidR="00A346C7" w:rsidRPr="001478FF" w:rsidRDefault="00000000" w:rsidP="00A346C7">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test hypotheses</w:t>
            </w:r>
          </w:p>
          <w:p w14:paraId="5D786F52" w14:textId="77777777" w:rsidR="00A346C7" w:rsidRPr="001478FF" w:rsidRDefault="00000000" w:rsidP="00A346C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To support conclusions</w:t>
            </w:r>
          </w:p>
          <w:p w14:paraId="70537520" w14:textId="57458B6C"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To compare with newly generated data</w:t>
            </w:r>
          </w:p>
          <w:p w14:paraId="4CC152BF" w14:textId="4B656C0F" w:rsidR="00A346C7" w:rsidRPr="001478FF" w:rsidRDefault="00000000" w:rsidP="00A346C7">
            <w:pPr>
              <w:pStyle w:val="a7"/>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1"/>
                  <w14:checkedState w14:val="2612" w14:font="MS Gothic"/>
                  <w14:uncheckedState w14:val="2610" w14:font="MS Gothic"/>
                </w14:checkbox>
              </w:sdtPr>
              <w:sdtContent>
                <w:r w:rsidR="008068DB">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provide background information or context</w:t>
            </w:r>
          </w:p>
          <w:p w14:paraId="2F90489F" w14:textId="77777777"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n/a</w:t>
            </w:r>
          </w:p>
          <w:p w14:paraId="4D3ED06E" w14:textId="77777777" w:rsidR="00A346C7" w:rsidRPr="001478FF" w:rsidRDefault="00000000" w:rsidP="00A346C7">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Content>
                <w:sdt>
                  <w:sdtPr>
                    <w:rPr>
                      <w:rFonts w:asciiTheme="minorHAnsi" w:hAnsiTheme="minorHAnsi" w:cstheme="minorHAnsi"/>
                      <w:b w:val="0"/>
                      <w:bCs w:val="0"/>
                      <w:sz w:val="22"/>
                      <w:szCs w:val="22"/>
                    </w:rPr>
                    <w:id w:val="961843051"/>
                    <w:placeholder>
                      <w:docPart w:val="D23CAE82D46A4406A1E0EB20A4AD8EFF"/>
                    </w:placeholder>
                    <w:showingPlcHdr/>
                  </w:sdtPr>
                  <w:sdtContent>
                    <w:r w:rsidR="00A346C7" w:rsidRPr="001478FF">
                      <w:rPr>
                        <w:rStyle w:val="aff1"/>
                        <w:rFonts w:asciiTheme="minorHAnsi" w:hAnsiTheme="minorHAnsi" w:cstheme="minorHAnsi"/>
                        <w:b w:val="0"/>
                        <w:bCs w:val="0"/>
                        <w:i/>
                        <w:iCs/>
                        <w:sz w:val="22"/>
                        <w:szCs w:val="22"/>
                      </w:rPr>
                      <w:t>Click or tap here to type your answer.</w:t>
                    </w:r>
                  </w:sdtContent>
                </w:sdt>
              </w:sdtContent>
            </w:sdt>
          </w:p>
        </w:tc>
      </w:tr>
      <w:tr w:rsidR="00A346C7" w:rsidRPr="001478FF" w14:paraId="51A4199E" w14:textId="77777777" w:rsidTr="003C4E0A">
        <w:trPr>
          <w:trHeight w:val="432"/>
        </w:trPr>
        <w:tc>
          <w:tcPr>
            <w:tcW w:w="9912" w:type="dxa"/>
            <w:shd w:val="clear" w:color="auto" w:fill="D9D9D9" w:themeFill="text2" w:themeFillShade="D9"/>
            <w:vAlign w:val="center"/>
          </w:tcPr>
          <w:p w14:paraId="06C86A56" w14:textId="77777777" w:rsidR="00A346C7" w:rsidRPr="009B08F7" w:rsidRDefault="00A346C7" w:rsidP="00A346C7">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00A346C7" w:rsidRPr="001478FF" w14:paraId="357FF412" w14:textId="77777777" w:rsidTr="0DB0E07C">
        <w:trPr>
          <w:trHeight w:val="1361"/>
        </w:trPr>
        <w:tc>
          <w:tcPr>
            <w:tcW w:w="9912" w:type="dxa"/>
            <w:vAlign w:val="center"/>
          </w:tcPr>
          <w:p w14:paraId="1F779AF7" w14:textId="55EEB54A" w:rsidR="00A346C7" w:rsidRPr="001478FF" w:rsidRDefault="00000000" w:rsidP="00A346C7">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1"/>
                  <w14:checkedState w14:val="2612" w14:font="MS Gothic"/>
                  <w14:uncheckedState w14:val="2610" w14:font="MS Gothic"/>
                </w14:checkbox>
              </w:sdtPr>
              <w:sdtContent>
                <w:r w:rsidR="008068DB">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Publicly available dataset or repository</w:t>
            </w:r>
          </w:p>
          <w:p w14:paraId="4A80C40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7891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Privately owned dataset or repository</w:t>
            </w:r>
          </w:p>
          <w:p w14:paraId="48ED39A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0905704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Previously generated by the project team</w:t>
            </w:r>
          </w:p>
          <w:p w14:paraId="4FC89D58" w14:textId="40EF27B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39868025"/>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From previous research conducted by others</w:t>
            </w:r>
          </w:p>
          <w:p w14:paraId="5E491A39" w14:textId="77777777" w:rsidR="00A346C7" w:rsidRPr="001478FF" w:rsidRDefault="00000000" w:rsidP="00A346C7">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Content>
                <w:sdt>
                  <w:sdtPr>
                    <w:rPr>
                      <w:rFonts w:asciiTheme="minorHAnsi" w:hAnsiTheme="minorHAnsi" w:cstheme="minorHAnsi"/>
                      <w:b w:val="0"/>
                      <w:bCs w:val="0"/>
                      <w:sz w:val="22"/>
                      <w:szCs w:val="22"/>
                    </w:rPr>
                    <w:id w:val="612168020"/>
                    <w:placeholder>
                      <w:docPart w:val="DA835A93A2A94F9D9DC378D09292016D"/>
                    </w:placeholder>
                    <w:showingPlcHdr/>
                  </w:sdtPr>
                  <w:sdtContent>
                    <w:r w:rsidR="00A346C7" w:rsidRPr="001478FF">
                      <w:rPr>
                        <w:rStyle w:val="aff1"/>
                        <w:rFonts w:asciiTheme="minorHAnsi" w:hAnsiTheme="minorHAnsi" w:cstheme="minorHAnsi"/>
                        <w:b w:val="0"/>
                        <w:bCs w:val="0"/>
                        <w:i/>
                        <w:iCs/>
                        <w:sz w:val="22"/>
                        <w:szCs w:val="22"/>
                      </w:rPr>
                      <w:t>Click or tap here to type your answer.</w:t>
                    </w:r>
                  </w:sdtContent>
                </w:sdt>
              </w:sdtContent>
            </w:sdt>
          </w:p>
        </w:tc>
      </w:tr>
      <w:tr w:rsidR="00A346C7" w:rsidRPr="001478FF" w14:paraId="3F6C55B8" w14:textId="77777777" w:rsidTr="003C4E0A">
        <w:trPr>
          <w:trHeight w:val="576"/>
        </w:trPr>
        <w:tc>
          <w:tcPr>
            <w:tcW w:w="9912" w:type="dxa"/>
            <w:shd w:val="clear" w:color="auto" w:fill="D9D9D9" w:themeFill="text2" w:themeFillShade="D9"/>
            <w:vAlign w:val="center"/>
          </w:tcPr>
          <w:p w14:paraId="08C31795" w14:textId="77777777" w:rsidR="00A346C7" w:rsidRPr="009B08F7" w:rsidRDefault="00A346C7" w:rsidP="00A346C7">
            <w:pPr>
              <w:pStyle w:val="a7"/>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00A346C7" w:rsidRPr="001478FF" w14:paraId="3239EA59" w14:textId="77777777" w:rsidTr="0DB0E07C">
        <w:trPr>
          <w:trHeight w:val="1587"/>
        </w:trPr>
        <w:tc>
          <w:tcPr>
            <w:tcW w:w="9912" w:type="dxa"/>
            <w:vAlign w:val="center"/>
          </w:tcPr>
          <w:p w14:paraId="3A213C3A" w14:textId="277CA2C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27793450"/>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quality</w:t>
            </w:r>
          </w:p>
          <w:p w14:paraId="28104261" w14:textId="0279CB7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96018822"/>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format and compatibility</w:t>
            </w:r>
          </w:p>
          <w:p w14:paraId="12CF5DC1" w14:textId="7B2F47F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67137284"/>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relevance to the project's objectives</w:t>
            </w:r>
          </w:p>
          <w:p w14:paraId="384C78C6" w14:textId="585A0494"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83570257"/>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Availability of metadata</w:t>
            </w:r>
          </w:p>
          <w:p w14:paraId="68C21E97" w14:textId="1528659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96046502"/>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Compliance with legal and ethical requirements</w:t>
            </w:r>
          </w:p>
          <w:p w14:paraId="7A1C7ED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Content>
                <w:sdt>
                  <w:sdtPr>
                    <w:rPr>
                      <w:rFonts w:asciiTheme="minorHAnsi" w:hAnsiTheme="minorHAnsi" w:cstheme="minorHAnsi"/>
                    </w:rPr>
                    <w:id w:val="1613472130"/>
                    <w:placeholder>
                      <w:docPart w:val="9AE71338947942ED810CCC5A9D092F3C"/>
                    </w:placeholder>
                    <w:showingPlcHdr/>
                  </w:sdtPr>
                  <w:sdtContent>
                    <w:r w:rsidR="00A346C7" w:rsidRPr="001478FF">
                      <w:rPr>
                        <w:rStyle w:val="aff1"/>
                        <w:rFonts w:asciiTheme="minorHAnsi" w:hAnsiTheme="minorHAnsi" w:cstheme="minorHAnsi"/>
                        <w:i/>
                        <w:iCs/>
                        <w:sz w:val="22"/>
                        <w:szCs w:val="22"/>
                      </w:rPr>
                      <w:t>Click or tap here to type your answer.</w:t>
                    </w:r>
                  </w:sdtContent>
                </w:sdt>
              </w:sdtContent>
            </w:sdt>
          </w:p>
        </w:tc>
      </w:tr>
      <w:tr w:rsidR="00A346C7" w:rsidRPr="001478FF" w14:paraId="1CD22097" w14:textId="77777777" w:rsidTr="003C4E0A">
        <w:trPr>
          <w:trHeight w:val="432"/>
        </w:trPr>
        <w:tc>
          <w:tcPr>
            <w:tcW w:w="9912" w:type="dxa"/>
            <w:shd w:val="clear" w:color="auto" w:fill="D9D9D9" w:themeFill="text2" w:themeFillShade="D9"/>
            <w:vAlign w:val="center"/>
          </w:tcPr>
          <w:p w14:paraId="72E02AAD" w14:textId="77777777" w:rsidR="00A346C7" w:rsidRPr="009B08F7" w:rsidRDefault="00A346C7" w:rsidP="00A346C7">
            <w:pPr>
              <w:pStyle w:val="a7"/>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00A346C7" w:rsidRPr="001478FF" w14:paraId="5C3B01EC" w14:textId="77777777" w:rsidTr="0DB0E07C">
        <w:trPr>
          <w:trHeight w:val="510"/>
        </w:trPr>
        <w:tc>
          <w:tcPr>
            <w:tcW w:w="9912" w:type="dxa"/>
            <w:vAlign w:val="center"/>
          </w:tcPr>
          <w:p w14:paraId="44391081" w14:textId="0917EA1E"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66715553"/>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5517725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  </w:t>
            </w:r>
            <w:sdt>
              <w:sdtPr>
                <w:rPr>
                  <w:rFonts w:asciiTheme="minorHAnsi" w:hAnsiTheme="minorHAnsi" w:cstheme="minorHAnsi"/>
                </w:rPr>
                <w:id w:val="112219799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449135965"/>
                <w:placeholder>
                  <w:docPart w:val="A28BEC7DCC16490EAB7CD25B82F85959"/>
                </w:placeholder>
              </w:sdtPr>
              <w:sdtContent>
                <w:sdt>
                  <w:sdtPr>
                    <w:rPr>
                      <w:rFonts w:asciiTheme="minorHAnsi" w:hAnsiTheme="minorHAnsi" w:cstheme="minorHAnsi"/>
                    </w:rPr>
                    <w:id w:val="1627587367"/>
                    <w:placeholder>
                      <w:docPart w:val="175C155123224E47B7827A11165BDC73"/>
                    </w:placeholder>
                    <w:showingPlcHdr/>
                  </w:sdtPr>
                  <w:sdtContent>
                    <w:r w:rsidR="00A346C7" w:rsidRPr="001478FF">
                      <w:rPr>
                        <w:rStyle w:val="aff1"/>
                        <w:rFonts w:asciiTheme="minorHAnsi" w:hAnsiTheme="minorHAnsi" w:cstheme="minorHAnsi"/>
                        <w:i/>
                        <w:iCs/>
                        <w:sz w:val="22"/>
                        <w:szCs w:val="22"/>
                      </w:rPr>
                      <w:t>Click or tap here to type your answer.</w:t>
                    </w:r>
                  </w:sdtContent>
                </w:sdt>
              </w:sdtContent>
            </w:sdt>
          </w:p>
        </w:tc>
      </w:tr>
      <w:tr w:rsidR="00A346C7" w:rsidRPr="001478FF" w14:paraId="60513580" w14:textId="77777777" w:rsidTr="003C4E0A">
        <w:trPr>
          <w:trHeight w:val="576"/>
        </w:trPr>
        <w:tc>
          <w:tcPr>
            <w:tcW w:w="9912" w:type="dxa"/>
            <w:shd w:val="clear" w:color="auto" w:fill="D9D9D9" w:themeFill="text2" w:themeFillShade="D9"/>
            <w:vAlign w:val="center"/>
          </w:tcPr>
          <w:p w14:paraId="5EC5AB80" w14:textId="77777777" w:rsidR="00A346C7" w:rsidRPr="009B08F7" w:rsidRDefault="00A346C7" w:rsidP="00A346C7">
            <w:pPr>
              <w:pStyle w:val="a7"/>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00A346C7" w:rsidRPr="001478FF" w14:paraId="567CD884" w14:textId="77777777" w:rsidTr="0DB0E07C">
        <w:trPr>
          <w:trHeight w:val="567"/>
        </w:trPr>
        <w:tc>
          <w:tcPr>
            <w:tcW w:w="9912" w:type="dxa"/>
            <w:vAlign w:val="center"/>
          </w:tcPr>
          <w:p w14:paraId="267E4DD6" w14:textId="5E9366DF" w:rsidR="00A346C7" w:rsidRPr="001478FF" w:rsidRDefault="00000000" w:rsidP="0DB0E07C">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Content>
                <w:r w:rsidR="26613FAA" w:rsidRPr="0DB0E07C">
                  <w:rPr>
                    <w:rFonts w:ascii="MS Gothic" w:eastAsia="MS Gothic" w:hAnsi="MS Gothic" w:cs="MS Gothic"/>
                    <w:sz w:val="22"/>
                    <w:szCs w:val="22"/>
                  </w:rPr>
                  <w:t>☐</w:t>
                </w:r>
              </w:sdtContent>
            </w:sdt>
            <w:r w:rsidR="00A346C7" w:rsidRPr="0DB0E07C">
              <w:rPr>
                <w:rFonts w:asciiTheme="minorHAnsi" w:hAnsiTheme="minorHAnsi" w:cstheme="minorBidi"/>
                <w:sz w:val="22"/>
                <w:szCs w:val="22"/>
              </w:rPr>
              <w:t xml:space="preserve"> Yes   No</w:t>
            </w:r>
          </w:p>
        </w:tc>
      </w:tr>
      <w:tr w:rsidR="00A346C7" w:rsidRPr="001478FF" w14:paraId="0C886E78" w14:textId="77777777" w:rsidTr="003C4E0A">
        <w:trPr>
          <w:trHeight w:val="432"/>
        </w:trPr>
        <w:tc>
          <w:tcPr>
            <w:tcW w:w="9912" w:type="dxa"/>
            <w:shd w:val="clear" w:color="auto" w:fill="D9D9D9" w:themeFill="text2" w:themeFillShade="D9"/>
            <w:vAlign w:val="center"/>
          </w:tcPr>
          <w:p w14:paraId="0E8B2EA0" w14:textId="77777777" w:rsidR="00A346C7" w:rsidRPr="009B08F7" w:rsidRDefault="00A346C7" w:rsidP="00A346C7">
            <w:pPr>
              <w:pStyle w:val="a7"/>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types of data will be collected/ generated or re-used in the project? (Select all that apply)</w:t>
            </w:r>
          </w:p>
        </w:tc>
      </w:tr>
      <w:tr w:rsidR="00A346C7" w:rsidRPr="001478FF" w14:paraId="08C0B802" w14:textId="77777777" w:rsidTr="0DB0E07C">
        <w:trPr>
          <w:trHeight w:val="2551"/>
        </w:trPr>
        <w:tc>
          <w:tcPr>
            <w:tcW w:w="9912" w:type="dxa"/>
            <w:vAlign w:val="center"/>
          </w:tcPr>
          <w:p w14:paraId="6902A9D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73045931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Text</w:t>
            </w:r>
          </w:p>
          <w:p w14:paraId="263B6CF0"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2378253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Images</w:t>
            </w:r>
          </w:p>
          <w:p w14:paraId="50CEEB0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3689596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w:t>
            </w:r>
          </w:p>
          <w:p w14:paraId="2D1A91E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088624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Video</w:t>
            </w:r>
          </w:p>
          <w:p w14:paraId="6F5D2802" w14:textId="601E0F3C"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1384838"/>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Numeric data (e.g., measurements, statistics)</w:t>
            </w:r>
          </w:p>
          <w:p w14:paraId="63D4B8A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751779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Geospatial data (e.g., maps, GPS coordinates)</w:t>
            </w:r>
          </w:p>
          <w:p w14:paraId="72BDD109"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Genetic data</w:t>
            </w:r>
          </w:p>
          <w:p w14:paraId="770940B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Survey or questionnaire data</w:t>
            </w:r>
          </w:p>
          <w:p w14:paraId="39040BB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78472295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Social media data</w:t>
            </w:r>
          </w:p>
          <w:p w14:paraId="6B431D1C" w14:textId="7903FFF9"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5683841"/>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53F95EB5707E498F8BCBF5B4222FD74B"/>
                </w:placeholder>
              </w:sdtPr>
              <w:sdtContent>
                <w:sdt>
                  <w:sdtPr>
                    <w:rPr>
                      <w:rFonts w:asciiTheme="minorHAnsi" w:hAnsiTheme="minorHAnsi" w:cstheme="minorHAnsi"/>
                    </w:rPr>
                    <w:id w:val="-2122912363"/>
                    <w:placeholder>
                      <w:docPart w:val="F0B803D046764DECBA00C7C99F82FDAC"/>
                    </w:placeholder>
                  </w:sdtPr>
                  <w:sdtContent>
                    <w:r w:rsidR="008068DB">
                      <w:rPr>
                        <w:rFonts w:asciiTheme="minorHAnsi" w:hAnsiTheme="minorHAnsi" w:cstheme="minorHAnsi"/>
                      </w:rPr>
                      <w:t>vulnerability and threat assessment data in specific forms such as CVEs</w:t>
                    </w:r>
                  </w:sdtContent>
                </w:sdt>
              </w:sdtContent>
            </w:sdt>
          </w:p>
        </w:tc>
      </w:tr>
      <w:tr w:rsidR="00A346C7" w:rsidRPr="001478FF" w14:paraId="49C2ADE9" w14:textId="77777777" w:rsidTr="003C4E0A">
        <w:trPr>
          <w:trHeight w:val="432"/>
        </w:trPr>
        <w:tc>
          <w:tcPr>
            <w:tcW w:w="9912" w:type="dxa"/>
            <w:shd w:val="clear" w:color="auto" w:fill="D9D9D9" w:themeFill="text2" w:themeFillShade="D9"/>
            <w:vAlign w:val="center"/>
          </w:tcPr>
          <w:p w14:paraId="645FC984" w14:textId="77777777" w:rsidR="00A346C7" w:rsidRPr="009B08F7" w:rsidRDefault="00A346C7" w:rsidP="00A346C7">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00A346C7" w:rsidRPr="001478FF" w14:paraId="41F03CD5" w14:textId="77777777" w:rsidTr="0DB0E07C">
        <w:trPr>
          <w:trHeight w:val="2494"/>
        </w:trPr>
        <w:tc>
          <w:tcPr>
            <w:tcW w:w="9912" w:type="dxa"/>
            <w:vAlign w:val="center"/>
          </w:tcPr>
          <w:p w14:paraId="4C969F2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487625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Plain text</w:t>
            </w:r>
          </w:p>
          <w:p w14:paraId="4963ACE0"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3214227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PDF</w:t>
            </w:r>
          </w:p>
          <w:p w14:paraId="0FEBD8D5"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995081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CSV</w:t>
            </w:r>
          </w:p>
          <w:p w14:paraId="65EA137B" w14:textId="2C18332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46075900"/>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JSON</w:t>
            </w:r>
          </w:p>
          <w:p w14:paraId="5FFA470C" w14:textId="188184D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686516577"/>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XML</w:t>
            </w:r>
          </w:p>
          <w:p w14:paraId="1F8490BF"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RDF</w:t>
            </w:r>
          </w:p>
          <w:p w14:paraId="3BB1ACC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34800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Image formats (JPEG, PNG, etc.)</w:t>
            </w:r>
          </w:p>
          <w:p w14:paraId="2A3D38E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562281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 formats (MP3, WAV, etc.)</w:t>
            </w:r>
          </w:p>
          <w:p w14:paraId="09BC2EF7"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712410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Video formats (MP4, AVI, etc.)</w:t>
            </w:r>
          </w:p>
          <w:p w14:paraId="13626CAF" w14:textId="5E1DF4F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w:t>
            </w:r>
            <w:r w:rsidR="009B08F7">
              <w:rPr>
                <w:rFonts w:asciiTheme="minorHAnsi" w:hAnsiTheme="minorHAnsi" w:cstheme="minorHAnsi"/>
                <w:sz w:val="22"/>
                <w:szCs w:val="22"/>
              </w:rPr>
              <w:t>p</w:t>
            </w:r>
            <w:r w:rsidR="00A346C7" w:rsidRPr="001478FF">
              <w:rPr>
                <w:rFonts w:asciiTheme="minorHAnsi" w:hAnsiTheme="minorHAnsi" w:cstheme="minorHAnsi"/>
                <w:sz w:val="22"/>
                <w:szCs w:val="22"/>
              </w:rPr>
              <w:t>ecify):</w:t>
            </w:r>
            <w:sdt>
              <w:sdtPr>
                <w:rPr>
                  <w:rFonts w:asciiTheme="minorHAnsi" w:hAnsiTheme="minorHAnsi" w:cstheme="minorHAnsi"/>
                </w:rPr>
                <w:id w:val="264502559"/>
                <w:placeholder>
                  <w:docPart w:val="E31AFC402E904BABACA776244D8CDD58"/>
                </w:placeholder>
              </w:sdtPr>
              <w:sdtContent>
                <w:sdt>
                  <w:sdtPr>
                    <w:rPr>
                      <w:rFonts w:asciiTheme="minorHAnsi" w:hAnsiTheme="minorHAnsi" w:cstheme="minorHAnsi"/>
                    </w:rPr>
                    <w:id w:val="-1347712642"/>
                    <w:placeholder>
                      <w:docPart w:val="CE222676B0D84F8BBAAC73FAB66959D3"/>
                    </w:placeholder>
                    <w:showingPlcHdr/>
                  </w:sdtPr>
                  <w:sdtContent>
                    <w:r w:rsidR="00A346C7" w:rsidRPr="001478FF">
                      <w:rPr>
                        <w:rStyle w:val="aff1"/>
                        <w:rFonts w:asciiTheme="minorHAnsi" w:hAnsiTheme="minorHAnsi" w:cstheme="minorHAnsi"/>
                        <w:i/>
                        <w:iCs/>
                        <w:sz w:val="22"/>
                        <w:szCs w:val="22"/>
                      </w:rPr>
                      <w:t>Click or tap here to type your answer.</w:t>
                    </w:r>
                  </w:sdtContent>
                </w:sdt>
              </w:sdtContent>
            </w:sdt>
          </w:p>
        </w:tc>
      </w:tr>
      <w:tr w:rsidR="00A346C7" w:rsidRPr="001478FF" w14:paraId="04039438" w14:textId="77777777" w:rsidTr="003C4E0A">
        <w:trPr>
          <w:trHeight w:val="432"/>
        </w:trPr>
        <w:tc>
          <w:tcPr>
            <w:tcW w:w="9912" w:type="dxa"/>
            <w:shd w:val="clear" w:color="auto" w:fill="D9D9D9" w:themeFill="text2" w:themeFillShade="D9"/>
            <w:vAlign w:val="center"/>
          </w:tcPr>
          <w:p w14:paraId="385A8741"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00A346C7" w:rsidRPr="001478FF" w14:paraId="62F8E22B" w14:textId="77777777" w:rsidTr="0DB0E07C">
        <w:trPr>
          <w:trHeight w:val="547"/>
        </w:trPr>
        <w:tc>
          <w:tcPr>
            <w:tcW w:w="9912" w:type="dxa"/>
            <w:vAlign w:val="center"/>
          </w:tcPr>
          <w:p w14:paraId="1859E663" w14:textId="06AD5EE3" w:rsidR="00A346C7" w:rsidRPr="009B08F7" w:rsidRDefault="00000000" w:rsidP="00A346C7">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1"/>
                  <w14:checkedState w14:val="2612" w14:font="MS Gothic"/>
                  <w14:uncheckedState w14:val="2610" w14:font="MS Gothic"/>
                </w14:checkbox>
              </w:sdtPr>
              <w:sdtContent>
                <w:r w:rsidR="008068DB">
                  <w:rPr>
                    <w:rFonts w:ascii="MS Gothic" w:eastAsia="MS Gothic" w:hAnsi="MS Gothic" w:cstheme="minorHAnsi" w:hint="eastAsia"/>
                    <w:b w:val="0"/>
                    <w:bCs w:val="0"/>
                    <w:color w:val="auto"/>
                    <w:sz w:val="22"/>
                    <w:szCs w:val="22"/>
                  </w:rPr>
                  <w:t>☒</w:t>
                </w:r>
              </w:sdtContent>
            </w:sdt>
            <w:r w:rsidR="00A346C7" w:rsidRPr="009B08F7">
              <w:rPr>
                <w:rFonts w:asciiTheme="minorHAnsi" w:hAnsiTheme="minorHAnsi" w:cstheme="minorHAnsi"/>
                <w:b w:val="0"/>
                <w:bCs w:val="0"/>
                <w:color w:val="auto"/>
                <w:sz w:val="22"/>
                <w:szCs w:val="22"/>
              </w:rPr>
              <w:t xml:space="preserve"> Structured (data that has a defined schema or format)</w:t>
            </w:r>
          </w:p>
          <w:p w14:paraId="4BE826B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Unstructured (data that does not have a defined schema or format)</w:t>
            </w:r>
          </w:p>
          <w:p w14:paraId="2422815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3533537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Both structured and unstructured</w:t>
            </w:r>
          </w:p>
          <w:p w14:paraId="5AC8C34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744502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Not sure at this stage</w:t>
            </w:r>
          </w:p>
        </w:tc>
      </w:tr>
      <w:tr w:rsidR="00A346C7" w:rsidRPr="001478FF" w14:paraId="65BBF588" w14:textId="77777777" w:rsidTr="003C4E0A">
        <w:trPr>
          <w:trHeight w:val="432"/>
        </w:trPr>
        <w:tc>
          <w:tcPr>
            <w:tcW w:w="9912" w:type="dxa"/>
            <w:shd w:val="clear" w:color="auto" w:fill="D9D9D9" w:themeFill="text2" w:themeFillShade="D9"/>
            <w:vAlign w:val="center"/>
          </w:tcPr>
          <w:p w14:paraId="0109883B"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00A346C7" w:rsidRPr="001478FF" w14:paraId="22FA715A" w14:textId="77777777" w:rsidTr="0DB0E07C">
        <w:trPr>
          <w:trHeight w:val="547"/>
        </w:trPr>
        <w:tc>
          <w:tcPr>
            <w:tcW w:w="9912" w:type="dxa"/>
            <w:vAlign w:val="center"/>
          </w:tcPr>
          <w:p w14:paraId="76C741C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7425948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533D074" w14:textId="48E6979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80957543"/>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Hierarchical structure (e.g., XML, JSON)</w:t>
            </w:r>
          </w:p>
          <w:p w14:paraId="3FD0C589"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Graph structure (e.g., RDF, OWL)</w:t>
            </w:r>
          </w:p>
          <w:p w14:paraId="4736F8F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Content>
                <w:sdt>
                  <w:sdtPr>
                    <w:rPr>
                      <w:rFonts w:asciiTheme="minorHAnsi" w:hAnsiTheme="minorHAnsi" w:cstheme="minorHAnsi"/>
                    </w:rPr>
                    <w:id w:val="-305003839"/>
                    <w:placeholder>
                      <w:docPart w:val="EF56E044C3B94E83833A05E29129529D"/>
                    </w:placeholder>
                    <w:showingPlcHdr/>
                  </w:sdtPr>
                  <w:sdtContent>
                    <w:r w:rsidR="00A346C7" w:rsidRPr="001478FF">
                      <w:rPr>
                        <w:rStyle w:val="aff1"/>
                        <w:rFonts w:asciiTheme="minorHAnsi" w:hAnsiTheme="minorHAnsi" w:cstheme="minorHAnsi"/>
                        <w:i/>
                        <w:iCs/>
                        <w:sz w:val="22"/>
                        <w:szCs w:val="22"/>
                      </w:rPr>
                      <w:t>Click or tap here to type your answer.</w:t>
                    </w:r>
                  </w:sdtContent>
                </w:sdt>
              </w:sdtContent>
            </w:sdt>
          </w:p>
        </w:tc>
      </w:tr>
      <w:tr w:rsidR="00A346C7" w:rsidRPr="001478FF" w14:paraId="06B479E3" w14:textId="77777777" w:rsidTr="003C4E0A">
        <w:trPr>
          <w:trHeight w:val="432"/>
        </w:trPr>
        <w:tc>
          <w:tcPr>
            <w:tcW w:w="9912" w:type="dxa"/>
            <w:shd w:val="clear" w:color="auto" w:fill="D9D9D9" w:themeFill="text2" w:themeFillShade="D9"/>
            <w:vAlign w:val="center"/>
          </w:tcPr>
          <w:p w14:paraId="7CDB5E10"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00A346C7" w:rsidRPr="001478FF" w14:paraId="6EFB04EF" w14:textId="77777777" w:rsidTr="0DB0E07C">
        <w:trPr>
          <w:trHeight w:val="1814"/>
        </w:trPr>
        <w:tc>
          <w:tcPr>
            <w:tcW w:w="9912" w:type="dxa"/>
            <w:vAlign w:val="center"/>
          </w:tcPr>
          <w:p w14:paraId="54B4A67F" w14:textId="4A476A5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76749995"/>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Relational database (e.g., SQL)</w:t>
            </w:r>
          </w:p>
          <w:p w14:paraId="31643659" w14:textId="50CCB7A6"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6040309"/>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NoSQL database (e.g., MongoDB)</w:t>
            </w:r>
          </w:p>
          <w:p w14:paraId="6C85B07F"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6662435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FD0F2D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292972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Text file (e.g., CSV, TSV)</w:t>
            </w:r>
          </w:p>
          <w:p w14:paraId="6E021CD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475539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Binary file (e.g., image, audio, video)</w:t>
            </w:r>
          </w:p>
          <w:p w14:paraId="621A51E7"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6886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Cloud storage (e.g., AWS S3, Google Cloud Storage)</w:t>
            </w:r>
          </w:p>
          <w:p w14:paraId="26C5026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4ADA4F99102148D0A4DFE28D87FADA25"/>
                </w:placeholder>
              </w:sdtPr>
              <w:sdtContent>
                <w:sdt>
                  <w:sdtPr>
                    <w:rPr>
                      <w:rFonts w:asciiTheme="minorHAnsi" w:hAnsiTheme="minorHAnsi" w:cstheme="minorHAnsi"/>
                    </w:rPr>
                    <w:id w:val="374821889"/>
                    <w:placeholder>
                      <w:docPart w:val="6232045EAA484257AFCA61CE4FA20C76"/>
                    </w:placeholder>
                    <w:showingPlcHdr/>
                  </w:sdtPr>
                  <w:sdtContent>
                    <w:r w:rsidR="00A346C7" w:rsidRPr="001478FF">
                      <w:rPr>
                        <w:rStyle w:val="aff1"/>
                        <w:rFonts w:asciiTheme="minorHAnsi" w:hAnsiTheme="minorHAnsi" w:cstheme="minorHAnsi"/>
                        <w:i/>
                        <w:iCs/>
                        <w:sz w:val="22"/>
                        <w:szCs w:val="22"/>
                      </w:rPr>
                      <w:t>Click or tap here to type your answer.</w:t>
                    </w:r>
                  </w:sdtContent>
                </w:sdt>
              </w:sdtContent>
            </w:sdt>
          </w:p>
        </w:tc>
      </w:tr>
      <w:tr w:rsidR="00A346C7" w:rsidRPr="001478FF" w14:paraId="28AF53C3" w14:textId="77777777" w:rsidTr="003C4E0A">
        <w:trPr>
          <w:trHeight w:val="576"/>
        </w:trPr>
        <w:tc>
          <w:tcPr>
            <w:tcW w:w="9912" w:type="dxa"/>
            <w:shd w:val="clear" w:color="auto" w:fill="D9D9D9" w:themeFill="text2" w:themeFillShade="D9"/>
            <w:vAlign w:val="center"/>
          </w:tcPr>
          <w:p w14:paraId="2EF92FE6"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00A346C7" w:rsidRPr="001478FF" w14:paraId="03F41D74" w14:textId="77777777" w:rsidTr="0DB0E07C">
        <w:trPr>
          <w:trHeight w:val="547"/>
        </w:trPr>
        <w:sdt>
          <w:sdtPr>
            <w:rPr>
              <w:rFonts w:asciiTheme="minorHAnsi" w:hAnsiTheme="minorHAnsi" w:cstheme="minorHAnsi"/>
              <w:i/>
              <w:iCs/>
              <w:color w:val="808080" w:themeColor="background1" w:themeShade="80"/>
              <w:sz w:val="22"/>
              <w:szCs w:val="22"/>
            </w:rPr>
            <w:id w:val="-1546597241"/>
            <w:placeholder>
              <w:docPart w:val="5D641D7D915D4381BF3DF9822F838B4F"/>
            </w:placeholder>
            <w:text w:multiLine="1"/>
          </w:sdtPr>
          <w:sdtContent>
            <w:tc>
              <w:tcPr>
                <w:tcW w:w="9912" w:type="dxa"/>
                <w:vAlign w:val="center"/>
              </w:tcPr>
              <w:p w14:paraId="692D2512" w14:textId="6BB09F7B" w:rsidR="00A346C7" w:rsidRPr="001478FF" w:rsidRDefault="008068DB" w:rsidP="00A346C7">
                <w:pPr>
                  <w:pStyle w:val="a7"/>
                  <w:jc w:val="left"/>
                  <w:rPr>
                    <w:rFonts w:asciiTheme="minorHAnsi" w:hAnsiTheme="minorHAnsi" w:cstheme="minorHAnsi"/>
                    <w:i/>
                    <w:iCs/>
                    <w:color w:val="808080" w:themeColor="background1" w:themeShade="80"/>
                    <w:sz w:val="22"/>
                    <w:szCs w:val="22"/>
                  </w:rPr>
                </w:pPr>
                <w:r>
                  <w:rPr>
                    <w:rFonts w:asciiTheme="minorHAnsi" w:hAnsiTheme="minorHAnsi" w:cstheme="minorHAnsi"/>
                    <w:i/>
                    <w:iCs/>
                    <w:color w:val="808080" w:themeColor="background1" w:themeShade="80"/>
                    <w:sz w:val="22"/>
                    <w:szCs w:val="22"/>
                  </w:rPr>
                  <w:t>The data is related to identified vulnerabilities within software assets and needs to be processed in order to derive risk and seucrity assessment measures</w:t>
                </w:r>
              </w:p>
            </w:tc>
          </w:sdtContent>
        </w:sdt>
      </w:tr>
      <w:tr w:rsidR="00A346C7" w:rsidRPr="001478FF" w14:paraId="608F243C" w14:textId="77777777" w:rsidTr="003C4E0A">
        <w:trPr>
          <w:trHeight w:val="432"/>
        </w:trPr>
        <w:tc>
          <w:tcPr>
            <w:tcW w:w="9912" w:type="dxa"/>
            <w:shd w:val="clear" w:color="auto" w:fill="D9D9D9" w:themeFill="text2" w:themeFillShade="D9"/>
            <w:vAlign w:val="center"/>
          </w:tcPr>
          <w:p w14:paraId="471A8C8F"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specific research questions will the data help to answer?</w:t>
            </w:r>
          </w:p>
        </w:tc>
      </w:tr>
      <w:tr w:rsidR="00A346C7" w:rsidRPr="001478FF" w14:paraId="0F0043D3" w14:textId="77777777" w:rsidTr="0DB0E07C">
        <w:trPr>
          <w:trHeight w:val="547"/>
        </w:trPr>
        <w:sdt>
          <w:sdtPr>
            <w:rPr>
              <w:rFonts w:asciiTheme="minorHAnsi" w:hAnsiTheme="minorHAnsi" w:cstheme="minorHAnsi"/>
              <w:i/>
              <w:iCs/>
              <w:color w:val="7F7F7F"/>
              <w:sz w:val="22"/>
              <w:szCs w:val="22"/>
            </w:rPr>
            <w:id w:val="-1962412172"/>
            <w:placeholder>
              <w:docPart w:val="FD79AEA7B68E482A905D0A1BF0CF5A3C"/>
            </w:placeholder>
            <w:text w:multiLine="1"/>
          </w:sdtPr>
          <w:sdtContent>
            <w:tc>
              <w:tcPr>
                <w:tcW w:w="9912" w:type="dxa"/>
                <w:vAlign w:val="center"/>
              </w:tcPr>
              <w:p w14:paraId="6E6E0D47" w14:textId="7FB2FA16" w:rsidR="00A346C7" w:rsidRPr="001478FF" w:rsidRDefault="008068DB" w:rsidP="00A346C7">
                <w:pPr>
                  <w:pStyle w:val="a7"/>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How can risk related to AI models vulnerabilities be assessed- measured?</w:t>
                </w:r>
              </w:p>
            </w:tc>
          </w:sdtContent>
        </w:sdt>
      </w:tr>
      <w:tr w:rsidR="00A346C7" w:rsidRPr="001478FF" w14:paraId="029EB8B3" w14:textId="77777777" w:rsidTr="003C4E0A">
        <w:trPr>
          <w:trHeight w:val="576"/>
        </w:trPr>
        <w:tc>
          <w:tcPr>
            <w:tcW w:w="9912" w:type="dxa"/>
            <w:shd w:val="clear" w:color="auto" w:fill="D9D9D9" w:themeFill="text2" w:themeFillShade="D9"/>
            <w:vAlign w:val="center"/>
          </w:tcPr>
          <w:p w14:paraId="18369FD7"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Can you estimate the expected volume of data that will be collected/ generated or re-used in the project?</w:t>
            </w:r>
          </w:p>
        </w:tc>
      </w:tr>
      <w:tr w:rsidR="00A346C7" w:rsidRPr="001478FF" w14:paraId="5C9C781A" w14:textId="77777777" w:rsidTr="0DB0E07C">
        <w:trPr>
          <w:trHeight w:val="547"/>
        </w:trPr>
        <w:sdt>
          <w:sdtPr>
            <w:rPr>
              <w:rFonts w:asciiTheme="minorHAnsi" w:hAnsiTheme="minorHAnsi" w:cstheme="minorHAnsi"/>
              <w:i/>
              <w:iCs/>
              <w:color w:val="7F7F7F"/>
              <w:sz w:val="22"/>
              <w:szCs w:val="22"/>
            </w:rPr>
            <w:id w:val="-263694232"/>
            <w:placeholder>
              <w:docPart w:val="BABAD8AF06D24D5391402E2078D9B4A7"/>
            </w:placeholder>
            <w:text w:multiLine="1"/>
          </w:sdtPr>
          <w:sdtContent>
            <w:tc>
              <w:tcPr>
                <w:tcW w:w="9912" w:type="dxa"/>
                <w:vAlign w:val="center"/>
              </w:tcPr>
              <w:p w14:paraId="1E206A58" w14:textId="3FAF415A" w:rsidR="00A346C7" w:rsidRPr="001478FF" w:rsidRDefault="008068DB" w:rsidP="00A346C7">
                <w:pPr>
                  <w:pStyle w:val="a7"/>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N/A</w:t>
                </w:r>
              </w:p>
            </w:tc>
          </w:sdtContent>
        </w:sdt>
      </w:tr>
      <w:tr w:rsidR="00A346C7" w:rsidRPr="001478FF" w14:paraId="3382D474" w14:textId="77777777" w:rsidTr="003C4E0A">
        <w:trPr>
          <w:trHeight w:val="576"/>
        </w:trPr>
        <w:tc>
          <w:tcPr>
            <w:tcW w:w="9912" w:type="dxa"/>
            <w:shd w:val="clear" w:color="auto" w:fill="D9D9D9" w:themeFill="text2" w:themeFillShade="D9"/>
            <w:vAlign w:val="center"/>
          </w:tcPr>
          <w:p w14:paraId="79B86EE2"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00A346C7" w:rsidRPr="001478FF" w14:paraId="270C87C5" w14:textId="77777777" w:rsidTr="0DB0E07C">
        <w:trPr>
          <w:trHeight w:val="547"/>
        </w:trPr>
        <w:sdt>
          <w:sdtPr>
            <w:rPr>
              <w:rFonts w:asciiTheme="minorHAnsi" w:hAnsiTheme="minorHAnsi" w:cstheme="minorHAnsi"/>
              <w:i/>
              <w:iCs/>
              <w:color w:val="7F7F7F"/>
              <w:sz w:val="22"/>
              <w:szCs w:val="22"/>
            </w:rPr>
            <w:id w:val="542173242"/>
            <w:placeholder>
              <w:docPart w:val="773744DA35B44EA1AF5C0F7F965E9BAF"/>
            </w:placeholder>
            <w:text w:multiLine="1"/>
          </w:sdtPr>
          <w:sdtContent>
            <w:tc>
              <w:tcPr>
                <w:tcW w:w="9912" w:type="dxa"/>
                <w:vAlign w:val="center"/>
              </w:tcPr>
              <w:p w14:paraId="3D1D45D3" w14:textId="52DDADC1" w:rsidR="00A346C7" w:rsidRPr="001478FF" w:rsidRDefault="008068DB" w:rsidP="00A346C7">
                <w:pPr>
                  <w:pStyle w:val="a7"/>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N/A</w:t>
                </w:r>
              </w:p>
            </w:tc>
          </w:sdtContent>
        </w:sdt>
      </w:tr>
      <w:tr w:rsidR="00A346C7" w:rsidRPr="001478FF" w14:paraId="62DD0351" w14:textId="77777777" w:rsidTr="003C4E0A">
        <w:trPr>
          <w:trHeight w:val="576"/>
        </w:trPr>
        <w:tc>
          <w:tcPr>
            <w:tcW w:w="9912" w:type="dxa"/>
            <w:shd w:val="clear" w:color="auto" w:fill="D9D9D9" w:themeFill="text2" w:themeFillShade="D9"/>
            <w:vAlign w:val="center"/>
          </w:tcPr>
          <w:p w14:paraId="26C15B6C"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00A346C7" w:rsidRPr="001478FF" w14:paraId="091DED64" w14:textId="77777777" w:rsidTr="0DB0E07C">
        <w:trPr>
          <w:trHeight w:val="4210"/>
        </w:trPr>
        <w:tc>
          <w:tcPr>
            <w:tcW w:w="9912" w:type="dxa"/>
            <w:vAlign w:val="center"/>
          </w:tcPr>
          <w:p w14:paraId="53D52666" w14:textId="79FFB5B0"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78188473"/>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trusted repository.</w:t>
            </w:r>
          </w:p>
          <w:p w14:paraId="332EE71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9373834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multiple locations to prevent loss.</w:t>
            </w:r>
          </w:p>
          <w:p w14:paraId="2963C3C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an encrypted format.</w:t>
            </w:r>
          </w:p>
          <w:p w14:paraId="735B91FF" w14:textId="6B4313A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3092988"/>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cloud-based storage service.</w:t>
            </w:r>
          </w:p>
          <w:p w14:paraId="1AFCCD83"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77944875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checked for errors and inconsistencies.</w:t>
            </w:r>
          </w:p>
          <w:p w14:paraId="6F64E76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5804194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tested for security vulnerabilities.</w:t>
            </w:r>
          </w:p>
          <w:p w14:paraId="0D0DC82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711935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audited for compliance with ethical and legal standards.</w:t>
            </w:r>
          </w:p>
          <w:p w14:paraId="64C3B44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214118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backed up regularly.</w:t>
            </w:r>
          </w:p>
          <w:p w14:paraId="42E76E7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425692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made available in open and standardized formats.</w:t>
            </w:r>
          </w:p>
          <w:p w14:paraId="4385BC4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7781086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assigned persistent identifiers to ensure findability.</w:t>
            </w:r>
          </w:p>
          <w:p w14:paraId="7C958D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3377299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Access to the data will be controlled through a formal access policy.</w:t>
            </w:r>
          </w:p>
          <w:p w14:paraId="1053AC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134814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preserved for a minimum number of years.</w:t>
            </w:r>
          </w:p>
          <w:p w14:paraId="74FEA3E2" w14:textId="6D415950"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61781279"/>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regularly refreshed or updated to maintain its usefulness.</w:t>
            </w:r>
          </w:p>
          <w:p w14:paraId="67E1FCA6" w14:textId="12479FD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71457549"/>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versioned to track changes over time.</w:t>
            </w:r>
          </w:p>
          <w:p w14:paraId="63A66DB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8980028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migrated to new formats if necessary.</w:t>
            </w:r>
          </w:p>
          <w:p w14:paraId="02CB86D5"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04011087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anonymized or de-identified if necessary.</w:t>
            </w:r>
          </w:p>
          <w:p w14:paraId="5500573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2508829" w14:textId="77777777" w:rsidTr="003C4E0A">
        <w:trPr>
          <w:trHeight w:val="576"/>
        </w:trPr>
        <w:tc>
          <w:tcPr>
            <w:tcW w:w="9912" w:type="dxa"/>
            <w:shd w:val="clear" w:color="auto" w:fill="D9D9D9" w:themeFill="text2" w:themeFillShade="D9"/>
            <w:vAlign w:val="center"/>
          </w:tcPr>
          <w:p w14:paraId="5C28BFBC"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00A346C7" w:rsidRPr="001478FF" w14:paraId="1A922F17" w14:textId="77777777" w:rsidTr="0DB0E07C">
        <w:trPr>
          <w:trHeight w:val="547"/>
        </w:trPr>
        <w:sdt>
          <w:sdtPr>
            <w:rPr>
              <w:rFonts w:asciiTheme="minorHAnsi" w:hAnsiTheme="minorHAnsi" w:cstheme="minorHAnsi"/>
              <w:i/>
              <w:iCs/>
              <w:color w:val="7F7F7F"/>
              <w:sz w:val="22"/>
              <w:szCs w:val="22"/>
            </w:rPr>
            <w:id w:val="-60943169"/>
            <w:placeholder>
              <w:docPart w:val="3168CBB9720241EB964119B9ECA021DB"/>
            </w:placeholder>
            <w:text w:multiLine="1"/>
          </w:sdtPr>
          <w:sdtContent>
            <w:tc>
              <w:tcPr>
                <w:tcW w:w="9912" w:type="dxa"/>
                <w:vAlign w:val="center"/>
              </w:tcPr>
              <w:p w14:paraId="06843FD9" w14:textId="005E4B0C" w:rsidR="00A346C7" w:rsidRPr="001478FF" w:rsidRDefault="008068DB" w:rsidP="00A346C7">
                <w:pPr>
                  <w:pStyle w:val="a7"/>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N/A</w:t>
                </w:r>
              </w:p>
            </w:tc>
          </w:sdtContent>
        </w:sdt>
      </w:tr>
      <w:tr w:rsidR="00A346C7" w:rsidRPr="001478FF" w14:paraId="3443840A" w14:textId="77777777" w:rsidTr="003C4E0A">
        <w:trPr>
          <w:trHeight w:val="576"/>
        </w:trPr>
        <w:tc>
          <w:tcPr>
            <w:tcW w:w="9912" w:type="dxa"/>
            <w:shd w:val="clear" w:color="auto" w:fill="D9D9D9" w:themeFill="text2" w:themeFillShade="D9"/>
            <w:vAlign w:val="center"/>
          </w:tcPr>
          <w:p w14:paraId="7525553A"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00A346C7" w:rsidRPr="001478FF" w14:paraId="69DA5C7A" w14:textId="77777777" w:rsidTr="0DB0E07C">
        <w:trPr>
          <w:trHeight w:val="547"/>
        </w:trPr>
        <w:sdt>
          <w:sdtPr>
            <w:rPr>
              <w:rFonts w:asciiTheme="minorHAnsi" w:hAnsiTheme="minorHAnsi" w:cstheme="minorHAnsi"/>
              <w:i/>
              <w:iCs/>
              <w:color w:val="7F7F7F"/>
              <w:sz w:val="22"/>
              <w:szCs w:val="22"/>
            </w:rPr>
            <w:id w:val="-1064871132"/>
            <w:placeholder>
              <w:docPart w:val="80FB09F3C0D141AAA88AA648BE9BA61C"/>
            </w:placeholder>
            <w:text w:multiLine="1"/>
          </w:sdtPr>
          <w:sdtContent>
            <w:tc>
              <w:tcPr>
                <w:tcW w:w="9912" w:type="dxa"/>
                <w:vAlign w:val="center"/>
              </w:tcPr>
              <w:p w14:paraId="1D2D31C0" w14:textId="43DB4528" w:rsidR="00A346C7" w:rsidRPr="001478FF" w:rsidRDefault="008068DB" w:rsidP="00A346C7">
                <w:pPr>
                  <w:pStyle w:val="a7"/>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N/A</w:t>
                </w:r>
              </w:p>
            </w:tc>
          </w:sdtContent>
        </w:sdt>
      </w:tr>
      <w:tr w:rsidR="00A346C7" w:rsidRPr="001478FF" w14:paraId="0F055BF1" w14:textId="77777777" w:rsidTr="003C4E0A">
        <w:trPr>
          <w:trHeight w:val="576"/>
        </w:trPr>
        <w:tc>
          <w:tcPr>
            <w:tcW w:w="9912" w:type="dxa"/>
            <w:shd w:val="clear" w:color="auto" w:fill="D9D9D9" w:themeFill="text2" w:themeFillShade="D9"/>
            <w:vAlign w:val="center"/>
          </w:tcPr>
          <w:p w14:paraId="791AAA54"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00A346C7" w:rsidRPr="001478FF" w14:paraId="62A89661" w14:textId="77777777" w:rsidTr="0DB0E07C">
        <w:trPr>
          <w:trHeight w:val="617"/>
        </w:trPr>
        <w:tc>
          <w:tcPr>
            <w:tcW w:w="9912" w:type="dxa"/>
            <w:vAlign w:val="center"/>
          </w:tcPr>
          <w:p w14:paraId="5BA4F71A" w14:textId="60BBF794"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04923932"/>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19356534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w:t>
            </w:r>
          </w:p>
        </w:tc>
      </w:tr>
      <w:tr w:rsidR="00A346C7" w:rsidRPr="001478FF" w14:paraId="61009230" w14:textId="77777777" w:rsidTr="003C4E0A">
        <w:trPr>
          <w:trHeight w:val="576"/>
        </w:trPr>
        <w:tc>
          <w:tcPr>
            <w:tcW w:w="9912" w:type="dxa"/>
            <w:shd w:val="clear" w:color="auto" w:fill="D9D9D9" w:themeFill="text2" w:themeFillShade="D9"/>
            <w:vAlign w:val="center"/>
          </w:tcPr>
          <w:p w14:paraId="789E03B1"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00A346C7" w:rsidRPr="001478FF" w14:paraId="1F24FC18" w14:textId="77777777" w:rsidTr="0DB0E07C">
        <w:trPr>
          <w:trHeight w:val="2041"/>
        </w:trPr>
        <w:tc>
          <w:tcPr>
            <w:tcW w:w="9912" w:type="dxa"/>
            <w:vAlign w:val="center"/>
          </w:tcPr>
          <w:p w14:paraId="6DF52310" w14:textId="2F865B90"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192637"/>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researchers in the same field</w:t>
            </w:r>
          </w:p>
          <w:p w14:paraId="704EFEA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2373162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Researchers in other fields</w:t>
            </w:r>
          </w:p>
          <w:p w14:paraId="218CC8A7" w14:textId="782AE32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7519007"/>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Industry partners or companies</w:t>
            </w:r>
          </w:p>
          <w:p w14:paraId="30FA831D" w14:textId="7DCAABE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29771714"/>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Government agencies or policymakers</w:t>
            </w:r>
          </w:p>
          <w:p w14:paraId="1584BE36" w14:textId="6BA2F1F0"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3242923"/>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Non-governmental organizations or advocacy groups</w:t>
            </w:r>
          </w:p>
          <w:p w14:paraId="2081ECD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498022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The general public</w:t>
            </w:r>
          </w:p>
          <w:p w14:paraId="3366E78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088603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Educators or students</w:t>
            </w:r>
          </w:p>
          <w:p w14:paraId="0DCD7C44"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007521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534DB9C" w14:textId="77777777" w:rsidTr="003C4E0A">
        <w:trPr>
          <w:trHeight w:val="576"/>
        </w:trPr>
        <w:tc>
          <w:tcPr>
            <w:tcW w:w="9912" w:type="dxa"/>
            <w:shd w:val="clear" w:color="auto" w:fill="D9D9D9" w:themeFill="text2" w:themeFillShade="D9"/>
            <w:vAlign w:val="center"/>
          </w:tcPr>
          <w:p w14:paraId="68E7F1D1"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What is the potential impact of the data on the wider research community, industry, or society? (Select all that apply)</w:t>
            </w:r>
          </w:p>
        </w:tc>
      </w:tr>
      <w:tr w:rsidR="00A346C7" w:rsidRPr="001478FF" w14:paraId="2ECB18A9" w14:textId="77777777" w:rsidTr="0DB0E07C">
        <w:trPr>
          <w:trHeight w:val="2086"/>
        </w:trPr>
        <w:tc>
          <w:tcPr>
            <w:tcW w:w="9912" w:type="dxa"/>
            <w:vAlign w:val="center"/>
          </w:tcPr>
          <w:p w14:paraId="77D9ACB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3767997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Advancing scientific knowledge and discovery</w:t>
            </w:r>
          </w:p>
          <w:p w14:paraId="74C4A9EC" w14:textId="5AFF0998"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84383796"/>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Driving innovation and economic growth</w:t>
            </w:r>
          </w:p>
          <w:p w14:paraId="37B7A5DE" w14:textId="3473377E"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96583164"/>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Informing policy and decision-making</w:t>
            </w:r>
          </w:p>
          <w:p w14:paraId="1B62F5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005165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Improving public health and well-being</w:t>
            </w:r>
          </w:p>
          <w:p w14:paraId="3E622D9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255145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Enhancing education and training</w:t>
            </w:r>
          </w:p>
          <w:p w14:paraId="577C6581" w14:textId="707BEDDB"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74400728"/>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Enabling new technologies or applications</w:t>
            </w:r>
          </w:p>
          <w:p w14:paraId="5A4EE9A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988647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Fostering international collaboration and partnerships</w:t>
            </w:r>
          </w:p>
          <w:p w14:paraId="20671CD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38CA40BA" w14:textId="77777777" w:rsidTr="003C4E0A">
        <w:trPr>
          <w:trHeight w:val="576"/>
        </w:trPr>
        <w:tc>
          <w:tcPr>
            <w:tcW w:w="9912" w:type="dxa"/>
            <w:shd w:val="clear" w:color="auto" w:fill="D9D9D9" w:themeFill="text2" w:themeFillShade="D9"/>
            <w:vAlign w:val="center"/>
          </w:tcPr>
          <w:p w14:paraId="407DE516"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00A346C7" w:rsidRPr="001478FF" w14:paraId="5695AD51" w14:textId="77777777" w:rsidTr="0DB0E07C">
        <w:trPr>
          <w:trHeight w:val="2265"/>
        </w:trPr>
        <w:tc>
          <w:tcPr>
            <w:tcW w:w="9912" w:type="dxa"/>
            <w:vAlign w:val="center"/>
          </w:tcPr>
          <w:p w14:paraId="42220134" w14:textId="659A6085"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53829563"/>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Depositing data in a trusted repository</w:t>
            </w:r>
          </w:p>
          <w:p w14:paraId="2D94F55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26625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metadata to enable discovery.</w:t>
            </w:r>
          </w:p>
          <w:p w14:paraId="4695E9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797210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Assigning persistent identifiers to the data</w:t>
            </w:r>
          </w:p>
          <w:p w14:paraId="003CB7BE" w14:textId="35365BE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086272579"/>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Making data available through a standardized access protocol</w:t>
            </w:r>
          </w:p>
          <w:p w14:paraId="3461AAC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851797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Enabling open access to the data</w:t>
            </w:r>
          </w:p>
          <w:p w14:paraId="21E2257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72283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Offering search keywords to optimize discovery.</w:t>
            </w:r>
          </w:p>
          <w:p w14:paraId="7BC4D1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Establishing a data access committee to evaluate and approve access requests.</w:t>
            </w:r>
          </w:p>
          <w:p w14:paraId="48B73131"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255443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documentation to validate data analysis and facilitate re-use.</w:t>
            </w:r>
          </w:p>
          <w:p w14:paraId="36E6FD7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8772045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bl>
    <w:p w14:paraId="68F28F2B" w14:textId="77777777" w:rsidR="00A346C7" w:rsidRDefault="00A346C7" w:rsidP="00A346C7"/>
    <w:p w14:paraId="299A9FBC" w14:textId="453602E9" w:rsidR="00354C3C" w:rsidRDefault="00354C3C">
      <w:pPr>
        <w:jc w:val="left"/>
      </w:pPr>
      <w:r>
        <w:br w:type="page"/>
      </w:r>
    </w:p>
    <w:p w14:paraId="441A6B3A" w14:textId="77777777" w:rsidR="00354C3C" w:rsidRPr="00A346C7" w:rsidRDefault="00354C3C" w:rsidP="00A346C7"/>
    <w:p w14:paraId="184242C8" w14:textId="77777777" w:rsidR="001478FF" w:rsidRDefault="001478FF" w:rsidP="001478FF">
      <w:pPr>
        <w:pStyle w:val="1"/>
      </w:pPr>
      <w:bookmarkStart w:id="4" w:name="_Toc155868988"/>
      <w:r w:rsidRPr="001478FF">
        <w:t>FAIR DATA</w:t>
      </w:r>
      <w:bookmarkEnd w:id="4"/>
    </w:p>
    <w:p w14:paraId="63DCEC21" w14:textId="77777777" w:rsidR="001478FF" w:rsidRDefault="001478FF" w:rsidP="001478FF">
      <w:pPr>
        <w:pStyle w:val="20"/>
      </w:pPr>
      <w:bookmarkStart w:id="5" w:name="_Toc155868989"/>
      <w:r w:rsidRPr="001478FF">
        <w:t>FAIR DATA - Making data findable, including provisions for metadata.</w:t>
      </w:r>
      <w:bookmarkEnd w:id="5"/>
    </w:p>
    <w:tbl>
      <w:tblPr>
        <w:tblStyle w:val="a3"/>
        <w:tblW w:w="0" w:type="auto"/>
        <w:tblLook w:val="04A0" w:firstRow="1" w:lastRow="0" w:firstColumn="1" w:lastColumn="0" w:noHBand="0" w:noVBand="1"/>
      </w:tblPr>
      <w:tblGrid>
        <w:gridCol w:w="9912"/>
      </w:tblGrid>
      <w:tr w:rsidR="00A565D3" w:rsidRPr="00A565D3" w14:paraId="49E6F6BE" w14:textId="77777777" w:rsidTr="003C4E0A">
        <w:trPr>
          <w:trHeight w:val="432"/>
        </w:trPr>
        <w:tc>
          <w:tcPr>
            <w:tcW w:w="9912" w:type="dxa"/>
            <w:shd w:val="clear" w:color="auto" w:fill="D9D9D9" w:themeFill="text2" w:themeFillShade="D9"/>
            <w:vAlign w:val="center"/>
          </w:tcPr>
          <w:p w14:paraId="762022E1" w14:textId="77777777"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00A565D3" w:rsidRPr="00A565D3" w14:paraId="2E7769CA" w14:textId="77777777" w:rsidTr="00A565D3">
        <w:trPr>
          <w:trHeight w:val="435"/>
        </w:trPr>
        <w:tc>
          <w:tcPr>
            <w:tcW w:w="9912" w:type="dxa"/>
            <w:vAlign w:val="center"/>
          </w:tcPr>
          <w:p w14:paraId="3C94AB2B" w14:textId="351C40A9" w:rsidR="00A565D3" w:rsidRPr="00A565D3" w:rsidRDefault="00000000"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333464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03486378"/>
                <w14:checkbox>
                  <w14:checked w14:val="1"/>
                  <w14:checkedState w14:val="2612" w14:font="MS Gothic"/>
                  <w14:uncheckedState w14:val="2610" w14:font="MS Gothic"/>
                </w14:checkbox>
              </w:sdtPr>
              <w:sdtContent>
                <w:r w:rsidR="008068DB">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6C08881" w14:textId="77777777" w:rsidTr="003C4E0A">
        <w:trPr>
          <w:trHeight w:val="432"/>
        </w:trPr>
        <w:tc>
          <w:tcPr>
            <w:tcW w:w="9912" w:type="dxa"/>
            <w:shd w:val="clear" w:color="auto" w:fill="D9D9D9" w:themeFill="text2" w:themeFillShade="D9"/>
            <w:vAlign w:val="center"/>
          </w:tcPr>
          <w:p w14:paraId="362223B4"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00A565D3" w:rsidRPr="00A565D3" w14:paraId="49009E58" w14:textId="77777777" w:rsidTr="00A565D3">
        <w:trPr>
          <w:trHeight w:val="1426"/>
        </w:trPr>
        <w:tc>
          <w:tcPr>
            <w:tcW w:w="9912" w:type="dxa"/>
            <w:vAlign w:val="center"/>
          </w:tcPr>
          <w:p w14:paraId="3341AE15" w14:textId="77777777" w:rsidR="00A565D3" w:rsidRPr="00A565D3" w:rsidRDefault="00000000"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DOI</w:t>
            </w:r>
          </w:p>
          <w:p w14:paraId="79C020B6" w14:textId="77777777" w:rsidR="00A565D3" w:rsidRPr="00A565D3" w:rsidRDefault="00000000" w:rsidP="00A565D3">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URN</w:t>
            </w:r>
          </w:p>
          <w:p w14:paraId="5AB3D216" w14:textId="77777777" w:rsidR="00A565D3" w:rsidRPr="00A565D3" w:rsidRDefault="00000000" w:rsidP="00A565D3">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ARK</w:t>
            </w:r>
          </w:p>
          <w:p w14:paraId="3F8F8C74" w14:textId="6DBD9A40" w:rsidR="00A565D3" w:rsidRPr="00A565D3" w:rsidRDefault="00000000" w:rsidP="00A565D3">
            <w:pPr>
              <w:pStyle w:val="a7"/>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1"/>
                  <w14:checkedState w14:val="2612" w14:font="MS Gothic"/>
                  <w14:uncheckedState w14:val="2610" w14:font="MS Gothic"/>
                </w14:checkbox>
              </w:sdtPr>
              <w:sdtContent>
                <w:r w:rsidR="008068DB">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PURL</w:t>
            </w:r>
          </w:p>
          <w:p w14:paraId="010C1EA7" w14:textId="77777777" w:rsidR="00A565D3" w:rsidRPr="00A565D3" w:rsidRDefault="00000000"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Content>
                    <w:r w:rsidR="00A565D3" w:rsidRPr="00A565D3">
                      <w:rPr>
                        <w:rFonts w:asciiTheme="minorHAnsi" w:hAnsiTheme="minorHAnsi" w:cstheme="minorHAnsi"/>
                        <w:b w:val="0"/>
                        <w:bCs w:val="0"/>
                        <w:i/>
                        <w:iCs/>
                        <w:color w:val="808080" w:themeColor="background1" w:themeShade="80"/>
                        <w:sz w:val="22"/>
                        <w:szCs w:val="22"/>
                      </w:rPr>
                      <w:t>Click or tap here to type your answer.</w:t>
                    </w:r>
                  </w:sdtContent>
                </w:sdt>
              </w:sdtContent>
            </w:sdt>
          </w:p>
        </w:tc>
      </w:tr>
      <w:tr w:rsidR="00A565D3" w:rsidRPr="00A565D3" w14:paraId="7B8EB902" w14:textId="77777777" w:rsidTr="003C4E0A">
        <w:trPr>
          <w:trHeight w:val="432"/>
        </w:trPr>
        <w:tc>
          <w:tcPr>
            <w:tcW w:w="9912" w:type="dxa"/>
            <w:shd w:val="clear" w:color="auto" w:fill="D9D9D9" w:themeFill="text2" w:themeFillShade="D9"/>
            <w:vAlign w:val="center"/>
          </w:tcPr>
          <w:p w14:paraId="37C78038"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00A565D3" w:rsidRPr="00A565D3" w14:paraId="52670865" w14:textId="77777777" w:rsidTr="00A565D3">
        <w:trPr>
          <w:trHeight w:val="421"/>
        </w:trPr>
        <w:tc>
          <w:tcPr>
            <w:tcW w:w="9912" w:type="dxa"/>
            <w:vAlign w:val="center"/>
          </w:tcPr>
          <w:p w14:paraId="2D5C8BAC" w14:textId="52830015" w:rsidR="00A565D3" w:rsidRPr="00A565D3" w:rsidRDefault="00000000"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09296033"/>
                <w14:checkbox>
                  <w14:checked w14:val="0"/>
                  <w14:checkedState w14:val="2612" w14:font="MS Gothic"/>
                  <w14:uncheckedState w14:val="2610" w14:font="MS Gothic"/>
                </w14:checkbox>
              </w:sdtPr>
              <w:sdtContent>
                <w:r w:rsidR="00A565D3" w:rsidRPr="00A565D3">
                  <w:rPr>
                    <w:rFonts w:ascii="Segoe UI Symbol"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55470351"/>
                <w14:checkbox>
                  <w14:checked w14:val="1"/>
                  <w14:checkedState w14:val="2612" w14:font="MS Gothic"/>
                  <w14:uncheckedState w14:val="2610" w14:font="MS Gothic"/>
                </w14:checkbox>
              </w:sdtPr>
              <w:sdtContent>
                <w:r w:rsidR="008068DB">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8AED97F" w14:textId="77777777" w:rsidTr="003C4E0A">
        <w:trPr>
          <w:trHeight w:val="432"/>
        </w:trPr>
        <w:tc>
          <w:tcPr>
            <w:tcW w:w="9912" w:type="dxa"/>
            <w:shd w:val="clear" w:color="auto" w:fill="D9D9D9" w:themeFill="text2" w:themeFillShade="D9"/>
            <w:vAlign w:val="center"/>
          </w:tcPr>
          <w:p w14:paraId="55B9EC66"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00A565D3" w:rsidRPr="00A565D3" w14:paraId="1523D17E" w14:textId="77777777" w:rsidTr="00A565D3">
        <w:trPr>
          <w:trHeight w:val="1400"/>
        </w:trPr>
        <w:tc>
          <w:tcPr>
            <w:tcW w:w="9912" w:type="dxa"/>
            <w:vAlign w:val="center"/>
          </w:tcPr>
          <w:p w14:paraId="46DAD22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6916906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Descriptive metadata (e.g., title, author, date, description)</w:t>
            </w:r>
          </w:p>
          <w:p w14:paraId="53BDD7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381286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Administrative metadata (e.g., access restrictions, provenance, file format)</w:t>
            </w:r>
          </w:p>
          <w:p w14:paraId="3502EF79" w14:textId="1F8E30DB" w:rsidR="00A565D3" w:rsidRPr="00A565D3" w:rsidRDefault="00000000" w:rsidP="00A565D3">
            <w:pPr>
              <w:jc w:val="left"/>
              <w:rPr>
                <w:rFonts w:asciiTheme="minorHAnsi" w:hAnsiTheme="minorHAnsi" w:cstheme="minorHAnsi"/>
              </w:rPr>
            </w:pPr>
            <w:sdt>
              <w:sdtPr>
                <w:rPr>
                  <w:rFonts w:asciiTheme="minorHAnsi" w:hAnsiTheme="minorHAnsi" w:cstheme="minorHAnsi"/>
                </w:rPr>
                <w:id w:val="67243242"/>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565D3" w:rsidRPr="00A565D3">
              <w:rPr>
                <w:rFonts w:asciiTheme="minorHAnsi" w:hAnsiTheme="minorHAnsi" w:cstheme="minorHAnsi"/>
              </w:rPr>
              <w:t xml:space="preserve"> Structural metadata (e.g., relationships between different data objects)</w:t>
            </w:r>
          </w:p>
          <w:p w14:paraId="4CA9D816" w14:textId="50138B39" w:rsidR="00A565D3" w:rsidRPr="00A565D3" w:rsidRDefault="00000000" w:rsidP="00A565D3">
            <w:pPr>
              <w:jc w:val="left"/>
              <w:rPr>
                <w:rFonts w:asciiTheme="minorHAnsi" w:hAnsiTheme="minorHAnsi" w:cstheme="minorHAnsi"/>
              </w:rPr>
            </w:pPr>
            <w:sdt>
              <w:sdtPr>
                <w:rPr>
                  <w:rFonts w:asciiTheme="minorHAnsi" w:hAnsiTheme="minorHAnsi" w:cstheme="minorHAnsi"/>
                </w:rPr>
                <w:id w:val="-1244802956"/>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565D3" w:rsidRPr="00A565D3">
              <w:rPr>
                <w:rFonts w:asciiTheme="minorHAnsi" w:hAnsiTheme="minorHAnsi" w:cstheme="minorHAnsi"/>
              </w:rPr>
              <w:t xml:space="preserve"> Technical metadata (e.g., file size, resolution, software used)</w:t>
            </w:r>
          </w:p>
          <w:p w14:paraId="2AD3A9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45986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howingPlcHdr/>
              </w:sdtPr>
              <w:sdtContent>
                <w:r w:rsidR="00A565D3" w:rsidRPr="00A565D3">
                  <w:rPr>
                    <w:rStyle w:val="aff1"/>
                    <w:rFonts w:asciiTheme="minorHAnsi" w:hAnsiTheme="minorHAnsi" w:cstheme="minorHAnsi"/>
                    <w:i/>
                    <w:iCs/>
                    <w:u w:val="single"/>
                  </w:rPr>
                  <w:t>Click or tap here to enter text.</w:t>
                </w:r>
              </w:sdtContent>
            </w:sdt>
          </w:p>
        </w:tc>
      </w:tr>
      <w:tr w:rsidR="00A565D3" w:rsidRPr="00A565D3" w14:paraId="1E928901" w14:textId="77777777" w:rsidTr="003C4E0A">
        <w:trPr>
          <w:trHeight w:val="432"/>
        </w:trPr>
        <w:tc>
          <w:tcPr>
            <w:tcW w:w="9912" w:type="dxa"/>
            <w:shd w:val="clear" w:color="auto" w:fill="D9D9D9" w:themeFill="text2" w:themeFillShade="D9"/>
            <w:vAlign w:val="center"/>
          </w:tcPr>
          <w:p w14:paraId="1A287EBB"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00A565D3" w:rsidRPr="00A565D3" w14:paraId="3D07A67D" w14:textId="77777777" w:rsidTr="00A565D3">
        <w:trPr>
          <w:trHeight w:val="1853"/>
        </w:trPr>
        <w:tc>
          <w:tcPr>
            <w:tcW w:w="9912" w:type="dxa"/>
            <w:vAlign w:val="center"/>
          </w:tcPr>
          <w:p w14:paraId="769EA04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1825277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Dublin Core</w:t>
            </w:r>
          </w:p>
          <w:p w14:paraId="3E770D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Darwin Core</w:t>
            </w:r>
          </w:p>
          <w:p w14:paraId="7846DAA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7951736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DataCite Metadata Schema</w:t>
            </w:r>
          </w:p>
          <w:p w14:paraId="5140218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ISO/IEC 11179</w:t>
            </w:r>
          </w:p>
          <w:p w14:paraId="2452E32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FGDC Metadata Standard</w:t>
            </w:r>
          </w:p>
          <w:p w14:paraId="1AE02D7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EML (Ecological Metadata Language)</w:t>
            </w:r>
          </w:p>
          <w:p w14:paraId="253D55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4813728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howingPlcHdr/>
              </w:sdtPr>
              <w:sdtContent>
                <w:r w:rsidR="00A565D3" w:rsidRPr="00A565D3">
                  <w:rPr>
                    <w:rStyle w:val="aff1"/>
                    <w:rFonts w:asciiTheme="minorHAnsi" w:hAnsiTheme="minorHAnsi" w:cstheme="minorHAnsi"/>
                    <w:i/>
                    <w:iCs/>
                    <w:u w:val="single"/>
                  </w:rPr>
                  <w:t>Click or tap here to enter text.</w:t>
                </w:r>
              </w:sdtContent>
            </w:sdt>
          </w:p>
        </w:tc>
      </w:tr>
      <w:tr w:rsidR="00A565D3" w:rsidRPr="00A565D3" w14:paraId="0FBE659E" w14:textId="77777777" w:rsidTr="003C4E0A">
        <w:trPr>
          <w:trHeight w:val="432"/>
        </w:trPr>
        <w:tc>
          <w:tcPr>
            <w:tcW w:w="9912" w:type="dxa"/>
            <w:shd w:val="clear" w:color="auto" w:fill="D9D9D9" w:themeFill="text2" w:themeFillShade="D9"/>
            <w:vAlign w:val="center"/>
          </w:tcPr>
          <w:p w14:paraId="698ADFF3"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00A565D3" w:rsidRPr="00A565D3" w14:paraId="57C3D90A" w14:textId="77777777" w:rsidTr="00A565D3">
        <w:trPr>
          <w:trHeight w:val="1419"/>
        </w:trPr>
        <w:tc>
          <w:tcPr>
            <w:tcW w:w="9912" w:type="dxa"/>
            <w:vAlign w:val="center"/>
          </w:tcPr>
          <w:p w14:paraId="164D06F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Manually</w:t>
            </w:r>
          </w:p>
          <w:p w14:paraId="240FE2EE"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Automated</w:t>
            </w:r>
          </w:p>
          <w:p w14:paraId="108191B7" w14:textId="4CB6C873" w:rsidR="00A565D3" w:rsidRPr="00A565D3" w:rsidRDefault="00000000" w:rsidP="00A565D3">
            <w:pPr>
              <w:jc w:val="left"/>
              <w:rPr>
                <w:rFonts w:asciiTheme="minorHAnsi" w:hAnsiTheme="minorHAnsi" w:cstheme="minorHAnsi"/>
              </w:rPr>
            </w:pPr>
            <w:sdt>
              <w:sdtPr>
                <w:rPr>
                  <w:rFonts w:asciiTheme="minorHAnsi" w:hAnsiTheme="minorHAnsi" w:cstheme="minorHAnsi"/>
                </w:rPr>
                <w:id w:val="-19477053"/>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565D3" w:rsidRPr="00A565D3">
              <w:rPr>
                <w:rFonts w:asciiTheme="minorHAnsi" w:hAnsiTheme="minorHAnsi" w:cstheme="minorHAnsi"/>
              </w:rPr>
              <w:t xml:space="preserve"> Both</w:t>
            </w:r>
          </w:p>
          <w:p w14:paraId="55BFD7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293523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w:t>
            </w:r>
          </w:p>
          <w:p w14:paraId="3BB632B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Content>
                <w:r w:rsidR="00A565D3" w:rsidRPr="00A565D3">
                  <w:rPr>
                    <w:rStyle w:val="aff1"/>
                    <w:rFonts w:asciiTheme="minorHAnsi" w:hAnsiTheme="minorHAnsi" w:cstheme="minorHAnsi"/>
                    <w:i/>
                    <w:iCs/>
                  </w:rPr>
                  <w:t>Click or tap here to enter text.</w:t>
                </w:r>
              </w:sdtContent>
            </w:sdt>
          </w:p>
        </w:tc>
      </w:tr>
      <w:tr w:rsidR="00A565D3" w:rsidRPr="00A565D3" w14:paraId="77D62601" w14:textId="77777777" w:rsidTr="003C4E0A">
        <w:trPr>
          <w:trHeight w:val="576"/>
        </w:trPr>
        <w:tc>
          <w:tcPr>
            <w:tcW w:w="9912" w:type="dxa"/>
            <w:shd w:val="clear" w:color="auto" w:fill="D9D9D9" w:themeFill="text2" w:themeFillShade="D9"/>
            <w:vAlign w:val="center"/>
          </w:tcPr>
          <w:p w14:paraId="0F6A3093"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00A565D3" w:rsidRPr="00A565D3" w14:paraId="6DA271B7" w14:textId="77777777" w:rsidTr="00A565D3">
        <w:trPr>
          <w:trHeight w:val="712"/>
        </w:trPr>
        <w:sdt>
          <w:sdtPr>
            <w:rPr>
              <w:rFonts w:asciiTheme="minorHAnsi" w:hAnsiTheme="minorHAnsi" w:cstheme="minorHAnsi"/>
            </w:rPr>
            <w:id w:val="1869178405"/>
            <w:placeholder>
              <w:docPart w:val="5BDA7ABD31D544F8942A1A15604681B3"/>
            </w:placeholder>
            <w:showingPlcHdr/>
            <w:text w:multiLine="1"/>
          </w:sdtPr>
          <w:sdtContent>
            <w:tc>
              <w:tcPr>
                <w:tcW w:w="9912" w:type="dxa"/>
                <w:vAlign w:val="center"/>
              </w:tcPr>
              <w:p w14:paraId="6D7CF3D0" w14:textId="77777777" w:rsidR="00A565D3" w:rsidRPr="00A565D3" w:rsidRDefault="00A565D3" w:rsidP="00A565D3">
                <w:pPr>
                  <w:jc w:val="left"/>
                  <w:rPr>
                    <w:rFonts w:asciiTheme="minorHAnsi" w:hAnsiTheme="minorHAnsi" w:cstheme="minorHAnsi"/>
                  </w:rPr>
                </w:pPr>
                <w:r w:rsidRPr="00A565D3">
                  <w:rPr>
                    <w:rStyle w:val="aff1"/>
                    <w:rFonts w:asciiTheme="minorHAnsi" w:hAnsiTheme="minorHAnsi" w:cstheme="minorHAnsi"/>
                    <w:i/>
                    <w:iCs/>
                  </w:rPr>
                  <w:t>Click or tap here to type your answer.</w:t>
                </w:r>
              </w:p>
            </w:tc>
          </w:sdtContent>
        </w:sdt>
      </w:tr>
      <w:tr w:rsidR="00A565D3" w:rsidRPr="00A565D3" w14:paraId="4580723E" w14:textId="77777777" w:rsidTr="003C4E0A">
        <w:trPr>
          <w:trHeight w:val="576"/>
        </w:trPr>
        <w:tc>
          <w:tcPr>
            <w:tcW w:w="9912" w:type="dxa"/>
            <w:shd w:val="clear" w:color="auto" w:fill="D9D9D9" w:themeFill="text2" w:themeFillShade="D9"/>
            <w:vAlign w:val="center"/>
          </w:tcPr>
          <w:p w14:paraId="0BF15CC4" w14:textId="77777777"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00A565D3" w:rsidRPr="00A565D3" w14:paraId="2D67CFA4" w14:textId="77777777" w:rsidTr="00A565D3">
        <w:trPr>
          <w:trHeight w:val="510"/>
        </w:trPr>
        <w:tc>
          <w:tcPr>
            <w:tcW w:w="9912" w:type="dxa"/>
            <w:vAlign w:val="center"/>
          </w:tcPr>
          <w:p w14:paraId="6BAB8059" w14:textId="51DC8240" w:rsidR="00A565D3" w:rsidRPr="00A565D3" w:rsidRDefault="00000000" w:rsidP="00A565D3">
            <w:pPr>
              <w:jc w:val="left"/>
              <w:rPr>
                <w:rFonts w:asciiTheme="minorHAnsi" w:hAnsiTheme="minorHAnsi" w:cstheme="minorHAnsi"/>
              </w:rPr>
            </w:pPr>
            <w:sdt>
              <w:sdtPr>
                <w:rPr>
                  <w:rFonts w:asciiTheme="minorHAnsi" w:hAnsiTheme="minorHAnsi" w:cstheme="minorHAnsi"/>
                </w:rPr>
                <w:id w:val="-81433356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583721488"/>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41AAF55F" w14:textId="77777777" w:rsidTr="003C4E0A">
        <w:trPr>
          <w:trHeight w:val="432"/>
        </w:trPr>
        <w:tc>
          <w:tcPr>
            <w:tcW w:w="9912" w:type="dxa"/>
            <w:shd w:val="clear" w:color="auto" w:fill="D9D9D9" w:themeFill="text2" w:themeFillShade="D9"/>
            <w:vAlign w:val="center"/>
          </w:tcPr>
          <w:p w14:paraId="0295A36B" w14:textId="77777777"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select the keywords?</w:t>
            </w:r>
          </w:p>
        </w:tc>
      </w:tr>
      <w:tr w:rsidR="00A565D3" w:rsidRPr="00A565D3" w14:paraId="4A1FD71F" w14:textId="77777777" w:rsidTr="00A565D3">
        <w:trPr>
          <w:trHeight w:val="1143"/>
        </w:trPr>
        <w:tc>
          <w:tcPr>
            <w:tcW w:w="9912" w:type="dxa"/>
            <w:vAlign w:val="center"/>
          </w:tcPr>
          <w:p w14:paraId="56940B83" w14:textId="77777777" w:rsidR="00A565D3" w:rsidRPr="00A565D3" w:rsidRDefault="00000000"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Manually</w:t>
            </w:r>
          </w:p>
          <w:p w14:paraId="088A94CF" w14:textId="77777777" w:rsidR="00A565D3" w:rsidRPr="00A565D3" w:rsidRDefault="00000000"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Using automated tools</w:t>
            </w:r>
          </w:p>
          <w:p w14:paraId="477B721C" w14:textId="77777777" w:rsidR="00A565D3" w:rsidRPr="00A565D3" w:rsidRDefault="00000000"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Combination of both.</w:t>
            </w:r>
          </w:p>
          <w:p w14:paraId="65D57CC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Content>
                <w:r w:rsidR="00A565D3" w:rsidRPr="00A565D3">
                  <w:rPr>
                    <w:rStyle w:val="aff1"/>
                    <w:rFonts w:asciiTheme="minorHAnsi" w:hAnsiTheme="minorHAnsi" w:cstheme="minorHAnsi"/>
                    <w:i/>
                    <w:iCs/>
                  </w:rPr>
                  <w:t>Click or tap here to enter text.</w:t>
                </w:r>
              </w:sdtContent>
            </w:sdt>
          </w:p>
        </w:tc>
      </w:tr>
      <w:tr w:rsidR="00A565D3" w:rsidRPr="00A565D3" w14:paraId="28D813E9" w14:textId="77777777" w:rsidTr="003C4E0A">
        <w:trPr>
          <w:trHeight w:val="432"/>
        </w:trPr>
        <w:tc>
          <w:tcPr>
            <w:tcW w:w="9912" w:type="dxa"/>
            <w:shd w:val="clear" w:color="auto" w:fill="D9D9D9" w:themeFill="text2" w:themeFillShade="D9"/>
            <w:vAlign w:val="center"/>
          </w:tcPr>
          <w:p w14:paraId="428CA664" w14:textId="77777777"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00A565D3" w:rsidRPr="00A565D3" w14:paraId="09904E1F" w14:textId="77777777" w:rsidTr="00A565D3">
        <w:trPr>
          <w:trHeight w:val="1112"/>
        </w:trPr>
        <w:tc>
          <w:tcPr>
            <w:tcW w:w="9912" w:type="dxa"/>
            <w:vAlign w:val="center"/>
          </w:tcPr>
          <w:p w14:paraId="048093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Standardized across the project.</w:t>
            </w:r>
          </w:p>
          <w:p w14:paraId="53A1EF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7375025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Left to individual researchers to assign.</w:t>
            </w:r>
          </w:p>
          <w:p w14:paraId="06688C7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34802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Combination of both</w:t>
            </w:r>
          </w:p>
          <w:p w14:paraId="73E093B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Content>
                <w:r w:rsidR="00A565D3" w:rsidRPr="00A565D3">
                  <w:rPr>
                    <w:rStyle w:val="aff1"/>
                    <w:rFonts w:asciiTheme="minorHAnsi" w:hAnsiTheme="minorHAnsi" w:cstheme="minorHAnsi"/>
                    <w:i/>
                    <w:iCs/>
                  </w:rPr>
                  <w:t>Click or tap here to enter text.</w:t>
                </w:r>
              </w:sdtContent>
            </w:sdt>
          </w:p>
        </w:tc>
      </w:tr>
      <w:tr w:rsidR="00A565D3" w:rsidRPr="00A565D3" w14:paraId="3F0DB57E" w14:textId="77777777" w:rsidTr="003C4E0A">
        <w:trPr>
          <w:trHeight w:val="432"/>
        </w:trPr>
        <w:tc>
          <w:tcPr>
            <w:tcW w:w="9912" w:type="dxa"/>
            <w:shd w:val="clear" w:color="auto" w:fill="D9D9D9" w:themeFill="text2" w:themeFillShade="D9"/>
            <w:vAlign w:val="center"/>
          </w:tcPr>
          <w:p w14:paraId="00119F02" w14:textId="77777777"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00A565D3" w:rsidRPr="00A565D3" w14:paraId="54369059" w14:textId="77777777" w:rsidTr="00A565D3">
        <w:trPr>
          <w:trHeight w:val="737"/>
        </w:trPr>
        <w:sdt>
          <w:sdtPr>
            <w:rPr>
              <w:rFonts w:asciiTheme="minorHAnsi" w:hAnsiTheme="minorHAnsi" w:cstheme="minorHAnsi"/>
            </w:rPr>
            <w:id w:val="1984969860"/>
            <w:placeholder>
              <w:docPart w:val="D2E84A1EB7C44CDCBC96FBA86CFEBC8B"/>
            </w:placeholder>
            <w:showingPlcHdr/>
            <w:text w:multiLine="1"/>
          </w:sdtPr>
          <w:sdtContent>
            <w:tc>
              <w:tcPr>
                <w:tcW w:w="9912" w:type="dxa"/>
                <w:vAlign w:val="center"/>
              </w:tcPr>
              <w:p w14:paraId="0BF86B3C" w14:textId="77777777" w:rsidR="00A565D3" w:rsidRPr="00A565D3" w:rsidRDefault="00A565D3" w:rsidP="00A565D3">
                <w:pPr>
                  <w:jc w:val="left"/>
                  <w:rPr>
                    <w:rFonts w:asciiTheme="minorHAnsi" w:hAnsiTheme="minorHAnsi" w:cstheme="minorHAnsi"/>
                  </w:rPr>
                </w:pPr>
                <w:r w:rsidRPr="00A565D3">
                  <w:rPr>
                    <w:rStyle w:val="aff1"/>
                    <w:rFonts w:asciiTheme="minorHAnsi" w:hAnsiTheme="minorHAnsi" w:cstheme="minorHAnsi"/>
                    <w:i/>
                    <w:iCs/>
                  </w:rPr>
                  <w:t>Click or tap here to type your answer.</w:t>
                </w:r>
              </w:p>
            </w:tc>
          </w:sdtContent>
        </w:sdt>
      </w:tr>
      <w:tr w:rsidR="00A565D3" w:rsidRPr="00A565D3" w14:paraId="2DAFEBBA" w14:textId="77777777" w:rsidTr="003C4E0A">
        <w:trPr>
          <w:trHeight w:val="576"/>
        </w:trPr>
        <w:tc>
          <w:tcPr>
            <w:tcW w:w="9912" w:type="dxa"/>
            <w:shd w:val="clear" w:color="auto" w:fill="D9D9D9" w:themeFill="text2" w:themeFillShade="D9"/>
            <w:vAlign w:val="center"/>
          </w:tcPr>
          <w:p w14:paraId="4C4C7EF9" w14:textId="0DFF69F1"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00A565D3" w:rsidRPr="00A565D3" w14:paraId="174D1938" w14:textId="77777777" w:rsidTr="00A565D3">
        <w:trPr>
          <w:trHeight w:val="547"/>
        </w:trPr>
        <w:tc>
          <w:tcPr>
            <w:tcW w:w="9912" w:type="dxa"/>
            <w:vAlign w:val="center"/>
          </w:tcPr>
          <w:p w14:paraId="50F30D2B" w14:textId="01CD4B12" w:rsidR="00A565D3" w:rsidRPr="00A565D3" w:rsidRDefault="00000000" w:rsidP="00A565D3">
            <w:pPr>
              <w:jc w:val="left"/>
              <w:rPr>
                <w:rFonts w:asciiTheme="minorHAnsi" w:hAnsiTheme="minorHAnsi" w:cstheme="minorHAnsi"/>
              </w:rPr>
            </w:pPr>
            <w:sdt>
              <w:sdtPr>
                <w:rPr>
                  <w:rFonts w:asciiTheme="minorHAnsi" w:hAnsiTheme="minorHAnsi" w:cstheme="minorHAnsi"/>
                </w:rPr>
                <w:id w:val="-38757151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429774694"/>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71D2BF3C" w14:textId="77777777" w:rsidTr="003C4E0A">
        <w:trPr>
          <w:trHeight w:val="432"/>
        </w:trPr>
        <w:tc>
          <w:tcPr>
            <w:tcW w:w="9912" w:type="dxa"/>
            <w:shd w:val="clear" w:color="auto" w:fill="D9D9D9" w:themeFill="text2" w:themeFillShade="D9"/>
            <w:vAlign w:val="center"/>
          </w:tcPr>
          <w:p w14:paraId="03CD30B8" w14:textId="77777777"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00A565D3" w:rsidRPr="00A565D3" w14:paraId="63E460FC" w14:textId="77777777" w:rsidTr="00A565D3">
        <w:trPr>
          <w:trHeight w:val="1152"/>
        </w:trPr>
        <w:tc>
          <w:tcPr>
            <w:tcW w:w="9912" w:type="dxa"/>
            <w:vAlign w:val="center"/>
          </w:tcPr>
          <w:p w14:paraId="3CFF4A1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5482368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Freely available</w:t>
            </w:r>
          </w:p>
          <w:p w14:paraId="28C97652" w14:textId="57FC78CF" w:rsidR="00A565D3" w:rsidRPr="00A565D3" w:rsidRDefault="00000000" w:rsidP="00A565D3">
            <w:pPr>
              <w:jc w:val="left"/>
              <w:rPr>
                <w:rFonts w:asciiTheme="minorHAnsi" w:hAnsiTheme="minorHAnsi" w:cstheme="minorHAnsi"/>
              </w:rPr>
            </w:pPr>
            <w:sdt>
              <w:sdtPr>
                <w:rPr>
                  <w:rFonts w:asciiTheme="minorHAnsi" w:hAnsiTheme="minorHAnsi" w:cstheme="minorHAnsi"/>
                </w:rPr>
                <w:id w:val="489375942"/>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565D3" w:rsidRPr="00A565D3">
              <w:rPr>
                <w:rFonts w:asciiTheme="minorHAnsi" w:hAnsiTheme="minorHAnsi" w:cstheme="minorHAnsi"/>
              </w:rPr>
              <w:t xml:space="preserve"> Restricted to certain users.</w:t>
            </w:r>
          </w:p>
          <w:p w14:paraId="53CD033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communities.</w:t>
            </w:r>
          </w:p>
          <w:p w14:paraId="7B00AC71" w14:textId="77777777" w:rsidR="00A565D3" w:rsidRPr="00A565D3" w:rsidRDefault="00A565D3" w:rsidP="00A565D3">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Content>
                <w:r w:rsidRPr="00A565D3">
                  <w:rPr>
                    <w:rStyle w:val="aff1"/>
                    <w:rFonts w:asciiTheme="minorHAnsi" w:hAnsiTheme="minorHAnsi" w:cstheme="minorHAnsi"/>
                    <w:i/>
                    <w:iCs/>
                  </w:rPr>
                  <w:t>Click or tap here to type your answer.</w:t>
                </w:r>
              </w:sdtContent>
            </w:sdt>
          </w:p>
        </w:tc>
      </w:tr>
    </w:tbl>
    <w:p w14:paraId="5756D734" w14:textId="77777777" w:rsidR="00A565D3" w:rsidRPr="00A565D3" w:rsidRDefault="00A565D3" w:rsidP="00A565D3"/>
    <w:p w14:paraId="74FA552F" w14:textId="36EAAC33" w:rsidR="001478FF" w:rsidRDefault="001478FF" w:rsidP="00A565D3">
      <w:pPr>
        <w:pStyle w:val="20"/>
      </w:pPr>
      <w:bookmarkStart w:id="6" w:name="_Toc155868990"/>
      <w:r w:rsidRPr="001478FF">
        <w:t>FAIR DATA: Making Data Accessible</w:t>
      </w:r>
      <w:bookmarkEnd w:id="6"/>
    </w:p>
    <w:p w14:paraId="11401277" w14:textId="0DE279C1" w:rsidR="001478FF" w:rsidRDefault="001478FF" w:rsidP="00A565D3">
      <w:pPr>
        <w:pStyle w:val="3"/>
      </w:pPr>
      <w:bookmarkStart w:id="7" w:name="_Toc155868991"/>
      <w:r w:rsidRPr="001478FF">
        <w:t>Repository</w:t>
      </w:r>
      <w:bookmarkEnd w:id="7"/>
    </w:p>
    <w:tbl>
      <w:tblPr>
        <w:tblStyle w:val="Grigliatabella1"/>
        <w:tblW w:w="0" w:type="auto"/>
        <w:tblLook w:val="0480" w:firstRow="0" w:lastRow="0" w:firstColumn="1" w:lastColumn="0" w:noHBand="0" w:noVBand="1"/>
      </w:tblPr>
      <w:tblGrid>
        <w:gridCol w:w="9912"/>
      </w:tblGrid>
      <w:tr w:rsidR="00A565D3" w:rsidRPr="00A565D3" w14:paraId="5520DE88" w14:textId="77777777" w:rsidTr="003C4E0A">
        <w:trPr>
          <w:trHeight w:val="576"/>
        </w:trPr>
        <w:tc>
          <w:tcPr>
            <w:tcW w:w="9912" w:type="dxa"/>
            <w:shd w:val="clear" w:color="auto" w:fill="D9D9D9" w:themeFill="text2" w:themeFillShade="D9"/>
            <w:vAlign w:val="center"/>
          </w:tcPr>
          <w:p w14:paraId="6DB1B2AF" w14:textId="58A6CB98" w:rsidR="00A565D3" w:rsidRPr="0004517B" w:rsidRDefault="00A565D3" w:rsidP="00A565D3">
            <w:pPr>
              <w:pStyle w:val="a7"/>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003B09CC" w:rsidRPr="0004517B">
              <w:t xml:space="preserve"> </w:t>
            </w:r>
            <w:r w:rsidR="003B09CC" w:rsidRPr="0004517B">
              <w:rPr>
                <w:rFonts w:asciiTheme="minorHAnsi" w:hAnsiTheme="minorHAnsi" w:cstheme="minorHAnsi"/>
                <w:sz w:val="22"/>
                <w:szCs w:val="22"/>
              </w:rPr>
              <w:t>If yes please name them below.</w:t>
            </w:r>
          </w:p>
        </w:tc>
      </w:tr>
      <w:tr w:rsidR="00A565D3" w:rsidRPr="00A565D3" w14:paraId="220C3AA5" w14:textId="77777777" w:rsidTr="00A565D3">
        <w:trPr>
          <w:trHeight w:val="595"/>
        </w:trPr>
        <w:sdt>
          <w:sdtPr>
            <w:rPr>
              <w:rFonts w:asciiTheme="minorHAnsi" w:hAnsiTheme="minorHAnsi" w:cstheme="minorHAnsi"/>
              <w:b w:val="0"/>
              <w:bCs w:val="0"/>
              <w:color w:val="auto"/>
              <w:sz w:val="22"/>
              <w:szCs w:val="22"/>
            </w:rPr>
            <w:id w:val="-300540906"/>
            <w:placeholder>
              <w:docPart w:val="AE320DC1B717490A91D25573F1B8133C"/>
            </w:placeholder>
            <w:text w:multiLine="1"/>
          </w:sdtPr>
          <w:sdtContent>
            <w:tc>
              <w:tcPr>
                <w:tcW w:w="9912" w:type="dxa"/>
                <w:vAlign w:val="center"/>
              </w:tcPr>
              <w:p w14:paraId="6905E417" w14:textId="295537A5" w:rsidR="00A565D3" w:rsidRPr="00A565D3" w:rsidRDefault="00555421" w:rsidP="00A565D3">
                <w:pPr>
                  <w:pStyle w:val="a7"/>
                  <w:jc w:val="left"/>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N/A data is already stored in trusted repositories</w:t>
                </w:r>
              </w:p>
            </w:tc>
          </w:sdtContent>
        </w:sdt>
      </w:tr>
      <w:tr w:rsidR="00A565D3" w:rsidRPr="00A565D3" w14:paraId="1384C18A" w14:textId="77777777" w:rsidTr="003C4E0A">
        <w:trPr>
          <w:trHeight w:val="432"/>
        </w:trPr>
        <w:tc>
          <w:tcPr>
            <w:tcW w:w="9912" w:type="dxa"/>
            <w:shd w:val="clear" w:color="auto" w:fill="D9D9D9" w:themeFill="text2" w:themeFillShade="D9"/>
            <w:vAlign w:val="center"/>
          </w:tcPr>
          <w:p w14:paraId="4A32A22F"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00A565D3" w:rsidRPr="00A565D3" w14:paraId="4037AEC6" w14:textId="77777777" w:rsidTr="00A565D3">
        <w:trPr>
          <w:trHeight w:val="389"/>
        </w:trPr>
        <w:tc>
          <w:tcPr>
            <w:tcW w:w="9912" w:type="dxa"/>
            <w:vAlign w:val="center"/>
          </w:tcPr>
          <w:p w14:paraId="6701842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501998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194426915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22C1C3A7" w14:textId="77777777" w:rsidTr="003C4E0A">
        <w:trPr>
          <w:trHeight w:val="576"/>
        </w:trPr>
        <w:tc>
          <w:tcPr>
            <w:tcW w:w="9912" w:type="dxa"/>
            <w:shd w:val="clear" w:color="auto" w:fill="D9D9D9" w:themeFill="text2" w:themeFillShade="D9"/>
            <w:vAlign w:val="center"/>
          </w:tcPr>
          <w:p w14:paraId="3338BD45"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00A565D3" w:rsidRPr="00A565D3" w14:paraId="6A501280" w14:textId="77777777" w:rsidTr="00A565D3">
        <w:trPr>
          <w:trHeight w:val="405"/>
        </w:trPr>
        <w:tc>
          <w:tcPr>
            <w:tcW w:w="9912" w:type="dxa"/>
            <w:vAlign w:val="center"/>
          </w:tcPr>
          <w:p w14:paraId="7E7BB15C" w14:textId="77777777" w:rsidR="00A565D3" w:rsidRPr="00A565D3" w:rsidRDefault="00000000"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7975552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3649828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bl>
    <w:p w14:paraId="14970C48" w14:textId="77777777" w:rsidR="00A565D3" w:rsidRPr="00A565D3" w:rsidRDefault="00A565D3" w:rsidP="00A565D3"/>
    <w:p w14:paraId="3A534F83" w14:textId="1B38DE14" w:rsidR="001478FF" w:rsidRDefault="001478FF" w:rsidP="00A565D3">
      <w:pPr>
        <w:pStyle w:val="3"/>
      </w:pPr>
      <w:bookmarkStart w:id="8" w:name="_Toc155868992"/>
      <w:r w:rsidRPr="001478FF">
        <w:t>Data</w:t>
      </w:r>
      <w:bookmarkEnd w:id="8"/>
    </w:p>
    <w:tbl>
      <w:tblPr>
        <w:tblStyle w:val="Grigliatabella1"/>
        <w:tblW w:w="0" w:type="auto"/>
        <w:tblLook w:val="0480" w:firstRow="0" w:lastRow="0" w:firstColumn="1" w:lastColumn="0" w:noHBand="0" w:noVBand="1"/>
      </w:tblPr>
      <w:tblGrid>
        <w:gridCol w:w="9912"/>
      </w:tblGrid>
      <w:tr w:rsidR="00A565D3" w:rsidRPr="00A565D3" w14:paraId="5A1681D0" w14:textId="77777777" w:rsidTr="003C4E0A">
        <w:trPr>
          <w:trHeight w:val="576"/>
        </w:trPr>
        <w:tc>
          <w:tcPr>
            <w:tcW w:w="9912" w:type="dxa"/>
            <w:shd w:val="clear" w:color="auto" w:fill="D9D9D9" w:themeFill="text2" w:themeFillShade="D9"/>
            <w:vAlign w:val="center"/>
          </w:tcPr>
          <w:p w14:paraId="4E8186A0" w14:textId="77777777" w:rsidR="00A565D3" w:rsidRPr="0004517B" w:rsidRDefault="00A565D3" w:rsidP="00A565D3">
            <w:pPr>
              <w:pStyle w:val="a7"/>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00A565D3" w:rsidRPr="00A565D3" w14:paraId="101D1B9E" w14:textId="77777777" w:rsidTr="00A565D3">
        <w:trPr>
          <w:trHeight w:val="964"/>
        </w:trPr>
        <w:tc>
          <w:tcPr>
            <w:tcW w:w="9912" w:type="dxa"/>
            <w:vAlign w:val="center"/>
          </w:tcPr>
          <w:p w14:paraId="2C7EF2A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965563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Openly available</w:t>
            </w:r>
          </w:p>
          <w:p w14:paraId="1D301F0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4484769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Certain datasets will be subject to restrictions.</w:t>
            </w:r>
          </w:p>
          <w:p w14:paraId="5A231D04" w14:textId="66C06E04" w:rsidR="00A565D3" w:rsidRPr="00A565D3" w:rsidRDefault="00000000" w:rsidP="00A565D3">
            <w:pPr>
              <w:jc w:val="left"/>
              <w:rPr>
                <w:rFonts w:asciiTheme="minorHAnsi" w:hAnsiTheme="minorHAnsi" w:cstheme="minorHAnsi"/>
              </w:rPr>
            </w:pPr>
            <w:sdt>
              <w:sdtPr>
                <w:rPr>
                  <w:rFonts w:asciiTheme="minorHAnsi" w:hAnsiTheme="minorHAnsi" w:cstheme="minorHAnsi"/>
                </w:rPr>
                <w:id w:val="1450502577"/>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dtPr>
              <w:sdtContent>
                <w:r w:rsidR="008068DB">
                  <w:rPr>
                    <w:rFonts w:asciiTheme="minorHAnsi" w:hAnsiTheme="minorHAnsi" w:cstheme="minorHAnsi"/>
                  </w:rPr>
                  <w:t>The data may be of sensitive nature, related to specific software assets within organiszations. As a results, they will only be accessible to specific users.</w:t>
                </w:r>
              </w:sdtContent>
            </w:sdt>
          </w:p>
        </w:tc>
      </w:tr>
      <w:tr w:rsidR="00A565D3" w:rsidRPr="00A565D3" w14:paraId="24C7E90F" w14:textId="77777777" w:rsidTr="003C4E0A">
        <w:trPr>
          <w:trHeight w:val="576"/>
        </w:trPr>
        <w:tc>
          <w:tcPr>
            <w:tcW w:w="9912" w:type="dxa"/>
            <w:shd w:val="clear" w:color="auto" w:fill="D9D9D9" w:themeFill="text2" w:themeFillShade="D9"/>
            <w:vAlign w:val="center"/>
          </w:tcPr>
          <w:p w14:paraId="47B924DC"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are any restrictions on data access, what are the reasons for them, and how will they be enforced? (Select all that apply)</w:t>
            </w:r>
          </w:p>
        </w:tc>
      </w:tr>
      <w:tr w:rsidR="00A565D3" w:rsidRPr="00A565D3" w14:paraId="56445E6A" w14:textId="77777777" w:rsidTr="00A565D3">
        <w:trPr>
          <w:trHeight w:val="998"/>
        </w:trPr>
        <w:tc>
          <w:tcPr>
            <w:tcW w:w="9912" w:type="dxa"/>
            <w:vAlign w:val="center"/>
          </w:tcPr>
          <w:p w14:paraId="2444B5D3" w14:textId="41BD4CDD" w:rsidR="00A565D3" w:rsidRPr="00A565D3" w:rsidRDefault="00000000" w:rsidP="00A565D3">
            <w:pPr>
              <w:jc w:val="left"/>
              <w:rPr>
                <w:rFonts w:asciiTheme="minorHAnsi" w:hAnsiTheme="minorHAnsi" w:cstheme="minorHAnsi"/>
              </w:rPr>
            </w:pPr>
            <w:sdt>
              <w:sdtPr>
                <w:rPr>
                  <w:rFonts w:asciiTheme="minorHAnsi" w:hAnsiTheme="minorHAnsi" w:cstheme="minorHAnsi"/>
                </w:rPr>
                <w:id w:val="-1932734012"/>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565D3" w:rsidRPr="00A565D3">
              <w:rPr>
                <w:rFonts w:asciiTheme="minorHAnsi" w:hAnsiTheme="minorHAnsi" w:cstheme="minorHAnsi"/>
              </w:rPr>
              <w:t xml:space="preserve"> Legal or ethical reasons</w:t>
            </w:r>
          </w:p>
          <w:p w14:paraId="7B001D2A" w14:textId="5DB67F4D" w:rsidR="00A565D3" w:rsidRPr="00A565D3" w:rsidRDefault="00000000" w:rsidP="00A565D3">
            <w:pPr>
              <w:jc w:val="left"/>
              <w:rPr>
                <w:rFonts w:asciiTheme="minorHAnsi" w:hAnsiTheme="minorHAnsi" w:cstheme="minorHAnsi"/>
              </w:rPr>
            </w:pPr>
            <w:sdt>
              <w:sdtPr>
                <w:rPr>
                  <w:rFonts w:asciiTheme="minorHAnsi" w:hAnsiTheme="minorHAnsi" w:cstheme="minorHAnsi"/>
                </w:rPr>
                <w:id w:val="-502586468"/>
                <w14:checkbox>
                  <w14:checked w14:val="1"/>
                  <w14:checkedState w14:val="2612" w14:font="MS Gothic"/>
                  <w14:uncheckedState w14:val="2610" w14:font="MS Gothic"/>
                </w14:checkbox>
              </w:sdtPr>
              <w:sdtContent>
                <w:r w:rsidR="008068DB">
                  <w:rPr>
                    <w:rFonts w:ascii="MS Gothic" w:eastAsia="MS Gothic" w:hAnsi="MS Gothic" w:cstheme="minorHAnsi" w:hint="eastAsia"/>
                  </w:rPr>
                  <w:t>☒</w:t>
                </w:r>
              </w:sdtContent>
            </w:sdt>
            <w:r w:rsidR="00A565D3" w:rsidRPr="00A565D3">
              <w:rPr>
                <w:rFonts w:asciiTheme="minorHAnsi" w:hAnsiTheme="minorHAnsi" w:cstheme="minorHAnsi"/>
              </w:rPr>
              <w:t xml:space="preserve"> contractual reasons</w:t>
            </w:r>
          </w:p>
          <w:p w14:paraId="4E6BD954"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0813859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There are no restrictions on data access.</w:t>
            </w:r>
          </w:p>
          <w:p w14:paraId="1A7D5C2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Content>
                <w:r w:rsidR="00A565D3" w:rsidRPr="00A565D3">
                  <w:rPr>
                    <w:rStyle w:val="aff1"/>
                    <w:rFonts w:asciiTheme="minorHAnsi" w:hAnsiTheme="minorHAnsi" w:cstheme="minorHAnsi"/>
                    <w:i/>
                    <w:iCs/>
                  </w:rPr>
                  <w:t>Click or tap here to type your answer.</w:t>
                </w:r>
              </w:sdtContent>
            </w:sdt>
          </w:p>
        </w:tc>
      </w:tr>
      <w:tr w:rsidR="00A565D3" w:rsidRPr="00A565D3" w14:paraId="116EEC06" w14:textId="77777777" w:rsidTr="003C4E0A">
        <w:trPr>
          <w:trHeight w:val="432"/>
        </w:trPr>
        <w:tc>
          <w:tcPr>
            <w:tcW w:w="9912" w:type="dxa"/>
            <w:shd w:val="clear" w:color="auto" w:fill="D9D9D9" w:themeFill="text2" w:themeFillShade="D9"/>
            <w:vAlign w:val="center"/>
          </w:tcPr>
          <w:p w14:paraId="17E6EF16"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00A565D3" w:rsidRPr="00A565D3" w14:paraId="1A8D71D0" w14:textId="77777777" w:rsidTr="00A565D3">
        <w:trPr>
          <w:trHeight w:val="475"/>
        </w:trPr>
        <w:sdt>
          <w:sdtPr>
            <w:rPr>
              <w:rFonts w:asciiTheme="minorHAnsi" w:hAnsiTheme="minorHAnsi" w:cstheme="minorHAnsi"/>
              <w:b w:val="0"/>
              <w:bCs w:val="0"/>
              <w:color w:val="auto"/>
              <w:sz w:val="22"/>
              <w:szCs w:val="22"/>
            </w:rPr>
            <w:id w:val="1452824409"/>
            <w:placeholder>
              <w:docPart w:val="A828587AF67A4E5F97F1E00CF32F9ADA"/>
            </w:placeholder>
            <w:text w:multiLine="1"/>
          </w:sdtPr>
          <w:sdtContent>
            <w:tc>
              <w:tcPr>
                <w:tcW w:w="9912" w:type="dxa"/>
                <w:vAlign w:val="center"/>
              </w:tcPr>
              <w:p w14:paraId="67614B2A" w14:textId="554E808A" w:rsidR="00A565D3" w:rsidRPr="00A565D3" w:rsidRDefault="008068DB" w:rsidP="00A565D3">
                <w:pPr>
                  <w:pStyle w:val="a7"/>
                  <w:tabs>
                    <w:tab w:val="left" w:pos="3396"/>
                  </w:tabs>
                  <w:jc w:val="left"/>
                  <w:rPr>
                    <w:rFonts w:asciiTheme="minorHAnsi" w:hAnsiTheme="minorHAnsi" w:cstheme="minorHAnsi"/>
                    <w:b w:val="0"/>
                    <w:bCs w:val="0"/>
                    <w:sz w:val="22"/>
                    <w:szCs w:val="22"/>
                  </w:rPr>
                </w:pPr>
                <w:r>
                  <w:rPr>
                    <w:rFonts w:asciiTheme="minorHAnsi" w:hAnsiTheme="minorHAnsi" w:cstheme="minorHAnsi"/>
                    <w:b w:val="0"/>
                    <w:bCs w:val="0"/>
                    <w:color w:val="auto"/>
                    <w:sz w:val="22"/>
                    <w:szCs w:val="22"/>
                  </w:rPr>
                  <w:t>Access will be granted to specific users only</w:t>
                </w:r>
              </w:p>
            </w:tc>
          </w:sdtContent>
        </w:sdt>
      </w:tr>
      <w:tr w:rsidR="00A565D3" w:rsidRPr="00A565D3" w14:paraId="11BB4B7F" w14:textId="77777777" w:rsidTr="003C4E0A">
        <w:trPr>
          <w:trHeight w:val="576"/>
        </w:trPr>
        <w:tc>
          <w:tcPr>
            <w:tcW w:w="9912" w:type="dxa"/>
            <w:shd w:val="clear" w:color="auto" w:fill="D9D9D9" w:themeFill="text2" w:themeFillShade="D9"/>
            <w:vAlign w:val="center"/>
          </w:tcPr>
          <w:p w14:paraId="3F53ED16"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00A565D3" w:rsidRPr="00A565D3" w14:paraId="55A30AA2" w14:textId="77777777" w:rsidTr="00A565D3">
        <w:trPr>
          <w:trHeight w:val="510"/>
        </w:trPr>
        <w:sdt>
          <w:sdtPr>
            <w:rPr>
              <w:rFonts w:asciiTheme="minorHAnsi" w:hAnsiTheme="minorHAnsi" w:cstheme="minorHAnsi"/>
              <w:b w:val="0"/>
              <w:bCs w:val="0"/>
              <w:color w:val="auto"/>
              <w:sz w:val="22"/>
              <w:szCs w:val="22"/>
            </w:rPr>
            <w:id w:val="-423025603"/>
            <w:placeholder>
              <w:docPart w:val="D5B5B0967F544081A3726B2282FB2CF3"/>
            </w:placeholder>
            <w:showingPlcHdr/>
            <w:text w:multiLine="1"/>
          </w:sdtPr>
          <w:sdtContent>
            <w:tc>
              <w:tcPr>
                <w:tcW w:w="9912" w:type="dxa"/>
                <w:vAlign w:val="center"/>
              </w:tcPr>
              <w:p w14:paraId="594C0D32" w14:textId="77777777" w:rsidR="00A565D3" w:rsidRPr="00A565D3" w:rsidRDefault="00A565D3" w:rsidP="00A565D3">
                <w:pPr>
                  <w:pStyle w:val="a7"/>
                  <w:jc w:val="left"/>
                  <w:rPr>
                    <w:rFonts w:asciiTheme="minorHAnsi" w:hAnsiTheme="minorHAnsi" w:cstheme="minorHAnsi"/>
                    <w:b w:val="0"/>
                    <w:bCs w:val="0"/>
                    <w:color w:val="auto"/>
                    <w:sz w:val="22"/>
                    <w:szCs w:val="22"/>
                  </w:rPr>
                </w:pPr>
                <w:r w:rsidRPr="00A565D3">
                  <w:rPr>
                    <w:rStyle w:val="aff1"/>
                    <w:rFonts w:asciiTheme="minorHAnsi" w:hAnsiTheme="minorHAnsi" w:cstheme="minorHAnsi"/>
                    <w:b w:val="0"/>
                    <w:bCs w:val="0"/>
                    <w:i/>
                    <w:iCs/>
                    <w:sz w:val="22"/>
                    <w:szCs w:val="22"/>
                  </w:rPr>
                  <w:t>Click or tap here to type your answer.</w:t>
                </w:r>
              </w:p>
            </w:tc>
          </w:sdtContent>
        </w:sdt>
      </w:tr>
      <w:tr w:rsidR="00A565D3" w:rsidRPr="00A565D3" w14:paraId="0DC87AF5" w14:textId="77777777" w:rsidTr="003C4E0A">
        <w:trPr>
          <w:trHeight w:val="432"/>
        </w:trPr>
        <w:tc>
          <w:tcPr>
            <w:tcW w:w="9912" w:type="dxa"/>
            <w:shd w:val="clear" w:color="auto" w:fill="D9D9D9" w:themeFill="text2" w:themeFillShade="D9"/>
            <w:vAlign w:val="center"/>
          </w:tcPr>
          <w:p w14:paraId="6ADBD007"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00A565D3" w:rsidRPr="00A565D3" w14:paraId="2B851527" w14:textId="77777777" w:rsidTr="00A565D3">
        <w:trPr>
          <w:trHeight w:val="510"/>
        </w:trPr>
        <w:tc>
          <w:tcPr>
            <w:tcW w:w="9912" w:type="dxa"/>
            <w:vAlign w:val="center"/>
          </w:tcPr>
          <w:p w14:paraId="5F21B762" w14:textId="7020F79B" w:rsidR="00A565D3" w:rsidRPr="00A565D3" w:rsidRDefault="00000000"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939948122"/>
                <w14:checkbox>
                  <w14:checked w14:val="1"/>
                  <w14:checkedState w14:val="2612" w14:font="MS Gothic"/>
                  <w14:uncheckedState w14:val="2610" w14:font="MS Gothic"/>
                </w14:checkbox>
              </w:sdtPr>
              <w:sdtContent>
                <w:r w:rsidR="00555421">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330933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r w:rsidR="00A565D3" w:rsidRPr="00A565D3" w14:paraId="4A31B437" w14:textId="77777777" w:rsidTr="003C4E0A">
        <w:trPr>
          <w:trHeight w:val="576"/>
        </w:trPr>
        <w:tc>
          <w:tcPr>
            <w:tcW w:w="9912" w:type="dxa"/>
            <w:shd w:val="clear" w:color="auto" w:fill="D9D9D9" w:themeFill="text2" w:themeFillShade="D9"/>
            <w:vAlign w:val="center"/>
          </w:tcPr>
          <w:p w14:paraId="2B8937E2"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00A565D3" w:rsidRPr="00A565D3" w14:paraId="08ECDF50" w14:textId="77777777" w:rsidTr="00A565D3">
        <w:trPr>
          <w:trHeight w:val="1152"/>
        </w:trPr>
        <w:tc>
          <w:tcPr>
            <w:tcW w:w="9912" w:type="dxa"/>
            <w:vAlign w:val="center"/>
          </w:tcPr>
          <w:p w14:paraId="6FDB7706" w14:textId="7D3FE114" w:rsidR="00A565D3" w:rsidRPr="00A565D3" w:rsidRDefault="00000000" w:rsidP="00A565D3">
            <w:pPr>
              <w:jc w:val="left"/>
              <w:rPr>
                <w:rFonts w:asciiTheme="minorHAnsi" w:hAnsiTheme="minorHAnsi" w:cstheme="minorHAnsi"/>
              </w:rPr>
            </w:pPr>
            <w:sdt>
              <w:sdtPr>
                <w:rPr>
                  <w:rFonts w:asciiTheme="minorHAnsi" w:hAnsiTheme="minorHAnsi" w:cstheme="minorHAnsi"/>
                </w:rPr>
                <w:id w:val="-1163013431"/>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A565D3" w:rsidRPr="00A565D3">
              <w:rPr>
                <w:rFonts w:asciiTheme="minorHAnsi" w:hAnsiTheme="minorHAnsi" w:cstheme="minorHAnsi"/>
              </w:rPr>
              <w:t xml:space="preserve"> Password-protected access</w:t>
            </w:r>
          </w:p>
          <w:p w14:paraId="5172013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578692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authentication process</w:t>
            </w:r>
          </w:p>
          <w:p w14:paraId="1DA655E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696928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Access to data is not restricted.</w:t>
            </w:r>
          </w:p>
          <w:p w14:paraId="113A6978" w14:textId="13B286F3" w:rsidR="00A565D3" w:rsidRPr="00A565D3" w:rsidRDefault="00000000" w:rsidP="00A565D3">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dtPr>
              <w:sdtContent>
                <w:r w:rsidR="00555421">
                  <w:rPr>
                    <w:rFonts w:asciiTheme="minorHAnsi" w:hAnsiTheme="minorHAnsi" w:cstheme="minorHAnsi"/>
                  </w:rPr>
                  <w:t>API key</w:t>
                </w:r>
              </w:sdtContent>
            </w:sdt>
          </w:p>
        </w:tc>
      </w:tr>
      <w:tr w:rsidR="00A565D3" w:rsidRPr="00A565D3" w14:paraId="6108649B" w14:textId="77777777" w:rsidTr="003C4E0A">
        <w:trPr>
          <w:trHeight w:val="432"/>
        </w:trPr>
        <w:tc>
          <w:tcPr>
            <w:tcW w:w="9912" w:type="dxa"/>
            <w:shd w:val="clear" w:color="auto" w:fill="D9D9D9" w:themeFill="text2" w:themeFillShade="D9"/>
            <w:vAlign w:val="center"/>
          </w:tcPr>
          <w:p w14:paraId="023FB4D1"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00A565D3" w:rsidRPr="00A565D3" w14:paraId="5935F19B" w14:textId="77777777" w:rsidTr="00A565D3">
        <w:trPr>
          <w:trHeight w:val="893"/>
        </w:trPr>
        <w:tc>
          <w:tcPr>
            <w:tcW w:w="9912" w:type="dxa"/>
            <w:vAlign w:val="center"/>
          </w:tcPr>
          <w:p w14:paraId="1A086E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142104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registration process</w:t>
            </w:r>
          </w:p>
          <w:p w14:paraId="507EF7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Two-factor authentication</w:t>
            </w:r>
          </w:p>
          <w:p w14:paraId="31F32DE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263814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howingPlcHdr/>
              </w:sdtPr>
              <w:sdtContent>
                <w:r w:rsidR="00A565D3" w:rsidRPr="00A565D3">
                  <w:rPr>
                    <w:rStyle w:val="aff1"/>
                    <w:rFonts w:asciiTheme="minorHAnsi" w:hAnsiTheme="minorHAnsi" w:cstheme="minorHAnsi"/>
                    <w:i/>
                    <w:iCs/>
                  </w:rPr>
                  <w:t>Click or tap here to type your answer.</w:t>
                </w:r>
              </w:sdtContent>
            </w:sdt>
          </w:p>
        </w:tc>
      </w:tr>
      <w:tr w:rsidR="00A565D3" w:rsidRPr="00A565D3" w14:paraId="7F7E3FB2" w14:textId="77777777" w:rsidTr="003C4E0A">
        <w:trPr>
          <w:trHeight w:val="576"/>
        </w:trPr>
        <w:tc>
          <w:tcPr>
            <w:tcW w:w="9912" w:type="dxa"/>
            <w:shd w:val="clear" w:color="auto" w:fill="D9D9D9" w:themeFill="text2" w:themeFillShade="D9"/>
            <w:vAlign w:val="center"/>
          </w:tcPr>
          <w:p w14:paraId="0582A19A"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00A565D3" w:rsidRPr="00A565D3" w14:paraId="34230884" w14:textId="77777777" w:rsidTr="00A565D3">
        <w:trPr>
          <w:trHeight w:val="901"/>
        </w:trPr>
        <w:tc>
          <w:tcPr>
            <w:tcW w:w="9912" w:type="dxa"/>
            <w:vAlign w:val="center"/>
          </w:tcPr>
          <w:p w14:paraId="295E9D0E" w14:textId="77777777" w:rsidR="00A565D3" w:rsidRPr="00A565D3" w:rsidRDefault="00000000"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Regularly update metadata or documentation</w:t>
            </w:r>
          </w:p>
          <w:p w14:paraId="2DBBF2A3" w14:textId="0614C985" w:rsidR="00A565D3" w:rsidRPr="00A565D3" w:rsidRDefault="00000000" w:rsidP="00A565D3">
            <w:pPr>
              <w:jc w:val="left"/>
              <w:rPr>
                <w:rFonts w:asciiTheme="minorHAnsi" w:hAnsiTheme="minorHAnsi" w:cstheme="minorHAnsi"/>
              </w:rPr>
            </w:pPr>
            <w:sdt>
              <w:sdtPr>
                <w:rPr>
                  <w:rFonts w:asciiTheme="minorHAnsi" w:hAnsiTheme="minorHAnsi" w:cstheme="minorHAnsi"/>
                </w:rPr>
                <w:id w:val="-1577889252"/>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A565D3" w:rsidRPr="00A565D3">
              <w:rPr>
                <w:rFonts w:asciiTheme="minorHAnsi" w:hAnsiTheme="minorHAnsi" w:cstheme="minorHAnsi"/>
              </w:rPr>
              <w:t xml:space="preserve"> Use version control.</w:t>
            </w:r>
          </w:p>
          <w:p w14:paraId="1E5814C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9009567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howingPlcHdr/>
              </w:sdtPr>
              <w:sdtContent>
                <w:r w:rsidR="00A565D3" w:rsidRPr="00A565D3">
                  <w:rPr>
                    <w:rStyle w:val="aff1"/>
                    <w:rFonts w:asciiTheme="minorHAnsi" w:hAnsiTheme="minorHAnsi" w:cstheme="minorHAnsi"/>
                    <w:i/>
                    <w:iCs/>
                  </w:rPr>
                  <w:t>Click or tap here to type your answer.</w:t>
                </w:r>
              </w:sdtContent>
            </w:sdt>
          </w:p>
        </w:tc>
      </w:tr>
    </w:tbl>
    <w:p w14:paraId="2F644990" w14:textId="77777777" w:rsidR="00A565D3" w:rsidRPr="00A565D3" w:rsidRDefault="00A565D3" w:rsidP="00A565D3"/>
    <w:p w14:paraId="437EAF8E" w14:textId="7AF4AFAC" w:rsidR="001478FF" w:rsidRDefault="001478FF" w:rsidP="00A565D3">
      <w:pPr>
        <w:pStyle w:val="3"/>
      </w:pPr>
      <w:bookmarkStart w:id="9" w:name="_Toc155868993"/>
      <w:r w:rsidRPr="001478FF">
        <w:t>Metadata</w:t>
      </w:r>
      <w:bookmarkEnd w:id="9"/>
    </w:p>
    <w:tbl>
      <w:tblPr>
        <w:tblStyle w:val="Grigliatabella1"/>
        <w:tblW w:w="0" w:type="auto"/>
        <w:tblLook w:val="0480" w:firstRow="0" w:lastRow="0" w:firstColumn="1" w:lastColumn="0" w:noHBand="0" w:noVBand="1"/>
      </w:tblPr>
      <w:tblGrid>
        <w:gridCol w:w="9912"/>
      </w:tblGrid>
      <w:tr w:rsidR="00A565D3" w:rsidRPr="00A565D3" w14:paraId="74983711" w14:textId="77777777" w:rsidTr="003C4E0A">
        <w:trPr>
          <w:trHeight w:val="576"/>
        </w:trPr>
        <w:tc>
          <w:tcPr>
            <w:tcW w:w="9912" w:type="dxa"/>
            <w:shd w:val="clear" w:color="auto" w:fill="D9D9D9" w:themeFill="text2" w:themeFillShade="D9"/>
            <w:vAlign w:val="center"/>
          </w:tcPr>
          <w:p w14:paraId="359D74D7" w14:textId="77777777" w:rsidR="00A565D3" w:rsidRPr="0004517B" w:rsidRDefault="00A565D3" w:rsidP="00A565D3">
            <w:pPr>
              <w:pStyle w:val="a7"/>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00A565D3" w:rsidRPr="00A565D3" w14:paraId="73A9D9D7" w14:textId="77777777" w:rsidTr="00A565D3">
        <w:trPr>
          <w:trHeight w:val="1285"/>
        </w:trPr>
        <w:tc>
          <w:tcPr>
            <w:tcW w:w="9912" w:type="dxa"/>
            <w:vAlign w:val="center"/>
          </w:tcPr>
          <w:p w14:paraId="0E8574A6"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0752552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metadata will be openly available and licensed under a public domain dedication, such as CC0.</w:t>
            </w:r>
          </w:p>
          <w:p w14:paraId="30D8C651"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11012747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Metadata will be available, but not licensed under a public domain dedication such as CC0.</w:t>
            </w:r>
          </w:p>
          <w:p w14:paraId="073CEC3E" w14:textId="6388AC94"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68853024"/>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A565D3" w:rsidRPr="00A565D3">
              <w:rPr>
                <w:rFonts w:asciiTheme="minorHAnsi" w:hAnsiTheme="minorHAnsi" w:cstheme="minorHAnsi"/>
              </w:rPr>
              <w:t xml:space="preserve"> No, metadata will not be openly available.</w:t>
            </w:r>
          </w:p>
          <w:p w14:paraId="473FBFB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Content>
                <w:r w:rsidR="00A565D3" w:rsidRPr="00A565D3">
                  <w:rPr>
                    <w:rStyle w:val="aff1"/>
                    <w:rFonts w:asciiTheme="minorHAnsi" w:hAnsiTheme="minorHAnsi" w:cstheme="minorHAnsi"/>
                    <w:i/>
                    <w:iCs/>
                  </w:rPr>
                  <w:t>Click or tap here to type your answer.</w:t>
                </w:r>
              </w:sdtContent>
            </w:sdt>
          </w:p>
        </w:tc>
      </w:tr>
      <w:tr w:rsidR="00A565D3" w:rsidRPr="00A565D3" w14:paraId="4C63AD16" w14:textId="77777777" w:rsidTr="003C4E0A">
        <w:trPr>
          <w:trHeight w:val="576"/>
        </w:trPr>
        <w:tc>
          <w:tcPr>
            <w:tcW w:w="9912" w:type="dxa"/>
            <w:shd w:val="clear" w:color="auto" w:fill="D9D9D9" w:themeFill="text2" w:themeFillShade="D9"/>
            <w:vAlign w:val="center"/>
          </w:tcPr>
          <w:p w14:paraId="56170690"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metadata be structured in accordance with relevant disciplinary or general standards to facilitate discovery and interoperability?</w:t>
            </w:r>
          </w:p>
        </w:tc>
      </w:tr>
      <w:tr w:rsidR="00A565D3" w:rsidRPr="00A565D3" w14:paraId="498E6EBE" w14:textId="77777777" w:rsidTr="00A565D3">
        <w:trPr>
          <w:trHeight w:val="1396"/>
        </w:trPr>
        <w:tc>
          <w:tcPr>
            <w:tcW w:w="9912" w:type="dxa"/>
            <w:vAlign w:val="center"/>
          </w:tcPr>
          <w:p w14:paraId="26F3F89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disciplinary standards will be followed.</w:t>
            </w:r>
          </w:p>
          <w:p w14:paraId="78956DC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54559405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general standards will be followed.</w:t>
            </w:r>
          </w:p>
          <w:p w14:paraId="17A18E31" w14:textId="07D4840F" w:rsidR="00A565D3" w:rsidRPr="00A565D3" w:rsidRDefault="00000000" w:rsidP="00A565D3">
            <w:pPr>
              <w:jc w:val="left"/>
              <w:rPr>
                <w:rFonts w:asciiTheme="minorHAnsi" w:hAnsiTheme="minorHAnsi" w:cstheme="minorHAnsi"/>
              </w:rPr>
            </w:pPr>
            <w:sdt>
              <w:sdtPr>
                <w:rPr>
                  <w:rFonts w:asciiTheme="minorHAnsi" w:hAnsiTheme="minorHAnsi" w:cstheme="minorHAnsi"/>
                </w:rPr>
                <w:id w:val="-188986323"/>
                <w14:checkbox>
                  <w14:checked w14:val="0"/>
                  <w14:checkedState w14:val="2612" w14:font="MS Gothic"/>
                  <w14:uncheckedState w14:val="2610" w14:font="MS Gothic"/>
                </w14:checkbox>
              </w:sdtPr>
              <w:sdtContent>
                <w:r w:rsidR="00555421">
                  <w:rPr>
                    <w:rFonts w:ascii="MS Gothic" w:eastAsia="MS Gothic" w:hAnsi="MS Gothic" w:cstheme="minorHAnsi" w:hint="eastAsia"/>
                  </w:rPr>
                  <w:t>☐</w:t>
                </w:r>
              </w:sdtContent>
            </w:sdt>
            <w:r w:rsidR="00A565D3" w:rsidRPr="00A565D3">
              <w:rPr>
                <w:rFonts w:asciiTheme="minorHAnsi" w:hAnsiTheme="minorHAnsi" w:cstheme="minorHAnsi"/>
              </w:rPr>
              <w:t xml:space="preserve"> Both disciplinary and general standards will be followed.</w:t>
            </w:r>
          </w:p>
          <w:p w14:paraId="2BD89D1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41526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standards will not be followed.</w:t>
            </w:r>
          </w:p>
          <w:p w14:paraId="300EF9B5" w14:textId="352C828A" w:rsidR="00A565D3" w:rsidRPr="00A565D3" w:rsidRDefault="00000000" w:rsidP="00A565D3">
            <w:pPr>
              <w:jc w:val="left"/>
              <w:rPr>
                <w:rFonts w:asciiTheme="minorHAnsi" w:hAnsiTheme="minorHAnsi" w:cstheme="minorHAnsi"/>
              </w:rPr>
            </w:pPr>
            <w:sdt>
              <w:sdtPr>
                <w:rPr>
                  <w:rFonts w:asciiTheme="minorHAnsi" w:hAnsiTheme="minorHAnsi" w:cstheme="minorHAnsi"/>
                </w:rPr>
                <w:id w:val="-1201014472"/>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dtPr>
              <w:sdtContent>
                <w:r w:rsidR="00555421">
                  <w:rPr>
                    <w:rFonts w:asciiTheme="minorHAnsi" w:hAnsiTheme="minorHAnsi" w:cstheme="minorHAnsi"/>
                  </w:rPr>
                  <w:t>N/A</w:t>
                </w:r>
              </w:sdtContent>
            </w:sdt>
          </w:p>
        </w:tc>
      </w:tr>
      <w:tr w:rsidR="00A565D3" w:rsidRPr="00A565D3" w14:paraId="16446E00" w14:textId="77777777" w:rsidTr="003C4E0A">
        <w:trPr>
          <w:trHeight w:val="576"/>
        </w:trPr>
        <w:tc>
          <w:tcPr>
            <w:tcW w:w="9912" w:type="dxa"/>
            <w:shd w:val="clear" w:color="auto" w:fill="D9D9D9" w:themeFill="text2" w:themeFillShade="D9"/>
            <w:vAlign w:val="center"/>
          </w:tcPr>
          <w:p w14:paraId="783B4EA1"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metadata include sufficient information to enable users to access the data, such as links to the data or instructions for accessing it?</w:t>
            </w:r>
          </w:p>
        </w:tc>
      </w:tr>
      <w:tr w:rsidR="00A565D3" w:rsidRPr="00A565D3" w14:paraId="31E6A085" w14:textId="77777777" w:rsidTr="00A565D3">
        <w:trPr>
          <w:trHeight w:val="1539"/>
        </w:trPr>
        <w:tc>
          <w:tcPr>
            <w:tcW w:w="9912" w:type="dxa"/>
            <w:vAlign w:val="center"/>
          </w:tcPr>
          <w:p w14:paraId="5A3CC50C" w14:textId="77777777" w:rsidR="00A565D3" w:rsidRPr="00A565D3" w:rsidRDefault="00000000"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997027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links to the data will be provided.</w:t>
            </w:r>
          </w:p>
          <w:p w14:paraId="68604F6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instructions for accessing the data will be provided.</w:t>
            </w:r>
          </w:p>
          <w:p w14:paraId="51D2E76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0873340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both links and instructions will be provided.</w:t>
            </w:r>
          </w:p>
          <w:p w14:paraId="2305259A" w14:textId="511C18C8" w:rsidR="00A565D3" w:rsidRPr="00A565D3" w:rsidRDefault="00000000" w:rsidP="00A565D3">
            <w:pPr>
              <w:jc w:val="left"/>
              <w:rPr>
                <w:rFonts w:asciiTheme="minorHAnsi" w:hAnsiTheme="minorHAnsi" w:cstheme="minorHAnsi"/>
              </w:rPr>
            </w:pPr>
            <w:sdt>
              <w:sdtPr>
                <w:rPr>
                  <w:rFonts w:asciiTheme="minorHAnsi" w:hAnsiTheme="minorHAnsi" w:cstheme="minorHAnsi"/>
                </w:rPr>
                <w:id w:val="1416663429"/>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A565D3" w:rsidRPr="00A565D3">
              <w:rPr>
                <w:rFonts w:asciiTheme="minorHAnsi" w:hAnsiTheme="minorHAnsi" w:cstheme="minorHAnsi"/>
              </w:rPr>
              <w:t xml:space="preserve"> No, neither links nor instructions will be provided.</w:t>
            </w:r>
          </w:p>
          <w:p w14:paraId="1780591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Content>
                <w:r w:rsidR="00A565D3" w:rsidRPr="00A565D3">
                  <w:rPr>
                    <w:rStyle w:val="aff1"/>
                    <w:rFonts w:asciiTheme="minorHAnsi" w:hAnsiTheme="minorHAnsi" w:cstheme="minorHAnsi"/>
                    <w:i/>
                    <w:iCs/>
                  </w:rPr>
                  <w:t>Click or tap here to type your answer.</w:t>
                </w:r>
              </w:sdtContent>
            </w:sdt>
          </w:p>
        </w:tc>
      </w:tr>
      <w:tr w:rsidR="00A565D3" w:rsidRPr="00A565D3" w14:paraId="26BF4E1E" w14:textId="77777777" w:rsidTr="003C4E0A">
        <w:trPr>
          <w:trHeight w:val="576"/>
        </w:trPr>
        <w:tc>
          <w:tcPr>
            <w:tcW w:w="9912" w:type="dxa"/>
            <w:shd w:val="clear" w:color="auto" w:fill="D9D9D9" w:themeFill="text2" w:themeFillShade="D9"/>
            <w:vAlign w:val="center"/>
          </w:tcPr>
          <w:p w14:paraId="77A8EDFF"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00A565D3" w:rsidRPr="00A565D3" w14:paraId="5C117432" w14:textId="77777777" w:rsidTr="00A565D3">
        <w:trPr>
          <w:trHeight w:val="510"/>
        </w:trPr>
        <w:sdt>
          <w:sdtPr>
            <w:rPr>
              <w:rFonts w:asciiTheme="minorHAnsi" w:hAnsiTheme="minorHAnsi" w:cstheme="minorHAnsi"/>
              <w:color w:val="auto"/>
              <w:sz w:val="22"/>
              <w:szCs w:val="22"/>
            </w:rPr>
            <w:id w:val="1563745088"/>
            <w:placeholder>
              <w:docPart w:val="92468436FDC0443CA515A342F2898511"/>
            </w:placeholder>
            <w:showingPlcHdr/>
            <w:text w:multiLine="1"/>
          </w:sdtPr>
          <w:sdtContent>
            <w:tc>
              <w:tcPr>
                <w:tcW w:w="9912" w:type="dxa"/>
                <w:vAlign w:val="center"/>
              </w:tcPr>
              <w:p w14:paraId="14249FC1" w14:textId="77777777" w:rsidR="00A565D3" w:rsidRPr="00A565D3" w:rsidRDefault="00A565D3" w:rsidP="00A565D3">
                <w:pPr>
                  <w:pStyle w:val="a7"/>
                  <w:jc w:val="left"/>
                  <w:rPr>
                    <w:rFonts w:asciiTheme="minorHAnsi" w:hAnsiTheme="minorHAnsi" w:cstheme="minorHAnsi"/>
                    <w:b w:val="0"/>
                    <w:bCs w:val="0"/>
                    <w:color w:val="auto"/>
                    <w:sz w:val="22"/>
                    <w:szCs w:val="22"/>
                  </w:rPr>
                </w:pPr>
                <w:r w:rsidRPr="00A565D3">
                  <w:rPr>
                    <w:rStyle w:val="aff1"/>
                    <w:rFonts w:asciiTheme="minorHAnsi" w:hAnsiTheme="minorHAnsi" w:cstheme="minorHAnsi"/>
                    <w:i/>
                    <w:iCs/>
                    <w:sz w:val="22"/>
                    <w:szCs w:val="22"/>
                  </w:rPr>
                  <w:t>Click or tap here to type your answer.</w:t>
                </w:r>
              </w:p>
            </w:tc>
          </w:sdtContent>
        </w:sdt>
      </w:tr>
      <w:tr w:rsidR="00A565D3" w:rsidRPr="00A565D3" w14:paraId="3190A4BD" w14:textId="77777777" w:rsidTr="003C4E0A">
        <w:trPr>
          <w:trHeight w:val="432"/>
        </w:trPr>
        <w:tc>
          <w:tcPr>
            <w:tcW w:w="9912" w:type="dxa"/>
            <w:shd w:val="clear" w:color="auto" w:fill="D9D9D9" w:themeFill="text2" w:themeFillShade="D9"/>
            <w:vAlign w:val="center"/>
          </w:tcPr>
          <w:p w14:paraId="24A38E23" w14:textId="0350B4FB" w:rsidR="00A565D3" w:rsidRPr="0004517B" w:rsidRDefault="00A565D3" w:rsidP="00A565D3">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0004517B" w:rsidRP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00A565D3" w:rsidRPr="00A565D3" w14:paraId="6CEF1FE0" w14:textId="77777777" w:rsidTr="00A565D3">
        <w:trPr>
          <w:trHeight w:val="1387"/>
        </w:trPr>
        <w:tc>
          <w:tcPr>
            <w:tcW w:w="9912" w:type="dxa"/>
            <w:vAlign w:val="center"/>
          </w:tcPr>
          <w:p w14:paraId="150CC034" w14:textId="77777777" w:rsidR="00A565D3" w:rsidRPr="00A565D3" w:rsidRDefault="00000000"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Documentation to the software will be included.</w:t>
            </w:r>
          </w:p>
          <w:p w14:paraId="253640B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References to the software will be included.</w:t>
            </w:r>
          </w:p>
          <w:p w14:paraId="2D5C89D0" w14:textId="4708D1E4" w:rsidR="00A565D3" w:rsidRPr="00A565D3" w:rsidRDefault="00000000" w:rsidP="00A565D3">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Content>
                <w:r w:rsidR="00555421">
                  <w:rPr>
                    <w:rFonts w:ascii="MS Gothic" w:eastAsia="MS Gothic" w:hAnsi="MS Gothic" w:cstheme="minorHAnsi" w:hint="eastAsia"/>
                  </w:rPr>
                  <w:t>☐</w:t>
                </w:r>
              </w:sdtContent>
            </w:sdt>
            <w:r w:rsidR="00A565D3" w:rsidRPr="00A565D3">
              <w:rPr>
                <w:rFonts w:asciiTheme="minorHAnsi" w:hAnsiTheme="minorHAnsi" w:cstheme="minorHAnsi"/>
              </w:rPr>
              <w:t xml:space="preserve"> Both documentation and references to the software will be included.</w:t>
            </w:r>
          </w:p>
          <w:p w14:paraId="521FBD4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4517708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 software is not required to access or read the data.</w:t>
            </w:r>
          </w:p>
          <w:p w14:paraId="26AD99B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Content>
                <w:r w:rsidR="00A565D3" w:rsidRPr="00A565D3">
                  <w:rPr>
                    <w:rStyle w:val="aff1"/>
                    <w:rFonts w:asciiTheme="minorHAnsi" w:hAnsiTheme="minorHAnsi" w:cstheme="minorHAnsi"/>
                    <w:i/>
                    <w:iCs/>
                  </w:rPr>
                  <w:t>Click or tap here to type your answer.</w:t>
                </w:r>
              </w:sdtContent>
            </w:sdt>
          </w:p>
        </w:tc>
      </w:tr>
      <w:tr w:rsidR="00A565D3" w:rsidRPr="00A565D3" w14:paraId="1724C44B" w14:textId="77777777" w:rsidTr="003C4E0A">
        <w:trPr>
          <w:trHeight w:val="432"/>
        </w:trPr>
        <w:tc>
          <w:tcPr>
            <w:tcW w:w="9912" w:type="dxa"/>
            <w:shd w:val="clear" w:color="auto" w:fill="D9D9D9" w:themeFill="text2" w:themeFillShade="D9"/>
            <w:vAlign w:val="center"/>
          </w:tcPr>
          <w:p w14:paraId="2CA6D421"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00A565D3" w:rsidRPr="00A565D3" w14:paraId="1CC197D3" w14:textId="77777777" w:rsidTr="00A565D3">
        <w:trPr>
          <w:trHeight w:val="888"/>
        </w:trPr>
        <w:tc>
          <w:tcPr>
            <w:tcW w:w="9912" w:type="dxa"/>
            <w:vAlign w:val="center"/>
          </w:tcPr>
          <w:p w14:paraId="788B1D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the software will be made available as open-source code.</w:t>
            </w:r>
          </w:p>
          <w:p w14:paraId="0BFB8B2B" w14:textId="3035AD24" w:rsidR="00A565D3" w:rsidRPr="00A565D3" w:rsidRDefault="00000000" w:rsidP="00A565D3">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Content>
                <w:r w:rsidR="00555421">
                  <w:rPr>
                    <w:rFonts w:ascii="MS Gothic" w:eastAsia="MS Gothic" w:hAnsi="MS Gothic" w:cstheme="minorHAnsi" w:hint="eastAsia"/>
                  </w:rPr>
                  <w:t>☐</w:t>
                </w:r>
              </w:sdtContent>
            </w:sdt>
            <w:r w:rsidR="00A565D3" w:rsidRPr="00A565D3">
              <w:rPr>
                <w:rFonts w:asciiTheme="minorHAnsi" w:hAnsiTheme="minorHAnsi" w:cstheme="minorHAnsi"/>
              </w:rPr>
              <w:t xml:space="preserve"> No, the software will not be made available as open-source code.</w:t>
            </w:r>
          </w:p>
          <w:p w14:paraId="4C16AB97" w14:textId="3AED3641" w:rsidR="00A565D3" w:rsidRPr="00A565D3" w:rsidRDefault="00000000" w:rsidP="00A565D3">
            <w:pPr>
              <w:jc w:val="left"/>
              <w:rPr>
                <w:rFonts w:asciiTheme="minorHAnsi" w:hAnsiTheme="minorHAnsi" w:cstheme="minorHAnsi"/>
              </w:rPr>
            </w:pPr>
            <w:sdt>
              <w:sdtPr>
                <w:rPr>
                  <w:rFonts w:asciiTheme="minorHAnsi" w:hAnsiTheme="minorHAnsi" w:cstheme="minorHAnsi"/>
                </w:rPr>
                <w:id w:val="-605730171"/>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tc>
      </w:tr>
    </w:tbl>
    <w:p w14:paraId="36BB279E" w14:textId="77777777" w:rsidR="00A565D3" w:rsidRPr="00A565D3" w:rsidRDefault="00A565D3" w:rsidP="00A565D3"/>
    <w:p w14:paraId="6E516DF9" w14:textId="3D68EF12" w:rsidR="001478FF" w:rsidRDefault="001478FF" w:rsidP="00A565D3">
      <w:pPr>
        <w:pStyle w:val="3"/>
      </w:pPr>
      <w:bookmarkStart w:id="10" w:name="_Toc155868994"/>
      <w:r w:rsidRPr="001478FF">
        <w:t>Data Access Committee</w:t>
      </w:r>
      <w:bookmarkEnd w:id="10"/>
    </w:p>
    <w:tbl>
      <w:tblPr>
        <w:tblStyle w:val="Grigliatabella1"/>
        <w:tblW w:w="0" w:type="auto"/>
        <w:tblLook w:val="0480" w:firstRow="0" w:lastRow="0" w:firstColumn="1" w:lastColumn="0" w:noHBand="0" w:noVBand="1"/>
      </w:tblPr>
      <w:tblGrid>
        <w:gridCol w:w="9912"/>
      </w:tblGrid>
      <w:tr w:rsidR="00925C96" w:rsidRPr="00925C96" w14:paraId="33E20014" w14:textId="77777777" w:rsidTr="003C4E0A">
        <w:trPr>
          <w:trHeight w:val="576"/>
        </w:trPr>
        <w:tc>
          <w:tcPr>
            <w:tcW w:w="9912" w:type="dxa"/>
            <w:shd w:val="clear" w:color="auto" w:fill="D9D9D9" w:themeFill="text2" w:themeFillShade="D9"/>
            <w:vAlign w:val="center"/>
          </w:tcPr>
          <w:p w14:paraId="3B25CACD" w14:textId="77777777" w:rsidR="00925C96" w:rsidRPr="0004517B" w:rsidRDefault="00925C96" w:rsidP="00925C96">
            <w:pPr>
              <w:pStyle w:val="a7"/>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00925C96" w:rsidRPr="00925C96" w14:paraId="5C7B6085" w14:textId="77777777" w:rsidTr="00925C96">
        <w:trPr>
          <w:trHeight w:val="451"/>
        </w:trPr>
        <w:tc>
          <w:tcPr>
            <w:tcW w:w="9912" w:type="dxa"/>
            <w:vAlign w:val="center"/>
          </w:tcPr>
          <w:p w14:paraId="0029BE6F" w14:textId="300E3025"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1129473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503939235"/>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925C96" w:rsidRPr="00925C96">
              <w:rPr>
                <w:rFonts w:asciiTheme="minorHAnsi" w:hAnsiTheme="minorHAnsi" w:cstheme="minorHAnsi"/>
              </w:rPr>
              <w:t xml:space="preserve"> No</w:t>
            </w:r>
          </w:p>
        </w:tc>
      </w:tr>
      <w:tr w:rsidR="00925C96" w:rsidRPr="00925C96" w14:paraId="27BD1755" w14:textId="77777777" w:rsidTr="003C4E0A">
        <w:trPr>
          <w:trHeight w:val="576"/>
        </w:trPr>
        <w:tc>
          <w:tcPr>
            <w:tcW w:w="9912" w:type="dxa"/>
            <w:shd w:val="clear" w:color="auto" w:fill="D9D9D9" w:themeFill="text2" w:themeFillShade="D9"/>
            <w:vAlign w:val="center"/>
          </w:tcPr>
          <w:p w14:paraId="0432B101"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00925C96" w:rsidRPr="00925C96" w14:paraId="317E2751" w14:textId="77777777" w:rsidTr="00925C96">
        <w:trPr>
          <w:trHeight w:val="510"/>
        </w:trPr>
        <w:sdt>
          <w:sdtPr>
            <w:rPr>
              <w:rFonts w:asciiTheme="minorHAnsi" w:hAnsiTheme="minorHAnsi" w:cstheme="minorHAnsi"/>
            </w:rPr>
            <w:id w:val="1792938680"/>
            <w:placeholder>
              <w:docPart w:val="ECFE5852B1F8405BBB49112B3F9DF2FB"/>
            </w:placeholder>
            <w:showingPlcHdr/>
            <w:text w:multiLine="1"/>
          </w:sdtPr>
          <w:sdtContent>
            <w:tc>
              <w:tcPr>
                <w:tcW w:w="9912" w:type="dxa"/>
                <w:vAlign w:val="center"/>
              </w:tcPr>
              <w:p w14:paraId="1C34D28D" w14:textId="77777777" w:rsidR="00925C96" w:rsidRPr="00925C96" w:rsidRDefault="00925C96" w:rsidP="00925C96">
                <w:pPr>
                  <w:jc w:val="left"/>
                  <w:rPr>
                    <w:rFonts w:asciiTheme="minorHAnsi" w:hAnsiTheme="minorHAnsi" w:cstheme="minorHAnsi"/>
                  </w:rPr>
                </w:pPr>
                <w:r w:rsidRPr="00925C96">
                  <w:rPr>
                    <w:rStyle w:val="aff1"/>
                    <w:rFonts w:asciiTheme="minorHAnsi" w:hAnsiTheme="minorHAnsi" w:cstheme="minorHAnsi"/>
                    <w:i/>
                    <w:iCs/>
                  </w:rPr>
                  <w:t>Click or tap here to type your answer.</w:t>
                </w:r>
              </w:p>
            </w:tc>
          </w:sdtContent>
        </w:sdt>
      </w:tr>
      <w:tr w:rsidR="00925C96" w:rsidRPr="00925C96" w14:paraId="3EB35FD8" w14:textId="77777777" w:rsidTr="003C4E0A">
        <w:trPr>
          <w:trHeight w:val="576"/>
        </w:trPr>
        <w:tc>
          <w:tcPr>
            <w:tcW w:w="9912" w:type="dxa"/>
            <w:shd w:val="clear" w:color="auto" w:fill="D9D9D9" w:themeFill="text2" w:themeFillShade="D9"/>
            <w:vAlign w:val="center"/>
          </w:tcPr>
          <w:p w14:paraId="4FB71BD3"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00925C96" w:rsidRPr="00925C96" w14:paraId="7E1FA2FF" w14:textId="77777777" w:rsidTr="00925C96">
        <w:trPr>
          <w:trHeight w:val="1543"/>
        </w:trPr>
        <w:tc>
          <w:tcPr>
            <w:tcW w:w="9912" w:type="dxa"/>
            <w:vAlign w:val="center"/>
          </w:tcPr>
          <w:p w14:paraId="0270B46B" w14:textId="77777777" w:rsidR="00925C96" w:rsidRPr="00925C96" w:rsidRDefault="00000000"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User authentication process</w:t>
            </w:r>
          </w:p>
          <w:p w14:paraId="38C62345"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Data use agreement or license</w:t>
            </w:r>
          </w:p>
          <w:p w14:paraId="2443E2F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Conducting background checks on users requesting access</w:t>
            </w:r>
          </w:p>
          <w:p w14:paraId="5B66E07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Monitoring or auditing data use to ensure compliance with legal and ethical requirements.</w:t>
            </w:r>
          </w:p>
          <w:p w14:paraId="14BF158C"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0960799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There is no need for a Data Access Committee</w:t>
            </w:r>
          </w:p>
          <w:p w14:paraId="01AA5230"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Content>
                <w:r w:rsidR="00925C96" w:rsidRPr="00925C96">
                  <w:rPr>
                    <w:rStyle w:val="aff1"/>
                    <w:rFonts w:asciiTheme="minorHAnsi" w:hAnsiTheme="minorHAnsi" w:cstheme="minorHAnsi"/>
                    <w:i/>
                    <w:iCs/>
                  </w:rPr>
                  <w:t>Click or tap here to type your answer.</w:t>
                </w:r>
              </w:sdtContent>
            </w:sdt>
          </w:p>
        </w:tc>
      </w:tr>
    </w:tbl>
    <w:p w14:paraId="248B5880" w14:textId="77777777" w:rsidR="00925C96" w:rsidRPr="00925C96" w:rsidRDefault="00925C96" w:rsidP="00925C96"/>
    <w:p w14:paraId="02B83197" w14:textId="2507BB02" w:rsidR="001478FF" w:rsidRDefault="001478FF" w:rsidP="00A565D3">
      <w:pPr>
        <w:pStyle w:val="20"/>
      </w:pPr>
      <w:bookmarkStart w:id="11" w:name="_Toc155868995"/>
      <w:r w:rsidRPr="001478FF">
        <w:lastRenderedPageBreak/>
        <w:t>FAIR DATA - Making data interoperable.</w:t>
      </w:r>
      <w:bookmarkEnd w:id="11"/>
    </w:p>
    <w:tbl>
      <w:tblPr>
        <w:tblStyle w:val="Grigliatabella1"/>
        <w:tblW w:w="0" w:type="auto"/>
        <w:tblLook w:val="0480" w:firstRow="0" w:lastRow="0" w:firstColumn="1" w:lastColumn="0" w:noHBand="0" w:noVBand="1"/>
      </w:tblPr>
      <w:tblGrid>
        <w:gridCol w:w="9912"/>
      </w:tblGrid>
      <w:tr w:rsidR="00925C96" w:rsidRPr="00925C96" w14:paraId="6A0BF318" w14:textId="77777777" w:rsidTr="003C4E0A">
        <w:trPr>
          <w:trHeight w:val="576"/>
        </w:trPr>
        <w:tc>
          <w:tcPr>
            <w:tcW w:w="9912" w:type="dxa"/>
            <w:shd w:val="clear" w:color="auto" w:fill="D9D9D9" w:themeFill="text2" w:themeFillShade="D9"/>
            <w:vAlign w:val="center"/>
          </w:tcPr>
          <w:p w14:paraId="2CAC537F" w14:textId="77777777" w:rsidR="00925C96" w:rsidRPr="0004517B" w:rsidRDefault="00925C96" w:rsidP="00925C96">
            <w:pPr>
              <w:pStyle w:val="a7"/>
              <w:numPr>
                <w:ilvl w:val="0"/>
                <w:numId w:val="37"/>
              </w:numPr>
              <w:ind w:left="318"/>
              <w:jc w:val="left"/>
              <w:rPr>
                <w:rFonts w:asciiTheme="minorHAnsi" w:hAnsiTheme="minorHAnsi"/>
                <w:sz w:val="22"/>
                <w:szCs w:val="22"/>
              </w:rPr>
            </w:pPr>
            <w:bookmarkStart w:id="12" w:name="_Hlk131062162"/>
            <w:r w:rsidRPr="0004517B">
              <w:rPr>
                <w:rFonts w:asciiTheme="minorHAnsi" w:hAnsiTheme="minorHAnsi"/>
                <w:sz w:val="22"/>
                <w:szCs w:val="22"/>
              </w:rPr>
              <w:t>Have you identified relevant data and metadata standards and best practices for ensuring data interoperability within and across disciplines?</w:t>
            </w:r>
          </w:p>
        </w:tc>
      </w:tr>
      <w:tr w:rsidR="00925C96" w:rsidRPr="00925C96" w14:paraId="481D6317" w14:textId="77777777" w:rsidTr="00925C96">
        <w:trPr>
          <w:trHeight w:val="451"/>
        </w:trPr>
        <w:tc>
          <w:tcPr>
            <w:tcW w:w="9912" w:type="dxa"/>
            <w:vAlign w:val="center"/>
          </w:tcPr>
          <w:p w14:paraId="6779D641" w14:textId="2E27760C" w:rsidR="00925C96" w:rsidRPr="00925C96" w:rsidRDefault="00000000" w:rsidP="00925C96">
            <w:pPr>
              <w:ind w:left="318" w:hanging="318"/>
              <w:jc w:val="left"/>
            </w:pPr>
            <w:sdt>
              <w:sdtPr>
                <w:id w:val="-53888837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w:t>
            </w:r>
            <w:sdt>
              <w:sdtPr>
                <w:id w:val="-1736999415"/>
                <w14:checkbox>
                  <w14:checked w14:val="1"/>
                  <w14:checkedState w14:val="2612" w14:font="MS Gothic"/>
                  <w14:uncheckedState w14:val="2610" w14:font="MS Gothic"/>
                </w14:checkbox>
              </w:sdtPr>
              <w:sdtContent>
                <w:r w:rsidR="00555421">
                  <w:rPr>
                    <w:rFonts w:ascii="MS Gothic" w:eastAsia="MS Gothic" w:hAnsi="MS Gothic" w:hint="eastAsia"/>
                  </w:rPr>
                  <w:t>☒</w:t>
                </w:r>
              </w:sdtContent>
            </w:sdt>
            <w:r w:rsidR="00925C96" w:rsidRPr="00925C96">
              <w:t xml:space="preserve"> No</w:t>
            </w:r>
          </w:p>
        </w:tc>
      </w:tr>
      <w:tr w:rsidR="00925C96" w:rsidRPr="00925C96" w14:paraId="088E910E" w14:textId="77777777" w:rsidTr="003C4E0A">
        <w:trPr>
          <w:trHeight w:val="576"/>
        </w:trPr>
        <w:tc>
          <w:tcPr>
            <w:tcW w:w="9912" w:type="dxa"/>
            <w:shd w:val="clear" w:color="auto" w:fill="D9D9D9" w:themeFill="text2" w:themeFillShade="D9"/>
            <w:vAlign w:val="center"/>
          </w:tcPr>
          <w:p w14:paraId="2A6F3D47" w14:textId="77777777" w:rsidR="00925C96" w:rsidRPr="0004517B" w:rsidRDefault="00925C96" w:rsidP="00925C96">
            <w:pPr>
              <w:pStyle w:val="a7"/>
              <w:numPr>
                <w:ilvl w:val="0"/>
                <w:numId w:val="37"/>
              </w:numPr>
              <w:tabs>
                <w:tab w:val="left" w:pos="3396"/>
              </w:tabs>
              <w:ind w:left="318"/>
              <w:jc w:val="left"/>
              <w:rPr>
                <w:rFonts w:asciiTheme="minorHAnsi" w:hAnsiTheme="minorHAnsi" w:cs="Calibri"/>
                <w:sz w:val="22"/>
                <w:szCs w:val="22"/>
              </w:rPr>
            </w:pPr>
            <w:r w:rsidRPr="0004517B">
              <w:rPr>
                <w:rFonts w:asciiTheme="minorHAnsi" w:hAnsiTheme="minorHAnsi"/>
                <w:sz w:val="22"/>
                <w:szCs w:val="22"/>
              </w:rPr>
              <w:t>Will you follow community-endorsed best practices for data interoperability, such as the FAIR principles?</w:t>
            </w:r>
          </w:p>
        </w:tc>
      </w:tr>
      <w:tr w:rsidR="00925C96" w:rsidRPr="00925C96" w14:paraId="4C81DB8F" w14:textId="77777777" w:rsidTr="00925C96">
        <w:trPr>
          <w:trHeight w:val="510"/>
        </w:trPr>
        <w:tc>
          <w:tcPr>
            <w:tcW w:w="9912" w:type="dxa"/>
            <w:vAlign w:val="center"/>
          </w:tcPr>
          <w:p w14:paraId="605F8BC5" w14:textId="3C0D4D9F" w:rsidR="00925C96" w:rsidRPr="00925C96" w:rsidRDefault="00000000" w:rsidP="00925C96">
            <w:pPr>
              <w:jc w:val="left"/>
            </w:pPr>
            <w:sdt>
              <w:sdtPr>
                <w:id w:val="1796785788"/>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w:t>
            </w:r>
            <w:sdt>
              <w:sdtPr>
                <w:id w:val="-52324795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w:t>
            </w:r>
            <w:sdt>
              <w:sdtPr>
                <w:id w:val="402258554"/>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770689880"/>
                <w:placeholder>
                  <w:docPart w:val="694B49DCFC384A0EA7C1C525CC557BA3"/>
                </w:placeholder>
              </w:sdtPr>
              <w:sdtContent>
                <w:r w:rsidR="00555421">
                  <w:t>N/A on these data</w:t>
                </w:r>
              </w:sdtContent>
            </w:sdt>
          </w:p>
        </w:tc>
      </w:tr>
      <w:tr w:rsidR="00925C96" w:rsidRPr="00925C96" w14:paraId="62233CAF" w14:textId="77777777" w:rsidTr="003C4E0A">
        <w:trPr>
          <w:trHeight w:val="864"/>
        </w:trPr>
        <w:tc>
          <w:tcPr>
            <w:tcW w:w="9912" w:type="dxa"/>
            <w:shd w:val="clear" w:color="auto" w:fill="D9D9D9" w:themeFill="text2" w:themeFillShade="D9"/>
            <w:vAlign w:val="center"/>
          </w:tcPr>
          <w:p w14:paraId="2CD0D25E" w14:textId="77777777" w:rsidR="00925C96" w:rsidRPr="0004517B" w:rsidRDefault="00925C96" w:rsidP="00925C96">
            <w:pPr>
              <w:pStyle w:val="a7"/>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00925C96" w:rsidRPr="00925C96" w14:paraId="6F0997B7" w14:textId="77777777" w:rsidTr="00925C96">
        <w:trPr>
          <w:trHeight w:val="1405"/>
        </w:trPr>
        <w:tc>
          <w:tcPr>
            <w:tcW w:w="9912" w:type="dxa"/>
            <w:vAlign w:val="center"/>
          </w:tcPr>
          <w:p w14:paraId="7CDBEBEC" w14:textId="77777777" w:rsidR="00925C96" w:rsidRPr="00925C96" w:rsidRDefault="00000000" w:rsidP="00925C96">
            <w:pPr>
              <w:pStyle w:val="a7"/>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Dublin Core</w:t>
            </w:r>
          </w:p>
          <w:p w14:paraId="1BF6C196" w14:textId="77777777" w:rsidR="00925C96" w:rsidRPr="00925C96" w:rsidRDefault="00000000" w:rsidP="00925C96">
            <w:pPr>
              <w:jc w:val="left"/>
            </w:pPr>
            <w:sdt>
              <w:sdtPr>
                <w:id w:val="36965688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EML (Ecological Metadata Language)</w:t>
            </w:r>
          </w:p>
          <w:p w14:paraId="646D4CEA" w14:textId="77777777" w:rsidR="00925C96" w:rsidRPr="00925C96" w:rsidRDefault="00000000" w:rsidP="00925C96">
            <w:pPr>
              <w:jc w:val="left"/>
            </w:pPr>
            <w:sdt>
              <w:sdtPr>
                <w:id w:val="-78381181"/>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FGDC (Federal Geographic Data Committee) metadata standard</w:t>
            </w:r>
          </w:p>
          <w:p w14:paraId="502C9A67" w14:textId="77777777" w:rsidR="00925C96" w:rsidRPr="00925C96" w:rsidRDefault="00000000" w:rsidP="00925C96">
            <w:pPr>
              <w:jc w:val="left"/>
            </w:pPr>
            <w:sdt>
              <w:sdtPr>
                <w:id w:val="-95848572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ISO/TC 211 metadata standard</w:t>
            </w:r>
          </w:p>
          <w:p w14:paraId="5A2C42C0" w14:textId="77777777" w:rsidR="00925C96" w:rsidRPr="00925C96" w:rsidRDefault="00000000" w:rsidP="00925C96">
            <w:pPr>
              <w:jc w:val="left"/>
            </w:pPr>
            <w:sdt>
              <w:sdtPr>
                <w:id w:val="84962796"/>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454911137"/>
                <w:placeholder>
                  <w:docPart w:val="141B1B33D81145D7B9D7C2F5DF6CB3A5"/>
                </w:placeholder>
                <w:showingPlcHdr/>
              </w:sdtPr>
              <w:sdtContent>
                <w:r w:rsidR="00925C96" w:rsidRPr="00925C96">
                  <w:rPr>
                    <w:rStyle w:val="aff1"/>
                    <w:i/>
                    <w:iCs/>
                  </w:rPr>
                  <w:t>Click or tap here to type your answer.</w:t>
                </w:r>
              </w:sdtContent>
            </w:sdt>
          </w:p>
        </w:tc>
      </w:tr>
      <w:tr w:rsidR="00925C96" w:rsidRPr="00925C96" w14:paraId="608B483D" w14:textId="77777777" w:rsidTr="003C4E0A">
        <w:trPr>
          <w:trHeight w:val="576"/>
        </w:trPr>
        <w:tc>
          <w:tcPr>
            <w:tcW w:w="9912" w:type="dxa"/>
            <w:shd w:val="clear" w:color="auto" w:fill="D9D9D9" w:themeFill="text2" w:themeFillShade="D9"/>
            <w:vAlign w:val="center"/>
          </w:tcPr>
          <w:p w14:paraId="5E0E2AC2" w14:textId="77777777" w:rsidR="00925C96" w:rsidRPr="0004517B" w:rsidRDefault="00925C96" w:rsidP="00925C96">
            <w:pPr>
              <w:pStyle w:val="a7"/>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00925C96" w:rsidRPr="00925C96" w14:paraId="5A7DBF9F" w14:textId="77777777" w:rsidTr="00925C96">
        <w:trPr>
          <w:trHeight w:val="1170"/>
        </w:trPr>
        <w:tc>
          <w:tcPr>
            <w:tcW w:w="9912" w:type="dxa"/>
            <w:vAlign w:val="center"/>
          </w:tcPr>
          <w:p w14:paraId="5A5F3E59" w14:textId="77777777" w:rsidR="00925C96" w:rsidRPr="00925C96" w:rsidRDefault="00000000" w:rsidP="00925C96">
            <w:pPr>
              <w:pStyle w:val="a7"/>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Provide mappings to more commonly used ontologies.</w:t>
            </w:r>
          </w:p>
          <w:p w14:paraId="12E7D5A5" w14:textId="5252CBEE" w:rsidR="00925C96" w:rsidRPr="00925C96" w:rsidRDefault="00000000" w:rsidP="00925C96">
            <w:pPr>
              <w:jc w:val="left"/>
            </w:pPr>
            <w:sdt>
              <w:sdtPr>
                <w:id w:val="-2009206663"/>
                <w14:checkbox>
                  <w14:checked w14:val="1"/>
                  <w14:checkedState w14:val="2612" w14:font="MS Gothic"/>
                  <w14:uncheckedState w14:val="2610" w14:font="MS Gothic"/>
                </w14:checkbox>
              </w:sdtPr>
              <w:sdtContent>
                <w:r w:rsidR="00555421">
                  <w:rPr>
                    <w:rFonts w:ascii="MS Gothic" w:eastAsia="MS Gothic" w:hAnsi="MS Gothic" w:hint="eastAsia"/>
                  </w:rPr>
                  <w:t>☒</w:t>
                </w:r>
              </w:sdtContent>
            </w:sdt>
            <w:r w:rsidR="00925C96" w:rsidRPr="00925C96">
              <w:t xml:space="preserve"> Work with experts in the field to ensure compatibility.</w:t>
            </w:r>
          </w:p>
          <w:p w14:paraId="62FBD156" w14:textId="77777777" w:rsidR="00925C96" w:rsidRPr="00925C96" w:rsidRDefault="00000000" w:rsidP="00925C96">
            <w:pPr>
              <w:jc w:val="left"/>
            </w:pPr>
            <w:sdt>
              <w:sdtPr>
                <w:id w:val="614952471"/>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Not applicable</w:t>
            </w:r>
          </w:p>
          <w:p w14:paraId="719ACB7F" w14:textId="77777777" w:rsidR="00925C96" w:rsidRPr="00925C96" w:rsidRDefault="00000000" w:rsidP="00925C96">
            <w:pPr>
              <w:jc w:val="left"/>
            </w:pPr>
            <w:sdt>
              <w:sdtPr>
                <w:id w:val="-153202451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413906298"/>
                <w:placeholder>
                  <w:docPart w:val="DF0261B77AD847E199A8296A8086A96A"/>
                </w:placeholder>
                <w:showingPlcHdr/>
              </w:sdtPr>
              <w:sdtContent>
                <w:r w:rsidR="00925C96" w:rsidRPr="00925C96">
                  <w:rPr>
                    <w:rStyle w:val="aff1"/>
                    <w:i/>
                    <w:iCs/>
                  </w:rPr>
                  <w:t>Click or tap here to type your answer.</w:t>
                </w:r>
              </w:sdtContent>
            </w:sdt>
          </w:p>
        </w:tc>
      </w:tr>
      <w:tr w:rsidR="00925C96" w:rsidRPr="00925C96" w14:paraId="4D55B072" w14:textId="77777777" w:rsidTr="003C4E0A">
        <w:trPr>
          <w:trHeight w:val="576"/>
        </w:trPr>
        <w:tc>
          <w:tcPr>
            <w:tcW w:w="9912" w:type="dxa"/>
            <w:shd w:val="clear" w:color="auto" w:fill="D9D9D9" w:themeFill="text2" w:themeFillShade="D9"/>
            <w:vAlign w:val="center"/>
          </w:tcPr>
          <w:p w14:paraId="252D139A" w14:textId="77777777" w:rsidR="00925C96" w:rsidRPr="0004517B" w:rsidRDefault="00925C96" w:rsidP="00925C96">
            <w:pPr>
              <w:pStyle w:val="a7"/>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00925C96" w:rsidRPr="00925C96" w14:paraId="2FE166B8" w14:textId="77777777" w:rsidTr="00925C96">
        <w:trPr>
          <w:trHeight w:val="510"/>
        </w:trPr>
        <w:tc>
          <w:tcPr>
            <w:tcW w:w="9912" w:type="dxa"/>
            <w:vAlign w:val="center"/>
          </w:tcPr>
          <w:p w14:paraId="6B5ED369" w14:textId="083D272B" w:rsidR="00925C96" w:rsidRPr="00925C96" w:rsidRDefault="00000000" w:rsidP="00925C96">
            <w:pPr>
              <w:pStyle w:val="a7"/>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23136220"/>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1216701162"/>
                <w14:checkbox>
                  <w14:checked w14:val="1"/>
                  <w14:checkedState w14:val="2612" w14:font="MS Gothic"/>
                  <w14:uncheckedState w14:val="2610" w14:font="MS Gothic"/>
                </w14:checkbox>
              </w:sdtPr>
              <w:sdtContent>
                <w:r w:rsidR="00555421">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12EBDFD6" w14:textId="77777777" w:rsidTr="003C4E0A">
        <w:trPr>
          <w:trHeight w:val="576"/>
        </w:trPr>
        <w:tc>
          <w:tcPr>
            <w:tcW w:w="9912" w:type="dxa"/>
            <w:shd w:val="clear" w:color="auto" w:fill="D9D9D9" w:themeFill="text2" w:themeFillShade="D9"/>
            <w:vAlign w:val="center"/>
          </w:tcPr>
          <w:p w14:paraId="752E792E" w14:textId="77777777" w:rsidR="00925C96" w:rsidRPr="0004517B" w:rsidRDefault="00925C96" w:rsidP="00925C96">
            <w:pPr>
              <w:pStyle w:val="a7"/>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00925C96" w:rsidRPr="00925C96" w14:paraId="003AD4B5" w14:textId="77777777" w:rsidTr="00925C96">
        <w:trPr>
          <w:trHeight w:val="510"/>
        </w:trPr>
        <w:tc>
          <w:tcPr>
            <w:tcW w:w="9912" w:type="dxa"/>
            <w:vAlign w:val="center"/>
          </w:tcPr>
          <w:p w14:paraId="7DF6CD9C" w14:textId="683EE67C" w:rsidR="00925C96" w:rsidRPr="00925C96" w:rsidRDefault="00000000" w:rsidP="00925C96">
            <w:pPr>
              <w:pStyle w:val="a7"/>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58183858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985086757"/>
                <w14:checkbox>
                  <w14:checked w14:val="1"/>
                  <w14:checkedState w14:val="2612" w14:font="MS Gothic"/>
                  <w14:uncheckedState w14:val="2610" w14:font="MS Gothic"/>
                </w14:checkbox>
              </w:sdtPr>
              <w:sdtContent>
                <w:r w:rsidR="00555421">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2C0F330A" w14:textId="77777777" w:rsidTr="003C4E0A">
        <w:trPr>
          <w:trHeight w:val="576"/>
        </w:trPr>
        <w:tc>
          <w:tcPr>
            <w:tcW w:w="9912" w:type="dxa"/>
            <w:shd w:val="clear" w:color="auto" w:fill="D9D9D9" w:themeFill="text2" w:themeFillShade="D9"/>
            <w:vAlign w:val="center"/>
          </w:tcPr>
          <w:p w14:paraId="6BFEE11E" w14:textId="77777777" w:rsidR="00925C96" w:rsidRPr="0004517B" w:rsidRDefault="00925C96" w:rsidP="00925C96">
            <w:pPr>
              <w:pStyle w:val="a7"/>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00925C96" w:rsidRPr="00925C96" w14:paraId="11693136" w14:textId="77777777" w:rsidTr="00925C96">
        <w:trPr>
          <w:trHeight w:val="979"/>
        </w:trPr>
        <w:tc>
          <w:tcPr>
            <w:tcW w:w="9912" w:type="dxa"/>
            <w:vAlign w:val="center"/>
          </w:tcPr>
          <w:p w14:paraId="5E25C126" w14:textId="77777777" w:rsidR="00925C96" w:rsidRPr="00925C96" w:rsidRDefault="00000000" w:rsidP="00925C96">
            <w:pPr>
              <w:pStyle w:val="a7"/>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all relevant data will be referenced and properly cited.</w:t>
            </w:r>
          </w:p>
          <w:p w14:paraId="696FC9AF" w14:textId="4D59F492" w:rsidR="00925C96" w:rsidRPr="00925C96" w:rsidRDefault="00000000" w:rsidP="00925C96">
            <w:pPr>
              <w:jc w:val="left"/>
            </w:pPr>
            <w:sdt>
              <w:sdtPr>
                <w:id w:val="1206605870"/>
                <w14:checkbox>
                  <w14:checked w14:val="1"/>
                  <w14:checkedState w14:val="2612" w14:font="MS Gothic"/>
                  <w14:uncheckedState w14:val="2610" w14:font="MS Gothic"/>
                </w14:checkbox>
              </w:sdtPr>
              <w:sdtContent>
                <w:r w:rsidR="00555421">
                  <w:rPr>
                    <w:rFonts w:ascii="MS Gothic" w:eastAsia="MS Gothic" w:hAnsi="MS Gothic" w:hint="eastAsia"/>
                  </w:rPr>
                  <w:t>☒</w:t>
                </w:r>
              </w:sdtContent>
            </w:sdt>
            <w:r w:rsidR="00925C96" w:rsidRPr="00925C96">
              <w:t xml:space="preserve"> Yes, but only the most important or relevant data will be referenced.</w:t>
            </w:r>
          </w:p>
          <w:p w14:paraId="00993A96" w14:textId="7B92A7AB" w:rsidR="00925C96" w:rsidRPr="00925C96" w:rsidRDefault="00000000" w:rsidP="00925C96">
            <w:pPr>
              <w:jc w:val="left"/>
            </w:pPr>
            <w:sdt>
              <w:sdtPr>
                <w:id w:val="496316719"/>
                <w14:checkbox>
                  <w14:checked w14:val="0"/>
                  <w14:checkedState w14:val="2612" w14:font="MS Gothic"/>
                  <w14:uncheckedState w14:val="2610" w14:font="MS Gothic"/>
                </w14:checkbox>
              </w:sdtPr>
              <w:sdtContent>
                <w:r w:rsidR="00555421">
                  <w:rPr>
                    <w:rFonts w:ascii="MS Gothic" w:eastAsia="MS Gothic" w:hAnsi="MS Gothic" w:hint="eastAsia"/>
                  </w:rPr>
                  <w:t>☐</w:t>
                </w:r>
              </w:sdtContent>
            </w:sdt>
            <w:r w:rsidR="00925C96" w:rsidRPr="00925C96">
              <w:t xml:space="preserve"> No, the data will not include any references to other data</w:t>
            </w:r>
          </w:p>
        </w:tc>
      </w:tr>
      <w:tr w:rsidR="00925C96" w:rsidRPr="00925C96" w14:paraId="6B8A6DA2" w14:textId="77777777" w:rsidTr="003C4E0A">
        <w:trPr>
          <w:trHeight w:val="576"/>
        </w:trPr>
        <w:tc>
          <w:tcPr>
            <w:tcW w:w="9912" w:type="dxa"/>
            <w:shd w:val="clear" w:color="auto" w:fill="D9D9D9" w:themeFill="text2" w:themeFillShade="D9"/>
            <w:vAlign w:val="center"/>
          </w:tcPr>
          <w:p w14:paraId="0B91983F" w14:textId="77777777" w:rsidR="00925C96" w:rsidRPr="0004517B" w:rsidRDefault="00925C96" w:rsidP="00925C96">
            <w:pPr>
              <w:pStyle w:val="a7"/>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00925C96" w:rsidRPr="00925C96" w14:paraId="0BD2E3FD" w14:textId="77777777" w:rsidTr="00925C96">
        <w:trPr>
          <w:trHeight w:val="1542"/>
        </w:trPr>
        <w:tc>
          <w:tcPr>
            <w:tcW w:w="9912" w:type="dxa"/>
            <w:vAlign w:val="center"/>
          </w:tcPr>
          <w:p w14:paraId="389CBFA6" w14:textId="1837A224" w:rsidR="00925C96" w:rsidRPr="00925C96" w:rsidRDefault="00000000" w:rsidP="00925C96">
            <w:pPr>
              <w:pStyle w:val="a7"/>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1"/>
                  <w14:checkedState w14:val="2612" w14:font="MS Gothic"/>
                  <w14:uncheckedState w14:val="2610" w14:font="MS Gothic"/>
                </w14:checkbox>
              </w:sdtPr>
              <w:sdtContent>
                <w:r w:rsidR="00555421">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By using persistent identifiers such as DOIs or URNs</w:t>
            </w:r>
          </w:p>
          <w:p w14:paraId="707112CD" w14:textId="77777777" w:rsidR="00925C96" w:rsidRPr="00925C96" w:rsidRDefault="00000000" w:rsidP="00925C96">
            <w:pPr>
              <w:pStyle w:val="a7"/>
              <w:jc w:val="left"/>
              <w:rPr>
                <w:b w:val="0"/>
                <w:bCs w:val="0"/>
                <w:color w:val="auto"/>
                <w:sz w:val="22"/>
                <w:szCs w:val="22"/>
              </w:rPr>
            </w:pPr>
            <w:sdt>
              <w:sdtPr>
                <w:rPr>
                  <w:b w:val="0"/>
                  <w:bCs w:val="0"/>
                  <w:color w:val="auto"/>
                  <w:sz w:val="22"/>
                  <w:szCs w:val="22"/>
                </w:rPr>
                <w:id w:val="-207141422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following relevant standards and best practices for data citation</w:t>
            </w:r>
          </w:p>
          <w:p w14:paraId="3CEB37F6" w14:textId="77777777" w:rsidR="00925C96" w:rsidRPr="00925C96" w:rsidRDefault="00000000" w:rsidP="00925C96">
            <w:pPr>
              <w:pStyle w:val="a7"/>
              <w:jc w:val="left"/>
              <w:rPr>
                <w:b w:val="0"/>
                <w:bCs w:val="0"/>
                <w:color w:val="auto"/>
                <w:sz w:val="22"/>
                <w:szCs w:val="22"/>
              </w:rPr>
            </w:pPr>
            <w:sdt>
              <w:sdtPr>
                <w:rPr>
                  <w:b w:val="0"/>
                  <w:bCs w:val="0"/>
                  <w:color w:val="auto"/>
                  <w:sz w:val="22"/>
                  <w:szCs w:val="22"/>
                </w:rPr>
                <w:id w:val="-482849628"/>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providing detailed documentation on how to access the referenced data</w:t>
            </w:r>
          </w:p>
          <w:p w14:paraId="26CEAB04" w14:textId="77777777" w:rsidR="00925C96" w:rsidRPr="00925C96" w:rsidRDefault="00000000" w:rsidP="00925C96">
            <w:pPr>
              <w:pStyle w:val="a7"/>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ensuring the referenced data is deposited in trusted repositories with proper preservation and access policies </w:t>
            </w:r>
          </w:p>
          <w:p w14:paraId="61837957" w14:textId="77777777" w:rsidR="00925C96" w:rsidRPr="00925C96" w:rsidRDefault="00000000" w:rsidP="00925C96">
            <w:pPr>
              <w:jc w:val="left"/>
            </w:pPr>
            <w:sdt>
              <w:sdtPr>
                <w:id w:val="198427154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117342409"/>
                <w:placeholder>
                  <w:docPart w:val="5ED597D7693A4F7ABF3E1CA63D75AED2"/>
                </w:placeholder>
                <w:showingPlcHdr/>
              </w:sdtPr>
              <w:sdtContent>
                <w:r w:rsidR="00925C96" w:rsidRPr="00925C96">
                  <w:rPr>
                    <w:rStyle w:val="aff1"/>
                    <w:i/>
                    <w:iCs/>
                  </w:rPr>
                  <w:t>Click or tap here to type your answer.</w:t>
                </w:r>
              </w:sdtContent>
            </w:sdt>
          </w:p>
        </w:tc>
      </w:tr>
      <w:bookmarkEnd w:id="12"/>
    </w:tbl>
    <w:p w14:paraId="509CD790" w14:textId="77777777" w:rsidR="00925C96" w:rsidRPr="00925C96" w:rsidRDefault="00925C96" w:rsidP="00925C96"/>
    <w:p w14:paraId="2EED9604" w14:textId="10F757FD" w:rsidR="001478FF" w:rsidRDefault="001478FF" w:rsidP="00A565D3">
      <w:pPr>
        <w:pStyle w:val="20"/>
      </w:pPr>
      <w:bookmarkStart w:id="13" w:name="_Toc155868996"/>
      <w:r w:rsidRPr="001478FF">
        <w:lastRenderedPageBreak/>
        <w:t>FAIR DATA - Increase Data re-use</w:t>
      </w:r>
      <w:bookmarkEnd w:id="13"/>
    </w:p>
    <w:tbl>
      <w:tblPr>
        <w:tblStyle w:val="Grigliatabella1"/>
        <w:tblW w:w="0" w:type="auto"/>
        <w:tblLook w:val="0480" w:firstRow="0" w:lastRow="0" w:firstColumn="1" w:lastColumn="0" w:noHBand="0" w:noVBand="1"/>
      </w:tblPr>
      <w:tblGrid>
        <w:gridCol w:w="9912"/>
      </w:tblGrid>
      <w:tr w:rsidR="00925C96" w:rsidRPr="00925C96" w14:paraId="23FE94D7" w14:textId="77777777" w:rsidTr="003C4E0A">
        <w:trPr>
          <w:trHeight w:val="576"/>
        </w:trPr>
        <w:tc>
          <w:tcPr>
            <w:tcW w:w="9912" w:type="dxa"/>
            <w:shd w:val="clear" w:color="auto" w:fill="D9D9D9" w:themeFill="text2" w:themeFillShade="D9"/>
            <w:vAlign w:val="center"/>
          </w:tcPr>
          <w:p w14:paraId="59AEDA6E" w14:textId="77777777" w:rsidR="00925C96" w:rsidRPr="0004517B" w:rsidRDefault="00925C96" w:rsidP="00925C96">
            <w:pPr>
              <w:pStyle w:val="a7"/>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00925C96" w:rsidRPr="00925C96" w14:paraId="19D81D67" w14:textId="77777777" w:rsidTr="00925C96">
        <w:trPr>
          <w:trHeight w:val="1260"/>
        </w:trPr>
        <w:tc>
          <w:tcPr>
            <w:tcW w:w="9912" w:type="dxa"/>
            <w:vAlign w:val="center"/>
          </w:tcPr>
          <w:p w14:paraId="78A0BEA3"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58789649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readme files</w:t>
            </w:r>
          </w:p>
          <w:p w14:paraId="49BE7ECE"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codebooks</w:t>
            </w:r>
          </w:p>
          <w:p w14:paraId="2C138DF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data dictionaries</w:t>
            </w:r>
          </w:p>
          <w:p w14:paraId="0539EA24" w14:textId="1565004F"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233765580"/>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dtPr>
              <w:sdtContent>
                <w:r w:rsidR="00555421">
                  <w:rPr>
                    <w:rFonts w:asciiTheme="minorHAnsi" w:hAnsiTheme="minorHAnsi" w:cstheme="minorHAnsi"/>
                  </w:rPr>
                  <w:t>data analysis is validated through our own engine</w:t>
                </w:r>
              </w:sdtContent>
            </w:sdt>
          </w:p>
        </w:tc>
      </w:tr>
      <w:tr w:rsidR="00925C96" w:rsidRPr="00925C96" w14:paraId="2081F437" w14:textId="77777777" w:rsidTr="003C4E0A">
        <w:trPr>
          <w:trHeight w:val="576"/>
        </w:trPr>
        <w:tc>
          <w:tcPr>
            <w:tcW w:w="9912" w:type="dxa"/>
            <w:shd w:val="clear" w:color="auto" w:fill="D9D9D9" w:themeFill="text2" w:themeFillShade="D9"/>
            <w:vAlign w:val="center"/>
          </w:tcPr>
          <w:p w14:paraId="12ECC659"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00925C96" w:rsidRPr="00925C96" w14:paraId="111116A7" w14:textId="77777777" w:rsidTr="00925C96">
        <w:trPr>
          <w:trHeight w:val="510"/>
        </w:trPr>
        <w:tc>
          <w:tcPr>
            <w:tcW w:w="9912" w:type="dxa"/>
            <w:vAlign w:val="center"/>
          </w:tcPr>
          <w:p w14:paraId="34829814" w14:textId="789AE5EB" w:rsidR="00925C96" w:rsidRPr="00925C96" w:rsidRDefault="00000000" w:rsidP="00925C96">
            <w:pPr>
              <w:jc w:val="left"/>
              <w:rPr>
                <w:rFonts w:asciiTheme="minorHAnsi" w:hAnsiTheme="minorHAnsi" w:cstheme="minorHAnsi"/>
              </w:rPr>
            </w:pPr>
            <w:sdt>
              <w:sdtPr>
                <w:rPr>
                  <w:rFonts w:asciiTheme="minorHAnsi" w:hAnsiTheme="minorHAnsi" w:cstheme="minorHAnsi"/>
                </w:rPr>
                <w:id w:val="88036674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39103370"/>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925C96" w:rsidRPr="00925C96">
              <w:rPr>
                <w:rFonts w:asciiTheme="minorHAnsi" w:hAnsiTheme="minorHAnsi" w:cstheme="minorHAnsi"/>
              </w:rPr>
              <w:t xml:space="preserve"> No </w:t>
            </w:r>
          </w:p>
        </w:tc>
      </w:tr>
      <w:tr w:rsidR="00925C96" w:rsidRPr="00925C96" w14:paraId="005B85FD" w14:textId="77777777" w:rsidTr="003C4E0A">
        <w:trPr>
          <w:trHeight w:val="576"/>
        </w:trPr>
        <w:tc>
          <w:tcPr>
            <w:tcW w:w="9912" w:type="dxa"/>
            <w:shd w:val="clear" w:color="auto" w:fill="D9D9D9" w:themeFill="text2" w:themeFillShade="D9"/>
            <w:vAlign w:val="center"/>
          </w:tcPr>
          <w:p w14:paraId="579EC0E9"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00925C96" w:rsidRPr="00925C96" w14:paraId="4C7550F0" w14:textId="77777777" w:rsidTr="00925C96">
        <w:trPr>
          <w:trHeight w:val="510"/>
        </w:trPr>
        <w:tc>
          <w:tcPr>
            <w:tcW w:w="9912" w:type="dxa"/>
            <w:vAlign w:val="center"/>
          </w:tcPr>
          <w:p w14:paraId="522FD822" w14:textId="77777777" w:rsidR="00925C96" w:rsidRPr="00925C96" w:rsidRDefault="00000000"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hiring a technical writer</w:t>
            </w:r>
          </w:p>
          <w:p w14:paraId="1083640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conducting usability testing</w:t>
            </w:r>
          </w:p>
          <w:p w14:paraId="1BA2047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97729563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having non-experts review the documentation</w:t>
            </w:r>
          </w:p>
          <w:p w14:paraId="3192167C" w14:textId="1723FB00" w:rsidR="00925C96" w:rsidRPr="00925C96" w:rsidRDefault="00000000" w:rsidP="00925C96">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dtPr>
              <w:sdtContent>
                <w:r w:rsidR="00555421">
                  <w:rPr>
                    <w:rFonts w:asciiTheme="minorHAnsi" w:hAnsiTheme="minorHAnsi" w:cstheme="minorHAnsi"/>
                  </w:rPr>
                  <w:t>N/A data is already curated</w:t>
                </w:r>
              </w:sdtContent>
            </w:sdt>
          </w:p>
        </w:tc>
      </w:tr>
      <w:tr w:rsidR="00925C96" w:rsidRPr="00925C96" w14:paraId="0F2F58E4" w14:textId="77777777" w:rsidTr="003C4E0A">
        <w:trPr>
          <w:trHeight w:val="576"/>
        </w:trPr>
        <w:tc>
          <w:tcPr>
            <w:tcW w:w="9912" w:type="dxa"/>
            <w:shd w:val="clear" w:color="auto" w:fill="D9D9D9" w:themeFill="text2" w:themeFillShade="D9"/>
            <w:vAlign w:val="center"/>
          </w:tcPr>
          <w:p w14:paraId="4BAEE260"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00925C96" w:rsidRPr="00925C96" w14:paraId="4AD81494" w14:textId="77777777" w:rsidTr="00925C96">
        <w:trPr>
          <w:trHeight w:val="1568"/>
        </w:trPr>
        <w:tc>
          <w:tcPr>
            <w:tcW w:w="9912" w:type="dxa"/>
            <w:vAlign w:val="center"/>
          </w:tcPr>
          <w:p w14:paraId="2671D867" w14:textId="77777777" w:rsidR="00925C96" w:rsidRPr="00925C96" w:rsidRDefault="00000000" w:rsidP="00925C96">
            <w:pPr>
              <w:pStyle w:val="a7"/>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1074766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the data will be made freely available and licensed under Creative Commons or similar standard licenses.</w:t>
            </w:r>
          </w:p>
          <w:p w14:paraId="7887BC62"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8021454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the data will be made freely available, but no license will be used.</w:t>
            </w:r>
          </w:p>
          <w:p w14:paraId="0A52FB0F"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6504797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the data will not be made freely available.</w:t>
            </w:r>
          </w:p>
          <w:p w14:paraId="2C7620E1" w14:textId="16A714D8" w:rsidR="00925C96" w:rsidRPr="00925C96" w:rsidRDefault="00000000" w:rsidP="00925C96">
            <w:pPr>
              <w:jc w:val="left"/>
              <w:rPr>
                <w:rFonts w:asciiTheme="minorHAnsi" w:hAnsiTheme="minorHAnsi" w:cstheme="minorHAnsi"/>
              </w:rPr>
            </w:pPr>
            <w:sdt>
              <w:sdtPr>
                <w:rPr>
                  <w:rFonts w:asciiTheme="minorHAnsi" w:hAnsiTheme="minorHAnsi" w:cstheme="minorHAnsi"/>
                </w:rPr>
                <w:id w:val="-1201941858"/>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dtPr>
              <w:sdtContent>
                <w:r w:rsidR="00555421">
                  <w:rPr>
                    <w:rFonts w:asciiTheme="minorHAnsi" w:hAnsiTheme="minorHAnsi" w:cstheme="minorHAnsi"/>
                  </w:rPr>
                  <w:t>N/A</w:t>
                </w:r>
              </w:sdtContent>
            </w:sdt>
          </w:p>
        </w:tc>
      </w:tr>
      <w:tr w:rsidR="00925C96" w:rsidRPr="00925C96" w14:paraId="6327AA63" w14:textId="77777777" w:rsidTr="003C4E0A">
        <w:trPr>
          <w:trHeight w:val="576"/>
        </w:trPr>
        <w:tc>
          <w:tcPr>
            <w:tcW w:w="9912" w:type="dxa"/>
            <w:shd w:val="clear" w:color="auto" w:fill="D9D9D9" w:themeFill="text2" w:themeFillShade="D9"/>
            <w:vAlign w:val="center"/>
          </w:tcPr>
          <w:p w14:paraId="5E9A5E7C"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00925C96" w:rsidRPr="00925C96" w14:paraId="0E21C0BA" w14:textId="77777777" w:rsidTr="00925C96">
        <w:trPr>
          <w:trHeight w:val="510"/>
        </w:trPr>
        <w:tc>
          <w:tcPr>
            <w:tcW w:w="9912" w:type="dxa"/>
            <w:vAlign w:val="center"/>
          </w:tcPr>
          <w:p w14:paraId="03C09506" w14:textId="396DBD92" w:rsidR="00925C96" w:rsidRPr="00925C96" w:rsidRDefault="00000000"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08149921"/>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2747958"/>
                <w14:checkbox>
                  <w14:checked w14:val="1"/>
                  <w14:checkedState w14:val="2612" w14:font="MS Gothic"/>
                  <w14:uncheckedState w14:val="2610" w14:font="MS Gothic"/>
                </w14:checkbox>
              </w:sdtPr>
              <w:sdtContent>
                <w:r w:rsidR="00555421">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44BDA3ED" w14:textId="77777777" w:rsidTr="003C4E0A">
        <w:trPr>
          <w:trHeight w:val="576"/>
        </w:trPr>
        <w:tc>
          <w:tcPr>
            <w:tcW w:w="9912" w:type="dxa"/>
            <w:shd w:val="clear" w:color="auto" w:fill="D9D9D9" w:themeFill="text2" w:themeFillShade="D9"/>
            <w:vAlign w:val="center"/>
          </w:tcPr>
          <w:p w14:paraId="3FEB663A"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00925C96" w:rsidRPr="00925C96" w14:paraId="67440BF5" w14:textId="77777777" w:rsidTr="00925C96">
        <w:trPr>
          <w:trHeight w:val="1400"/>
        </w:trPr>
        <w:tc>
          <w:tcPr>
            <w:tcW w:w="9912" w:type="dxa"/>
            <w:vAlign w:val="center"/>
          </w:tcPr>
          <w:p w14:paraId="3A46814E" w14:textId="77777777" w:rsidR="00925C96" w:rsidRPr="00925C96" w:rsidRDefault="00000000"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6209356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depositing the data in a trusted repository</w:t>
            </w:r>
          </w:p>
          <w:p w14:paraId="3DDB6EBE"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4881687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permanent identifiers to the data</w:t>
            </w:r>
          </w:p>
          <w:p w14:paraId="26344DF6"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48344033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documenting the data and metadata according to standards</w:t>
            </w:r>
          </w:p>
          <w:p w14:paraId="3F9F8F2A" w14:textId="6115AF6F" w:rsidR="00925C96" w:rsidRPr="00925C96" w:rsidRDefault="00000000" w:rsidP="00925C96">
            <w:pPr>
              <w:jc w:val="left"/>
              <w:rPr>
                <w:rFonts w:asciiTheme="minorHAnsi" w:hAnsiTheme="minorHAnsi" w:cstheme="minorHAnsi"/>
              </w:rPr>
            </w:pPr>
            <w:sdt>
              <w:sdtPr>
                <w:rPr>
                  <w:rFonts w:asciiTheme="minorHAnsi" w:hAnsiTheme="minorHAnsi" w:cstheme="minorHAnsi"/>
                </w:rPr>
                <w:id w:val="-924177466"/>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dtPr>
              <w:sdtContent>
                <w:r w:rsidR="00555421">
                  <w:rPr>
                    <w:rFonts w:asciiTheme="minorHAnsi" w:hAnsiTheme="minorHAnsi" w:cstheme="minorHAnsi"/>
                  </w:rPr>
                  <w:t>Not Applicable</w:t>
                </w:r>
              </w:sdtContent>
            </w:sdt>
          </w:p>
        </w:tc>
      </w:tr>
      <w:tr w:rsidR="00925C96" w:rsidRPr="00925C96" w14:paraId="5F2DEB37" w14:textId="77777777" w:rsidTr="003C4E0A">
        <w:trPr>
          <w:trHeight w:val="576"/>
        </w:trPr>
        <w:tc>
          <w:tcPr>
            <w:tcW w:w="9912" w:type="dxa"/>
            <w:shd w:val="clear" w:color="auto" w:fill="D9D9D9" w:themeFill="text2" w:themeFillShade="D9"/>
            <w:vAlign w:val="center"/>
          </w:tcPr>
          <w:p w14:paraId="388B9DB5"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00925C96" w:rsidRPr="00925C96" w14:paraId="0A75C056" w14:textId="77777777" w:rsidTr="00925C96">
        <w:trPr>
          <w:trHeight w:val="510"/>
        </w:trPr>
        <w:tc>
          <w:tcPr>
            <w:tcW w:w="9912" w:type="dxa"/>
            <w:vAlign w:val="center"/>
          </w:tcPr>
          <w:p w14:paraId="7FA57B3D" w14:textId="26F3DBAF" w:rsidR="00925C96" w:rsidRPr="00925C96" w:rsidRDefault="00000000"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1"/>
                  <w14:checkedState w14:val="2612" w14:font="MS Gothic"/>
                  <w14:uncheckedState w14:val="2610" w14:font="MS Gothic"/>
                </w14:checkbox>
              </w:sdtPr>
              <w:sdtContent>
                <w:r w:rsidR="00555421">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22EBF98A" w14:textId="77777777" w:rsidTr="003C4E0A">
        <w:trPr>
          <w:trHeight w:val="576"/>
        </w:trPr>
        <w:tc>
          <w:tcPr>
            <w:tcW w:w="9912" w:type="dxa"/>
            <w:shd w:val="clear" w:color="auto" w:fill="D9D9D9" w:themeFill="text2" w:themeFillShade="D9"/>
            <w:vAlign w:val="center"/>
          </w:tcPr>
          <w:p w14:paraId="62604961" w14:textId="5512F186"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0004517B" w:rsidRP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00925C96" w:rsidRPr="00925C96" w14:paraId="0230D802" w14:textId="77777777" w:rsidTr="00925C96">
        <w:trPr>
          <w:trHeight w:val="960"/>
        </w:trPr>
        <w:tc>
          <w:tcPr>
            <w:tcW w:w="9912" w:type="dxa"/>
            <w:vAlign w:val="center"/>
          </w:tcPr>
          <w:p w14:paraId="51D0DACE" w14:textId="77777777" w:rsidR="00925C96" w:rsidRPr="00925C96" w:rsidRDefault="00000000"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using appropriate metadata standards and vocabularies</w:t>
            </w:r>
          </w:p>
          <w:p w14:paraId="5466E91A" w14:textId="45EAE957" w:rsidR="00925C96" w:rsidRPr="00925C96" w:rsidRDefault="00000000" w:rsidP="00925C96">
            <w:pPr>
              <w:jc w:val="left"/>
              <w:rPr>
                <w:rFonts w:asciiTheme="minorHAnsi" w:hAnsiTheme="minorHAnsi" w:cstheme="minorHAnsi"/>
              </w:rPr>
            </w:pPr>
            <w:sdt>
              <w:sdtPr>
                <w:rPr>
                  <w:rFonts w:asciiTheme="minorHAnsi" w:hAnsiTheme="minorHAnsi" w:cstheme="minorHAnsi"/>
                </w:rPr>
                <w:id w:val="978039115"/>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925C96" w:rsidRPr="00925C96">
              <w:rPr>
                <w:rFonts w:asciiTheme="minorHAnsi" w:hAnsiTheme="minorHAnsi" w:cstheme="minorHAnsi"/>
              </w:rPr>
              <w:t xml:space="preserve"> By providing detailed documentation and version control information</w:t>
            </w:r>
          </w:p>
          <w:p w14:paraId="0B09633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1806196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r w:rsidR="00925C96" w:rsidRPr="00925C96">
              <w:rPr>
                <w:rStyle w:val="aff1"/>
                <w:rFonts w:asciiTheme="minorHAnsi" w:hAnsiTheme="minorHAnsi" w:cstheme="minorHAnsi"/>
                <w:i/>
                <w:iCs/>
              </w:rPr>
              <w:t>Click or tap here to type your answer.</w:t>
            </w:r>
          </w:p>
        </w:tc>
      </w:tr>
      <w:tr w:rsidR="00925C96" w:rsidRPr="00925C96" w14:paraId="49B3D630" w14:textId="77777777" w:rsidTr="003C4E0A">
        <w:trPr>
          <w:trHeight w:val="576"/>
        </w:trPr>
        <w:tc>
          <w:tcPr>
            <w:tcW w:w="9912" w:type="dxa"/>
            <w:shd w:val="clear" w:color="auto" w:fill="D9D9D9" w:themeFill="text2" w:themeFillShade="D9"/>
            <w:vAlign w:val="center"/>
          </w:tcPr>
          <w:p w14:paraId="26DB64B9"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00925C96" w:rsidRPr="00925C96" w14:paraId="48BFB1F1" w14:textId="77777777" w:rsidTr="00925C96">
        <w:trPr>
          <w:trHeight w:val="1408"/>
        </w:trPr>
        <w:tc>
          <w:tcPr>
            <w:tcW w:w="9912" w:type="dxa"/>
            <w:vAlign w:val="center"/>
          </w:tcPr>
          <w:p w14:paraId="132CDD23" w14:textId="77777777" w:rsidR="00925C96" w:rsidRPr="00925C96" w:rsidRDefault="00000000"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Validation checks or error detection routines.</w:t>
            </w:r>
          </w:p>
          <w:p w14:paraId="3B2C3832" w14:textId="73126D16" w:rsidR="00925C96" w:rsidRPr="00925C96" w:rsidRDefault="00000000"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1"/>
                  <w14:checkedState w14:val="2612" w14:font="MS Gothic"/>
                  <w14:uncheckedState w14:val="2610" w14:font="MS Gothic"/>
                </w14:checkbox>
              </w:sdtPr>
              <w:sdtContent>
                <w:r w:rsidR="00555421">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Manual data review and verification</w:t>
            </w:r>
          </w:p>
          <w:p w14:paraId="2A749DA6" w14:textId="77777777" w:rsidR="00925C96" w:rsidRPr="00925C96" w:rsidRDefault="00000000"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915453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Peer review or quality control procedures</w:t>
            </w:r>
          </w:p>
          <w:p w14:paraId="56D0A7B8" w14:textId="77777777" w:rsidR="00925C96" w:rsidRPr="00925C96" w:rsidRDefault="00000000" w:rsidP="00925C96">
            <w:pPr>
              <w:pStyle w:val="a7"/>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Statistical methods or software tools for data analysis and validation</w:t>
            </w:r>
          </w:p>
          <w:p w14:paraId="1DBF2373"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7904854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howingPlcHdr/>
              </w:sdtPr>
              <w:sdtContent>
                <w:r w:rsidR="00925C96" w:rsidRPr="00925C96">
                  <w:rPr>
                    <w:rStyle w:val="aff1"/>
                    <w:rFonts w:asciiTheme="minorHAnsi" w:hAnsiTheme="minorHAnsi" w:cstheme="minorHAnsi"/>
                    <w:i/>
                    <w:iCs/>
                  </w:rPr>
                  <w:t>Click or tap here to type your answer.</w:t>
                </w:r>
              </w:sdtContent>
            </w:sdt>
          </w:p>
        </w:tc>
      </w:tr>
      <w:tr w:rsidR="00925C96" w:rsidRPr="00925C96" w14:paraId="747399D9" w14:textId="77777777" w:rsidTr="003C4E0A">
        <w:trPr>
          <w:trHeight w:val="576"/>
        </w:trPr>
        <w:tc>
          <w:tcPr>
            <w:tcW w:w="9912" w:type="dxa"/>
            <w:shd w:val="clear" w:color="auto" w:fill="D9D9D9" w:themeFill="text2" w:themeFillShade="D9"/>
            <w:vAlign w:val="center"/>
          </w:tcPr>
          <w:p w14:paraId="7D1A491B"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information on any limitations or assumptions associated with the data to help third parties interpret and use it appropriately?</w:t>
            </w:r>
          </w:p>
        </w:tc>
      </w:tr>
      <w:tr w:rsidR="00925C96" w:rsidRPr="00925C96" w14:paraId="2B554E46" w14:textId="77777777" w:rsidTr="00925C96">
        <w:trPr>
          <w:trHeight w:val="510"/>
        </w:trPr>
        <w:tc>
          <w:tcPr>
            <w:tcW w:w="9912" w:type="dxa"/>
            <w:vAlign w:val="center"/>
          </w:tcPr>
          <w:p w14:paraId="11E22294" w14:textId="21B446DD" w:rsidR="00925C96" w:rsidRPr="00925C96" w:rsidRDefault="00000000"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739440"/>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633514866"/>
                <w14:checkbox>
                  <w14:checked w14:val="1"/>
                  <w14:checkedState w14:val="2612" w14:font="MS Gothic"/>
                  <w14:uncheckedState w14:val="2610" w14:font="MS Gothic"/>
                </w14:checkbox>
              </w:sdtPr>
              <w:sdtContent>
                <w:r w:rsidR="00555421">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bl>
    <w:p w14:paraId="7F1087D5" w14:textId="77777777" w:rsidR="00925C96" w:rsidRDefault="00925C96" w:rsidP="00925C96"/>
    <w:p w14:paraId="2467D2B8" w14:textId="5B39B3F3" w:rsidR="00354C3C" w:rsidRDefault="00354C3C">
      <w:pPr>
        <w:jc w:val="left"/>
      </w:pPr>
      <w:r>
        <w:br w:type="page"/>
      </w:r>
    </w:p>
    <w:p w14:paraId="4FB94545" w14:textId="77777777" w:rsidR="00354C3C" w:rsidRPr="00925C96" w:rsidRDefault="00354C3C" w:rsidP="00925C96"/>
    <w:p w14:paraId="7937585B" w14:textId="77777777" w:rsidR="001478FF" w:rsidRDefault="001478FF" w:rsidP="00A565D3">
      <w:pPr>
        <w:pStyle w:val="1"/>
      </w:pPr>
      <w:bookmarkStart w:id="14" w:name="_Toc155868997"/>
      <w:r w:rsidRPr="001478FF">
        <w:t>Other research outputs</w:t>
      </w:r>
      <w:bookmarkEnd w:id="14"/>
    </w:p>
    <w:tbl>
      <w:tblPr>
        <w:tblStyle w:val="Grigliatabella1"/>
        <w:tblW w:w="0" w:type="auto"/>
        <w:tblLook w:val="0480" w:firstRow="0" w:lastRow="0" w:firstColumn="1" w:lastColumn="0" w:noHBand="0" w:noVBand="1"/>
      </w:tblPr>
      <w:tblGrid>
        <w:gridCol w:w="9912"/>
      </w:tblGrid>
      <w:tr w:rsidR="00925C96" w:rsidRPr="00925C96" w14:paraId="59782878" w14:textId="77777777" w:rsidTr="003C4E0A">
        <w:trPr>
          <w:trHeight w:val="576"/>
        </w:trPr>
        <w:tc>
          <w:tcPr>
            <w:tcW w:w="9912" w:type="dxa"/>
            <w:shd w:val="clear" w:color="auto" w:fill="D9D9D9" w:themeFill="text2" w:themeFillShade="D9"/>
            <w:vAlign w:val="center"/>
          </w:tcPr>
          <w:p w14:paraId="6FCAFDD1"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00925C96" w:rsidRPr="00925C96" w14:paraId="02450718" w14:textId="77777777" w:rsidTr="00925C96">
        <w:trPr>
          <w:trHeight w:val="1547"/>
        </w:trPr>
        <w:tc>
          <w:tcPr>
            <w:tcW w:w="9912" w:type="dxa"/>
            <w:vAlign w:val="center"/>
          </w:tcPr>
          <w:p w14:paraId="71B57302" w14:textId="10B1C625"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614787689"/>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925C96" w:rsidRPr="00925C96">
              <w:rPr>
                <w:rFonts w:asciiTheme="minorHAnsi" w:hAnsiTheme="minorHAnsi" w:cstheme="minorHAnsi"/>
              </w:rPr>
              <w:t xml:space="preserve"> Software</w:t>
            </w:r>
          </w:p>
          <w:p w14:paraId="590A17C0" w14:textId="3A00ADF8"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907649906"/>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925C96" w:rsidRPr="00925C96">
              <w:rPr>
                <w:rFonts w:asciiTheme="minorHAnsi" w:hAnsiTheme="minorHAnsi" w:cstheme="minorHAnsi"/>
              </w:rPr>
              <w:t xml:space="preserve"> Workflows</w:t>
            </w:r>
          </w:p>
          <w:p w14:paraId="733DFCAF"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Protocols</w:t>
            </w:r>
          </w:p>
          <w:p w14:paraId="2C13C0E8" w14:textId="029C1634"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85379304"/>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925C96" w:rsidRPr="00925C96">
              <w:rPr>
                <w:rFonts w:asciiTheme="minorHAnsi" w:hAnsiTheme="minorHAnsi" w:cstheme="minorHAnsi"/>
              </w:rPr>
              <w:t xml:space="preserve"> Models</w:t>
            </w:r>
          </w:p>
          <w:p w14:paraId="0CDC5D8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Physical materials</w:t>
            </w:r>
          </w:p>
          <w:p w14:paraId="7CFC9DF7"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205502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howingPlcHdr/>
              </w:sdtPr>
              <w:sdtContent>
                <w:r w:rsidR="00925C96" w:rsidRPr="00925C96">
                  <w:rPr>
                    <w:rStyle w:val="aff1"/>
                    <w:rFonts w:asciiTheme="minorHAnsi" w:hAnsiTheme="minorHAnsi" w:cstheme="minorHAnsi"/>
                    <w:i/>
                    <w:iCs/>
                  </w:rPr>
                  <w:t>Click or tap here to type your answer.</w:t>
                </w:r>
              </w:sdtContent>
            </w:sdt>
          </w:p>
        </w:tc>
      </w:tr>
      <w:tr w:rsidR="00925C96" w:rsidRPr="00925C96" w14:paraId="5077C3ED" w14:textId="77777777" w:rsidTr="003C4E0A">
        <w:trPr>
          <w:trHeight w:val="576"/>
        </w:trPr>
        <w:tc>
          <w:tcPr>
            <w:tcW w:w="9912" w:type="dxa"/>
            <w:shd w:val="clear" w:color="auto" w:fill="D9D9D9" w:themeFill="text2" w:themeFillShade="D9"/>
            <w:vAlign w:val="center"/>
          </w:tcPr>
          <w:p w14:paraId="2D2DC8A9"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00925C96" w:rsidRPr="00925C96" w14:paraId="26485472" w14:textId="77777777" w:rsidTr="00925C96">
        <w:trPr>
          <w:trHeight w:val="1098"/>
        </w:trPr>
        <w:tc>
          <w:tcPr>
            <w:tcW w:w="9912" w:type="dxa"/>
            <w:vAlign w:val="center"/>
          </w:tcPr>
          <w:p w14:paraId="1DA44559" w14:textId="2EDB1606" w:rsidR="00925C96" w:rsidRPr="00925C96" w:rsidRDefault="00000000" w:rsidP="00925C96">
            <w:pPr>
              <w:jc w:val="left"/>
              <w:rPr>
                <w:rFonts w:asciiTheme="minorHAnsi" w:hAnsiTheme="minorHAnsi" w:cstheme="minorHAnsi"/>
              </w:rPr>
            </w:pPr>
            <w:sdt>
              <w:sdtPr>
                <w:rPr>
                  <w:rFonts w:asciiTheme="minorHAnsi" w:hAnsiTheme="minorHAnsi" w:cstheme="minorHAnsi"/>
                </w:rPr>
                <w:id w:val="1093670901"/>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925C96" w:rsidRPr="00925C96">
              <w:rPr>
                <w:rFonts w:asciiTheme="minorHAnsi" w:hAnsiTheme="minorHAnsi" w:cstheme="minorHAnsi"/>
              </w:rPr>
              <w:t xml:space="preserve"> Store them in a trusted repository.</w:t>
            </w:r>
          </w:p>
          <w:p w14:paraId="4205308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65111266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metadata standards and documentation to describe and facilitate re-use.</w:t>
            </w:r>
          </w:p>
          <w:p w14:paraId="5C23E35D"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4274203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license to ensure that they can be freely reused and repurposed by others.</w:t>
            </w:r>
          </w:p>
          <w:p w14:paraId="67D660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Content>
                <w:r w:rsidR="00925C96" w:rsidRPr="00925C96">
                  <w:rPr>
                    <w:rStyle w:val="aff1"/>
                    <w:rFonts w:asciiTheme="minorHAnsi" w:hAnsiTheme="minorHAnsi" w:cstheme="minorHAnsi"/>
                    <w:i/>
                    <w:iCs/>
                  </w:rPr>
                  <w:t>Click or tap here to type your answer.</w:t>
                </w:r>
              </w:sdtContent>
            </w:sdt>
          </w:p>
        </w:tc>
      </w:tr>
      <w:tr w:rsidR="00925C96" w:rsidRPr="00925C96" w14:paraId="074F9583" w14:textId="77777777" w:rsidTr="003C4E0A">
        <w:trPr>
          <w:trHeight w:val="576"/>
        </w:trPr>
        <w:tc>
          <w:tcPr>
            <w:tcW w:w="9912" w:type="dxa"/>
            <w:shd w:val="clear" w:color="auto" w:fill="D9D9D9" w:themeFill="text2" w:themeFillShade="D9"/>
            <w:vAlign w:val="center"/>
          </w:tcPr>
          <w:p w14:paraId="3FDC73B4"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00925C96" w:rsidRPr="00925C96" w14:paraId="15437A65" w14:textId="77777777" w:rsidTr="00925C96">
        <w:trPr>
          <w:trHeight w:val="1166"/>
        </w:trPr>
        <w:tc>
          <w:tcPr>
            <w:tcW w:w="9912" w:type="dxa"/>
            <w:vAlign w:val="center"/>
          </w:tcPr>
          <w:p w14:paraId="13278342" w14:textId="77777777" w:rsidR="00925C96" w:rsidRPr="00925C96" w:rsidRDefault="00000000" w:rsidP="00925C96">
            <w:pPr>
              <w:pStyle w:val="a7"/>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 appropriate metadata standards and documentation to describe and facilitate re-use</w:t>
            </w:r>
          </w:p>
          <w:p w14:paraId="6DE32515"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1101527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Publish them using an appropriate license to ensure that they can be freely reused and repurposed by others.</w:t>
            </w:r>
          </w:p>
          <w:p w14:paraId="3E1299FB" w14:textId="69703E49" w:rsidR="00925C96" w:rsidRPr="00925C96" w:rsidRDefault="00000000" w:rsidP="00925C96">
            <w:pPr>
              <w:jc w:val="left"/>
              <w:rPr>
                <w:rFonts w:asciiTheme="minorHAnsi" w:hAnsiTheme="minorHAnsi" w:cstheme="minorHAnsi"/>
              </w:rPr>
            </w:pPr>
            <w:sdt>
              <w:sdtPr>
                <w:rPr>
                  <w:rFonts w:asciiTheme="minorHAnsi" w:hAnsiTheme="minorHAnsi" w:cstheme="minorHAnsi"/>
                </w:rPr>
                <w:id w:val="-261838636"/>
                <w14:checkbox>
                  <w14:checked w14:val="1"/>
                  <w14:checkedState w14:val="2612" w14:font="MS Gothic"/>
                  <w14:uncheckedState w14:val="2610" w14:font="MS Gothic"/>
                </w14:checkbox>
              </w:sdtPr>
              <w:sdtContent>
                <w:r w:rsidR="00555421">
                  <w:rPr>
                    <w:rFonts w:ascii="MS Gothic" w:eastAsia="MS Gothic" w:hAnsi="MS Gothic" w:cstheme="minorHAnsi" w:hint="eastAsia"/>
                  </w:rPr>
                  <w:t>☒</w:t>
                </w:r>
              </w:sdtContent>
            </w:sdt>
            <w:r w:rsidR="00925C96" w:rsidRPr="00925C96">
              <w:rPr>
                <w:rFonts w:asciiTheme="minorHAnsi" w:hAnsiTheme="minorHAnsi" w:cstheme="minorHAnsi"/>
              </w:rPr>
              <w:t xml:space="preserve"> Make them available through a trusted repository or other public platforms. </w:t>
            </w:r>
          </w:p>
          <w:p w14:paraId="6AA9F5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Content>
                <w:r w:rsidR="00925C96" w:rsidRPr="00925C96">
                  <w:rPr>
                    <w:rStyle w:val="aff1"/>
                    <w:rFonts w:asciiTheme="minorHAnsi" w:hAnsiTheme="minorHAnsi" w:cstheme="minorHAnsi"/>
                    <w:i/>
                    <w:iCs/>
                  </w:rPr>
                  <w:t>Click or tap here to type your answer.</w:t>
                </w:r>
              </w:sdtContent>
            </w:sdt>
          </w:p>
        </w:tc>
      </w:tr>
      <w:tr w:rsidR="00925C96" w:rsidRPr="00925C96" w14:paraId="1F00CB4C" w14:textId="77777777" w:rsidTr="003C4E0A">
        <w:trPr>
          <w:trHeight w:val="576"/>
        </w:trPr>
        <w:tc>
          <w:tcPr>
            <w:tcW w:w="9912" w:type="dxa"/>
            <w:shd w:val="clear" w:color="auto" w:fill="D9D9D9" w:themeFill="text2" w:themeFillShade="D9"/>
            <w:vAlign w:val="center"/>
          </w:tcPr>
          <w:p w14:paraId="58BB282A"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00925C96" w:rsidRPr="00925C96" w14:paraId="68A79C70" w14:textId="77777777" w:rsidTr="00925C96">
        <w:trPr>
          <w:trHeight w:val="510"/>
        </w:trPr>
        <w:sdt>
          <w:sdtPr>
            <w:rPr>
              <w:rStyle w:val="aff1"/>
              <w:rFonts w:asciiTheme="minorHAnsi" w:hAnsiTheme="minorHAnsi" w:cstheme="minorHAnsi"/>
              <w:b w:val="0"/>
              <w:bCs w:val="0"/>
              <w:i/>
              <w:iCs/>
              <w:sz w:val="22"/>
              <w:szCs w:val="22"/>
            </w:rPr>
            <w:id w:val="-1257130806"/>
            <w:placeholder>
              <w:docPart w:val="3F0C49F592B2412780F32AB8B8BB1915"/>
            </w:placeholder>
            <w:text w:multiLine="1"/>
          </w:sdtPr>
          <w:sdtContent>
            <w:tc>
              <w:tcPr>
                <w:tcW w:w="9912" w:type="dxa"/>
                <w:vAlign w:val="center"/>
              </w:tcPr>
              <w:p w14:paraId="7C83D5A2" w14:textId="75EF23B3" w:rsidR="00925C96" w:rsidRPr="00925C96" w:rsidRDefault="00555421" w:rsidP="00925C96">
                <w:pPr>
                  <w:pStyle w:val="a7"/>
                  <w:jc w:val="left"/>
                  <w:rPr>
                    <w:rStyle w:val="aff1"/>
                    <w:rFonts w:asciiTheme="minorHAnsi" w:hAnsiTheme="minorHAnsi" w:cstheme="minorHAnsi"/>
                    <w:b w:val="0"/>
                    <w:bCs w:val="0"/>
                    <w:i/>
                    <w:iCs/>
                    <w:sz w:val="22"/>
                    <w:szCs w:val="22"/>
                  </w:rPr>
                </w:pPr>
                <w:r>
                  <w:rPr>
                    <w:rStyle w:val="aff1"/>
                    <w:rFonts w:asciiTheme="minorHAnsi" w:hAnsiTheme="minorHAnsi" w:cstheme="minorHAnsi"/>
                    <w:b w:val="0"/>
                    <w:bCs w:val="0"/>
                    <w:i/>
                    <w:iCs/>
                    <w:sz w:val="22"/>
                    <w:szCs w:val="22"/>
                  </w:rPr>
                  <w:t>N</w:t>
                </w:r>
                <w:r>
                  <w:rPr>
                    <w:rStyle w:val="aff1"/>
                    <w:i/>
                    <w:iCs/>
                  </w:rPr>
                  <w:t>/A</w:t>
                </w:r>
              </w:p>
            </w:tc>
          </w:sdtContent>
        </w:sdt>
      </w:tr>
      <w:tr w:rsidR="00925C96" w:rsidRPr="00925C96" w14:paraId="0913E473" w14:textId="77777777" w:rsidTr="003C4E0A">
        <w:trPr>
          <w:trHeight w:val="1440"/>
        </w:trPr>
        <w:tc>
          <w:tcPr>
            <w:tcW w:w="9912" w:type="dxa"/>
            <w:shd w:val="clear" w:color="auto" w:fill="D9D9D9" w:themeFill="text2" w:themeFillShade="D9"/>
            <w:vAlign w:val="center"/>
          </w:tcPr>
          <w:p w14:paraId="012966CF"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14:paraId="2C59B8D1" w14:textId="77777777" w:rsidR="00925C96" w:rsidRPr="0004517B" w:rsidRDefault="00925C96" w:rsidP="00925C96">
            <w:pPr>
              <w:pStyle w:val="a7"/>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00925C96" w:rsidRPr="00925C96" w14:paraId="534F8B9D" w14:textId="77777777" w:rsidTr="00925C96">
        <w:trPr>
          <w:trHeight w:val="379"/>
        </w:trPr>
        <w:sdt>
          <w:sdtPr>
            <w:rPr>
              <w:rFonts w:asciiTheme="minorHAnsi" w:hAnsiTheme="minorHAnsi" w:cstheme="minorHAnsi"/>
            </w:rPr>
            <w:id w:val="-1029094902"/>
            <w:placeholder>
              <w:docPart w:val="2AFB9CE9256F455497D54C78C75A5E26"/>
            </w:placeholder>
            <w:text w:multiLine="1"/>
          </w:sdtPr>
          <w:sdtContent>
            <w:tc>
              <w:tcPr>
                <w:tcW w:w="9912" w:type="dxa"/>
                <w:vAlign w:val="center"/>
              </w:tcPr>
              <w:p w14:paraId="5B2FC96F" w14:textId="1542C042" w:rsidR="00925C96" w:rsidRPr="00925C96" w:rsidRDefault="00555421" w:rsidP="00925C96">
                <w:pPr>
                  <w:jc w:val="left"/>
                  <w:rPr>
                    <w:rFonts w:asciiTheme="minorHAnsi" w:hAnsiTheme="minorHAnsi" w:cstheme="minorHAnsi"/>
                  </w:rPr>
                </w:pPr>
                <w:r>
                  <w:rPr>
                    <w:rFonts w:asciiTheme="minorHAnsi" w:hAnsiTheme="minorHAnsi" w:cstheme="minorHAnsi"/>
                  </w:rPr>
                  <w:t>N/A</w:t>
                </w:r>
              </w:p>
            </w:tc>
          </w:sdtContent>
        </w:sdt>
      </w:tr>
    </w:tbl>
    <w:p w14:paraId="1C80E87A" w14:textId="77777777" w:rsidR="00925C96" w:rsidRDefault="00925C96" w:rsidP="00925C96"/>
    <w:p w14:paraId="5C4C2526" w14:textId="60B9A5F5" w:rsidR="00354C3C" w:rsidRDefault="00354C3C">
      <w:pPr>
        <w:jc w:val="left"/>
      </w:pPr>
      <w:r>
        <w:br w:type="page"/>
      </w:r>
    </w:p>
    <w:p w14:paraId="4D208776" w14:textId="77777777" w:rsidR="00354C3C" w:rsidRPr="00925C96" w:rsidRDefault="00354C3C" w:rsidP="00925C96"/>
    <w:p w14:paraId="4F5C600F" w14:textId="00AFF42F" w:rsidR="001478FF" w:rsidRDefault="001478FF" w:rsidP="00A565D3">
      <w:pPr>
        <w:pStyle w:val="1"/>
      </w:pPr>
      <w:bookmarkStart w:id="15" w:name="_Toc155868998"/>
      <w:r w:rsidRPr="001478FF">
        <w:t>Allocation of resources</w:t>
      </w:r>
      <w:bookmarkEnd w:id="15"/>
    </w:p>
    <w:tbl>
      <w:tblPr>
        <w:tblStyle w:val="Grigliatabella1"/>
        <w:tblW w:w="0" w:type="auto"/>
        <w:tblLook w:val="0480" w:firstRow="0" w:lastRow="0" w:firstColumn="1" w:lastColumn="0" w:noHBand="0" w:noVBand="1"/>
      </w:tblPr>
      <w:tblGrid>
        <w:gridCol w:w="9912"/>
      </w:tblGrid>
      <w:tr w:rsidR="0049091A" w:rsidRPr="0049091A" w14:paraId="6EC347F1" w14:textId="77777777" w:rsidTr="003C4E0A">
        <w:trPr>
          <w:trHeight w:val="576"/>
        </w:trPr>
        <w:tc>
          <w:tcPr>
            <w:tcW w:w="9912" w:type="dxa"/>
            <w:shd w:val="clear" w:color="auto" w:fill="D9D9D9" w:themeFill="text2" w:themeFillShade="D9"/>
            <w:vAlign w:val="center"/>
          </w:tcPr>
          <w:p w14:paraId="1D3754F7"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0049091A" w:rsidRPr="0049091A" w14:paraId="60217BE6" w14:textId="77777777" w:rsidTr="0049091A">
        <w:trPr>
          <w:trHeight w:val="671"/>
        </w:trPr>
        <w:sdt>
          <w:sdtPr>
            <w:rPr>
              <w:rFonts w:asciiTheme="minorHAnsi" w:hAnsiTheme="minorHAnsi" w:cstheme="minorHAnsi"/>
            </w:rPr>
            <w:id w:val="2141068947"/>
            <w:placeholder>
              <w:docPart w:val="8F072FF00D5E413A9F46D28E2E7C5816"/>
            </w:placeholder>
            <w:text w:multiLine="1"/>
          </w:sdtPr>
          <w:sdtContent>
            <w:tc>
              <w:tcPr>
                <w:tcW w:w="9912" w:type="dxa"/>
                <w:vAlign w:val="center"/>
              </w:tcPr>
              <w:p w14:paraId="54ABDBF0" w14:textId="2FF04648" w:rsidR="0049091A" w:rsidRPr="0049091A" w:rsidRDefault="00555421" w:rsidP="0049091A">
                <w:pPr>
                  <w:ind w:left="318" w:hanging="318"/>
                  <w:jc w:val="left"/>
                  <w:rPr>
                    <w:rFonts w:asciiTheme="minorHAnsi" w:hAnsiTheme="minorHAnsi" w:cstheme="minorHAnsi"/>
                  </w:rPr>
                </w:pPr>
                <w:r>
                  <w:rPr>
                    <w:rFonts w:asciiTheme="minorHAnsi" w:hAnsiTheme="minorHAnsi" w:cstheme="minorHAnsi"/>
                  </w:rPr>
                  <w:t>N/A the data is internally used by the tool and as a result they are exclusively stored on premise, or already stored in FAIR databases (NIST MITRE etc.)</w:t>
                </w:r>
              </w:p>
            </w:tc>
          </w:sdtContent>
        </w:sdt>
      </w:tr>
      <w:tr w:rsidR="0049091A" w:rsidRPr="0049091A" w14:paraId="7A78FCB2" w14:textId="77777777" w:rsidTr="003C4E0A">
        <w:trPr>
          <w:trHeight w:val="576"/>
        </w:trPr>
        <w:tc>
          <w:tcPr>
            <w:tcW w:w="9912" w:type="dxa"/>
            <w:shd w:val="clear" w:color="auto" w:fill="D9D9D9" w:themeFill="text2" w:themeFillShade="D9"/>
            <w:vAlign w:val="center"/>
          </w:tcPr>
          <w:p w14:paraId="7F9B0E1A"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0049091A" w:rsidRPr="0049091A" w14:paraId="4883A5F2" w14:textId="77777777" w:rsidTr="0049091A">
        <w:trPr>
          <w:trHeight w:val="1026"/>
        </w:trPr>
        <w:tc>
          <w:tcPr>
            <w:tcW w:w="9912" w:type="dxa"/>
            <w:vAlign w:val="center"/>
          </w:tcPr>
          <w:p w14:paraId="0E831F3F"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hiring dedicated data management personnel</w:t>
            </w:r>
          </w:p>
          <w:p w14:paraId="57525AA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42850756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allocating funds to purchase necessary hardware and software</w:t>
            </w:r>
          </w:p>
          <w:p w14:paraId="0D6B8272"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35989519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using cloud-based storage and curation services</w:t>
            </w:r>
          </w:p>
          <w:p w14:paraId="70780C7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06622457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aff1"/>
                <w:rFonts w:asciiTheme="minorHAnsi" w:hAnsiTheme="minorHAnsi" w:cstheme="minorHAnsi"/>
                <w:i/>
                <w:iCs/>
              </w:rPr>
              <w:t>Click or tap here to type your answer.</w:t>
            </w:r>
          </w:p>
        </w:tc>
      </w:tr>
      <w:tr w:rsidR="0049091A" w:rsidRPr="0049091A" w14:paraId="16F0EA01" w14:textId="77777777" w:rsidTr="003C4E0A">
        <w:trPr>
          <w:trHeight w:val="1440"/>
        </w:trPr>
        <w:tc>
          <w:tcPr>
            <w:tcW w:w="9912" w:type="dxa"/>
            <w:shd w:val="clear" w:color="auto" w:fill="D9D9D9" w:themeFill="text2" w:themeFillShade="D9"/>
            <w:vAlign w:val="center"/>
          </w:tcPr>
          <w:p w14:paraId="7D82180A"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14:paraId="02E143C1" w14:textId="77777777" w:rsidR="0049091A" w:rsidRPr="0004517B" w:rsidRDefault="0049091A" w:rsidP="0049091A">
            <w:pPr>
              <w:pStyle w:val="a7"/>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0049091A" w:rsidRPr="0049091A" w14:paraId="4E873DCE" w14:textId="77777777" w:rsidTr="0049091A">
        <w:trPr>
          <w:trHeight w:val="593"/>
        </w:trPr>
        <w:sdt>
          <w:sdtPr>
            <w:rPr>
              <w:rFonts w:asciiTheme="minorHAnsi" w:hAnsiTheme="minorHAnsi" w:cstheme="minorHAnsi"/>
            </w:rPr>
            <w:id w:val="-2096076289"/>
            <w:placeholder>
              <w:docPart w:val="020EC244976F43609FFDE399B7F2DDB0"/>
            </w:placeholder>
            <w:showingPlcHdr/>
            <w:text w:multiLine="1"/>
          </w:sdtPr>
          <w:sdtContent>
            <w:tc>
              <w:tcPr>
                <w:tcW w:w="9912" w:type="dxa"/>
                <w:vAlign w:val="center"/>
              </w:tcPr>
              <w:p w14:paraId="334DE642" w14:textId="77777777" w:rsidR="0049091A" w:rsidRPr="0049091A" w:rsidRDefault="0049091A" w:rsidP="0049091A">
                <w:pPr>
                  <w:jc w:val="left"/>
                  <w:rPr>
                    <w:rFonts w:asciiTheme="minorHAnsi" w:hAnsiTheme="minorHAnsi" w:cstheme="minorHAnsi"/>
                  </w:rPr>
                </w:pPr>
                <w:r w:rsidRPr="0049091A">
                  <w:rPr>
                    <w:rStyle w:val="aff1"/>
                    <w:rFonts w:asciiTheme="minorHAnsi" w:hAnsiTheme="minorHAnsi" w:cstheme="minorHAnsi"/>
                    <w:i/>
                    <w:iCs/>
                  </w:rPr>
                  <w:t>Click or tap here to type your answer.</w:t>
                </w:r>
              </w:p>
            </w:tc>
          </w:sdtContent>
        </w:sdt>
      </w:tr>
      <w:tr w:rsidR="0049091A" w:rsidRPr="0049091A" w14:paraId="729168C3" w14:textId="77777777" w:rsidTr="003C4E0A">
        <w:trPr>
          <w:trHeight w:val="1728"/>
        </w:trPr>
        <w:tc>
          <w:tcPr>
            <w:tcW w:w="9912" w:type="dxa"/>
            <w:shd w:val="clear" w:color="auto" w:fill="D9D9D9" w:themeFill="text2" w:themeFillShade="D9"/>
            <w:vAlign w:val="center"/>
          </w:tcPr>
          <w:p w14:paraId="355ADAC8"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14:paraId="7988076A" w14:textId="77777777" w:rsidR="0049091A" w:rsidRPr="0004517B" w:rsidRDefault="0049091A" w:rsidP="0049091A">
            <w:pPr>
              <w:pStyle w:val="a7"/>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0049091A" w:rsidRPr="0049091A" w14:paraId="22A8A1F0" w14:textId="77777777" w:rsidTr="0049091A">
        <w:trPr>
          <w:trHeight w:val="510"/>
        </w:trPr>
        <w:sdt>
          <w:sdtPr>
            <w:rPr>
              <w:rFonts w:asciiTheme="minorHAnsi" w:hAnsiTheme="minorHAnsi" w:cstheme="minorHAnsi"/>
            </w:rPr>
            <w:id w:val="-1050607026"/>
            <w:placeholder>
              <w:docPart w:val="4F944F6AF00A43099668022E3AD1DE61"/>
            </w:placeholder>
            <w:text w:multiLine="1"/>
          </w:sdtPr>
          <w:sdtContent>
            <w:tc>
              <w:tcPr>
                <w:tcW w:w="9912" w:type="dxa"/>
                <w:vAlign w:val="center"/>
              </w:tcPr>
              <w:p w14:paraId="4F6CF966" w14:textId="202B57B0" w:rsidR="0049091A" w:rsidRPr="0049091A" w:rsidRDefault="00555421" w:rsidP="0049091A">
                <w:pPr>
                  <w:jc w:val="left"/>
                  <w:rPr>
                    <w:rFonts w:asciiTheme="minorHAnsi" w:hAnsiTheme="minorHAnsi" w:cstheme="minorHAnsi"/>
                  </w:rPr>
                </w:pPr>
                <w:r>
                  <w:rPr>
                    <w:rFonts w:asciiTheme="minorHAnsi" w:hAnsiTheme="minorHAnsi" w:cstheme="minorHAnsi"/>
                  </w:rPr>
                  <w:t>The data used by the risk assessment engine is available in curated, public databases (MITRE, NIST etc.). Sensitive data related to the software assets that our module scans are already curated by their respective users, maintainers.</w:t>
                </w:r>
              </w:p>
            </w:tc>
          </w:sdtContent>
        </w:sdt>
      </w:tr>
      <w:tr w:rsidR="0049091A" w:rsidRPr="0049091A" w14:paraId="61D4163E" w14:textId="77777777" w:rsidTr="003C4E0A">
        <w:trPr>
          <w:trHeight w:val="2304"/>
        </w:trPr>
        <w:tc>
          <w:tcPr>
            <w:tcW w:w="9912" w:type="dxa"/>
            <w:shd w:val="clear" w:color="auto" w:fill="D9D9D9" w:themeFill="text2" w:themeFillShade="D9"/>
            <w:vAlign w:val="center"/>
          </w:tcPr>
          <w:p w14:paraId="3A592C89"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14:paraId="0A0E4E07" w14:textId="77777777" w:rsidR="0049091A" w:rsidRPr="0004517B" w:rsidRDefault="0049091A" w:rsidP="0049091A">
            <w:pPr>
              <w:pStyle w:val="a7"/>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0049091A" w:rsidRPr="0049091A" w14:paraId="0B29C57A" w14:textId="77777777" w:rsidTr="0049091A">
        <w:trPr>
          <w:trHeight w:val="683"/>
        </w:trPr>
        <w:sdt>
          <w:sdtPr>
            <w:rPr>
              <w:rFonts w:asciiTheme="minorHAnsi" w:hAnsiTheme="minorHAnsi" w:cstheme="minorHAnsi"/>
            </w:rPr>
            <w:id w:val="-1073344149"/>
            <w:placeholder>
              <w:docPart w:val="F43B03D588A04EF9BF199D31136D1D21"/>
            </w:placeholder>
            <w:showingPlcHdr/>
            <w:text w:multiLine="1"/>
          </w:sdtPr>
          <w:sdtContent>
            <w:tc>
              <w:tcPr>
                <w:tcW w:w="9912" w:type="dxa"/>
                <w:vAlign w:val="center"/>
              </w:tcPr>
              <w:p w14:paraId="20662F1A" w14:textId="77777777" w:rsidR="0049091A" w:rsidRPr="0049091A" w:rsidRDefault="0049091A" w:rsidP="0049091A">
                <w:pPr>
                  <w:jc w:val="left"/>
                  <w:rPr>
                    <w:rFonts w:asciiTheme="minorHAnsi" w:hAnsiTheme="minorHAnsi" w:cstheme="minorHAnsi"/>
                  </w:rPr>
                </w:pPr>
                <w:r w:rsidRPr="0049091A">
                  <w:rPr>
                    <w:rStyle w:val="aff1"/>
                    <w:rFonts w:asciiTheme="minorHAnsi" w:hAnsiTheme="minorHAnsi" w:cstheme="minorHAnsi"/>
                    <w:i/>
                    <w:iCs/>
                  </w:rPr>
                  <w:t>Click or tap here to type your answer.</w:t>
                </w:r>
              </w:p>
            </w:tc>
          </w:sdtContent>
        </w:sdt>
      </w:tr>
    </w:tbl>
    <w:p w14:paraId="39DEBB47" w14:textId="77777777" w:rsidR="0049091A" w:rsidRDefault="0049091A" w:rsidP="0049091A"/>
    <w:p w14:paraId="729463F4" w14:textId="33C2E2CD" w:rsidR="00354C3C" w:rsidRDefault="00354C3C">
      <w:pPr>
        <w:jc w:val="left"/>
      </w:pPr>
      <w:r>
        <w:br w:type="page"/>
      </w:r>
    </w:p>
    <w:p w14:paraId="5683A7E4" w14:textId="77777777" w:rsidR="00354C3C" w:rsidRPr="0049091A" w:rsidRDefault="00354C3C" w:rsidP="0049091A"/>
    <w:p w14:paraId="10A760DD" w14:textId="089AA634" w:rsidR="001478FF" w:rsidRDefault="001478FF" w:rsidP="00A565D3">
      <w:pPr>
        <w:pStyle w:val="1"/>
      </w:pPr>
      <w:bookmarkStart w:id="16" w:name="_Toc155868999"/>
      <w:r w:rsidRPr="001478FF">
        <w:t>Data Security</w:t>
      </w:r>
      <w:bookmarkEnd w:id="16"/>
    </w:p>
    <w:tbl>
      <w:tblPr>
        <w:tblStyle w:val="Grigliatabella1"/>
        <w:tblW w:w="0" w:type="auto"/>
        <w:tblLook w:val="0480" w:firstRow="0" w:lastRow="0" w:firstColumn="1" w:lastColumn="0" w:noHBand="0" w:noVBand="1"/>
      </w:tblPr>
      <w:tblGrid>
        <w:gridCol w:w="9912"/>
      </w:tblGrid>
      <w:tr w:rsidR="0049091A" w:rsidRPr="0049091A" w14:paraId="0E182C1E" w14:textId="77777777" w:rsidTr="003C4E0A">
        <w:trPr>
          <w:trHeight w:val="576"/>
        </w:trPr>
        <w:tc>
          <w:tcPr>
            <w:tcW w:w="9912" w:type="dxa"/>
            <w:shd w:val="clear" w:color="auto" w:fill="D9D9D9" w:themeFill="text2" w:themeFillShade="D9"/>
            <w:vAlign w:val="center"/>
          </w:tcPr>
          <w:p w14:paraId="1DACED4C"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0049091A" w:rsidRPr="0049091A" w14:paraId="1BDFD41B" w14:textId="77777777" w:rsidTr="0049091A">
        <w:trPr>
          <w:trHeight w:val="1132"/>
        </w:trPr>
        <w:tc>
          <w:tcPr>
            <w:tcW w:w="9912" w:type="dxa"/>
            <w:vAlign w:val="center"/>
          </w:tcPr>
          <w:p w14:paraId="5061348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03007460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data security have been identified, and a plan to mitigate these risks has been developed.</w:t>
            </w:r>
          </w:p>
          <w:p w14:paraId="3C289FF1" w14:textId="422DDA76"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32219820"/>
                <w14:checkbox>
                  <w14:checked w14:val="1"/>
                  <w14:checkedState w14:val="2612" w14:font="MS Gothic"/>
                  <w14:uncheckedState w14:val="2610" w14:font="MS Gothic"/>
                </w14:checkbox>
              </w:sdtPr>
              <w:sdtContent>
                <w:r w:rsidR="001606F7">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data security have not been identified yet.</w:t>
            </w:r>
          </w:p>
          <w:p w14:paraId="7D8CC148"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Content>
                <w:r w:rsidR="0049091A" w:rsidRPr="0049091A">
                  <w:rPr>
                    <w:rStyle w:val="aff1"/>
                    <w:rFonts w:asciiTheme="minorHAnsi" w:hAnsiTheme="minorHAnsi" w:cstheme="minorHAnsi"/>
                    <w:i/>
                    <w:iCs/>
                  </w:rPr>
                  <w:t>Click or tap here to type your answer.</w:t>
                </w:r>
              </w:sdtContent>
            </w:sdt>
          </w:p>
        </w:tc>
      </w:tr>
      <w:tr w:rsidR="0049091A" w:rsidRPr="0049091A" w14:paraId="3B6991F3" w14:textId="77777777" w:rsidTr="003C4E0A">
        <w:trPr>
          <w:trHeight w:val="432"/>
        </w:trPr>
        <w:tc>
          <w:tcPr>
            <w:tcW w:w="9912" w:type="dxa"/>
            <w:shd w:val="clear" w:color="auto" w:fill="D9D9D9" w:themeFill="text2" w:themeFillShade="D9"/>
            <w:vAlign w:val="center"/>
          </w:tcPr>
          <w:p w14:paraId="74D8C77A"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0049091A" w:rsidRPr="0049091A" w14:paraId="7A001BC9" w14:textId="77777777" w:rsidTr="0049091A">
        <w:trPr>
          <w:trHeight w:val="1937"/>
        </w:trPr>
        <w:tc>
          <w:tcPr>
            <w:tcW w:w="9912" w:type="dxa"/>
            <w:vAlign w:val="center"/>
          </w:tcPr>
          <w:p w14:paraId="5C10F03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6179886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Unauthorized access by hackers or cybercriminals</w:t>
            </w:r>
          </w:p>
          <w:p w14:paraId="10DC5F2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96554005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Accidental data loss or corruption</w:t>
            </w:r>
          </w:p>
          <w:p w14:paraId="713A0CB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9823996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Data breaches resulting from inadequate security measures.</w:t>
            </w:r>
          </w:p>
          <w:p w14:paraId="5B079EC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4227747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Insider threats, such as employees mishandling data or deliberately leaking it</w:t>
            </w:r>
          </w:p>
          <w:p w14:paraId="4E6221C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6371139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Natural disasters or other environmental risks</w:t>
            </w:r>
          </w:p>
          <w:p w14:paraId="25B612E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Cyber-attacks from foreign governments or state-sponsored actors</w:t>
            </w:r>
          </w:p>
          <w:p w14:paraId="54FFF252"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Content>
                <w:r w:rsidR="0049091A" w:rsidRPr="0049091A">
                  <w:rPr>
                    <w:rStyle w:val="aff1"/>
                    <w:rFonts w:asciiTheme="minorHAnsi" w:hAnsiTheme="minorHAnsi" w:cstheme="minorHAnsi"/>
                    <w:i/>
                    <w:iCs/>
                  </w:rPr>
                  <w:t>Click or tap here to type your answer.</w:t>
                </w:r>
              </w:sdtContent>
            </w:sdt>
          </w:p>
        </w:tc>
      </w:tr>
      <w:tr w:rsidR="0049091A" w:rsidRPr="0049091A" w14:paraId="640A4AB1" w14:textId="77777777" w:rsidTr="003C4E0A">
        <w:trPr>
          <w:trHeight w:val="432"/>
        </w:trPr>
        <w:tc>
          <w:tcPr>
            <w:tcW w:w="9912" w:type="dxa"/>
            <w:shd w:val="clear" w:color="auto" w:fill="D9D9D9" w:themeFill="text2" w:themeFillShade="D9"/>
            <w:vAlign w:val="center"/>
          </w:tcPr>
          <w:p w14:paraId="7136F2B7"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0049091A" w:rsidRPr="0049091A" w14:paraId="2F8380A4" w14:textId="77777777" w:rsidTr="0049091A">
        <w:trPr>
          <w:trHeight w:val="510"/>
        </w:trPr>
        <w:sdt>
          <w:sdtPr>
            <w:rPr>
              <w:rFonts w:asciiTheme="minorHAnsi" w:hAnsiTheme="minorHAnsi" w:cstheme="minorHAnsi"/>
            </w:rPr>
            <w:id w:val="1941488531"/>
            <w:placeholder>
              <w:docPart w:val="0913196E18414867A8EE7E73BEDBA738"/>
            </w:placeholder>
            <w:showingPlcHdr/>
            <w:text w:multiLine="1"/>
          </w:sdtPr>
          <w:sdtContent>
            <w:tc>
              <w:tcPr>
                <w:tcW w:w="9912" w:type="dxa"/>
                <w:vAlign w:val="center"/>
              </w:tcPr>
              <w:p w14:paraId="79E05E03" w14:textId="77777777" w:rsidR="0049091A" w:rsidRPr="0049091A" w:rsidRDefault="0049091A" w:rsidP="0049091A">
                <w:pPr>
                  <w:jc w:val="left"/>
                  <w:rPr>
                    <w:rFonts w:asciiTheme="minorHAnsi" w:hAnsiTheme="minorHAnsi" w:cstheme="minorHAnsi"/>
                  </w:rPr>
                </w:pPr>
                <w:r w:rsidRPr="0049091A">
                  <w:rPr>
                    <w:rStyle w:val="aff1"/>
                    <w:rFonts w:asciiTheme="minorHAnsi" w:hAnsiTheme="minorHAnsi" w:cstheme="minorHAnsi"/>
                    <w:i/>
                    <w:iCs/>
                  </w:rPr>
                  <w:t>Click or tap here to type your answer.</w:t>
                </w:r>
              </w:p>
            </w:tc>
          </w:sdtContent>
        </w:sdt>
      </w:tr>
      <w:tr w:rsidR="0049091A" w:rsidRPr="0049091A" w14:paraId="69D0F179" w14:textId="77777777" w:rsidTr="003C4E0A">
        <w:trPr>
          <w:trHeight w:val="576"/>
        </w:trPr>
        <w:tc>
          <w:tcPr>
            <w:tcW w:w="9912" w:type="dxa"/>
            <w:shd w:val="clear" w:color="auto" w:fill="D9D9D9" w:themeFill="text2" w:themeFillShade="D9"/>
            <w:vAlign w:val="center"/>
          </w:tcPr>
          <w:p w14:paraId="62EAEE9D"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0049091A" w:rsidRPr="0049091A" w14:paraId="363579EF" w14:textId="77777777" w:rsidTr="0049091A">
        <w:trPr>
          <w:trHeight w:val="541"/>
        </w:trPr>
        <w:tc>
          <w:tcPr>
            <w:tcW w:w="9912" w:type="dxa"/>
            <w:vAlign w:val="center"/>
          </w:tcPr>
          <w:p w14:paraId="0FCC9324"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32764283"/>
                <w:placeholder>
                  <w:docPart w:val="CC12DB1C41FB4E94ADF33E8FB8101F8F"/>
                </w:placeholder>
                <w:showingPlcHdr/>
              </w:sdtPr>
              <w:sdtContent>
                <w:r w:rsidR="0049091A" w:rsidRPr="0049091A">
                  <w:rPr>
                    <w:rStyle w:val="aff1"/>
                    <w:rFonts w:asciiTheme="minorHAnsi" w:hAnsiTheme="minorHAnsi" w:cstheme="minorHAnsi"/>
                    <w:i/>
                    <w:iCs/>
                  </w:rPr>
                  <w:t>Click or tap here to type your answer.</w:t>
                </w:r>
              </w:sdtContent>
            </w:sdt>
          </w:p>
        </w:tc>
      </w:tr>
      <w:tr w:rsidR="0049091A" w:rsidRPr="0049091A" w14:paraId="07528392" w14:textId="77777777" w:rsidTr="003C4E0A">
        <w:trPr>
          <w:trHeight w:val="432"/>
        </w:trPr>
        <w:tc>
          <w:tcPr>
            <w:tcW w:w="9912" w:type="dxa"/>
            <w:shd w:val="clear" w:color="auto" w:fill="D9D9D9" w:themeFill="text2" w:themeFillShade="D9"/>
            <w:vAlign w:val="center"/>
          </w:tcPr>
          <w:p w14:paraId="3C93A5F5"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id="17" w:name="_Hlk131587412"/>
      <w:tr w:rsidR="0049091A" w:rsidRPr="0049091A" w14:paraId="7FF47AF3" w14:textId="77777777" w:rsidTr="0049091A">
        <w:trPr>
          <w:trHeight w:val="510"/>
        </w:trPr>
        <w:tc>
          <w:tcPr>
            <w:tcW w:w="9912" w:type="dxa"/>
            <w:vAlign w:val="center"/>
          </w:tcPr>
          <w:p w14:paraId="038E2A2C" w14:textId="747856E1"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292941686"/>
                <w14:checkbox>
                  <w14:checked w14:val="1"/>
                  <w14:checkedState w14:val="2612" w14:font="MS Gothic"/>
                  <w14:uncheckedState w14:val="2610" w14:font="MS Gothic"/>
                </w14:checkbox>
              </w:sdtPr>
              <w:sdtContent>
                <w:r w:rsidR="001606F7">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5338534"/>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bookmarkEnd w:id="17"/>
      <w:tr w:rsidR="0049091A" w:rsidRPr="0049091A" w14:paraId="4C61919A" w14:textId="77777777" w:rsidTr="003C4E0A">
        <w:trPr>
          <w:trHeight w:val="576"/>
        </w:trPr>
        <w:tc>
          <w:tcPr>
            <w:tcW w:w="9912" w:type="dxa"/>
            <w:shd w:val="clear" w:color="auto" w:fill="D9D9D9" w:themeFill="text2" w:themeFillShade="D9"/>
            <w:vAlign w:val="center"/>
          </w:tcPr>
          <w:p w14:paraId="611DB97B"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0049091A" w:rsidRPr="0049091A" w14:paraId="4DED9CFC" w14:textId="77777777" w:rsidTr="0049091A">
        <w:trPr>
          <w:trHeight w:val="510"/>
        </w:trPr>
        <w:tc>
          <w:tcPr>
            <w:tcW w:w="9912" w:type="dxa"/>
            <w:vAlign w:val="center"/>
          </w:tcPr>
          <w:p w14:paraId="561BACB1"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083520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GDPR (General Data Protection Regulation)</w:t>
            </w:r>
          </w:p>
          <w:p w14:paraId="7EBCE3C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HIPAA (Health Insurance Portability and Accountability Act)</w:t>
            </w:r>
          </w:p>
          <w:p w14:paraId="2F7B558F"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FERPA (Family Educational Rights and Privacy Act)</w:t>
            </w:r>
          </w:p>
          <w:p w14:paraId="298E29F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5538764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387994294"/>
                <w:placeholder>
                  <w:docPart w:val="BC586B0672BA4C58939FD570D4C02F10"/>
                </w:placeholder>
                <w:showingPlcHdr/>
              </w:sdtPr>
              <w:sdtContent>
                <w:r w:rsidR="0049091A" w:rsidRPr="0049091A">
                  <w:rPr>
                    <w:rStyle w:val="aff1"/>
                    <w:rFonts w:asciiTheme="minorHAnsi" w:hAnsiTheme="minorHAnsi" w:cstheme="minorHAnsi"/>
                    <w:i/>
                    <w:iCs/>
                  </w:rPr>
                  <w:t>Click or tap here to type your answer.</w:t>
                </w:r>
              </w:sdtContent>
            </w:sdt>
          </w:p>
        </w:tc>
      </w:tr>
      <w:tr w:rsidR="0049091A" w:rsidRPr="0049091A" w14:paraId="0114DACB" w14:textId="77777777" w:rsidTr="003C4E0A">
        <w:trPr>
          <w:trHeight w:val="576"/>
        </w:trPr>
        <w:tc>
          <w:tcPr>
            <w:tcW w:w="9912" w:type="dxa"/>
            <w:shd w:val="clear" w:color="auto" w:fill="D9D9D9" w:themeFill="text2" w:themeFillShade="D9"/>
            <w:vAlign w:val="center"/>
          </w:tcPr>
          <w:p w14:paraId="2FAC53BA"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0049091A" w:rsidRPr="0049091A" w14:paraId="4C1F2661" w14:textId="77777777" w:rsidTr="0049091A">
        <w:trPr>
          <w:trHeight w:val="1051"/>
        </w:trPr>
        <w:tc>
          <w:tcPr>
            <w:tcW w:w="9912" w:type="dxa"/>
            <w:vAlign w:val="center"/>
          </w:tcPr>
          <w:p w14:paraId="181A5785"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Obtaining informed consent from participants</w:t>
            </w:r>
          </w:p>
          <w:p w14:paraId="459C3E84"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3347218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Anonymizing or de-identifying sensitive data.</w:t>
            </w:r>
          </w:p>
          <w:p w14:paraId="161731F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3512974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Implementing access controls to limit data access to authorized personnel only.</w:t>
            </w:r>
          </w:p>
          <w:p w14:paraId="12E3E6EF"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36166619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aff1"/>
                <w:rFonts w:asciiTheme="minorHAnsi" w:hAnsiTheme="minorHAnsi" w:cstheme="minorHAnsi"/>
                <w:i/>
                <w:iCs/>
              </w:rPr>
              <w:t>Click or tap here to type your answer.</w:t>
            </w:r>
          </w:p>
        </w:tc>
      </w:tr>
      <w:tr w:rsidR="0049091A" w:rsidRPr="0049091A" w14:paraId="24E69F08" w14:textId="77777777" w:rsidTr="003C4E0A">
        <w:trPr>
          <w:trHeight w:val="576"/>
        </w:trPr>
        <w:tc>
          <w:tcPr>
            <w:tcW w:w="9912" w:type="dxa"/>
            <w:shd w:val="clear" w:color="auto" w:fill="D9D9D9" w:themeFill="text2" w:themeFillShade="D9"/>
            <w:vAlign w:val="center"/>
          </w:tcPr>
          <w:p w14:paraId="621042FC"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0049091A" w:rsidRPr="0049091A" w14:paraId="3F0B7830" w14:textId="77777777" w:rsidTr="0049091A">
        <w:trPr>
          <w:trHeight w:val="1030"/>
        </w:trPr>
        <w:tc>
          <w:tcPr>
            <w:tcW w:w="9912" w:type="dxa"/>
            <w:vAlign w:val="center"/>
          </w:tcPr>
          <w:p w14:paraId="3E6FB572"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Including data security and privacy considerations in project planning and design</w:t>
            </w:r>
          </w:p>
          <w:p w14:paraId="5E90B173"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0515986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Providing regular reminders or training on data security and privacy to staff</w:t>
            </w:r>
          </w:p>
          <w:p w14:paraId="6FF47D37"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Periodically reviewing and updating data security and privacy measures</w:t>
            </w:r>
          </w:p>
          <w:p w14:paraId="11748B2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09504980"/>
                <w:placeholder>
                  <w:docPart w:val="AC7E0E9F7478481992DBE9CF0E1547A2"/>
                </w:placeholder>
                <w:showingPlcHdr/>
              </w:sdtPr>
              <w:sdtContent>
                <w:r w:rsidR="0049091A" w:rsidRPr="0049091A">
                  <w:rPr>
                    <w:rStyle w:val="aff1"/>
                    <w:rFonts w:asciiTheme="minorHAnsi" w:hAnsiTheme="minorHAnsi" w:cstheme="minorHAnsi"/>
                    <w:i/>
                    <w:iCs/>
                  </w:rPr>
                  <w:t>Click or tap here to type your answer.</w:t>
                </w:r>
              </w:sdtContent>
            </w:sdt>
          </w:p>
        </w:tc>
      </w:tr>
      <w:tr w:rsidR="0049091A" w:rsidRPr="0049091A" w14:paraId="6C977592" w14:textId="77777777" w:rsidTr="003C4E0A">
        <w:trPr>
          <w:trHeight w:val="432"/>
        </w:trPr>
        <w:tc>
          <w:tcPr>
            <w:tcW w:w="9912" w:type="dxa"/>
            <w:shd w:val="clear" w:color="auto" w:fill="D9D9D9" w:themeFill="text2" w:themeFillShade="D9"/>
            <w:vAlign w:val="center"/>
          </w:tcPr>
          <w:p w14:paraId="360EB08A"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Does your organization have appointed a Data Protection Officer</w:t>
            </w:r>
          </w:p>
        </w:tc>
      </w:tr>
      <w:tr w:rsidR="0049091A" w:rsidRPr="0049091A" w14:paraId="155457F6" w14:textId="77777777" w:rsidTr="0049091A">
        <w:trPr>
          <w:trHeight w:val="855"/>
        </w:trPr>
        <w:tc>
          <w:tcPr>
            <w:tcW w:w="9912" w:type="dxa"/>
            <w:vAlign w:val="center"/>
          </w:tcPr>
          <w:p w14:paraId="0986614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27779295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w:t>
            </w:r>
          </w:p>
          <w:p w14:paraId="034E5808" w14:textId="5BD48CBF"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513032858"/>
                <w14:checkbox>
                  <w14:checked w14:val="1"/>
                  <w14:checkedState w14:val="2612" w14:font="MS Gothic"/>
                  <w14:uncheckedState w14:val="2610" w14:font="MS Gothic"/>
                </w14:checkbox>
              </w:sdtPr>
              <w:sdtContent>
                <w:r w:rsidR="001606F7">
                  <w:rPr>
                    <w:rFonts w:ascii="MS Gothic" w:eastAsia="MS Gothic" w:hAnsi="MS Gothic" w:cstheme="minorHAnsi" w:hint="eastAsia"/>
                  </w:rPr>
                  <w:t>☒</w:t>
                </w:r>
              </w:sdtContent>
            </w:sdt>
            <w:r w:rsidR="0049091A" w:rsidRPr="0049091A">
              <w:rPr>
                <w:rFonts w:asciiTheme="minorHAnsi" w:hAnsiTheme="minorHAnsi" w:cstheme="minorHAnsi"/>
              </w:rPr>
              <w:t xml:space="preserve"> No</w:t>
            </w:r>
          </w:p>
          <w:p w14:paraId="6F93D4B7"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9AEF27AC527046398D581038BDB3457D"/>
                </w:placeholder>
                <w:showingPlcHdr/>
              </w:sdtPr>
              <w:sdtContent>
                <w:r w:rsidR="0049091A" w:rsidRPr="0049091A">
                  <w:rPr>
                    <w:rStyle w:val="aff1"/>
                    <w:rFonts w:asciiTheme="minorHAnsi" w:hAnsiTheme="minorHAnsi" w:cstheme="minorHAnsi"/>
                    <w:b w:val="0"/>
                    <w:bCs w:val="0"/>
                    <w:i/>
                    <w:iCs/>
                    <w:color w:val="auto"/>
                    <w:sz w:val="22"/>
                    <w:szCs w:val="22"/>
                  </w:rPr>
                  <w:t>Click or tap here to type your answer.</w:t>
                </w:r>
              </w:sdtContent>
            </w:sdt>
          </w:p>
        </w:tc>
      </w:tr>
      <w:tr w:rsidR="0049091A" w:rsidRPr="0049091A" w14:paraId="469131A7" w14:textId="77777777" w:rsidTr="003C4E0A">
        <w:trPr>
          <w:trHeight w:val="576"/>
        </w:trPr>
        <w:tc>
          <w:tcPr>
            <w:tcW w:w="9912" w:type="dxa"/>
            <w:shd w:val="clear" w:color="auto" w:fill="D9D9D9" w:themeFill="text2" w:themeFillShade="D9"/>
            <w:vAlign w:val="center"/>
          </w:tcPr>
          <w:p w14:paraId="5FBF3CED"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0049091A" w:rsidRPr="0049091A" w14:paraId="5ED0F38E" w14:textId="77777777" w:rsidTr="0049091A">
        <w:trPr>
          <w:trHeight w:val="1130"/>
        </w:trPr>
        <w:tc>
          <w:tcPr>
            <w:tcW w:w="9912" w:type="dxa"/>
            <w:vAlign w:val="center"/>
          </w:tcPr>
          <w:p w14:paraId="4B2AC08A"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implementing appropriate access controls and encryption</w:t>
            </w:r>
          </w:p>
          <w:p w14:paraId="4229450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conducting privacy impact assessments</w:t>
            </w:r>
          </w:p>
          <w:p w14:paraId="444AD22C"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91723642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complying with relevant ethical and legal requirements</w:t>
            </w:r>
          </w:p>
          <w:p w14:paraId="056DC2A5" w14:textId="38E2DE3F" w:rsidR="0049091A" w:rsidRPr="0049091A" w:rsidRDefault="00000000" w:rsidP="0049091A">
            <w:pPr>
              <w:jc w:val="left"/>
              <w:rPr>
                <w:rFonts w:asciiTheme="minorHAnsi" w:hAnsiTheme="minorHAnsi" w:cstheme="minorHAnsi"/>
              </w:rPr>
            </w:pPr>
            <w:sdt>
              <w:sdtPr>
                <w:rPr>
                  <w:rFonts w:asciiTheme="minorHAnsi" w:hAnsiTheme="minorHAnsi" w:cstheme="minorHAnsi"/>
                </w:rPr>
                <w:id w:val="-2044361490"/>
                <w14:checkbox>
                  <w14:checked w14:val="1"/>
                  <w14:checkedState w14:val="2612" w14:font="MS Gothic"/>
                  <w14:uncheckedState w14:val="2610" w14:font="MS Gothic"/>
                </w14:checkbox>
              </w:sdtPr>
              <w:sdtContent>
                <w:r w:rsidR="001606F7">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r w:rsidR="001606F7">
              <w:rPr>
                <w:rStyle w:val="aff1"/>
                <w:i/>
                <w:iCs/>
              </w:rPr>
              <w:t>N/A</w:t>
            </w:r>
          </w:p>
        </w:tc>
      </w:tr>
    </w:tbl>
    <w:p w14:paraId="16B20416" w14:textId="77777777" w:rsidR="0049091A" w:rsidRDefault="0049091A" w:rsidP="0049091A"/>
    <w:p w14:paraId="669BCF96" w14:textId="4A80EEB1" w:rsidR="00354C3C" w:rsidRDefault="00354C3C">
      <w:pPr>
        <w:jc w:val="left"/>
      </w:pPr>
      <w:r>
        <w:br w:type="page"/>
      </w:r>
    </w:p>
    <w:p w14:paraId="4F51DC95" w14:textId="77777777" w:rsidR="00354C3C" w:rsidRPr="0049091A" w:rsidRDefault="00354C3C" w:rsidP="0049091A"/>
    <w:p w14:paraId="130CF87E" w14:textId="73A5A561" w:rsidR="001478FF" w:rsidRDefault="001478FF" w:rsidP="00A565D3">
      <w:pPr>
        <w:pStyle w:val="1"/>
      </w:pPr>
      <w:bookmarkStart w:id="18" w:name="_Toc155869000"/>
      <w:r w:rsidRPr="001478FF">
        <w:t>Ethics</w:t>
      </w:r>
      <w:bookmarkEnd w:id="18"/>
    </w:p>
    <w:tbl>
      <w:tblPr>
        <w:tblStyle w:val="Grigliatabella1"/>
        <w:tblW w:w="0" w:type="auto"/>
        <w:tblLook w:val="0480" w:firstRow="0" w:lastRow="0" w:firstColumn="1" w:lastColumn="0" w:noHBand="0" w:noVBand="1"/>
      </w:tblPr>
      <w:tblGrid>
        <w:gridCol w:w="9912"/>
      </w:tblGrid>
      <w:tr w:rsidR="0049091A" w:rsidRPr="0049091A" w14:paraId="338077F2" w14:textId="77777777" w:rsidTr="003C4E0A">
        <w:trPr>
          <w:trHeight w:val="1008"/>
        </w:trPr>
        <w:tc>
          <w:tcPr>
            <w:tcW w:w="9912" w:type="dxa"/>
            <w:shd w:val="clear" w:color="auto" w:fill="D9D9D9" w:themeFill="text2" w:themeFillShade="D9"/>
            <w:vAlign w:val="center"/>
          </w:tcPr>
          <w:p w14:paraId="0501DCCE" w14:textId="77777777" w:rsidR="0049091A" w:rsidRPr="0004517B" w:rsidRDefault="0049091A" w:rsidP="0049091A">
            <w:pPr>
              <w:pStyle w:val="a7"/>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0049091A" w:rsidRPr="0049091A" w14:paraId="5347A0FB" w14:textId="77777777" w:rsidTr="0049091A">
        <w:trPr>
          <w:trHeight w:val="671"/>
        </w:trPr>
        <w:sdt>
          <w:sdtPr>
            <w:rPr>
              <w:sz w:val="18"/>
              <w:szCs w:val="18"/>
            </w:rPr>
            <w:id w:val="-2101862579"/>
            <w:placeholder>
              <w:docPart w:val="31B5A770C1324C1F8EAC4A9D49CB4C58"/>
            </w:placeholder>
            <w:text w:multiLine="1"/>
          </w:sdtPr>
          <w:sdtContent>
            <w:tc>
              <w:tcPr>
                <w:tcW w:w="9912" w:type="dxa"/>
                <w:vAlign w:val="center"/>
              </w:tcPr>
              <w:p w14:paraId="62863FBA" w14:textId="0C123A8C" w:rsidR="0049091A" w:rsidRPr="0049091A" w:rsidRDefault="001606F7" w:rsidP="0049091A">
                <w:pPr>
                  <w:ind w:left="318" w:hanging="318"/>
                  <w:jc w:val="left"/>
                </w:pPr>
                <w:r w:rsidRPr="001606F7">
                  <w:rPr>
                    <w:sz w:val="18"/>
                    <w:szCs w:val="18"/>
                  </w:rPr>
                  <w:t>No potential ethical or legal issues have been identified.</w:t>
                </w:r>
              </w:p>
            </w:tc>
          </w:sdtContent>
        </w:sdt>
      </w:tr>
    </w:tbl>
    <w:p w14:paraId="41FD6610" w14:textId="77777777" w:rsidR="0049091A" w:rsidRPr="0049091A" w:rsidRDefault="0049091A" w:rsidP="0049091A"/>
    <w:p w14:paraId="3BB065AE" w14:textId="5342D36D" w:rsidR="001478FF" w:rsidRDefault="001478FF" w:rsidP="00A565D3">
      <w:pPr>
        <w:pStyle w:val="1"/>
      </w:pPr>
      <w:bookmarkStart w:id="19" w:name="_Toc155869001"/>
      <w:r w:rsidRPr="001478FF">
        <w:t>Personal Data</w:t>
      </w:r>
      <w:bookmarkEnd w:id="19"/>
    </w:p>
    <w:tbl>
      <w:tblPr>
        <w:tblStyle w:val="Grigliatabella1"/>
        <w:tblW w:w="0" w:type="auto"/>
        <w:tblLook w:val="0480" w:firstRow="0" w:lastRow="0" w:firstColumn="1" w:lastColumn="0" w:noHBand="0" w:noVBand="1"/>
      </w:tblPr>
      <w:tblGrid>
        <w:gridCol w:w="9912"/>
      </w:tblGrid>
      <w:tr w:rsidR="0049091A" w:rsidRPr="0049091A" w14:paraId="745407C0" w14:textId="77777777" w:rsidTr="003C4E0A">
        <w:trPr>
          <w:trHeight w:val="432"/>
        </w:trPr>
        <w:tc>
          <w:tcPr>
            <w:tcW w:w="9912" w:type="dxa"/>
            <w:shd w:val="clear" w:color="auto" w:fill="D9D9D9" w:themeFill="text2" w:themeFillShade="D9"/>
            <w:vAlign w:val="center"/>
          </w:tcPr>
          <w:p w14:paraId="6E3B4F09" w14:textId="1787859A"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collect/process any personal data? (If not you can skip questions 96)</w:t>
            </w:r>
          </w:p>
        </w:tc>
      </w:tr>
      <w:tr w:rsidR="0049091A" w:rsidRPr="0049091A" w14:paraId="40FA9DD7" w14:textId="77777777" w:rsidTr="0049091A">
        <w:trPr>
          <w:trHeight w:val="613"/>
        </w:trPr>
        <w:tc>
          <w:tcPr>
            <w:tcW w:w="9912" w:type="dxa"/>
            <w:vAlign w:val="center"/>
          </w:tcPr>
          <w:p w14:paraId="56BA37C6" w14:textId="5C2D52C4" w:rsidR="0049091A" w:rsidRPr="0049091A" w:rsidRDefault="00000000" w:rsidP="0049091A">
            <w:pPr>
              <w:pStyle w:val="a7"/>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1"/>
                  <w14:checkedState w14:val="2612" w14:font="MS Gothic"/>
                  <w14:uncheckedState w14:val="2610" w14:font="MS Gothic"/>
                </w14:checkbox>
              </w:sdtPr>
              <w:sdtContent>
                <w:r w:rsidR="001606F7">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tr w:rsidR="0049091A" w:rsidRPr="0049091A" w14:paraId="5A489620" w14:textId="77777777" w:rsidTr="003C4E0A">
        <w:trPr>
          <w:trHeight w:val="432"/>
        </w:trPr>
        <w:tc>
          <w:tcPr>
            <w:tcW w:w="9912" w:type="dxa"/>
            <w:shd w:val="clear" w:color="auto" w:fill="D9D9D9" w:themeFill="text2" w:themeFillShade="D9"/>
            <w:vAlign w:val="center"/>
          </w:tcPr>
          <w:p w14:paraId="6986250F"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0049091A" w:rsidRPr="0049091A" w14:paraId="758D1DB2" w14:textId="77777777" w:rsidTr="0049091A">
        <w:trPr>
          <w:trHeight w:val="613"/>
        </w:trPr>
        <w:sdt>
          <w:sdtPr>
            <w:rPr>
              <w:rFonts w:asciiTheme="minorHAnsi" w:hAnsiTheme="minorHAnsi" w:cstheme="minorHAnsi"/>
              <w:b w:val="0"/>
              <w:bCs w:val="0"/>
              <w:sz w:val="22"/>
              <w:szCs w:val="22"/>
            </w:rPr>
            <w:id w:val="478269828"/>
            <w:placeholder>
              <w:docPart w:val="03FCB88509FE4C0B86360A3607F873AA"/>
            </w:placeholder>
            <w:showingPlcHdr/>
            <w:text w:multiLine="1"/>
          </w:sdtPr>
          <w:sdtContent>
            <w:tc>
              <w:tcPr>
                <w:tcW w:w="9912" w:type="dxa"/>
                <w:vAlign w:val="center"/>
              </w:tcPr>
              <w:p w14:paraId="2DB4361F" w14:textId="77777777" w:rsidR="0049091A" w:rsidRPr="0049091A" w:rsidRDefault="0049091A" w:rsidP="0049091A">
                <w:pPr>
                  <w:pStyle w:val="a7"/>
                  <w:tabs>
                    <w:tab w:val="left" w:pos="3396"/>
                  </w:tabs>
                  <w:jc w:val="left"/>
                  <w:rPr>
                    <w:rFonts w:asciiTheme="minorHAnsi" w:hAnsiTheme="minorHAnsi" w:cstheme="minorHAnsi"/>
                    <w:b w:val="0"/>
                    <w:bCs w:val="0"/>
                    <w:sz w:val="22"/>
                    <w:szCs w:val="22"/>
                  </w:rPr>
                </w:pPr>
                <w:r w:rsidRPr="0049091A">
                  <w:rPr>
                    <w:rStyle w:val="aff1"/>
                    <w:rFonts w:asciiTheme="minorHAnsi" w:hAnsiTheme="minorHAnsi" w:cstheme="minorHAnsi"/>
                    <w:b w:val="0"/>
                    <w:bCs w:val="0"/>
                    <w:i/>
                    <w:iCs/>
                    <w:sz w:val="22"/>
                    <w:szCs w:val="22"/>
                  </w:rPr>
                  <w:t>Click or tap here to type your answer.</w:t>
                </w:r>
              </w:p>
            </w:tc>
          </w:sdtContent>
        </w:sdt>
      </w:tr>
      <w:tr w:rsidR="0049091A" w:rsidRPr="0049091A" w14:paraId="7AB5E78F" w14:textId="77777777" w:rsidTr="003C4E0A">
        <w:trPr>
          <w:trHeight w:val="432"/>
        </w:trPr>
        <w:tc>
          <w:tcPr>
            <w:tcW w:w="9912" w:type="dxa"/>
            <w:shd w:val="clear" w:color="auto" w:fill="D9D9D9" w:themeFill="text2" w:themeFillShade="D9"/>
            <w:vAlign w:val="center"/>
          </w:tcPr>
          <w:p w14:paraId="41B93F15"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0049091A" w:rsidRPr="0049091A" w14:paraId="111215D0" w14:textId="77777777" w:rsidTr="0049091A">
        <w:trPr>
          <w:trHeight w:val="671"/>
        </w:trPr>
        <w:sdt>
          <w:sdtPr>
            <w:rPr>
              <w:rFonts w:asciiTheme="minorHAnsi" w:hAnsiTheme="minorHAnsi" w:cstheme="minorHAnsi"/>
            </w:rPr>
            <w:id w:val="1156343584"/>
            <w:placeholder>
              <w:docPart w:val="935BF80D8B9D48B38F94A2635FC9BB1A"/>
            </w:placeholder>
            <w:showingPlcHdr/>
            <w:text w:multiLine="1"/>
          </w:sdtPr>
          <w:sdtContent>
            <w:tc>
              <w:tcPr>
                <w:tcW w:w="9912" w:type="dxa"/>
                <w:vAlign w:val="center"/>
              </w:tcPr>
              <w:p w14:paraId="2F815E79" w14:textId="77777777" w:rsidR="0049091A" w:rsidRPr="0049091A" w:rsidRDefault="0049091A" w:rsidP="0049091A">
                <w:pPr>
                  <w:ind w:left="318" w:hanging="318"/>
                  <w:jc w:val="left"/>
                  <w:rPr>
                    <w:rFonts w:asciiTheme="minorHAnsi" w:hAnsiTheme="minorHAnsi" w:cstheme="minorHAnsi"/>
                  </w:rPr>
                </w:pPr>
                <w:r w:rsidRPr="0049091A">
                  <w:rPr>
                    <w:rStyle w:val="aff1"/>
                    <w:rFonts w:asciiTheme="minorHAnsi" w:hAnsiTheme="minorHAnsi" w:cstheme="minorHAnsi"/>
                    <w:i/>
                    <w:iCs/>
                  </w:rPr>
                  <w:t>Click or tap here to type your answer.</w:t>
                </w:r>
              </w:p>
            </w:tc>
          </w:sdtContent>
        </w:sdt>
      </w:tr>
      <w:tr w:rsidR="0049091A" w:rsidRPr="0049091A" w14:paraId="6736838A" w14:textId="77777777" w:rsidTr="003C4E0A">
        <w:trPr>
          <w:trHeight w:val="864"/>
        </w:trPr>
        <w:tc>
          <w:tcPr>
            <w:tcW w:w="9912" w:type="dxa"/>
            <w:shd w:val="clear" w:color="auto" w:fill="D9D9D9" w:themeFill="text2" w:themeFillShade="D9"/>
            <w:vAlign w:val="center"/>
          </w:tcPr>
          <w:p w14:paraId="7DDB7578"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0049091A" w:rsidRPr="0049091A" w14:paraId="76B73F13" w14:textId="77777777" w:rsidTr="0049091A">
        <w:trPr>
          <w:trHeight w:val="671"/>
        </w:trPr>
        <w:sdt>
          <w:sdtPr>
            <w:rPr>
              <w:rFonts w:asciiTheme="minorHAnsi" w:hAnsiTheme="minorHAnsi" w:cstheme="minorHAnsi"/>
            </w:rPr>
            <w:id w:val="-134331214"/>
            <w:placeholder>
              <w:docPart w:val="6073209538CE4B898BDE23F41CF176D9"/>
            </w:placeholder>
            <w:showingPlcHdr/>
            <w:text w:multiLine="1"/>
          </w:sdtPr>
          <w:sdtContent>
            <w:tc>
              <w:tcPr>
                <w:tcW w:w="9912" w:type="dxa"/>
                <w:vAlign w:val="center"/>
              </w:tcPr>
              <w:p w14:paraId="31612438" w14:textId="77777777" w:rsidR="0049091A" w:rsidRPr="0049091A" w:rsidRDefault="0049091A" w:rsidP="0049091A">
                <w:pPr>
                  <w:ind w:left="318" w:hanging="318"/>
                  <w:jc w:val="left"/>
                  <w:rPr>
                    <w:rFonts w:asciiTheme="minorHAnsi" w:hAnsiTheme="minorHAnsi" w:cstheme="minorHAnsi"/>
                  </w:rPr>
                </w:pPr>
                <w:r w:rsidRPr="0049091A">
                  <w:rPr>
                    <w:rStyle w:val="aff1"/>
                    <w:rFonts w:asciiTheme="minorHAnsi" w:hAnsiTheme="minorHAnsi" w:cstheme="minorHAnsi"/>
                    <w:i/>
                    <w:iCs/>
                  </w:rPr>
                  <w:t>Click or tap here to type your answer.</w:t>
                </w:r>
              </w:p>
            </w:tc>
          </w:sdtContent>
        </w:sdt>
      </w:tr>
      <w:tr w:rsidR="0049091A" w:rsidRPr="0049091A" w14:paraId="475E4CBB" w14:textId="77777777" w:rsidTr="003C4E0A">
        <w:trPr>
          <w:trHeight w:val="864"/>
        </w:trPr>
        <w:tc>
          <w:tcPr>
            <w:tcW w:w="9912" w:type="dxa"/>
            <w:shd w:val="clear" w:color="auto" w:fill="D9D9D9" w:themeFill="text2" w:themeFillShade="D9"/>
            <w:vAlign w:val="center"/>
          </w:tcPr>
          <w:p w14:paraId="6EFBA7B9"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0049091A" w:rsidRPr="0049091A" w14:paraId="678212BC" w14:textId="77777777" w:rsidTr="0049091A">
        <w:trPr>
          <w:trHeight w:val="671"/>
        </w:trPr>
        <w:sdt>
          <w:sdtPr>
            <w:rPr>
              <w:rFonts w:asciiTheme="minorHAnsi" w:hAnsiTheme="minorHAnsi" w:cstheme="minorHAnsi"/>
            </w:rPr>
            <w:id w:val="1537090996"/>
            <w:placeholder>
              <w:docPart w:val="9866C0204FD84C258C83C5AABC4299C4"/>
            </w:placeholder>
            <w:showingPlcHdr/>
            <w:text w:multiLine="1"/>
          </w:sdtPr>
          <w:sdtContent>
            <w:tc>
              <w:tcPr>
                <w:tcW w:w="9912" w:type="dxa"/>
                <w:vAlign w:val="center"/>
              </w:tcPr>
              <w:p w14:paraId="07B28AC3" w14:textId="77777777" w:rsidR="0049091A" w:rsidRPr="0049091A" w:rsidRDefault="0049091A" w:rsidP="0049091A">
                <w:pPr>
                  <w:ind w:left="318" w:hanging="318"/>
                  <w:jc w:val="left"/>
                  <w:rPr>
                    <w:rFonts w:asciiTheme="minorHAnsi" w:hAnsiTheme="minorHAnsi" w:cstheme="minorHAnsi"/>
                  </w:rPr>
                </w:pPr>
                <w:r w:rsidRPr="0049091A">
                  <w:rPr>
                    <w:rStyle w:val="aff1"/>
                    <w:rFonts w:asciiTheme="minorHAnsi" w:hAnsiTheme="minorHAnsi" w:cstheme="minorHAnsi"/>
                    <w:i/>
                    <w:iCs/>
                  </w:rPr>
                  <w:t>Click or tap here to type your answer.</w:t>
                </w:r>
              </w:p>
            </w:tc>
          </w:sdtContent>
        </w:sdt>
      </w:tr>
      <w:tr w:rsidR="0049091A" w:rsidRPr="0049091A" w14:paraId="4D2CFF05" w14:textId="77777777" w:rsidTr="003C4E0A">
        <w:trPr>
          <w:trHeight w:val="576"/>
        </w:trPr>
        <w:tc>
          <w:tcPr>
            <w:tcW w:w="9912" w:type="dxa"/>
            <w:shd w:val="clear" w:color="auto" w:fill="D9D9D9" w:themeFill="text2" w:themeFillShade="D9"/>
            <w:vAlign w:val="center"/>
          </w:tcPr>
          <w:p w14:paraId="0415A379"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0049091A" w:rsidRPr="0049091A" w14:paraId="68233383" w14:textId="77777777" w:rsidTr="0049091A">
        <w:trPr>
          <w:trHeight w:val="1323"/>
        </w:trPr>
        <w:tc>
          <w:tcPr>
            <w:tcW w:w="9912" w:type="dxa"/>
            <w:vAlign w:val="center"/>
          </w:tcPr>
          <w:p w14:paraId="52404725"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a consent form.</w:t>
            </w:r>
          </w:p>
          <w:p w14:paraId="06F6389A"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other methods (please specify):</w:t>
            </w:r>
            <w:r w:rsidR="0049091A" w:rsidRP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Content>
                <w:r w:rsidR="0049091A" w:rsidRPr="0049091A">
                  <w:rPr>
                    <w:rStyle w:val="aff1"/>
                    <w:rFonts w:asciiTheme="minorHAnsi" w:hAnsiTheme="minorHAnsi" w:cstheme="minorHAnsi"/>
                    <w:b w:val="0"/>
                    <w:bCs w:val="0"/>
                    <w:i/>
                    <w:iCs/>
                    <w:sz w:val="22"/>
                    <w:szCs w:val="22"/>
                  </w:rPr>
                  <w:t>Click or tap here to type your answer.</w:t>
                </w:r>
              </w:sdtContent>
            </w:sdt>
          </w:p>
          <w:p w14:paraId="2EE61D79"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 consent will not be obtained.</w:t>
            </w:r>
          </w:p>
          <w:p w14:paraId="4D058745"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33615874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 to my research</w:t>
            </w:r>
          </w:p>
        </w:tc>
      </w:tr>
      <w:tr w:rsidR="0049091A" w:rsidRPr="0049091A" w14:paraId="18028A47" w14:textId="77777777" w:rsidTr="003C4E0A">
        <w:trPr>
          <w:trHeight w:val="432"/>
        </w:trPr>
        <w:tc>
          <w:tcPr>
            <w:tcW w:w="9912" w:type="dxa"/>
            <w:shd w:val="clear" w:color="auto" w:fill="D9D9D9" w:themeFill="text2" w:themeFillShade="D9"/>
            <w:vAlign w:val="center"/>
          </w:tcPr>
          <w:p w14:paraId="297C1370"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0049091A" w:rsidRPr="0049091A" w14:paraId="1E64509B" w14:textId="77777777" w:rsidTr="0049091A">
        <w:trPr>
          <w:trHeight w:val="850"/>
        </w:trPr>
        <w:tc>
          <w:tcPr>
            <w:tcW w:w="9912" w:type="dxa"/>
            <w:vAlign w:val="center"/>
          </w:tcPr>
          <w:p w14:paraId="347F906C"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w:t>
            </w:r>
          </w:p>
          <w:p w14:paraId="1CD455C7"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p w14:paraId="18EB8544"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21128369"/>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w:t>
            </w:r>
          </w:p>
        </w:tc>
      </w:tr>
      <w:tr w:rsidR="0049091A" w:rsidRPr="0049091A" w14:paraId="69C2A7F9" w14:textId="77777777" w:rsidTr="003C4E0A">
        <w:trPr>
          <w:trHeight w:val="576"/>
        </w:trPr>
        <w:tc>
          <w:tcPr>
            <w:tcW w:w="9912" w:type="dxa"/>
            <w:shd w:val="clear" w:color="auto" w:fill="D9D9D9" w:themeFill="text2" w:themeFillShade="D9"/>
            <w:vAlign w:val="center"/>
          </w:tcPr>
          <w:p w14:paraId="0975080E"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lastRenderedPageBreak/>
              <w:t>If not, informed consent is requested and provided from the data subject, under which legal basis will you process personal data?</w:t>
            </w:r>
          </w:p>
        </w:tc>
      </w:tr>
      <w:tr w:rsidR="0049091A" w:rsidRPr="0049091A" w14:paraId="483D244E" w14:textId="77777777" w:rsidTr="0049091A">
        <w:trPr>
          <w:trHeight w:val="671"/>
        </w:trPr>
        <w:sdt>
          <w:sdtPr>
            <w:rPr>
              <w:rFonts w:asciiTheme="minorHAnsi" w:hAnsiTheme="minorHAnsi" w:cstheme="minorHAnsi"/>
            </w:rPr>
            <w:id w:val="-481927433"/>
            <w:placeholder>
              <w:docPart w:val="40CE6F05CEFD402798B92173FAC470C5"/>
            </w:placeholder>
            <w:showingPlcHdr/>
            <w:text w:multiLine="1"/>
          </w:sdtPr>
          <w:sdtContent>
            <w:tc>
              <w:tcPr>
                <w:tcW w:w="9912" w:type="dxa"/>
                <w:vAlign w:val="center"/>
              </w:tcPr>
              <w:p w14:paraId="6BB2DFB5" w14:textId="77777777" w:rsidR="0049091A" w:rsidRPr="0049091A" w:rsidRDefault="0049091A" w:rsidP="0049091A">
                <w:pPr>
                  <w:ind w:left="318" w:hanging="318"/>
                  <w:jc w:val="left"/>
                  <w:rPr>
                    <w:rFonts w:asciiTheme="minorHAnsi" w:hAnsiTheme="minorHAnsi" w:cstheme="minorHAnsi"/>
                  </w:rPr>
                </w:pPr>
                <w:r w:rsidRPr="0049091A">
                  <w:rPr>
                    <w:rStyle w:val="aff1"/>
                    <w:rFonts w:asciiTheme="minorHAnsi" w:hAnsiTheme="minorHAnsi" w:cstheme="minorHAnsi"/>
                    <w:i/>
                    <w:iCs/>
                  </w:rPr>
                  <w:t>Click or tap here to type your answer.</w:t>
                </w:r>
              </w:p>
            </w:tc>
          </w:sdtContent>
        </w:sdt>
      </w:tr>
      <w:tr w:rsidR="0049091A" w:rsidRPr="0049091A" w14:paraId="4F653224" w14:textId="77777777" w:rsidTr="003C4E0A">
        <w:trPr>
          <w:trHeight w:val="432"/>
        </w:trPr>
        <w:tc>
          <w:tcPr>
            <w:tcW w:w="9912" w:type="dxa"/>
            <w:shd w:val="clear" w:color="auto" w:fill="D9D9D9" w:themeFill="text2" w:themeFillShade="D9"/>
            <w:vAlign w:val="center"/>
          </w:tcPr>
          <w:p w14:paraId="6CA6A06C"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0049091A" w:rsidRPr="0049091A" w14:paraId="7F09E08F" w14:textId="77777777" w:rsidTr="0049091A">
        <w:trPr>
          <w:trHeight w:val="671"/>
        </w:trPr>
        <w:sdt>
          <w:sdtPr>
            <w:rPr>
              <w:rFonts w:asciiTheme="minorHAnsi" w:hAnsiTheme="minorHAnsi" w:cstheme="minorHAnsi"/>
            </w:rPr>
            <w:id w:val="-1286187950"/>
            <w:placeholder>
              <w:docPart w:val="7E297593A41742E7A750837E7D59164F"/>
            </w:placeholder>
            <w:showingPlcHdr/>
            <w:text w:multiLine="1"/>
          </w:sdtPr>
          <w:sdtContent>
            <w:tc>
              <w:tcPr>
                <w:tcW w:w="9912" w:type="dxa"/>
                <w:vAlign w:val="center"/>
              </w:tcPr>
              <w:p w14:paraId="78415FEC" w14:textId="77777777" w:rsidR="0049091A" w:rsidRPr="0049091A" w:rsidRDefault="0049091A" w:rsidP="0049091A">
                <w:pPr>
                  <w:ind w:left="318" w:hanging="318"/>
                  <w:jc w:val="left"/>
                  <w:rPr>
                    <w:rFonts w:asciiTheme="minorHAnsi" w:hAnsiTheme="minorHAnsi" w:cstheme="minorHAnsi"/>
                  </w:rPr>
                </w:pPr>
                <w:r w:rsidRPr="0049091A">
                  <w:rPr>
                    <w:rStyle w:val="aff1"/>
                    <w:rFonts w:asciiTheme="minorHAnsi" w:hAnsiTheme="minorHAnsi" w:cstheme="minorHAnsi"/>
                    <w:i/>
                    <w:iCs/>
                  </w:rPr>
                  <w:t>Click or tap here to type your answer.</w:t>
                </w:r>
              </w:p>
            </w:tc>
          </w:sdtContent>
        </w:sdt>
      </w:tr>
      <w:tr w:rsidR="0049091A" w:rsidRPr="0049091A" w14:paraId="3B5D07AD" w14:textId="77777777" w:rsidTr="003C4E0A">
        <w:trPr>
          <w:trHeight w:val="432"/>
        </w:trPr>
        <w:tc>
          <w:tcPr>
            <w:tcW w:w="9912" w:type="dxa"/>
            <w:shd w:val="clear" w:color="auto" w:fill="D9D9D9" w:themeFill="text2" w:themeFillShade="D9"/>
            <w:vAlign w:val="center"/>
          </w:tcPr>
          <w:p w14:paraId="38F8C9A8"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0049091A" w:rsidRPr="0049091A" w14:paraId="3AA05816" w14:textId="77777777" w:rsidTr="0049091A">
        <w:trPr>
          <w:trHeight w:val="671"/>
        </w:trPr>
        <w:sdt>
          <w:sdtPr>
            <w:rPr>
              <w:rFonts w:asciiTheme="minorHAnsi" w:hAnsiTheme="minorHAnsi" w:cstheme="minorHAnsi"/>
            </w:rPr>
            <w:id w:val="-877086723"/>
            <w:placeholder>
              <w:docPart w:val="78785CBFBB804FB9A52E52473F4F3781"/>
            </w:placeholder>
            <w:showingPlcHdr/>
            <w:text w:multiLine="1"/>
          </w:sdtPr>
          <w:sdtContent>
            <w:tc>
              <w:tcPr>
                <w:tcW w:w="9912" w:type="dxa"/>
                <w:vAlign w:val="center"/>
              </w:tcPr>
              <w:p w14:paraId="7AFC42EC" w14:textId="77777777" w:rsidR="0049091A" w:rsidRPr="0049091A" w:rsidRDefault="0049091A" w:rsidP="0049091A">
                <w:pPr>
                  <w:ind w:left="318" w:hanging="318"/>
                  <w:jc w:val="left"/>
                  <w:rPr>
                    <w:rFonts w:asciiTheme="minorHAnsi" w:hAnsiTheme="minorHAnsi" w:cstheme="minorHAnsi"/>
                  </w:rPr>
                </w:pPr>
                <w:r w:rsidRPr="0049091A">
                  <w:rPr>
                    <w:rStyle w:val="aff1"/>
                    <w:rFonts w:asciiTheme="minorHAnsi" w:hAnsiTheme="minorHAnsi" w:cstheme="minorHAnsi"/>
                    <w:i/>
                    <w:iCs/>
                  </w:rPr>
                  <w:t>Click or tap here to type your answer.</w:t>
                </w:r>
              </w:p>
            </w:tc>
          </w:sdtContent>
        </w:sdt>
      </w:tr>
      <w:tr w:rsidR="0049091A" w:rsidRPr="0049091A" w14:paraId="67457BF6" w14:textId="77777777" w:rsidTr="003C4E0A">
        <w:trPr>
          <w:trHeight w:val="432"/>
        </w:trPr>
        <w:tc>
          <w:tcPr>
            <w:tcW w:w="9912" w:type="dxa"/>
            <w:shd w:val="clear" w:color="auto" w:fill="D9D9D9" w:themeFill="text2" w:themeFillShade="D9"/>
            <w:vAlign w:val="center"/>
          </w:tcPr>
          <w:p w14:paraId="346023AD"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0049091A" w:rsidRPr="0049091A" w14:paraId="072BA894" w14:textId="77777777" w:rsidTr="0049091A">
        <w:trPr>
          <w:trHeight w:val="671"/>
        </w:trPr>
        <w:sdt>
          <w:sdtPr>
            <w:rPr>
              <w:rFonts w:asciiTheme="minorHAnsi" w:hAnsiTheme="minorHAnsi" w:cstheme="minorHAnsi"/>
            </w:rPr>
            <w:id w:val="600921080"/>
            <w:placeholder>
              <w:docPart w:val="2A122F6E2FCB469CB4D1C0E01CF7C6E0"/>
            </w:placeholder>
            <w:showingPlcHdr/>
            <w:text w:multiLine="1"/>
          </w:sdtPr>
          <w:sdtContent>
            <w:tc>
              <w:tcPr>
                <w:tcW w:w="9912" w:type="dxa"/>
                <w:vAlign w:val="center"/>
              </w:tcPr>
              <w:p w14:paraId="6FB17D95" w14:textId="77777777" w:rsidR="0049091A" w:rsidRPr="0049091A" w:rsidRDefault="0049091A" w:rsidP="0049091A">
                <w:pPr>
                  <w:ind w:left="318" w:hanging="318"/>
                  <w:jc w:val="left"/>
                  <w:rPr>
                    <w:rFonts w:asciiTheme="minorHAnsi" w:hAnsiTheme="minorHAnsi" w:cstheme="minorHAnsi"/>
                  </w:rPr>
                </w:pPr>
                <w:r w:rsidRPr="0049091A">
                  <w:rPr>
                    <w:rStyle w:val="aff1"/>
                    <w:rFonts w:asciiTheme="minorHAnsi" w:hAnsiTheme="minorHAnsi" w:cstheme="minorHAnsi"/>
                    <w:i/>
                    <w:iCs/>
                  </w:rPr>
                  <w:t>Click or tap here to type your answer.</w:t>
                </w:r>
              </w:p>
            </w:tc>
          </w:sdtContent>
        </w:sdt>
      </w:tr>
      <w:tr w:rsidR="0049091A" w:rsidRPr="0049091A" w14:paraId="5B3421A3" w14:textId="77777777" w:rsidTr="003C4E0A">
        <w:trPr>
          <w:trHeight w:val="576"/>
        </w:trPr>
        <w:tc>
          <w:tcPr>
            <w:tcW w:w="9912" w:type="dxa"/>
            <w:shd w:val="clear" w:color="auto" w:fill="D9D9D9" w:themeFill="text2" w:themeFillShade="D9"/>
            <w:vAlign w:val="center"/>
          </w:tcPr>
          <w:p w14:paraId="30EEFB86" w14:textId="3E46191B"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0049091A" w:rsidRPr="0049091A" w14:paraId="3BE6AB49" w14:textId="77777777" w:rsidTr="0049091A">
        <w:trPr>
          <w:trHeight w:val="671"/>
        </w:trPr>
        <w:sdt>
          <w:sdtPr>
            <w:rPr>
              <w:rFonts w:asciiTheme="minorHAnsi" w:hAnsiTheme="minorHAnsi" w:cstheme="minorHAnsi"/>
            </w:rPr>
            <w:id w:val="-327758758"/>
            <w:placeholder>
              <w:docPart w:val="A7EF646652B142DEA666E3D65A6D3035"/>
            </w:placeholder>
            <w:showingPlcHdr/>
            <w:text w:multiLine="1"/>
          </w:sdtPr>
          <w:sdtContent>
            <w:tc>
              <w:tcPr>
                <w:tcW w:w="9912" w:type="dxa"/>
                <w:vAlign w:val="center"/>
              </w:tcPr>
              <w:p w14:paraId="79FB61DF" w14:textId="77777777" w:rsidR="0049091A" w:rsidRPr="0049091A" w:rsidRDefault="0049091A" w:rsidP="0049091A">
                <w:pPr>
                  <w:ind w:left="318" w:hanging="318"/>
                  <w:jc w:val="left"/>
                  <w:rPr>
                    <w:rFonts w:asciiTheme="minorHAnsi" w:hAnsiTheme="minorHAnsi" w:cstheme="minorHAnsi"/>
                  </w:rPr>
                </w:pPr>
                <w:r w:rsidRPr="0049091A">
                  <w:rPr>
                    <w:rStyle w:val="aff1"/>
                    <w:rFonts w:asciiTheme="minorHAnsi" w:hAnsiTheme="minorHAnsi" w:cstheme="minorHAnsi"/>
                    <w:i/>
                    <w:iCs/>
                  </w:rPr>
                  <w:t>Click or tap here to type your answer.</w:t>
                </w:r>
              </w:p>
            </w:tc>
          </w:sdtContent>
        </w:sdt>
      </w:tr>
      <w:tr w:rsidR="0049091A" w:rsidRPr="0049091A" w14:paraId="656F3093" w14:textId="77777777" w:rsidTr="003C4E0A">
        <w:trPr>
          <w:trHeight w:val="576"/>
        </w:trPr>
        <w:tc>
          <w:tcPr>
            <w:tcW w:w="9912" w:type="dxa"/>
            <w:shd w:val="clear" w:color="auto" w:fill="D9D9D9" w:themeFill="text2" w:themeFillShade="D9"/>
            <w:vAlign w:val="center"/>
          </w:tcPr>
          <w:p w14:paraId="1B45F25A"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0049091A" w:rsidRPr="0049091A" w14:paraId="5CEBEBF3" w14:textId="77777777" w:rsidTr="0049091A">
        <w:trPr>
          <w:trHeight w:val="1132"/>
        </w:trPr>
        <w:tc>
          <w:tcPr>
            <w:tcW w:w="9912" w:type="dxa"/>
            <w:vAlign w:val="center"/>
          </w:tcPr>
          <w:p w14:paraId="75A754FC"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personal data security have been identified, and a plan to mitigate these risks has been developed.</w:t>
            </w:r>
          </w:p>
          <w:p w14:paraId="2F7442BB"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3622878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 potential risks and threats to personal data security have not been identified yet.</w:t>
            </w:r>
          </w:p>
          <w:p w14:paraId="1A30CB17"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23759409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howingPlcHdr/>
              </w:sdtPr>
              <w:sdtContent>
                <w:r w:rsidR="0049091A" w:rsidRPr="0049091A">
                  <w:rPr>
                    <w:rStyle w:val="aff1"/>
                    <w:rFonts w:asciiTheme="minorHAnsi" w:hAnsiTheme="minorHAnsi" w:cstheme="minorHAnsi"/>
                    <w:i/>
                    <w:iCs/>
                  </w:rPr>
                  <w:t>Click or tap here to type your answer.</w:t>
                </w:r>
              </w:sdtContent>
            </w:sdt>
          </w:p>
        </w:tc>
      </w:tr>
      <w:tr w:rsidR="0049091A" w:rsidRPr="0049091A" w14:paraId="4308C4BA" w14:textId="77777777" w:rsidTr="003C4E0A">
        <w:trPr>
          <w:trHeight w:val="576"/>
        </w:trPr>
        <w:tc>
          <w:tcPr>
            <w:tcW w:w="9912" w:type="dxa"/>
            <w:shd w:val="clear" w:color="auto" w:fill="D9D9D9" w:themeFill="text2" w:themeFillShade="D9"/>
            <w:vAlign w:val="center"/>
          </w:tcPr>
          <w:p w14:paraId="61C7A4C3"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0049091A" w:rsidRPr="0049091A" w14:paraId="58CBBFA5" w14:textId="77777777" w:rsidTr="0049091A">
        <w:trPr>
          <w:trHeight w:val="576"/>
        </w:trPr>
        <w:tc>
          <w:tcPr>
            <w:tcW w:w="9912" w:type="dxa"/>
            <w:vAlign w:val="center"/>
          </w:tcPr>
          <w:p w14:paraId="426FDF06" w14:textId="77777777" w:rsidR="0049091A" w:rsidRPr="0049091A" w:rsidRDefault="00000000" w:rsidP="0049091A">
            <w:pPr>
              <w:pStyle w:val="a7"/>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sz w:val="22"/>
                  <w:szCs w:val="22"/>
                </w:rPr>
                <w:id w:val="-429593878"/>
                <w:placeholder>
                  <w:docPart w:val="999102FD2B464E999D6311ED2A1151ED"/>
                </w:placeholder>
                <w:showingPlcHdr/>
              </w:sdtPr>
              <w:sdtContent>
                <w:r w:rsidR="0049091A" w:rsidRPr="0049091A">
                  <w:rPr>
                    <w:rStyle w:val="aff1"/>
                    <w:rFonts w:asciiTheme="minorHAnsi" w:hAnsiTheme="minorHAnsi" w:cstheme="minorHAnsi"/>
                    <w:b w:val="0"/>
                    <w:bCs w:val="0"/>
                    <w:i/>
                    <w:iCs/>
                    <w:sz w:val="22"/>
                    <w:szCs w:val="22"/>
                  </w:rPr>
                  <w:t>Click or tap here to type your answer.</w:t>
                </w:r>
              </w:sdtContent>
            </w:sdt>
          </w:p>
        </w:tc>
      </w:tr>
      <w:tr w:rsidR="0049091A" w:rsidRPr="0049091A" w14:paraId="3425BFB9" w14:textId="77777777" w:rsidTr="003C4E0A">
        <w:trPr>
          <w:trHeight w:val="432"/>
        </w:trPr>
        <w:tc>
          <w:tcPr>
            <w:tcW w:w="9912" w:type="dxa"/>
            <w:shd w:val="clear" w:color="auto" w:fill="D9D9D9" w:themeFill="text2" w:themeFillShade="D9"/>
            <w:vAlign w:val="center"/>
          </w:tcPr>
          <w:p w14:paraId="1B840E4F" w14:textId="588456E3"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00E33D89" w:rsidRPr="0004517B">
              <w:rPr>
                <w:rFonts w:asciiTheme="minorHAnsi" w:hAnsiTheme="minorHAnsi" w:cstheme="minorHAnsi"/>
                <w:sz w:val="22"/>
                <w:szCs w:val="22"/>
              </w:rPr>
              <w:t>?</w:t>
            </w:r>
          </w:p>
        </w:tc>
      </w:tr>
      <w:tr w:rsidR="0049091A" w:rsidRPr="0049091A" w14:paraId="4AFFAD2D" w14:textId="77777777" w:rsidTr="0049091A">
        <w:trPr>
          <w:trHeight w:val="671"/>
        </w:trPr>
        <w:tc>
          <w:tcPr>
            <w:tcW w:w="9912" w:type="dxa"/>
            <w:vAlign w:val="center"/>
          </w:tcPr>
          <w:p w14:paraId="2738D993"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howingPlcHdr/>
              </w:sdtPr>
              <w:sdtContent>
                <w:r w:rsidR="0049091A" w:rsidRPr="0049091A">
                  <w:rPr>
                    <w:rStyle w:val="aff1"/>
                    <w:rFonts w:asciiTheme="minorHAnsi" w:hAnsiTheme="minorHAnsi" w:cstheme="minorHAnsi"/>
                    <w:i/>
                    <w:iCs/>
                  </w:rPr>
                  <w:t>Click or tap here to type your answer.</w:t>
                </w:r>
              </w:sdtContent>
            </w:sdt>
          </w:p>
        </w:tc>
      </w:tr>
      <w:tr w:rsidR="0049091A" w:rsidRPr="0049091A" w14:paraId="11205CC9" w14:textId="77777777" w:rsidTr="003C4E0A">
        <w:trPr>
          <w:trHeight w:val="576"/>
        </w:trPr>
        <w:tc>
          <w:tcPr>
            <w:tcW w:w="9912" w:type="dxa"/>
            <w:shd w:val="clear" w:color="auto" w:fill="D9D9D9" w:themeFill="text2" w:themeFillShade="D9"/>
            <w:vAlign w:val="center"/>
          </w:tcPr>
          <w:p w14:paraId="4DA369D8" w14:textId="2E1686EE"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005F14B4" w:rsidRPr="0004517B">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0049091A" w:rsidRPr="0049091A" w14:paraId="7CBE86CB" w14:textId="77777777" w:rsidTr="0049091A">
        <w:trPr>
          <w:trHeight w:val="1581"/>
        </w:trPr>
        <w:tc>
          <w:tcPr>
            <w:tcW w:w="9912" w:type="dxa"/>
            <w:vAlign w:val="center"/>
          </w:tcPr>
          <w:p w14:paraId="21945247"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Data protection Impact Assessment (DPIA)</w:t>
            </w:r>
          </w:p>
          <w:p w14:paraId="52253DAA"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Designate a Data Protection Officer (DPO)  </w:t>
            </w:r>
          </w:p>
          <w:p w14:paraId="79BB94B8" w14:textId="77777777" w:rsidR="0049091A" w:rsidRPr="0049091A" w:rsidRDefault="00000000" w:rsidP="0049091A">
            <w:pPr>
              <w:pStyle w:val="a7"/>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14:paraId="2C45619D" w14:textId="77777777" w:rsidR="0049091A" w:rsidRPr="0049091A" w:rsidRDefault="00000000"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14:paraId="56F83828" w14:textId="77777777" w:rsidR="0049091A" w:rsidRDefault="0049091A" w:rsidP="0049091A"/>
    <w:p w14:paraId="68341E49" w14:textId="5E9BF523" w:rsidR="00354C3C" w:rsidRDefault="00354C3C">
      <w:pPr>
        <w:jc w:val="left"/>
      </w:pPr>
      <w:r>
        <w:br w:type="page"/>
      </w:r>
    </w:p>
    <w:p w14:paraId="20183222" w14:textId="77777777" w:rsidR="00354C3C" w:rsidRPr="0049091A" w:rsidRDefault="00354C3C" w:rsidP="0049091A"/>
    <w:p w14:paraId="2B3DF3CF" w14:textId="55AA99A9" w:rsidR="001478FF" w:rsidRDefault="001478FF" w:rsidP="00A565D3">
      <w:pPr>
        <w:pStyle w:val="1"/>
      </w:pPr>
      <w:bookmarkStart w:id="20" w:name="_Toc155869002"/>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00F46442" w:rsidRPr="00F46442" w14:paraId="301B1841" w14:textId="77777777" w:rsidTr="003C4E0A">
        <w:trPr>
          <w:trHeight w:val="613"/>
        </w:trPr>
        <w:tc>
          <w:tcPr>
            <w:tcW w:w="9912" w:type="dxa"/>
            <w:shd w:val="clear" w:color="auto" w:fill="D9D9D9" w:themeFill="text2" w:themeFillShade="D9"/>
            <w:vAlign w:val="center"/>
          </w:tcPr>
          <w:p w14:paraId="2B20C4E2" w14:textId="77777777" w:rsidR="0049091A" w:rsidRPr="00F11ED9" w:rsidRDefault="0049091A" w:rsidP="00F46442">
            <w:pPr>
              <w:pStyle w:val="a7"/>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14:paraId="232DD397" w14:textId="3EB856B9" w:rsidR="0049091A" w:rsidRPr="00F11ED9" w:rsidRDefault="0049091A" w:rsidP="00F46442">
            <w:pPr>
              <w:pStyle w:val="a7"/>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00F46442" w:rsidRPr="00F11ED9">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00F46442" w:rsidRPr="00F11ED9">
              <w:rPr>
                <w:rFonts w:asciiTheme="minorHAnsi" w:hAnsiTheme="minorHAnsi" w:cstheme="minorHAnsi"/>
                <w:i/>
                <w:iCs/>
                <w:sz w:val="22"/>
                <w:szCs w:val="22"/>
              </w:rPr>
              <w:t>5</w:t>
            </w:r>
          </w:p>
        </w:tc>
      </w:tr>
      <w:tr w:rsidR="0049091A" w:rsidRPr="00F46442" w14:paraId="7A284D68" w14:textId="77777777" w:rsidTr="00F46442">
        <w:trPr>
          <w:trHeight w:val="613"/>
        </w:trPr>
        <w:tc>
          <w:tcPr>
            <w:tcW w:w="9912" w:type="dxa"/>
            <w:vAlign w:val="center"/>
          </w:tcPr>
          <w:p w14:paraId="1A7E4BA2" w14:textId="457E1AAE" w:rsidR="0049091A" w:rsidRPr="00F46442" w:rsidRDefault="00000000" w:rsidP="00F46442">
            <w:pPr>
              <w:pStyle w:val="a7"/>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1866667430"/>
                <w14:checkbox>
                  <w14:checked w14:val="0"/>
                  <w14:checkedState w14:val="2612" w14:font="MS Gothic"/>
                  <w14:uncheckedState w14:val="2610" w14:font="MS Gothic"/>
                </w14:checkbox>
              </w:sdtPr>
              <w:sdtContent>
                <w:r w:rsidR="0049091A" w:rsidRPr="00F46442">
                  <w:rPr>
                    <w:rFonts w:ascii="Segoe UI Symbol" w:hAnsi="Segoe UI Symbol" w:cs="Segoe UI Symbol"/>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49426074"/>
                <w14:checkbox>
                  <w14:checked w14:val="1"/>
                  <w14:checkedState w14:val="2612" w14:font="MS Gothic"/>
                  <w14:uncheckedState w14:val="2610" w14:font="MS Gothic"/>
                </w14:checkbox>
              </w:sdtPr>
              <w:sdtContent>
                <w:r w:rsidR="001606F7">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No</w:t>
            </w:r>
          </w:p>
        </w:tc>
      </w:tr>
      <w:tr w:rsidR="00F46442" w:rsidRPr="00F46442" w14:paraId="4D1F6EAD" w14:textId="77777777" w:rsidTr="003C4E0A">
        <w:trPr>
          <w:trHeight w:val="613"/>
        </w:trPr>
        <w:tc>
          <w:tcPr>
            <w:tcW w:w="9912" w:type="dxa"/>
            <w:shd w:val="clear" w:color="auto" w:fill="D9D9D9" w:themeFill="text2" w:themeFillShade="D9"/>
            <w:vAlign w:val="center"/>
          </w:tcPr>
          <w:p w14:paraId="772E7A86" w14:textId="7C2BC29D" w:rsidR="0049091A" w:rsidRPr="00F11ED9" w:rsidRDefault="0049091A" w:rsidP="00F46442">
            <w:pPr>
              <w:pStyle w:val="a7"/>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0049091A" w:rsidRPr="00F46442" w14:paraId="0BAD12D3" w14:textId="77777777" w:rsidTr="00F46442">
        <w:trPr>
          <w:trHeight w:val="613"/>
        </w:trPr>
        <w:sdt>
          <w:sdtPr>
            <w:rPr>
              <w:rFonts w:asciiTheme="minorHAnsi" w:hAnsiTheme="minorHAnsi" w:cstheme="minorHAnsi"/>
              <w:b w:val="0"/>
              <w:bCs w:val="0"/>
              <w:sz w:val="22"/>
              <w:szCs w:val="22"/>
            </w:rPr>
            <w:id w:val="35626468"/>
            <w:placeholder>
              <w:docPart w:val="608403DE8A5A468A91F9D22E59BCDE9C"/>
            </w:placeholder>
            <w:showingPlcHdr/>
            <w:text w:multiLine="1"/>
          </w:sdtPr>
          <w:sdtContent>
            <w:tc>
              <w:tcPr>
                <w:tcW w:w="9912" w:type="dxa"/>
                <w:vAlign w:val="center"/>
              </w:tcPr>
              <w:p w14:paraId="49E5B066" w14:textId="77777777" w:rsidR="0049091A" w:rsidRPr="00F46442" w:rsidRDefault="0049091A" w:rsidP="00F46442">
                <w:pPr>
                  <w:pStyle w:val="a7"/>
                  <w:tabs>
                    <w:tab w:val="left" w:pos="3396"/>
                  </w:tabs>
                  <w:jc w:val="left"/>
                  <w:rPr>
                    <w:rFonts w:asciiTheme="minorHAnsi" w:hAnsiTheme="minorHAnsi" w:cstheme="minorHAnsi"/>
                    <w:b w:val="0"/>
                    <w:bCs w:val="0"/>
                    <w:sz w:val="22"/>
                    <w:szCs w:val="22"/>
                  </w:rPr>
                </w:pPr>
                <w:r w:rsidRPr="00F46442">
                  <w:rPr>
                    <w:rStyle w:val="aff1"/>
                    <w:rFonts w:asciiTheme="minorHAnsi" w:hAnsiTheme="minorHAnsi" w:cstheme="minorHAnsi"/>
                    <w:b w:val="0"/>
                    <w:bCs w:val="0"/>
                    <w:i/>
                    <w:iCs/>
                    <w:sz w:val="22"/>
                    <w:szCs w:val="22"/>
                  </w:rPr>
                  <w:t>Click or tap here to type your answer.</w:t>
                </w:r>
              </w:p>
            </w:tc>
          </w:sdtContent>
        </w:sdt>
      </w:tr>
      <w:tr w:rsidR="00F46442" w:rsidRPr="00F46442" w14:paraId="6B4009C8" w14:textId="77777777" w:rsidTr="003C4E0A">
        <w:trPr>
          <w:trHeight w:val="613"/>
        </w:trPr>
        <w:tc>
          <w:tcPr>
            <w:tcW w:w="9912" w:type="dxa"/>
            <w:shd w:val="clear" w:color="auto" w:fill="D9D9D9" w:themeFill="text2" w:themeFillShade="D9"/>
            <w:vAlign w:val="center"/>
          </w:tcPr>
          <w:p w14:paraId="09B7CCFF" w14:textId="6EE3285B" w:rsidR="0049091A" w:rsidRPr="00F11ED9" w:rsidRDefault="0049091A" w:rsidP="00F46442">
            <w:pPr>
              <w:pStyle w:val="a7"/>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id="21" w:name="_Hlk131588965"/>
      <w:tr w:rsidR="0049091A" w:rsidRPr="00F46442" w14:paraId="2F3E9A59" w14:textId="77777777" w:rsidTr="00F46442">
        <w:trPr>
          <w:trHeight w:val="836"/>
        </w:trPr>
        <w:tc>
          <w:tcPr>
            <w:tcW w:w="9912" w:type="dxa"/>
            <w:vAlign w:val="center"/>
          </w:tcPr>
          <w:p w14:paraId="12C431E0"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395589145"/>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0BBA075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7AB93BF8"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81899633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bookmarkEnd w:id="21"/>
      <w:tr w:rsidR="00F46442" w:rsidRPr="00F46442" w14:paraId="08B8AFE4" w14:textId="77777777" w:rsidTr="003C4E0A">
        <w:trPr>
          <w:trHeight w:val="552"/>
        </w:trPr>
        <w:tc>
          <w:tcPr>
            <w:tcW w:w="9912" w:type="dxa"/>
            <w:shd w:val="clear" w:color="auto" w:fill="D9D9D9" w:themeFill="text2" w:themeFillShade="D9"/>
            <w:vAlign w:val="center"/>
          </w:tcPr>
          <w:p w14:paraId="0FB4088D" w14:textId="77777777" w:rsidR="0049091A" w:rsidRPr="00F11ED9" w:rsidRDefault="0049091A" w:rsidP="00F46442">
            <w:pPr>
              <w:pStyle w:val="a7"/>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0049091A" w:rsidRPr="00F46442" w14:paraId="5D8285BC" w14:textId="77777777" w:rsidTr="00F46442">
        <w:trPr>
          <w:trHeight w:val="836"/>
        </w:trPr>
        <w:tc>
          <w:tcPr>
            <w:tcW w:w="9912" w:type="dxa"/>
            <w:vAlign w:val="center"/>
          </w:tcPr>
          <w:p w14:paraId="304066D1"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4505610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31B5211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0CC4306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61081138"/>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tr w:rsidR="00F46442" w:rsidRPr="00F46442" w14:paraId="15518B51" w14:textId="77777777" w:rsidTr="003C4E0A">
        <w:trPr>
          <w:trHeight w:val="880"/>
        </w:trPr>
        <w:tc>
          <w:tcPr>
            <w:tcW w:w="9912" w:type="dxa"/>
            <w:shd w:val="clear" w:color="auto" w:fill="D9D9D9" w:themeFill="text2" w:themeFillShade="D9"/>
            <w:vAlign w:val="center"/>
          </w:tcPr>
          <w:p w14:paraId="735169B7" w14:textId="2135F0E9" w:rsidR="0049091A" w:rsidRPr="00F11ED9" w:rsidRDefault="005A3CF9" w:rsidP="00F46442">
            <w:pPr>
              <w:pStyle w:val="a7"/>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0049091A" w:rsidRPr="00F11ED9">
              <w:rPr>
                <w:rFonts w:asciiTheme="minorHAnsi" w:hAnsiTheme="minorHAnsi" w:cstheme="minorHAnsi"/>
                <w:sz w:val="22"/>
                <w:szCs w:val="22"/>
              </w:rPr>
              <w:t>?</w:t>
            </w:r>
            <w:r>
              <w:rPr>
                <w:rFonts w:asciiTheme="minorHAnsi" w:hAnsiTheme="minorHAnsi" w:cstheme="minorHAnsi"/>
                <w:sz w:val="22"/>
                <w:szCs w:val="22"/>
              </w:rPr>
              <w:t xml:space="preserve"> If Yes, please specify.</w:t>
            </w:r>
          </w:p>
        </w:tc>
      </w:tr>
      <w:tr w:rsidR="0049091A" w:rsidRPr="00F46442" w14:paraId="4AA3B950" w14:textId="77777777" w:rsidTr="00F46442">
        <w:trPr>
          <w:trHeight w:val="671"/>
        </w:trPr>
        <w:sdt>
          <w:sdtPr>
            <w:rPr>
              <w:rFonts w:asciiTheme="minorHAnsi" w:hAnsiTheme="minorHAnsi" w:cstheme="minorHAnsi"/>
            </w:rPr>
            <w:id w:val="1621491333"/>
            <w:placeholder>
              <w:docPart w:val="80310C3698564EAA825C4AA057124858"/>
            </w:placeholder>
            <w:showingPlcHdr/>
            <w:text w:multiLine="1"/>
          </w:sdtPr>
          <w:sdtContent>
            <w:tc>
              <w:tcPr>
                <w:tcW w:w="9912" w:type="dxa"/>
                <w:vAlign w:val="center"/>
              </w:tcPr>
              <w:p w14:paraId="745A6363" w14:textId="77777777" w:rsidR="0049091A" w:rsidRPr="00F46442" w:rsidRDefault="0049091A" w:rsidP="00F46442">
                <w:pPr>
                  <w:ind w:left="318" w:hanging="318"/>
                  <w:jc w:val="left"/>
                  <w:rPr>
                    <w:rFonts w:asciiTheme="minorHAnsi" w:hAnsiTheme="minorHAnsi" w:cstheme="minorHAnsi"/>
                  </w:rPr>
                </w:pPr>
                <w:r w:rsidRPr="00F46442">
                  <w:rPr>
                    <w:rStyle w:val="aff1"/>
                    <w:rFonts w:asciiTheme="minorHAnsi" w:hAnsiTheme="minorHAnsi" w:cstheme="minorHAnsi"/>
                    <w:i/>
                    <w:iCs/>
                  </w:rPr>
                  <w:t>Click or tap here to type your answer.</w:t>
                </w:r>
              </w:p>
            </w:tc>
          </w:sdtContent>
        </w:sdt>
      </w:tr>
      <w:tr w:rsidR="005A3CF9" w:rsidRPr="00F11ED9" w14:paraId="3661F51A" w14:textId="77777777" w:rsidTr="005A3CF9">
        <w:tblPrEx>
          <w:tblLook w:val="04A0" w:firstRow="1" w:lastRow="0" w:firstColumn="1" w:lastColumn="0" w:noHBand="0" w:noVBand="1"/>
        </w:tblPrEx>
        <w:trPr>
          <w:trHeight w:val="880"/>
        </w:trPr>
        <w:tc>
          <w:tcPr>
            <w:tcW w:w="9912" w:type="dxa"/>
            <w:shd w:val="clear" w:color="auto" w:fill="D9D9D9" w:themeFill="text2" w:themeFillShade="D9"/>
          </w:tcPr>
          <w:p w14:paraId="5B5A6859" w14:textId="77777777" w:rsidR="005A3CF9" w:rsidRPr="00F11ED9" w:rsidRDefault="005A3CF9" w:rsidP="002C2C3B">
            <w:pPr>
              <w:pStyle w:val="a7"/>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005A3CF9" w:rsidRPr="00F46442" w14:paraId="3885EDE7" w14:textId="77777777" w:rsidTr="005A3CF9">
        <w:tblPrEx>
          <w:tblLook w:val="04A0" w:firstRow="1" w:lastRow="0" w:firstColumn="1" w:lastColumn="0" w:noHBand="0" w:noVBand="1"/>
        </w:tblPrEx>
        <w:trPr>
          <w:trHeight w:val="671"/>
        </w:trPr>
        <w:sdt>
          <w:sdtPr>
            <w:rPr>
              <w:rFonts w:asciiTheme="minorHAnsi" w:hAnsiTheme="minorHAnsi" w:cstheme="minorHAnsi"/>
            </w:rPr>
            <w:id w:val="-473598134"/>
            <w:placeholder>
              <w:docPart w:val="90C57F79AD484A4899DB595E29CE4B2F"/>
            </w:placeholder>
            <w:showingPlcHdr/>
            <w:text w:multiLine="1"/>
          </w:sdtPr>
          <w:sdtContent>
            <w:tc>
              <w:tcPr>
                <w:tcW w:w="9912" w:type="dxa"/>
              </w:tcPr>
              <w:p w14:paraId="6704A6F5" w14:textId="77777777" w:rsidR="005A3CF9" w:rsidRPr="00F46442" w:rsidRDefault="005A3CF9" w:rsidP="002C2C3B">
                <w:pPr>
                  <w:ind w:left="318" w:hanging="318"/>
                  <w:jc w:val="left"/>
                  <w:rPr>
                    <w:rFonts w:asciiTheme="minorHAnsi" w:hAnsiTheme="minorHAnsi" w:cstheme="minorHAnsi"/>
                  </w:rPr>
                </w:pPr>
                <w:r w:rsidRPr="00F46442">
                  <w:rPr>
                    <w:rStyle w:val="aff1"/>
                    <w:rFonts w:asciiTheme="minorHAnsi" w:hAnsiTheme="minorHAnsi" w:cstheme="minorHAnsi"/>
                    <w:i/>
                    <w:iCs/>
                  </w:rPr>
                  <w:t>Click or tap here to type your answer.</w:t>
                </w:r>
              </w:p>
            </w:tc>
          </w:sdtContent>
        </w:sdt>
      </w:tr>
    </w:tbl>
    <w:p w14:paraId="7441062A" w14:textId="77777777" w:rsidR="0049091A" w:rsidRDefault="0049091A" w:rsidP="0049091A"/>
    <w:p w14:paraId="75F99EC6" w14:textId="6A8D84D6" w:rsidR="00354C3C" w:rsidRDefault="00354C3C">
      <w:pPr>
        <w:jc w:val="left"/>
      </w:pPr>
      <w:r>
        <w:br w:type="page"/>
      </w:r>
    </w:p>
    <w:p w14:paraId="522DEA4C" w14:textId="77777777" w:rsidR="00354C3C" w:rsidRPr="0049091A" w:rsidRDefault="00354C3C" w:rsidP="0049091A"/>
    <w:p w14:paraId="6039711D" w14:textId="39AC8A2F" w:rsidR="001478FF" w:rsidRDefault="001478FF" w:rsidP="00A565D3">
      <w:pPr>
        <w:pStyle w:val="1"/>
      </w:pPr>
      <w:bookmarkStart w:id="22" w:name="_Toc155869003"/>
      <w:r w:rsidRPr="001478FF">
        <w:t>Other issues</w:t>
      </w:r>
      <w:bookmarkEnd w:id="22"/>
    </w:p>
    <w:tbl>
      <w:tblPr>
        <w:tblStyle w:val="Grigliatabella1"/>
        <w:tblW w:w="0" w:type="auto"/>
        <w:tblLook w:val="0480" w:firstRow="0" w:lastRow="0" w:firstColumn="1" w:lastColumn="0" w:noHBand="0" w:noVBand="1"/>
      </w:tblPr>
      <w:tblGrid>
        <w:gridCol w:w="9912"/>
      </w:tblGrid>
      <w:tr w:rsidR="00F46442" w:rsidRPr="00F46442" w14:paraId="31906954" w14:textId="77777777" w:rsidTr="003C4E0A">
        <w:trPr>
          <w:trHeight w:val="3456"/>
        </w:trPr>
        <w:tc>
          <w:tcPr>
            <w:tcW w:w="9912" w:type="dxa"/>
            <w:shd w:val="clear" w:color="auto" w:fill="D9D9D9" w:themeFill="text2" w:themeFillShade="D9"/>
            <w:vAlign w:val="center"/>
          </w:tcPr>
          <w:p w14:paraId="19E9596E" w14:textId="77777777" w:rsidR="00F46442" w:rsidRPr="00F11ED9" w:rsidRDefault="00F46442" w:rsidP="006F409E">
            <w:pPr>
              <w:pStyle w:val="a7"/>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14:paraId="2818930D" w14:textId="77777777" w:rsidR="00F46442" w:rsidRPr="00F11ED9" w:rsidRDefault="00F46442" w:rsidP="00F46442">
            <w:pPr>
              <w:pStyle w:val="a7"/>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14:paraId="51CE1524" w14:textId="77777777" w:rsidR="00F46442" w:rsidRPr="00F11ED9" w:rsidRDefault="00F46442" w:rsidP="00F46442">
            <w:pPr>
              <w:pStyle w:val="a7"/>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funder procedures for data management include: the National Science Foundation (NSF) Data Management Plan (DMP) requirements, the Wellcome Trust Data Management and Sharing policy, and the European Commission's Horizon 2020 Open Research Data Pilot.</w:t>
            </w:r>
          </w:p>
          <w:p w14:paraId="6A0DE17D" w14:textId="77777777" w:rsidR="00F46442" w:rsidRPr="00F46442" w:rsidRDefault="00F46442" w:rsidP="00F46442">
            <w:pPr>
              <w:pStyle w:val="a7"/>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00F46442" w:rsidRPr="00F46442" w14:paraId="1755C773" w14:textId="77777777" w:rsidTr="00F46442">
        <w:trPr>
          <w:trHeight w:val="671"/>
        </w:trPr>
        <w:sdt>
          <w:sdtPr>
            <w:rPr>
              <w:rFonts w:asciiTheme="minorHAnsi" w:hAnsiTheme="minorHAnsi" w:cstheme="minorHAnsi"/>
            </w:rPr>
            <w:id w:val="-94947223"/>
            <w:placeholder>
              <w:docPart w:val="CF021F20E94743709291A140C1AF6ECA"/>
            </w:placeholder>
            <w:text w:multiLine="1"/>
          </w:sdtPr>
          <w:sdtContent>
            <w:tc>
              <w:tcPr>
                <w:tcW w:w="9912" w:type="dxa"/>
                <w:vAlign w:val="center"/>
              </w:tcPr>
              <w:p w14:paraId="0C258B18" w14:textId="3372EA94" w:rsidR="00F46442" w:rsidRPr="00F46442" w:rsidRDefault="001606F7" w:rsidP="00F46442">
                <w:pPr>
                  <w:ind w:left="318" w:hanging="318"/>
                  <w:jc w:val="left"/>
                  <w:rPr>
                    <w:rFonts w:asciiTheme="minorHAnsi" w:hAnsiTheme="minorHAnsi" w:cstheme="minorHAnsi"/>
                  </w:rPr>
                </w:pPr>
                <w:r>
                  <w:rPr>
                    <w:rFonts w:asciiTheme="minorHAnsi" w:hAnsiTheme="minorHAnsi" w:cstheme="minorHAnsi"/>
                  </w:rPr>
                  <w:t>N/A</w:t>
                </w:r>
              </w:p>
            </w:tc>
          </w:sdtContent>
        </w:sdt>
      </w:tr>
      <w:tr w:rsidR="00F46442" w:rsidRPr="00F46442" w14:paraId="09C2529A" w14:textId="77777777" w:rsidTr="00EB7BBC">
        <w:trPr>
          <w:trHeight w:val="576"/>
        </w:trPr>
        <w:tc>
          <w:tcPr>
            <w:tcW w:w="9912" w:type="dxa"/>
            <w:shd w:val="clear" w:color="auto" w:fill="D9D9D9" w:themeFill="text2" w:themeFillShade="D9"/>
            <w:vAlign w:val="center"/>
          </w:tcPr>
          <w:p w14:paraId="50D1554D" w14:textId="77777777" w:rsidR="00F46442" w:rsidRPr="00546451" w:rsidRDefault="00F46442" w:rsidP="006F409E">
            <w:pPr>
              <w:pStyle w:val="a7"/>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00F46442" w:rsidRPr="00F46442" w14:paraId="15F64012" w14:textId="77777777" w:rsidTr="00F46442">
        <w:trPr>
          <w:trHeight w:val="876"/>
        </w:trPr>
        <w:sdt>
          <w:sdtPr>
            <w:rPr>
              <w:rFonts w:asciiTheme="minorHAnsi" w:hAnsiTheme="minorHAnsi" w:cstheme="minorHAnsi"/>
            </w:rPr>
            <w:id w:val="1777900250"/>
            <w:placeholder>
              <w:docPart w:val="7937193E95E3449582A7CF07F7428BE8"/>
            </w:placeholder>
            <w:showingPlcHdr/>
            <w:text w:multiLine="1"/>
          </w:sdtPr>
          <w:sdtContent>
            <w:tc>
              <w:tcPr>
                <w:tcW w:w="9912" w:type="dxa"/>
                <w:vAlign w:val="center"/>
              </w:tcPr>
              <w:p w14:paraId="7EE7996F" w14:textId="77777777" w:rsidR="00F46442" w:rsidRPr="00F46442" w:rsidRDefault="00F46442" w:rsidP="00F46442">
                <w:pPr>
                  <w:jc w:val="left"/>
                  <w:rPr>
                    <w:rFonts w:asciiTheme="minorHAnsi" w:hAnsiTheme="minorHAnsi" w:cstheme="minorHAnsi"/>
                  </w:rPr>
                </w:pPr>
                <w:r w:rsidRPr="00F46442">
                  <w:rPr>
                    <w:rStyle w:val="aff1"/>
                    <w:rFonts w:asciiTheme="minorHAnsi" w:hAnsiTheme="minorHAnsi" w:cstheme="minorHAnsi"/>
                    <w:i/>
                    <w:iCs/>
                  </w:rPr>
                  <w:t>Click or tap here to type your answer.</w:t>
                </w:r>
              </w:p>
            </w:tc>
          </w:sdtContent>
        </w:sdt>
      </w:tr>
      <w:tr w:rsidR="00F46442" w:rsidRPr="00F46442" w14:paraId="073BD848" w14:textId="77777777" w:rsidTr="00EB7BBC">
        <w:trPr>
          <w:trHeight w:val="576"/>
        </w:trPr>
        <w:tc>
          <w:tcPr>
            <w:tcW w:w="9912" w:type="dxa"/>
            <w:shd w:val="clear" w:color="auto" w:fill="D9D9D9" w:themeFill="text2" w:themeFillShade="D9"/>
            <w:vAlign w:val="center"/>
          </w:tcPr>
          <w:p w14:paraId="2304B90C" w14:textId="77777777" w:rsidR="00F46442" w:rsidRPr="00546451" w:rsidRDefault="00F46442" w:rsidP="006F409E">
            <w:pPr>
              <w:pStyle w:val="a7"/>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00F46442" w:rsidRPr="00F46442" w14:paraId="62C2F904" w14:textId="77777777" w:rsidTr="00F46442">
        <w:trPr>
          <w:trHeight w:val="510"/>
        </w:trPr>
        <w:tc>
          <w:tcPr>
            <w:tcW w:w="9912" w:type="dxa"/>
            <w:vAlign w:val="center"/>
          </w:tcPr>
          <w:p w14:paraId="1DE4EA3F"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Training</w:t>
            </w:r>
          </w:p>
          <w:p w14:paraId="71FB2D2E"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023740307"/>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Guidelines</w:t>
            </w:r>
          </w:p>
          <w:p w14:paraId="4C0123B0" w14:textId="77777777" w:rsidR="00F46442" w:rsidRPr="00F46442" w:rsidRDefault="00000000" w:rsidP="00F46442">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Content>
                <w:r w:rsidR="00F46442" w:rsidRPr="00F46442">
                  <w:rPr>
                    <w:rStyle w:val="aff1"/>
                    <w:rFonts w:asciiTheme="minorHAnsi" w:hAnsiTheme="minorHAnsi" w:cstheme="minorHAnsi"/>
                    <w:i/>
                    <w:iCs/>
                  </w:rPr>
                  <w:t>Click or tap here to type your answer.</w:t>
                </w:r>
              </w:sdtContent>
            </w:sdt>
          </w:p>
        </w:tc>
      </w:tr>
      <w:tr w:rsidR="00F46442" w:rsidRPr="00F46442" w14:paraId="36610418" w14:textId="77777777" w:rsidTr="00EB7BBC">
        <w:trPr>
          <w:trHeight w:val="576"/>
        </w:trPr>
        <w:tc>
          <w:tcPr>
            <w:tcW w:w="9912" w:type="dxa"/>
            <w:shd w:val="clear" w:color="auto" w:fill="D9D9D9" w:themeFill="text2" w:themeFillShade="D9"/>
            <w:vAlign w:val="center"/>
          </w:tcPr>
          <w:p w14:paraId="6CD805BD" w14:textId="77777777" w:rsidR="00F46442" w:rsidRPr="00546451" w:rsidRDefault="00F46442" w:rsidP="006F409E">
            <w:pPr>
              <w:pStyle w:val="a7"/>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00F46442" w:rsidRPr="00F46442" w14:paraId="2DDA5CA0" w14:textId="77777777" w:rsidTr="00F46442">
        <w:trPr>
          <w:trHeight w:val="683"/>
        </w:trPr>
        <w:sdt>
          <w:sdtPr>
            <w:rPr>
              <w:rFonts w:asciiTheme="minorHAnsi" w:hAnsiTheme="minorHAnsi" w:cstheme="minorHAnsi"/>
            </w:rPr>
            <w:id w:val="356699695"/>
            <w:placeholder>
              <w:docPart w:val="C26C819C6EF84A28913AC150D5A2F8B5"/>
            </w:placeholder>
            <w:showingPlcHdr/>
            <w:text w:multiLine="1"/>
          </w:sdtPr>
          <w:sdtContent>
            <w:tc>
              <w:tcPr>
                <w:tcW w:w="9912" w:type="dxa"/>
                <w:vAlign w:val="center"/>
              </w:tcPr>
              <w:p w14:paraId="42E6DDDE" w14:textId="77777777" w:rsidR="00F46442" w:rsidRPr="00F46442" w:rsidRDefault="00F46442" w:rsidP="00F46442">
                <w:pPr>
                  <w:jc w:val="left"/>
                  <w:rPr>
                    <w:rFonts w:asciiTheme="minorHAnsi" w:hAnsiTheme="minorHAnsi" w:cstheme="minorHAnsi"/>
                  </w:rPr>
                </w:pPr>
                <w:r w:rsidRPr="00F46442">
                  <w:rPr>
                    <w:rStyle w:val="aff1"/>
                    <w:rFonts w:asciiTheme="minorHAnsi" w:hAnsiTheme="minorHAnsi" w:cstheme="minorHAnsi"/>
                    <w:i/>
                    <w:iCs/>
                  </w:rPr>
                  <w:t>Click or tap here to type your answer.</w:t>
                </w:r>
              </w:p>
            </w:tc>
          </w:sdtContent>
        </w:sdt>
      </w:tr>
    </w:tbl>
    <w:p w14:paraId="70E02F59" w14:textId="546C66DC" w:rsidR="00EF3700" w:rsidRPr="00EF3700" w:rsidRDefault="00EF3700" w:rsidP="00F46442">
      <w:pPr>
        <w:pStyle w:val="20"/>
        <w:numPr>
          <w:ilvl w:val="0"/>
          <w:numId w:val="0"/>
        </w:numPr>
        <w:spacing w:after="120"/>
        <w:rPr>
          <w:lang w:val="en-US"/>
        </w:rPr>
      </w:pPr>
    </w:p>
    <w:sectPr w:rsidR="00EF3700" w:rsidRPr="00EF3700" w:rsidSect="00B6681A">
      <w:pgSz w:w="11906" w:h="16838"/>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8541D" w14:textId="77777777" w:rsidR="00F827D9" w:rsidRPr="00621A82" w:rsidRDefault="00F827D9" w:rsidP="00887661">
      <w:pPr>
        <w:spacing w:after="0" w:line="240" w:lineRule="auto"/>
      </w:pPr>
      <w:r w:rsidRPr="00621A82">
        <w:separator/>
      </w:r>
    </w:p>
  </w:endnote>
  <w:endnote w:type="continuationSeparator" w:id="0">
    <w:p w14:paraId="6BA70D0E" w14:textId="77777777" w:rsidR="00F827D9" w:rsidRPr="00621A82" w:rsidRDefault="00F827D9" w:rsidP="00887661">
      <w:pPr>
        <w:spacing w:after="0" w:line="240" w:lineRule="auto"/>
      </w:pPr>
      <w:r w:rsidRPr="00621A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A1"/>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6A6A6" w:themeColor="background1" w:themeShade="A6"/>
        <w:sz w:val="20"/>
        <w:szCs w:val="20"/>
      </w:rPr>
      <w:id w:val="1865638085"/>
      <w:docPartObj>
        <w:docPartGallery w:val="Page Numbers (Bottom of Page)"/>
        <w:docPartUnique/>
      </w:docPartObj>
    </w:sdtPr>
    <w:sdtContent>
      <w:p w14:paraId="6221F595" w14:textId="4DB584A1" w:rsidR="00042737" w:rsidRPr="00CA6D46" w:rsidRDefault="00042737" w:rsidP="00CA6D46">
        <w:pPr>
          <w:pStyle w:val="a6"/>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8917" w14:textId="1DDD447F" w:rsidR="00042737" w:rsidRPr="00621A82" w:rsidRDefault="00CA6D46" w:rsidP="00291F2E">
    <w:pPr>
      <w:pStyle w:val="a5"/>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61312"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2139998720"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D5BB" w14:textId="0B98F05E" w:rsidR="00CA6D46" w:rsidRPr="00DB42FE" w:rsidRDefault="00204909" w:rsidP="00CA6D46">
    <w:pPr>
      <w:pStyle w:val="a6"/>
      <w:ind w:left="1276"/>
      <w:rPr>
        <w:color w:val="808080" w:themeColor="background2" w:themeShade="80"/>
        <w:sz w:val="20"/>
        <w:szCs w:val="20"/>
      </w:rPr>
    </w:pPr>
    <w:r>
      <w:rPr>
        <w:color w:val="808080" w:themeColor="background2" w:themeShade="80"/>
        <w:sz w:val="20"/>
        <w:szCs w:val="20"/>
      </w:rPr>
      <w:t>CoEvolution</w:t>
    </w:r>
    <w:r w:rsidR="00CA6D46" w:rsidRPr="007F49EF">
      <w:rPr>
        <w:color w:val="808080" w:themeColor="background2" w:themeShade="80"/>
        <w:sz w:val="20"/>
        <w:szCs w:val="20"/>
      </w:rPr>
      <w:t xml:space="preserve"> has received </w:t>
    </w:r>
    <w:r w:rsidR="00CA6D46" w:rsidRPr="00FD6050">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00CA6D46" w:rsidRPr="00FD6050">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00CA6D46" w:rsidRPr="00FD6050">
      <w:rPr>
        <w:color w:val="808080" w:themeColor="background2" w:themeShade="80"/>
        <w:sz w:val="20"/>
        <w:szCs w:val="20"/>
      </w:rPr>
      <w:t xml:space="preserve">under </w:t>
    </w:r>
    <w:r w:rsidR="00CA6D46">
      <w:rPr>
        <w:color w:val="808080" w:themeColor="background2" w:themeShade="80"/>
        <w:sz w:val="20"/>
        <w:szCs w:val="20"/>
      </w:rPr>
      <w:t>G</w:t>
    </w:r>
    <w:r w:rsidR="00CA6D46" w:rsidRPr="00FD6050">
      <w:rPr>
        <w:color w:val="808080" w:themeColor="background2" w:themeShade="80"/>
        <w:sz w:val="20"/>
        <w:szCs w:val="20"/>
      </w:rPr>
      <w:t xml:space="preserve">rant </w:t>
    </w:r>
    <w:r w:rsidR="00CA6D46">
      <w:rPr>
        <w:color w:val="808080" w:themeColor="background2" w:themeShade="80"/>
        <w:sz w:val="20"/>
        <w:szCs w:val="20"/>
      </w:rPr>
      <w:t>A</w:t>
    </w:r>
    <w:r w:rsidR="00CA6D46" w:rsidRPr="00FD6050">
      <w:rPr>
        <w:color w:val="808080" w:themeColor="background2" w:themeShade="80"/>
        <w:sz w:val="20"/>
        <w:szCs w:val="20"/>
      </w:rPr>
      <w:t xml:space="preserve">greement </w:t>
    </w:r>
    <w:r w:rsidR="00CA6D46">
      <w:rPr>
        <w:color w:val="808080" w:themeColor="background2" w:themeShade="80"/>
        <w:sz w:val="20"/>
        <w:szCs w:val="20"/>
      </w:rPr>
      <w:t>No.</w:t>
    </w:r>
    <w:r w:rsidR="00CA6D46" w:rsidRPr="007F49EF">
      <w:t xml:space="preserve"> </w:t>
    </w:r>
    <w:r w:rsidR="00CA6D46" w:rsidRPr="007F49EF">
      <w:rPr>
        <w:color w:val="808080" w:themeColor="background2" w:themeShade="80"/>
        <w:sz w:val="20"/>
        <w:szCs w:val="20"/>
      </w:rPr>
      <w:t>1011</w:t>
    </w:r>
    <w:r>
      <w:rPr>
        <w:color w:val="808080" w:themeColor="background2" w:themeShade="80"/>
        <w:sz w:val="20"/>
        <w:szCs w:val="20"/>
      </w:rPr>
      <w:t>68560</w:t>
    </w:r>
    <w:r w:rsidR="00CA6D46" w:rsidRPr="00FD6050">
      <w:rPr>
        <w:color w:val="808080" w:themeColor="background2" w:themeShade="80"/>
        <w:sz w:val="20"/>
        <w:szCs w:val="20"/>
      </w:rPr>
      <w:t>.</w:t>
    </w:r>
  </w:p>
  <w:p w14:paraId="68431DEF" w14:textId="0F523BAE" w:rsidR="00042737" w:rsidRPr="00CA6D46" w:rsidRDefault="00CA6D46" w:rsidP="00291F2E">
    <w:pPr>
      <w:pStyle w:val="a5"/>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5812E" w14:textId="77777777" w:rsidR="00F827D9" w:rsidRPr="00621A82" w:rsidRDefault="00F827D9" w:rsidP="00887661">
      <w:pPr>
        <w:spacing w:after="0" w:line="240" w:lineRule="auto"/>
      </w:pPr>
      <w:r w:rsidRPr="00621A82">
        <w:separator/>
      </w:r>
    </w:p>
  </w:footnote>
  <w:footnote w:type="continuationSeparator" w:id="0">
    <w:p w14:paraId="3785C6BD" w14:textId="77777777" w:rsidR="00F827D9" w:rsidRPr="00621A82" w:rsidRDefault="00F827D9" w:rsidP="00887661">
      <w:pPr>
        <w:spacing w:after="0" w:line="240" w:lineRule="auto"/>
      </w:pPr>
      <w:r w:rsidRPr="00621A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0AB" w14:textId="6E27897B" w:rsidR="002F12B4" w:rsidRDefault="00204909" w:rsidP="00D40477">
    <w:pPr>
      <w:pStyle w:val="a5"/>
      <w:tabs>
        <w:tab w:val="clear" w:pos="9026"/>
        <w:tab w:val="right" w:pos="9922"/>
      </w:tabs>
    </w:pPr>
    <w:r>
      <w:rPr>
        <w:lang w:val="en-US"/>
      </w:rPr>
      <w:t>CoEvolution</w:t>
    </w:r>
    <w:r w:rsidR="002F12B4">
      <w:rPr>
        <w:lang w:val="en-US"/>
      </w:rPr>
      <w:t xml:space="preserve"> – </w:t>
    </w:r>
    <w:r w:rsidR="002F12B4">
      <w:t>1011</w:t>
    </w:r>
    <w:r>
      <w:t>68560</w:t>
    </w:r>
  </w:p>
  <w:p w14:paraId="6E63E238" w14:textId="0F7C252E" w:rsidR="002F12B4" w:rsidRDefault="00F46442">
    <w:pPr>
      <w:pStyle w:val="a5"/>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201BFA"/>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8F0BEB"/>
    <w:multiLevelType w:val="hybridMultilevel"/>
    <w:tmpl w:val="CA664C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7884070"/>
    <w:multiLevelType w:val="hybridMultilevel"/>
    <w:tmpl w:val="8D5EB518"/>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5BBC1527"/>
    <w:multiLevelType w:val="hybridMultilevel"/>
    <w:tmpl w:val="67C4443C"/>
    <w:lvl w:ilvl="0" w:tplc="04100001">
      <w:start w:val="1"/>
      <w:numFmt w:val="bullet"/>
      <w:lvlText w:val=""/>
      <w:lvlJc w:val="left"/>
      <w:pPr>
        <w:tabs>
          <w:tab w:val="num" w:pos="720"/>
        </w:tabs>
        <w:ind w:left="720" w:hanging="360"/>
      </w:pPr>
      <w:rPr>
        <w:rFonts w:ascii="Symbol" w:hAnsi="Symbol"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5E565BCA"/>
    <w:multiLevelType w:val="hybridMultilevel"/>
    <w:tmpl w:val="36EE9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00AE4"/>
    <w:multiLevelType w:val="hybridMultilevel"/>
    <w:tmpl w:val="F42A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4320C7C"/>
    <w:multiLevelType w:val="hybridMultilevel"/>
    <w:tmpl w:val="3454C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6290694"/>
    <w:multiLevelType w:val="hybridMultilevel"/>
    <w:tmpl w:val="07A8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8119D1"/>
    <w:multiLevelType w:val="hybridMultilevel"/>
    <w:tmpl w:val="42341B3C"/>
    <w:lvl w:ilvl="0" w:tplc="1D4A1D32">
      <w:start w:val="7"/>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1094485"/>
    <w:multiLevelType w:val="hybridMultilevel"/>
    <w:tmpl w:val="D134572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73C2318B"/>
    <w:multiLevelType w:val="hybridMultilevel"/>
    <w:tmpl w:val="D14250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B966E51"/>
    <w:multiLevelType w:val="hybridMultilevel"/>
    <w:tmpl w:val="CB90F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C9C2E2B"/>
    <w:multiLevelType w:val="hybridMultilevel"/>
    <w:tmpl w:val="0382D466"/>
    <w:lvl w:ilvl="0" w:tplc="684CC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B202EB"/>
    <w:multiLevelType w:val="hybridMultilevel"/>
    <w:tmpl w:val="91A882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F3E38DC"/>
    <w:multiLevelType w:val="hybridMultilevel"/>
    <w:tmpl w:val="47BC5DF8"/>
    <w:lvl w:ilvl="0" w:tplc="9B546EDE">
      <w:start w:val="1"/>
      <w:numFmt w:val="decimal"/>
      <w:lvlText w:val="%1."/>
      <w:lvlJc w:val="left"/>
      <w:pPr>
        <w:ind w:left="72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94962572">
    <w:abstractNumId w:val="10"/>
  </w:num>
  <w:num w:numId="2" w16cid:durableId="945620157">
    <w:abstractNumId w:val="0"/>
  </w:num>
  <w:num w:numId="3" w16cid:durableId="2122407576">
    <w:abstractNumId w:val="5"/>
  </w:num>
  <w:num w:numId="4" w16cid:durableId="469177474">
    <w:abstractNumId w:val="21"/>
  </w:num>
  <w:num w:numId="5" w16cid:durableId="273901663">
    <w:abstractNumId w:val="17"/>
  </w:num>
  <w:num w:numId="6" w16cid:durableId="889343094">
    <w:abstractNumId w:val="36"/>
  </w:num>
  <w:num w:numId="7" w16cid:durableId="987977498">
    <w:abstractNumId w:val="9"/>
  </w:num>
  <w:num w:numId="8" w16cid:durableId="2002731294">
    <w:abstractNumId w:val="31"/>
  </w:num>
  <w:num w:numId="9" w16cid:durableId="324667766">
    <w:abstractNumId w:val="32"/>
  </w:num>
  <w:num w:numId="10" w16cid:durableId="953487342">
    <w:abstractNumId w:val="13"/>
  </w:num>
  <w:num w:numId="11" w16cid:durableId="1763142535">
    <w:abstractNumId w:val="34"/>
  </w:num>
  <w:num w:numId="12" w16cid:durableId="1645618179">
    <w:abstractNumId w:val="11"/>
  </w:num>
  <w:num w:numId="13" w16cid:durableId="271211980">
    <w:abstractNumId w:val="4"/>
  </w:num>
  <w:num w:numId="14" w16cid:durableId="1046486931">
    <w:abstractNumId w:val="8"/>
  </w:num>
  <w:num w:numId="15" w16cid:durableId="1430463689">
    <w:abstractNumId w:val="3"/>
  </w:num>
  <w:num w:numId="16" w16cid:durableId="2023511289">
    <w:abstractNumId w:val="24"/>
  </w:num>
  <w:num w:numId="17" w16cid:durableId="711265617">
    <w:abstractNumId w:val="28"/>
  </w:num>
  <w:num w:numId="18" w16cid:durableId="1332026121">
    <w:abstractNumId w:val="15"/>
  </w:num>
  <w:num w:numId="19" w16cid:durableId="74717324">
    <w:abstractNumId w:val="30"/>
  </w:num>
  <w:num w:numId="20" w16cid:durableId="585771876">
    <w:abstractNumId w:val="26"/>
  </w:num>
  <w:num w:numId="21" w16cid:durableId="604266395">
    <w:abstractNumId w:val="12"/>
  </w:num>
  <w:num w:numId="22" w16cid:durableId="642808576">
    <w:abstractNumId w:val="23"/>
  </w:num>
  <w:num w:numId="23" w16cid:durableId="1871144255">
    <w:abstractNumId w:val="33"/>
  </w:num>
  <w:num w:numId="24" w16cid:durableId="451435674">
    <w:abstractNumId w:val="7"/>
  </w:num>
  <w:num w:numId="25" w16cid:durableId="1460539040">
    <w:abstractNumId w:val="18"/>
  </w:num>
  <w:num w:numId="26" w16cid:durableId="1401095533">
    <w:abstractNumId w:val="25"/>
  </w:num>
  <w:num w:numId="27" w16cid:durableId="1874537730">
    <w:abstractNumId w:val="6"/>
  </w:num>
  <w:num w:numId="28" w16cid:durableId="103893212">
    <w:abstractNumId w:val="14"/>
  </w:num>
  <w:num w:numId="29" w16cid:durableId="471951076">
    <w:abstractNumId w:val="29"/>
  </w:num>
  <w:num w:numId="30" w16cid:durableId="2105033393">
    <w:abstractNumId w:val="16"/>
  </w:num>
  <w:num w:numId="31" w16cid:durableId="574441877">
    <w:abstractNumId w:val="1"/>
  </w:num>
  <w:num w:numId="32" w16cid:durableId="1358852693">
    <w:abstractNumId w:val="35"/>
  </w:num>
  <w:num w:numId="33" w16cid:durableId="737170617">
    <w:abstractNumId w:val="37"/>
  </w:num>
  <w:num w:numId="34" w16cid:durableId="2145153633">
    <w:abstractNumId w:val="22"/>
  </w:num>
  <w:num w:numId="35" w16cid:durableId="1609198764">
    <w:abstractNumId w:val="27"/>
  </w:num>
  <w:num w:numId="36" w16cid:durableId="515074140">
    <w:abstractNumId w:val="19"/>
  </w:num>
  <w:num w:numId="37" w16cid:durableId="1935632062">
    <w:abstractNumId w:val="38"/>
  </w:num>
  <w:num w:numId="38" w16cid:durableId="106314082">
    <w:abstractNumId w:val="20"/>
  </w:num>
  <w:num w:numId="39" w16cid:durableId="151391208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103BB"/>
    <w:rsid w:val="00010492"/>
    <w:rsid w:val="00013FFB"/>
    <w:rsid w:val="00014457"/>
    <w:rsid w:val="00016147"/>
    <w:rsid w:val="00023F41"/>
    <w:rsid w:val="0002613D"/>
    <w:rsid w:val="00026413"/>
    <w:rsid w:val="00027656"/>
    <w:rsid w:val="00035992"/>
    <w:rsid w:val="000365F0"/>
    <w:rsid w:val="000406BD"/>
    <w:rsid w:val="00042737"/>
    <w:rsid w:val="0004517B"/>
    <w:rsid w:val="00050D20"/>
    <w:rsid w:val="00054097"/>
    <w:rsid w:val="00054E16"/>
    <w:rsid w:val="0005517B"/>
    <w:rsid w:val="0005674F"/>
    <w:rsid w:val="00057256"/>
    <w:rsid w:val="00057EF7"/>
    <w:rsid w:val="00060605"/>
    <w:rsid w:val="00060C73"/>
    <w:rsid w:val="00065F4E"/>
    <w:rsid w:val="0006644F"/>
    <w:rsid w:val="000715E6"/>
    <w:rsid w:val="00075503"/>
    <w:rsid w:val="00080A34"/>
    <w:rsid w:val="00080BC8"/>
    <w:rsid w:val="0008367A"/>
    <w:rsid w:val="000868E0"/>
    <w:rsid w:val="00087D4F"/>
    <w:rsid w:val="00090D5D"/>
    <w:rsid w:val="000A1ECA"/>
    <w:rsid w:val="000A2948"/>
    <w:rsid w:val="000A5C2C"/>
    <w:rsid w:val="000A78C9"/>
    <w:rsid w:val="000B0479"/>
    <w:rsid w:val="000B0633"/>
    <w:rsid w:val="000B2C88"/>
    <w:rsid w:val="000B31CC"/>
    <w:rsid w:val="000B45A8"/>
    <w:rsid w:val="000B4941"/>
    <w:rsid w:val="000B572D"/>
    <w:rsid w:val="000B68EF"/>
    <w:rsid w:val="000C0868"/>
    <w:rsid w:val="000C3C38"/>
    <w:rsid w:val="000C51FB"/>
    <w:rsid w:val="000C5C6A"/>
    <w:rsid w:val="000D23A5"/>
    <w:rsid w:val="000D6510"/>
    <w:rsid w:val="000E5D97"/>
    <w:rsid w:val="000E7509"/>
    <w:rsid w:val="000F071F"/>
    <w:rsid w:val="000F305B"/>
    <w:rsid w:val="000F746B"/>
    <w:rsid w:val="00103E2E"/>
    <w:rsid w:val="001058C1"/>
    <w:rsid w:val="001078AD"/>
    <w:rsid w:val="0011270B"/>
    <w:rsid w:val="00113352"/>
    <w:rsid w:val="00113B8C"/>
    <w:rsid w:val="00115A4D"/>
    <w:rsid w:val="001209CD"/>
    <w:rsid w:val="00121CDE"/>
    <w:rsid w:val="001223DD"/>
    <w:rsid w:val="001254E7"/>
    <w:rsid w:val="001262A1"/>
    <w:rsid w:val="001330DF"/>
    <w:rsid w:val="00134DA3"/>
    <w:rsid w:val="0013506F"/>
    <w:rsid w:val="00136862"/>
    <w:rsid w:val="00140E4B"/>
    <w:rsid w:val="001420D9"/>
    <w:rsid w:val="001478FF"/>
    <w:rsid w:val="00150DF7"/>
    <w:rsid w:val="00151448"/>
    <w:rsid w:val="00151F27"/>
    <w:rsid w:val="00151F40"/>
    <w:rsid w:val="00152B2F"/>
    <w:rsid w:val="0015359C"/>
    <w:rsid w:val="0015382E"/>
    <w:rsid w:val="00157EBA"/>
    <w:rsid w:val="001600A7"/>
    <w:rsid w:val="001606F7"/>
    <w:rsid w:val="0016346B"/>
    <w:rsid w:val="00163B8C"/>
    <w:rsid w:val="00164AB9"/>
    <w:rsid w:val="00164C43"/>
    <w:rsid w:val="00165572"/>
    <w:rsid w:val="00165C25"/>
    <w:rsid w:val="00173618"/>
    <w:rsid w:val="00173D46"/>
    <w:rsid w:val="001777DF"/>
    <w:rsid w:val="00180F28"/>
    <w:rsid w:val="00181752"/>
    <w:rsid w:val="001854A5"/>
    <w:rsid w:val="0019322F"/>
    <w:rsid w:val="001A09A4"/>
    <w:rsid w:val="001B108C"/>
    <w:rsid w:val="001B590B"/>
    <w:rsid w:val="001B6858"/>
    <w:rsid w:val="001C6DF8"/>
    <w:rsid w:val="001C78AC"/>
    <w:rsid w:val="001D1093"/>
    <w:rsid w:val="001D4BFF"/>
    <w:rsid w:val="001D4F7C"/>
    <w:rsid w:val="001D579D"/>
    <w:rsid w:val="001D6F25"/>
    <w:rsid w:val="001E066D"/>
    <w:rsid w:val="001E2373"/>
    <w:rsid w:val="001E4675"/>
    <w:rsid w:val="001E5796"/>
    <w:rsid w:val="001E62C6"/>
    <w:rsid w:val="001E6ABB"/>
    <w:rsid w:val="001E7985"/>
    <w:rsid w:val="001E7B27"/>
    <w:rsid w:val="001F1563"/>
    <w:rsid w:val="001F223B"/>
    <w:rsid w:val="001F27F3"/>
    <w:rsid w:val="001F3641"/>
    <w:rsid w:val="001F442B"/>
    <w:rsid w:val="001F4CFD"/>
    <w:rsid w:val="00204909"/>
    <w:rsid w:val="00206E1A"/>
    <w:rsid w:val="002079A9"/>
    <w:rsid w:val="00211E00"/>
    <w:rsid w:val="0021582C"/>
    <w:rsid w:val="00215FA4"/>
    <w:rsid w:val="002165C0"/>
    <w:rsid w:val="00222BC8"/>
    <w:rsid w:val="00231B76"/>
    <w:rsid w:val="002369C7"/>
    <w:rsid w:val="002414B1"/>
    <w:rsid w:val="00243DC2"/>
    <w:rsid w:val="002526F1"/>
    <w:rsid w:val="002556D5"/>
    <w:rsid w:val="00256B26"/>
    <w:rsid w:val="0026055C"/>
    <w:rsid w:val="0026077C"/>
    <w:rsid w:val="00260C14"/>
    <w:rsid w:val="002657CF"/>
    <w:rsid w:val="00266ACC"/>
    <w:rsid w:val="00272E60"/>
    <w:rsid w:val="00273DC1"/>
    <w:rsid w:val="00277A8C"/>
    <w:rsid w:val="00280B17"/>
    <w:rsid w:val="0028306E"/>
    <w:rsid w:val="00283252"/>
    <w:rsid w:val="002841AC"/>
    <w:rsid w:val="00290628"/>
    <w:rsid w:val="0029170B"/>
    <w:rsid w:val="00291F2E"/>
    <w:rsid w:val="002921E9"/>
    <w:rsid w:val="00292EBD"/>
    <w:rsid w:val="00293A5B"/>
    <w:rsid w:val="00294590"/>
    <w:rsid w:val="0029746F"/>
    <w:rsid w:val="002A0B71"/>
    <w:rsid w:val="002A1709"/>
    <w:rsid w:val="002A3272"/>
    <w:rsid w:val="002A4D0C"/>
    <w:rsid w:val="002B0DCC"/>
    <w:rsid w:val="002B2E85"/>
    <w:rsid w:val="002C2251"/>
    <w:rsid w:val="002C275E"/>
    <w:rsid w:val="002C27E3"/>
    <w:rsid w:val="002C2D19"/>
    <w:rsid w:val="002D1A26"/>
    <w:rsid w:val="002D258F"/>
    <w:rsid w:val="002D34B9"/>
    <w:rsid w:val="002D3A89"/>
    <w:rsid w:val="002D4DC0"/>
    <w:rsid w:val="002D6EAC"/>
    <w:rsid w:val="002E14DF"/>
    <w:rsid w:val="002E3435"/>
    <w:rsid w:val="002E7061"/>
    <w:rsid w:val="002F07C4"/>
    <w:rsid w:val="002F12B4"/>
    <w:rsid w:val="002F356C"/>
    <w:rsid w:val="002F3E8B"/>
    <w:rsid w:val="002F6184"/>
    <w:rsid w:val="00303DC4"/>
    <w:rsid w:val="003104D5"/>
    <w:rsid w:val="00312448"/>
    <w:rsid w:val="00315599"/>
    <w:rsid w:val="00321C27"/>
    <w:rsid w:val="00322F89"/>
    <w:rsid w:val="00323B82"/>
    <w:rsid w:val="00333CFE"/>
    <w:rsid w:val="00336D6B"/>
    <w:rsid w:val="00340EC1"/>
    <w:rsid w:val="00346AC6"/>
    <w:rsid w:val="00347DAA"/>
    <w:rsid w:val="00353355"/>
    <w:rsid w:val="00353EC6"/>
    <w:rsid w:val="00354C3C"/>
    <w:rsid w:val="00367BA9"/>
    <w:rsid w:val="00387EB0"/>
    <w:rsid w:val="003939D0"/>
    <w:rsid w:val="00395647"/>
    <w:rsid w:val="003958A5"/>
    <w:rsid w:val="00395929"/>
    <w:rsid w:val="0039636B"/>
    <w:rsid w:val="003A066D"/>
    <w:rsid w:val="003A1336"/>
    <w:rsid w:val="003A311C"/>
    <w:rsid w:val="003A451E"/>
    <w:rsid w:val="003A73AB"/>
    <w:rsid w:val="003A7560"/>
    <w:rsid w:val="003B06A2"/>
    <w:rsid w:val="003B0827"/>
    <w:rsid w:val="003B09CC"/>
    <w:rsid w:val="003B1C1F"/>
    <w:rsid w:val="003B1DC8"/>
    <w:rsid w:val="003B3156"/>
    <w:rsid w:val="003B3688"/>
    <w:rsid w:val="003B6C80"/>
    <w:rsid w:val="003B74B7"/>
    <w:rsid w:val="003C079C"/>
    <w:rsid w:val="003C1C77"/>
    <w:rsid w:val="003C2298"/>
    <w:rsid w:val="003C2546"/>
    <w:rsid w:val="003C4E0A"/>
    <w:rsid w:val="003C5207"/>
    <w:rsid w:val="003C54AE"/>
    <w:rsid w:val="003D1069"/>
    <w:rsid w:val="003D1EE5"/>
    <w:rsid w:val="003D3C68"/>
    <w:rsid w:val="003D583C"/>
    <w:rsid w:val="003D7BC5"/>
    <w:rsid w:val="003E0DD0"/>
    <w:rsid w:val="003E31C0"/>
    <w:rsid w:val="003E3B52"/>
    <w:rsid w:val="003E5AB4"/>
    <w:rsid w:val="003E68AA"/>
    <w:rsid w:val="003F0723"/>
    <w:rsid w:val="003F21C1"/>
    <w:rsid w:val="003F3A2B"/>
    <w:rsid w:val="003F727F"/>
    <w:rsid w:val="0040003B"/>
    <w:rsid w:val="00401487"/>
    <w:rsid w:val="00402F9D"/>
    <w:rsid w:val="0041059B"/>
    <w:rsid w:val="004122C8"/>
    <w:rsid w:val="0041273A"/>
    <w:rsid w:val="004224F5"/>
    <w:rsid w:val="00425D2E"/>
    <w:rsid w:val="004264D0"/>
    <w:rsid w:val="004304A4"/>
    <w:rsid w:val="00435B85"/>
    <w:rsid w:val="00436D51"/>
    <w:rsid w:val="00444371"/>
    <w:rsid w:val="00444BF6"/>
    <w:rsid w:val="004454AB"/>
    <w:rsid w:val="00447DBD"/>
    <w:rsid w:val="00452198"/>
    <w:rsid w:val="004533CC"/>
    <w:rsid w:val="00454C8D"/>
    <w:rsid w:val="004636CA"/>
    <w:rsid w:val="004648BD"/>
    <w:rsid w:val="00465DEC"/>
    <w:rsid w:val="00467075"/>
    <w:rsid w:val="00470892"/>
    <w:rsid w:val="0047203A"/>
    <w:rsid w:val="004723A7"/>
    <w:rsid w:val="00475012"/>
    <w:rsid w:val="00480BE5"/>
    <w:rsid w:val="0048198F"/>
    <w:rsid w:val="00482AAE"/>
    <w:rsid w:val="004838FE"/>
    <w:rsid w:val="00485FE4"/>
    <w:rsid w:val="004866D5"/>
    <w:rsid w:val="00486D88"/>
    <w:rsid w:val="0049091A"/>
    <w:rsid w:val="00493C13"/>
    <w:rsid w:val="004947F0"/>
    <w:rsid w:val="00495F53"/>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D1360"/>
    <w:rsid w:val="004D1CD8"/>
    <w:rsid w:val="004D473A"/>
    <w:rsid w:val="004D57CC"/>
    <w:rsid w:val="004D6BA6"/>
    <w:rsid w:val="004D7032"/>
    <w:rsid w:val="004E0D91"/>
    <w:rsid w:val="004E12EC"/>
    <w:rsid w:val="004E1792"/>
    <w:rsid w:val="004E5FAC"/>
    <w:rsid w:val="004E60B8"/>
    <w:rsid w:val="004E6E91"/>
    <w:rsid w:val="004F4521"/>
    <w:rsid w:val="004F4D05"/>
    <w:rsid w:val="004F70A8"/>
    <w:rsid w:val="0050067C"/>
    <w:rsid w:val="00503D2D"/>
    <w:rsid w:val="00504A2D"/>
    <w:rsid w:val="00512AE2"/>
    <w:rsid w:val="00512C9E"/>
    <w:rsid w:val="005133B9"/>
    <w:rsid w:val="0051423F"/>
    <w:rsid w:val="005152F0"/>
    <w:rsid w:val="00520DA8"/>
    <w:rsid w:val="00523CFD"/>
    <w:rsid w:val="00524BDF"/>
    <w:rsid w:val="00534BC8"/>
    <w:rsid w:val="00536152"/>
    <w:rsid w:val="00541E6D"/>
    <w:rsid w:val="005426FB"/>
    <w:rsid w:val="00546451"/>
    <w:rsid w:val="00550B9A"/>
    <w:rsid w:val="005514C6"/>
    <w:rsid w:val="00555421"/>
    <w:rsid w:val="005560A7"/>
    <w:rsid w:val="00556196"/>
    <w:rsid w:val="0056617D"/>
    <w:rsid w:val="00566E72"/>
    <w:rsid w:val="00570733"/>
    <w:rsid w:val="005717BA"/>
    <w:rsid w:val="00573011"/>
    <w:rsid w:val="005734FD"/>
    <w:rsid w:val="00576ACD"/>
    <w:rsid w:val="0058025C"/>
    <w:rsid w:val="00586708"/>
    <w:rsid w:val="00590C47"/>
    <w:rsid w:val="005960D5"/>
    <w:rsid w:val="00596183"/>
    <w:rsid w:val="00597E9B"/>
    <w:rsid w:val="005A0751"/>
    <w:rsid w:val="005A22F7"/>
    <w:rsid w:val="005A3CF9"/>
    <w:rsid w:val="005B20EC"/>
    <w:rsid w:val="005B40D9"/>
    <w:rsid w:val="005B5720"/>
    <w:rsid w:val="005B5C2B"/>
    <w:rsid w:val="005B68A4"/>
    <w:rsid w:val="005C1065"/>
    <w:rsid w:val="005C2DC0"/>
    <w:rsid w:val="005C39C5"/>
    <w:rsid w:val="005C4830"/>
    <w:rsid w:val="005D100C"/>
    <w:rsid w:val="005D7EA2"/>
    <w:rsid w:val="005E235B"/>
    <w:rsid w:val="005E418A"/>
    <w:rsid w:val="005E5ECE"/>
    <w:rsid w:val="005F14B4"/>
    <w:rsid w:val="005F1EDB"/>
    <w:rsid w:val="005F2AA3"/>
    <w:rsid w:val="005F709C"/>
    <w:rsid w:val="005F7647"/>
    <w:rsid w:val="005F7CF6"/>
    <w:rsid w:val="00601F20"/>
    <w:rsid w:val="00612D04"/>
    <w:rsid w:val="006144CE"/>
    <w:rsid w:val="006148B7"/>
    <w:rsid w:val="00616A89"/>
    <w:rsid w:val="00616B9B"/>
    <w:rsid w:val="00616F9D"/>
    <w:rsid w:val="00617F7B"/>
    <w:rsid w:val="00621839"/>
    <w:rsid w:val="00621A82"/>
    <w:rsid w:val="0063180F"/>
    <w:rsid w:val="00631BA1"/>
    <w:rsid w:val="00632ED5"/>
    <w:rsid w:val="006333EF"/>
    <w:rsid w:val="00634A73"/>
    <w:rsid w:val="006415A7"/>
    <w:rsid w:val="00645C2E"/>
    <w:rsid w:val="00646001"/>
    <w:rsid w:val="00647828"/>
    <w:rsid w:val="00647888"/>
    <w:rsid w:val="006554F3"/>
    <w:rsid w:val="00655592"/>
    <w:rsid w:val="00655B6A"/>
    <w:rsid w:val="00656655"/>
    <w:rsid w:val="006643F7"/>
    <w:rsid w:val="00664AA3"/>
    <w:rsid w:val="006803FD"/>
    <w:rsid w:val="00680C6E"/>
    <w:rsid w:val="006814C8"/>
    <w:rsid w:val="00681E46"/>
    <w:rsid w:val="00687C65"/>
    <w:rsid w:val="00691D46"/>
    <w:rsid w:val="00695B70"/>
    <w:rsid w:val="00696B17"/>
    <w:rsid w:val="006972DB"/>
    <w:rsid w:val="00697666"/>
    <w:rsid w:val="006A11B8"/>
    <w:rsid w:val="006A202E"/>
    <w:rsid w:val="006A2426"/>
    <w:rsid w:val="006B17E6"/>
    <w:rsid w:val="006B3A86"/>
    <w:rsid w:val="006B51F8"/>
    <w:rsid w:val="006C157D"/>
    <w:rsid w:val="006C1AA6"/>
    <w:rsid w:val="006C4272"/>
    <w:rsid w:val="006C5F33"/>
    <w:rsid w:val="006D4F0C"/>
    <w:rsid w:val="006D5E1A"/>
    <w:rsid w:val="006D6A81"/>
    <w:rsid w:val="006E0A66"/>
    <w:rsid w:val="006E140A"/>
    <w:rsid w:val="006E20C1"/>
    <w:rsid w:val="006E2C27"/>
    <w:rsid w:val="006E4619"/>
    <w:rsid w:val="006E7B53"/>
    <w:rsid w:val="006F09C7"/>
    <w:rsid w:val="006F409E"/>
    <w:rsid w:val="006F533E"/>
    <w:rsid w:val="00700A68"/>
    <w:rsid w:val="00701143"/>
    <w:rsid w:val="00701A97"/>
    <w:rsid w:val="007031C8"/>
    <w:rsid w:val="00703E65"/>
    <w:rsid w:val="007078F8"/>
    <w:rsid w:val="00711C61"/>
    <w:rsid w:val="007123AD"/>
    <w:rsid w:val="00712DAE"/>
    <w:rsid w:val="00713662"/>
    <w:rsid w:val="0071371A"/>
    <w:rsid w:val="00713ECA"/>
    <w:rsid w:val="00714DF8"/>
    <w:rsid w:val="0072060D"/>
    <w:rsid w:val="0072670F"/>
    <w:rsid w:val="00727CDE"/>
    <w:rsid w:val="00733645"/>
    <w:rsid w:val="0073654F"/>
    <w:rsid w:val="007376A0"/>
    <w:rsid w:val="00740C0B"/>
    <w:rsid w:val="00743045"/>
    <w:rsid w:val="007451E8"/>
    <w:rsid w:val="0075137A"/>
    <w:rsid w:val="00751F23"/>
    <w:rsid w:val="00752FF9"/>
    <w:rsid w:val="00756E0A"/>
    <w:rsid w:val="00762694"/>
    <w:rsid w:val="00764632"/>
    <w:rsid w:val="00764BF2"/>
    <w:rsid w:val="00765BAA"/>
    <w:rsid w:val="00766E6A"/>
    <w:rsid w:val="007718BB"/>
    <w:rsid w:val="00777E30"/>
    <w:rsid w:val="00782CB8"/>
    <w:rsid w:val="00783988"/>
    <w:rsid w:val="007848BE"/>
    <w:rsid w:val="00792CC0"/>
    <w:rsid w:val="00796B5F"/>
    <w:rsid w:val="00796BB7"/>
    <w:rsid w:val="007A0D35"/>
    <w:rsid w:val="007A0DC7"/>
    <w:rsid w:val="007A1871"/>
    <w:rsid w:val="007A61BC"/>
    <w:rsid w:val="007B0747"/>
    <w:rsid w:val="007B1644"/>
    <w:rsid w:val="007B2F48"/>
    <w:rsid w:val="007C1918"/>
    <w:rsid w:val="007C3E78"/>
    <w:rsid w:val="007C4417"/>
    <w:rsid w:val="007C4AB7"/>
    <w:rsid w:val="007E038F"/>
    <w:rsid w:val="007E0DA0"/>
    <w:rsid w:val="007E3CDA"/>
    <w:rsid w:val="007E4E16"/>
    <w:rsid w:val="007E6C4A"/>
    <w:rsid w:val="007F0D37"/>
    <w:rsid w:val="007F49EF"/>
    <w:rsid w:val="007F5037"/>
    <w:rsid w:val="007F674A"/>
    <w:rsid w:val="007F6982"/>
    <w:rsid w:val="0080180B"/>
    <w:rsid w:val="00805729"/>
    <w:rsid w:val="008068DB"/>
    <w:rsid w:val="00810218"/>
    <w:rsid w:val="00814FA9"/>
    <w:rsid w:val="008165C7"/>
    <w:rsid w:val="0082739A"/>
    <w:rsid w:val="00834F64"/>
    <w:rsid w:val="008352D9"/>
    <w:rsid w:val="00842974"/>
    <w:rsid w:val="00842A6C"/>
    <w:rsid w:val="00844E8F"/>
    <w:rsid w:val="00845EE7"/>
    <w:rsid w:val="00846357"/>
    <w:rsid w:val="008477E2"/>
    <w:rsid w:val="008511A8"/>
    <w:rsid w:val="00851BD9"/>
    <w:rsid w:val="00866C8F"/>
    <w:rsid w:val="00870C8E"/>
    <w:rsid w:val="008824BF"/>
    <w:rsid w:val="00887661"/>
    <w:rsid w:val="00890078"/>
    <w:rsid w:val="00890E98"/>
    <w:rsid w:val="0089279C"/>
    <w:rsid w:val="00893111"/>
    <w:rsid w:val="008A0C22"/>
    <w:rsid w:val="008A1E3F"/>
    <w:rsid w:val="008A4829"/>
    <w:rsid w:val="008A4CD6"/>
    <w:rsid w:val="008A5FA3"/>
    <w:rsid w:val="008C080D"/>
    <w:rsid w:val="008C2AAE"/>
    <w:rsid w:val="008C5DA8"/>
    <w:rsid w:val="008C6316"/>
    <w:rsid w:val="008C67EE"/>
    <w:rsid w:val="008C6E23"/>
    <w:rsid w:val="008D1414"/>
    <w:rsid w:val="008D29AE"/>
    <w:rsid w:val="008D4FE5"/>
    <w:rsid w:val="008D5CFA"/>
    <w:rsid w:val="008D7939"/>
    <w:rsid w:val="008E069B"/>
    <w:rsid w:val="008E5996"/>
    <w:rsid w:val="008F1381"/>
    <w:rsid w:val="008F1D78"/>
    <w:rsid w:val="008F3B78"/>
    <w:rsid w:val="008F4D66"/>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322F3"/>
    <w:rsid w:val="00934B54"/>
    <w:rsid w:val="00940E87"/>
    <w:rsid w:val="00945FC2"/>
    <w:rsid w:val="0095182D"/>
    <w:rsid w:val="00952F46"/>
    <w:rsid w:val="00956CBB"/>
    <w:rsid w:val="0095741B"/>
    <w:rsid w:val="00960B72"/>
    <w:rsid w:val="009613AB"/>
    <w:rsid w:val="00962F1A"/>
    <w:rsid w:val="00962F50"/>
    <w:rsid w:val="009640CE"/>
    <w:rsid w:val="009654FA"/>
    <w:rsid w:val="0096591B"/>
    <w:rsid w:val="0096797C"/>
    <w:rsid w:val="00976B61"/>
    <w:rsid w:val="0098360E"/>
    <w:rsid w:val="00983E21"/>
    <w:rsid w:val="00986520"/>
    <w:rsid w:val="00986B4D"/>
    <w:rsid w:val="00991821"/>
    <w:rsid w:val="00993A28"/>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E26"/>
    <w:rsid w:val="009C1A12"/>
    <w:rsid w:val="009C1F4E"/>
    <w:rsid w:val="009C4ECD"/>
    <w:rsid w:val="009C7C9B"/>
    <w:rsid w:val="009D229B"/>
    <w:rsid w:val="009D45DB"/>
    <w:rsid w:val="009D726A"/>
    <w:rsid w:val="009E105B"/>
    <w:rsid w:val="009E1D36"/>
    <w:rsid w:val="009E2B7C"/>
    <w:rsid w:val="009E3FC6"/>
    <w:rsid w:val="009E4AE2"/>
    <w:rsid w:val="009F3528"/>
    <w:rsid w:val="009F4C49"/>
    <w:rsid w:val="009F6043"/>
    <w:rsid w:val="009F6E35"/>
    <w:rsid w:val="00A01169"/>
    <w:rsid w:val="00A10CF8"/>
    <w:rsid w:val="00A11CEF"/>
    <w:rsid w:val="00A1320D"/>
    <w:rsid w:val="00A15BB6"/>
    <w:rsid w:val="00A16558"/>
    <w:rsid w:val="00A23EA1"/>
    <w:rsid w:val="00A243A7"/>
    <w:rsid w:val="00A24BB4"/>
    <w:rsid w:val="00A25BD6"/>
    <w:rsid w:val="00A27772"/>
    <w:rsid w:val="00A27CBF"/>
    <w:rsid w:val="00A32C5F"/>
    <w:rsid w:val="00A33DEC"/>
    <w:rsid w:val="00A346C7"/>
    <w:rsid w:val="00A3661D"/>
    <w:rsid w:val="00A417BE"/>
    <w:rsid w:val="00A45B47"/>
    <w:rsid w:val="00A53877"/>
    <w:rsid w:val="00A55D81"/>
    <w:rsid w:val="00A565D3"/>
    <w:rsid w:val="00A61030"/>
    <w:rsid w:val="00A61621"/>
    <w:rsid w:val="00A727BC"/>
    <w:rsid w:val="00A80DDA"/>
    <w:rsid w:val="00A81C8D"/>
    <w:rsid w:val="00A82337"/>
    <w:rsid w:val="00A82F3F"/>
    <w:rsid w:val="00A871AF"/>
    <w:rsid w:val="00A87B20"/>
    <w:rsid w:val="00A92D00"/>
    <w:rsid w:val="00A92E40"/>
    <w:rsid w:val="00A9433B"/>
    <w:rsid w:val="00A96E17"/>
    <w:rsid w:val="00AA11B7"/>
    <w:rsid w:val="00AA1FF6"/>
    <w:rsid w:val="00AA231B"/>
    <w:rsid w:val="00AA2E81"/>
    <w:rsid w:val="00AA479B"/>
    <w:rsid w:val="00AA6116"/>
    <w:rsid w:val="00AA76FF"/>
    <w:rsid w:val="00AB05BD"/>
    <w:rsid w:val="00AB4001"/>
    <w:rsid w:val="00AB572C"/>
    <w:rsid w:val="00AC3F14"/>
    <w:rsid w:val="00AC4F52"/>
    <w:rsid w:val="00AD1287"/>
    <w:rsid w:val="00AD5D2B"/>
    <w:rsid w:val="00AD6168"/>
    <w:rsid w:val="00AE2F47"/>
    <w:rsid w:val="00AE344C"/>
    <w:rsid w:val="00AE387F"/>
    <w:rsid w:val="00AE4F88"/>
    <w:rsid w:val="00AE55F0"/>
    <w:rsid w:val="00AE5606"/>
    <w:rsid w:val="00AE6FBB"/>
    <w:rsid w:val="00AF224B"/>
    <w:rsid w:val="00AF6BFB"/>
    <w:rsid w:val="00B0389C"/>
    <w:rsid w:val="00B042F2"/>
    <w:rsid w:val="00B07160"/>
    <w:rsid w:val="00B072B7"/>
    <w:rsid w:val="00B150E8"/>
    <w:rsid w:val="00B16DED"/>
    <w:rsid w:val="00B1746E"/>
    <w:rsid w:val="00B21A11"/>
    <w:rsid w:val="00B22C43"/>
    <w:rsid w:val="00B22F08"/>
    <w:rsid w:val="00B2529E"/>
    <w:rsid w:val="00B312EC"/>
    <w:rsid w:val="00B3265C"/>
    <w:rsid w:val="00B33C42"/>
    <w:rsid w:val="00B3659A"/>
    <w:rsid w:val="00B412CD"/>
    <w:rsid w:val="00B41E92"/>
    <w:rsid w:val="00B42EE8"/>
    <w:rsid w:val="00B431D2"/>
    <w:rsid w:val="00B44422"/>
    <w:rsid w:val="00B47FEA"/>
    <w:rsid w:val="00B50D9B"/>
    <w:rsid w:val="00B533E2"/>
    <w:rsid w:val="00B545F1"/>
    <w:rsid w:val="00B62DE6"/>
    <w:rsid w:val="00B630AC"/>
    <w:rsid w:val="00B6552B"/>
    <w:rsid w:val="00B6681A"/>
    <w:rsid w:val="00B70B96"/>
    <w:rsid w:val="00B72FC9"/>
    <w:rsid w:val="00B77BE1"/>
    <w:rsid w:val="00B83243"/>
    <w:rsid w:val="00B83FF9"/>
    <w:rsid w:val="00B85465"/>
    <w:rsid w:val="00B93C8E"/>
    <w:rsid w:val="00BA3233"/>
    <w:rsid w:val="00BA5490"/>
    <w:rsid w:val="00BA58D5"/>
    <w:rsid w:val="00BA5C3A"/>
    <w:rsid w:val="00BB52FD"/>
    <w:rsid w:val="00BC4478"/>
    <w:rsid w:val="00BC4C8E"/>
    <w:rsid w:val="00BC71D0"/>
    <w:rsid w:val="00BD171E"/>
    <w:rsid w:val="00BD1CED"/>
    <w:rsid w:val="00BD33ED"/>
    <w:rsid w:val="00BD4F6E"/>
    <w:rsid w:val="00BE35E4"/>
    <w:rsid w:val="00BF06CC"/>
    <w:rsid w:val="00BF2FF7"/>
    <w:rsid w:val="00BF37D2"/>
    <w:rsid w:val="00BF53F5"/>
    <w:rsid w:val="00C0039C"/>
    <w:rsid w:val="00C07FB7"/>
    <w:rsid w:val="00C1027F"/>
    <w:rsid w:val="00C109A1"/>
    <w:rsid w:val="00C128F3"/>
    <w:rsid w:val="00C15647"/>
    <w:rsid w:val="00C24550"/>
    <w:rsid w:val="00C24880"/>
    <w:rsid w:val="00C2694B"/>
    <w:rsid w:val="00C27C03"/>
    <w:rsid w:val="00C31132"/>
    <w:rsid w:val="00C32B80"/>
    <w:rsid w:val="00C3311D"/>
    <w:rsid w:val="00C34AA9"/>
    <w:rsid w:val="00C350FF"/>
    <w:rsid w:val="00C37475"/>
    <w:rsid w:val="00C405A2"/>
    <w:rsid w:val="00C42C19"/>
    <w:rsid w:val="00C42FF4"/>
    <w:rsid w:val="00C455CE"/>
    <w:rsid w:val="00C45C25"/>
    <w:rsid w:val="00C468C4"/>
    <w:rsid w:val="00C47252"/>
    <w:rsid w:val="00C50CD5"/>
    <w:rsid w:val="00C51331"/>
    <w:rsid w:val="00C5257A"/>
    <w:rsid w:val="00C539A2"/>
    <w:rsid w:val="00C56755"/>
    <w:rsid w:val="00C60272"/>
    <w:rsid w:val="00C64C48"/>
    <w:rsid w:val="00C711D3"/>
    <w:rsid w:val="00C74720"/>
    <w:rsid w:val="00C74D0C"/>
    <w:rsid w:val="00C80D33"/>
    <w:rsid w:val="00C82B19"/>
    <w:rsid w:val="00C838B8"/>
    <w:rsid w:val="00C92FDE"/>
    <w:rsid w:val="00C93140"/>
    <w:rsid w:val="00C93DED"/>
    <w:rsid w:val="00CA46D6"/>
    <w:rsid w:val="00CA5278"/>
    <w:rsid w:val="00CA5B8E"/>
    <w:rsid w:val="00CA6D46"/>
    <w:rsid w:val="00CB6C04"/>
    <w:rsid w:val="00CC3801"/>
    <w:rsid w:val="00CC3905"/>
    <w:rsid w:val="00CC545A"/>
    <w:rsid w:val="00CD0F1F"/>
    <w:rsid w:val="00CD2C32"/>
    <w:rsid w:val="00CD4436"/>
    <w:rsid w:val="00CE0D69"/>
    <w:rsid w:val="00CE1D01"/>
    <w:rsid w:val="00CE4D0F"/>
    <w:rsid w:val="00CE59A7"/>
    <w:rsid w:val="00CE6444"/>
    <w:rsid w:val="00CF54CB"/>
    <w:rsid w:val="00CF75F8"/>
    <w:rsid w:val="00CF7808"/>
    <w:rsid w:val="00D004C1"/>
    <w:rsid w:val="00D0087D"/>
    <w:rsid w:val="00D00C19"/>
    <w:rsid w:val="00D04E3D"/>
    <w:rsid w:val="00D0700C"/>
    <w:rsid w:val="00D12C27"/>
    <w:rsid w:val="00D141CC"/>
    <w:rsid w:val="00D14356"/>
    <w:rsid w:val="00D14A4F"/>
    <w:rsid w:val="00D22C9B"/>
    <w:rsid w:val="00D24547"/>
    <w:rsid w:val="00D30F30"/>
    <w:rsid w:val="00D35F8C"/>
    <w:rsid w:val="00D3709F"/>
    <w:rsid w:val="00D40032"/>
    <w:rsid w:val="00D40477"/>
    <w:rsid w:val="00D41128"/>
    <w:rsid w:val="00D41E90"/>
    <w:rsid w:val="00D470EA"/>
    <w:rsid w:val="00D55FFA"/>
    <w:rsid w:val="00D5722A"/>
    <w:rsid w:val="00D604A4"/>
    <w:rsid w:val="00D60861"/>
    <w:rsid w:val="00D6413A"/>
    <w:rsid w:val="00D6749A"/>
    <w:rsid w:val="00D7368A"/>
    <w:rsid w:val="00D7593D"/>
    <w:rsid w:val="00D80F6E"/>
    <w:rsid w:val="00D83A8D"/>
    <w:rsid w:val="00D86650"/>
    <w:rsid w:val="00D86FE8"/>
    <w:rsid w:val="00D877C9"/>
    <w:rsid w:val="00D87A2A"/>
    <w:rsid w:val="00D90D9C"/>
    <w:rsid w:val="00D942C1"/>
    <w:rsid w:val="00D94A66"/>
    <w:rsid w:val="00D97A9E"/>
    <w:rsid w:val="00D97C78"/>
    <w:rsid w:val="00DA4FDF"/>
    <w:rsid w:val="00DA6D99"/>
    <w:rsid w:val="00DA79EA"/>
    <w:rsid w:val="00DB094F"/>
    <w:rsid w:val="00DB618A"/>
    <w:rsid w:val="00DC0B5E"/>
    <w:rsid w:val="00DC188B"/>
    <w:rsid w:val="00DC4CC7"/>
    <w:rsid w:val="00DC5CCA"/>
    <w:rsid w:val="00DD3E2F"/>
    <w:rsid w:val="00DD6394"/>
    <w:rsid w:val="00DD6B34"/>
    <w:rsid w:val="00DD7DB1"/>
    <w:rsid w:val="00DE1000"/>
    <w:rsid w:val="00DE3C45"/>
    <w:rsid w:val="00DE68E5"/>
    <w:rsid w:val="00DF5CE2"/>
    <w:rsid w:val="00DF61D8"/>
    <w:rsid w:val="00E10BF8"/>
    <w:rsid w:val="00E10E24"/>
    <w:rsid w:val="00E14488"/>
    <w:rsid w:val="00E15093"/>
    <w:rsid w:val="00E162C1"/>
    <w:rsid w:val="00E17CCF"/>
    <w:rsid w:val="00E234BC"/>
    <w:rsid w:val="00E335A8"/>
    <w:rsid w:val="00E33D89"/>
    <w:rsid w:val="00E34386"/>
    <w:rsid w:val="00E37508"/>
    <w:rsid w:val="00E40DD0"/>
    <w:rsid w:val="00E422AA"/>
    <w:rsid w:val="00E4233B"/>
    <w:rsid w:val="00E426EB"/>
    <w:rsid w:val="00E42779"/>
    <w:rsid w:val="00E50C02"/>
    <w:rsid w:val="00E5475F"/>
    <w:rsid w:val="00E57270"/>
    <w:rsid w:val="00E5758F"/>
    <w:rsid w:val="00E57A9D"/>
    <w:rsid w:val="00E61476"/>
    <w:rsid w:val="00E615A3"/>
    <w:rsid w:val="00E62403"/>
    <w:rsid w:val="00E62709"/>
    <w:rsid w:val="00E65750"/>
    <w:rsid w:val="00E66801"/>
    <w:rsid w:val="00E73560"/>
    <w:rsid w:val="00E7515D"/>
    <w:rsid w:val="00E77B88"/>
    <w:rsid w:val="00E819AE"/>
    <w:rsid w:val="00E8368C"/>
    <w:rsid w:val="00E86445"/>
    <w:rsid w:val="00E910DA"/>
    <w:rsid w:val="00E91FD0"/>
    <w:rsid w:val="00E92AEB"/>
    <w:rsid w:val="00E9555B"/>
    <w:rsid w:val="00E979E8"/>
    <w:rsid w:val="00EA04F9"/>
    <w:rsid w:val="00EA37E9"/>
    <w:rsid w:val="00EA4601"/>
    <w:rsid w:val="00EA6273"/>
    <w:rsid w:val="00EB0355"/>
    <w:rsid w:val="00EB1BEF"/>
    <w:rsid w:val="00EB49D5"/>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3700"/>
    <w:rsid w:val="00EF6F9C"/>
    <w:rsid w:val="00EF70BD"/>
    <w:rsid w:val="00F01452"/>
    <w:rsid w:val="00F02019"/>
    <w:rsid w:val="00F0333F"/>
    <w:rsid w:val="00F0353C"/>
    <w:rsid w:val="00F04E9F"/>
    <w:rsid w:val="00F11ED9"/>
    <w:rsid w:val="00F1375B"/>
    <w:rsid w:val="00F13939"/>
    <w:rsid w:val="00F238F5"/>
    <w:rsid w:val="00F23EC0"/>
    <w:rsid w:val="00F242C4"/>
    <w:rsid w:val="00F257BD"/>
    <w:rsid w:val="00F36259"/>
    <w:rsid w:val="00F37058"/>
    <w:rsid w:val="00F427E6"/>
    <w:rsid w:val="00F437F7"/>
    <w:rsid w:val="00F46442"/>
    <w:rsid w:val="00F46C29"/>
    <w:rsid w:val="00F53784"/>
    <w:rsid w:val="00F56107"/>
    <w:rsid w:val="00F6469A"/>
    <w:rsid w:val="00F64F67"/>
    <w:rsid w:val="00F70F51"/>
    <w:rsid w:val="00F71EFB"/>
    <w:rsid w:val="00F721C2"/>
    <w:rsid w:val="00F729E3"/>
    <w:rsid w:val="00F7360F"/>
    <w:rsid w:val="00F75096"/>
    <w:rsid w:val="00F754A2"/>
    <w:rsid w:val="00F809FB"/>
    <w:rsid w:val="00F80D50"/>
    <w:rsid w:val="00F827D9"/>
    <w:rsid w:val="00F917A2"/>
    <w:rsid w:val="00F91807"/>
    <w:rsid w:val="00F96D03"/>
    <w:rsid w:val="00FA2988"/>
    <w:rsid w:val="00FA3B7A"/>
    <w:rsid w:val="00FA6F6A"/>
    <w:rsid w:val="00FB1BE3"/>
    <w:rsid w:val="00FB3DD2"/>
    <w:rsid w:val="00FB42BF"/>
    <w:rsid w:val="00FC25A0"/>
    <w:rsid w:val="00FC67D5"/>
    <w:rsid w:val="00FD0385"/>
    <w:rsid w:val="00FD1EA5"/>
    <w:rsid w:val="00FD4672"/>
    <w:rsid w:val="00FD4CD3"/>
    <w:rsid w:val="00FD6050"/>
    <w:rsid w:val="00FD6A75"/>
    <w:rsid w:val="00FE0331"/>
    <w:rsid w:val="00FE2F18"/>
    <w:rsid w:val="00FE2F8B"/>
    <w:rsid w:val="00FE3055"/>
    <w:rsid w:val="00FE4C07"/>
    <w:rsid w:val="00FE5954"/>
    <w:rsid w:val="00FF3E54"/>
    <w:rsid w:val="00FF5A5C"/>
    <w:rsid w:val="027C3B87"/>
    <w:rsid w:val="03F736A8"/>
    <w:rsid w:val="09A7FD0D"/>
    <w:rsid w:val="0BC8EBFD"/>
    <w:rsid w:val="0DB0E07C"/>
    <w:rsid w:val="1DAD9B4B"/>
    <w:rsid w:val="26613FAA"/>
    <w:rsid w:val="2E6500E7"/>
    <w:rsid w:val="2E9E9A49"/>
    <w:rsid w:val="37DCE161"/>
    <w:rsid w:val="39312026"/>
    <w:rsid w:val="3C358575"/>
    <w:rsid w:val="3CB798BD"/>
    <w:rsid w:val="50183B2D"/>
    <w:rsid w:val="50899826"/>
    <w:rsid w:val="572799ED"/>
    <w:rsid w:val="5E27BD62"/>
    <w:rsid w:val="5F591939"/>
    <w:rsid w:val="6B483DB8"/>
    <w:rsid w:val="6EDC7B9E"/>
    <w:rsid w:val="724D75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64D0"/>
    <w:pPr>
      <w:jc w:val="both"/>
    </w:pPr>
    <w:rPr>
      <w:rFonts w:ascii="Calibri" w:hAnsi="Calibri"/>
      <w:lang w:val="en-GB"/>
    </w:rPr>
  </w:style>
  <w:style w:type="paragraph" w:styleId="1">
    <w:name w:val="heading 1"/>
    <w:aliases w:val="Master 1"/>
    <w:basedOn w:val="a"/>
    <w:next w:val="a"/>
    <w:link w:val="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20">
    <w:name w:val="heading 2"/>
    <w:aliases w:val="Master 2"/>
    <w:basedOn w:val="a"/>
    <w:next w:val="a"/>
    <w:link w:val="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3">
    <w:name w:val="heading 3"/>
    <w:basedOn w:val="a"/>
    <w:next w:val="a"/>
    <w:link w:val="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4">
    <w:name w:val="heading 4"/>
    <w:basedOn w:val="a"/>
    <w:next w:val="a"/>
    <w:link w:val="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5">
    <w:name w:val="heading 5"/>
    <w:basedOn w:val="a"/>
    <w:next w:val="a"/>
    <w:link w:val="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6">
    <w:name w:val="heading 6"/>
    <w:basedOn w:val="a"/>
    <w:next w:val="a"/>
    <w:link w:val="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7">
    <w:name w:val="heading 7"/>
    <w:basedOn w:val="a"/>
    <w:next w:val="a"/>
    <w:link w:val="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8">
    <w:name w:val="heading 8"/>
    <w:basedOn w:val="a"/>
    <w:next w:val="a"/>
    <w:link w:val="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9">
    <w:name w:val="heading 9"/>
    <w:basedOn w:val="a"/>
    <w:next w:val="a"/>
    <w:link w:val="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3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Char"/>
    <w:uiPriority w:val="99"/>
    <w:semiHidden/>
    <w:unhideWhenUsed/>
    <w:rsid w:val="00631BA1"/>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631BA1"/>
    <w:rPr>
      <w:rFonts w:ascii="Tahoma" w:hAnsi="Tahoma" w:cs="Tahoma"/>
      <w:sz w:val="16"/>
      <w:szCs w:val="16"/>
      <w:lang w:val="en-GB"/>
    </w:rPr>
  </w:style>
  <w:style w:type="paragraph" w:styleId="a5">
    <w:name w:val="header"/>
    <w:basedOn w:val="a"/>
    <w:link w:val="Char0"/>
    <w:uiPriority w:val="99"/>
    <w:unhideWhenUsed/>
    <w:rsid w:val="00887661"/>
    <w:pPr>
      <w:tabs>
        <w:tab w:val="center" w:pos="4513"/>
        <w:tab w:val="right" w:pos="9026"/>
      </w:tabs>
      <w:spacing w:after="0" w:line="240" w:lineRule="auto"/>
    </w:pPr>
  </w:style>
  <w:style w:type="character" w:customStyle="1" w:styleId="Char0">
    <w:name w:val="Κεφαλίδα Char"/>
    <w:basedOn w:val="a0"/>
    <w:link w:val="a5"/>
    <w:uiPriority w:val="99"/>
    <w:rsid w:val="00887661"/>
    <w:rPr>
      <w:rFonts w:ascii="Times New Roman" w:hAnsi="Times New Roman"/>
      <w:lang w:val="en-GB"/>
    </w:rPr>
  </w:style>
  <w:style w:type="paragraph" w:styleId="a6">
    <w:name w:val="footer"/>
    <w:aliases w:val="Foot Page"/>
    <w:basedOn w:val="a"/>
    <w:link w:val="Char1"/>
    <w:uiPriority w:val="99"/>
    <w:unhideWhenUsed/>
    <w:rsid w:val="00887661"/>
    <w:pPr>
      <w:tabs>
        <w:tab w:val="center" w:pos="4513"/>
        <w:tab w:val="right" w:pos="9026"/>
      </w:tabs>
      <w:spacing w:after="0" w:line="240" w:lineRule="auto"/>
    </w:pPr>
  </w:style>
  <w:style w:type="character" w:customStyle="1" w:styleId="Char1">
    <w:name w:val="Υποσέλιδο Char"/>
    <w:aliases w:val="Foot Page Char"/>
    <w:basedOn w:val="a0"/>
    <w:link w:val="a6"/>
    <w:uiPriority w:val="99"/>
    <w:rsid w:val="00887661"/>
    <w:rPr>
      <w:rFonts w:ascii="Times New Roman" w:hAnsi="Times New Roman"/>
      <w:lang w:val="en-GB"/>
    </w:rPr>
  </w:style>
  <w:style w:type="paragraph" w:styleId="10">
    <w:name w:val="toc 1"/>
    <w:basedOn w:val="a"/>
    <w:next w:val="a"/>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21">
    <w:name w:val="toc 2"/>
    <w:basedOn w:val="a"/>
    <w:next w:val="a"/>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30">
    <w:name w:val="toc 3"/>
    <w:basedOn w:val="a"/>
    <w:next w:val="a"/>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40">
    <w:name w:val="toc 4"/>
    <w:basedOn w:val="a"/>
    <w:next w:val="a"/>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50">
    <w:name w:val="toc 5"/>
    <w:basedOn w:val="a"/>
    <w:next w:val="a"/>
    <w:autoRedefine/>
    <w:uiPriority w:val="39"/>
    <w:unhideWhenUsed/>
    <w:rsid w:val="001E5796"/>
    <w:pPr>
      <w:spacing w:after="0"/>
      <w:ind w:left="880"/>
      <w:jc w:val="left"/>
    </w:pPr>
    <w:rPr>
      <w:rFonts w:asciiTheme="minorHAnsi" w:hAnsiTheme="minorHAnsi"/>
      <w:color w:val="2D416A" w:themeColor="accent1"/>
      <w:szCs w:val="18"/>
    </w:rPr>
  </w:style>
  <w:style w:type="paragraph" w:styleId="60">
    <w:name w:val="toc 6"/>
    <w:basedOn w:val="a"/>
    <w:next w:val="a"/>
    <w:autoRedefine/>
    <w:uiPriority w:val="39"/>
    <w:unhideWhenUsed/>
    <w:rsid w:val="00E422AA"/>
    <w:pPr>
      <w:spacing w:after="0"/>
      <w:ind w:left="1100"/>
      <w:jc w:val="left"/>
    </w:pPr>
    <w:rPr>
      <w:rFonts w:asciiTheme="minorHAnsi" w:hAnsiTheme="minorHAnsi"/>
      <w:sz w:val="18"/>
      <w:szCs w:val="18"/>
    </w:rPr>
  </w:style>
  <w:style w:type="paragraph" w:styleId="70">
    <w:name w:val="toc 7"/>
    <w:basedOn w:val="a"/>
    <w:next w:val="a"/>
    <w:autoRedefine/>
    <w:uiPriority w:val="39"/>
    <w:unhideWhenUsed/>
    <w:rsid w:val="00E422AA"/>
    <w:pPr>
      <w:spacing w:after="0"/>
      <w:ind w:left="1320"/>
      <w:jc w:val="left"/>
    </w:pPr>
    <w:rPr>
      <w:rFonts w:asciiTheme="minorHAnsi" w:hAnsiTheme="minorHAnsi"/>
      <w:sz w:val="18"/>
      <w:szCs w:val="18"/>
    </w:rPr>
  </w:style>
  <w:style w:type="paragraph" w:styleId="80">
    <w:name w:val="toc 8"/>
    <w:basedOn w:val="a"/>
    <w:next w:val="a"/>
    <w:autoRedefine/>
    <w:uiPriority w:val="39"/>
    <w:unhideWhenUsed/>
    <w:rsid w:val="00E422AA"/>
    <w:pPr>
      <w:spacing w:after="0"/>
      <w:ind w:left="1540"/>
      <w:jc w:val="left"/>
    </w:pPr>
    <w:rPr>
      <w:rFonts w:asciiTheme="minorHAnsi" w:hAnsiTheme="minorHAnsi"/>
      <w:sz w:val="18"/>
      <w:szCs w:val="18"/>
    </w:rPr>
  </w:style>
  <w:style w:type="paragraph" w:styleId="90">
    <w:name w:val="toc 9"/>
    <w:basedOn w:val="a"/>
    <w:next w:val="a"/>
    <w:autoRedefine/>
    <w:uiPriority w:val="39"/>
    <w:unhideWhenUsed/>
    <w:rsid w:val="00E422AA"/>
    <w:pPr>
      <w:spacing w:after="0"/>
      <w:ind w:left="1760"/>
      <w:jc w:val="left"/>
    </w:pPr>
    <w:rPr>
      <w:rFonts w:asciiTheme="minorHAnsi" w:hAnsiTheme="minorHAnsi"/>
      <w:sz w:val="18"/>
      <w:szCs w:val="18"/>
    </w:rPr>
  </w:style>
  <w:style w:type="character" w:customStyle="1" w:styleId="1Char">
    <w:name w:val="Επικεφαλίδα 1 Char"/>
    <w:aliases w:val="Master 1 Char"/>
    <w:basedOn w:val="a0"/>
    <w:link w:val="1"/>
    <w:uiPriority w:val="9"/>
    <w:rsid w:val="001D579D"/>
    <w:rPr>
      <w:rFonts w:ascii="Calibri" w:eastAsiaTheme="majorEastAsia" w:hAnsi="Calibri" w:cstheme="majorBidi"/>
      <w:b/>
      <w:bCs/>
      <w:color w:val="2D416A" w:themeColor="accent1"/>
      <w:sz w:val="28"/>
      <w:szCs w:val="28"/>
      <w:lang w:val="en-GB"/>
    </w:rPr>
  </w:style>
  <w:style w:type="character" w:customStyle="1" w:styleId="2Char">
    <w:name w:val="Επικεφαλίδα 2 Char"/>
    <w:aliases w:val="Master 2 Char"/>
    <w:basedOn w:val="a0"/>
    <w:link w:val="20"/>
    <w:uiPriority w:val="9"/>
    <w:rsid w:val="00646001"/>
    <w:rPr>
      <w:rFonts w:ascii="Calibri" w:eastAsiaTheme="majorEastAsia" w:hAnsi="Calibri" w:cstheme="majorBidi"/>
      <w:b/>
      <w:bCs/>
      <w:color w:val="2D416A" w:themeColor="accent1"/>
      <w:sz w:val="26"/>
      <w:szCs w:val="26"/>
      <w:lang w:val="en-GB"/>
    </w:rPr>
  </w:style>
  <w:style w:type="character" w:customStyle="1" w:styleId="3Char">
    <w:name w:val="Επικεφαλίδα 3 Char"/>
    <w:basedOn w:val="a0"/>
    <w:link w:val="3"/>
    <w:uiPriority w:val="9"/>
    <w:rsid w:val="00646001"/>
    <w:rPr>
      <w:rFonts w:ascii="Calibri" w:eastAsiaTheme="majorEastAsia" w:hAnsi="Calibri" w:cstheme="majorBidi"/>
      <w:b/>
      <w:bCs/>
      <w:color w:val="2D416A" w:themeColor="accent1"/>
      <w:lang w:val="en-GB"/>
    </w:rPr>
  </w:style>
  <w:style w:type="character" w:customStyle="1" w:styleId="4Char">
    <w:name w:val="Επικεφαλίδα 4 Char"/>
    <w:basedOn w:val="a0"/>
    <w:link w:val="4"/>
    <w:uiPriority w:val="9"/>
    <w:rsid w:val="001E5796"/>
    <w:rPr>
      <w:rFonts w:ascii="Calibri" w:eastAsiaTheme="majorEastAsia" w:hAnsi="Calibri" w:cstheme="majorBidi"/>
      <w:b/>
      <w:bCs/>
      <w:i/>
      <w:iCs/>
      <w:color w:val="2D416A" w:themeColor="accent1"/>
      <w:lang w:val="en-GB"/>
    </w:rPr>
  </w:style>
  <w:style w:type="character" w:customStyle="1" w:styleId="5Char">
    <w:name w:val="Επικεφαλίδα 5 Char"/>
    <w:basedOn w:val="a0"/>
    <w:link w:val="5"/>
    <w:uiPriority w:val="9"/>
    <w:rsid w:val="001E5796"/>
    <w:rPr>
      <w:rFonts w:ascii="Calibri" w:eastAsiaTheme="majorEastAsia" w:hAnsi="Calibri" w:cstheme="majorBidi"/>
      <w:color w:val="2D416A" w:themeColor="accent1"/>
      <w:lang w:val="en-GB"/>
    </w:rPr>
  </w:style>
  <w:style w:type="character" w:customStyle="1" w:styleId="6Char">
    <w:name w:val="Επικεφαλίδα 6 Char"/>
    <w:basedOn w:val="a0"/>
    <w:link w:val="6"/>
    <w:uiPriority w:val="9"/>
    <w:rsid w:val="00B07160"/>
    <w:rPr>
      <w:rFonts w:ascii="Calibri" w:eastAsiaTheme="majorEastAsia" w:hAnsi="Calibri" w:cstheme="majorBidi"/>
      <w:i/>
      <w:iCs/>
      <w:color w:val="162034" w:themeColor="accent1" w:themeShade="7F"/>
      <w:lang w:val="en-GB"/>
    </w:rPr>
  </w:style>
  <w:style w:type="character" w:customStyle="1" w:styleId="7Char">
    <w:name w:val="Επικεφαλίδα 7 Char"/>
    <w:basedOn w:val="a0"/>
    <w:link w:val="7"/>
    <w:uiPriority w:val="9"/>
    <w:rsid w:val="00B07160"/>
    <w:rPr>
      <w:rFonts w:ascii="Calibri" w:eastAsiaTheme="majorEastAsia" w:hAnsi="Calibri" w:cstheme="majorBidi"/>
      <w:i/>
      <w:iCs/>
      <w:color w:val="5A5A5A" w:themeColor="text1" w:themeTint="BF"/>
      <w:lang w:val="en-GB"/>
    </w:rPr>
  </w:style>
  <w:style w:type="character" w:customStyle="1" w:styleId="8Char">
    <w:name w:val="Επικεφαλίδα 8 Char"/>
    <w:basedOn w:val="a0"/>
    <w:link w:val="8"/>
    <w:uiPriority w:val="9"/>
    <w:rsid w:val="00B07160"/>
    <w:rPr>
      <w:rFonts w:ascii="Calibri" w:eastAsiaTheme="majorEastAsia" w:hAnsi="Calibri" w:cstheme="majorBidi"/>
      <w:color w:val="5A5A5A" w:themeColor="text1" w:themeTint="BF"/>
      <w:sz w:val="20"/>
      <w:szCs w:val="20"/>
      <w:lang w:val="en-GB"/>
    </w:rPr>
  </w:style>
  <w:style w:type="character" w:customStyle="1" w:styleId="9Char">
    <w:name w:val="Επικεφαλίδα 9 Char"/>
    <w:basedOn w:val="a0"/>
    <w:link w:val="9"/>
    <w:uiPriority w:val="9"/>
    <w:rsid w:val="00B07160"/>
    <w:rPr>
      <w:rFonts w:ascii="Calibri" w:eastAsiaTheme="majorEastAsia" w:hAnsi="Calibri" w:cstheme="majorBidi"/>
      <w:i/>
      <w:iCs/>
      <w:color w:val="5A5A5A" w:themeColor="text1" w:themeTint="BF"/>
      <w:sz w:val="20"/>
      <w:szCs w:val="20"/>
      <w:lang w:val="en-GB"/>
    </w:rPr>
  </w:style>
  <w:style w:type="paragraph" w:styleId="a7">
    <w:name w:val="caption"/>
    <w:aliases w:val="Centered,Labelling,TF,legend1,Caption Char Char Char1,Caption Char Char Char Char Char Char Char1,Caption Char Char Char Char Char Char Char Char Char Char Char Char1,Caption21,Caption Char Char Char21,legend,Figure-caption4,CAPTLégende,label"/>
    <w:basedOn w:val="a"/>
    <w:next w:val="a"/>
    <w:link w:val="Char2"/>
    <w:uiPriority w:val="35"/>
    <w:unhideWhenUsed/>
    <w:qFormat/>
    <w:rsid w:val="00756E0A"/>
    <w:pPr>
      <w:spacing w:line="240" w:lineRule="auto"/>
      <w:jc w:val="center"/>
    </w:pPr>
    <w:rPr>
      <w:b/>
      <w:bCs/>
      <w:color w:val="2D416A" w:themeColor="accent1"/>
      <w:sz w:val="18"/>
      <w:szCs w:val="18"/>
    </w:rPr>
  </w:style>
  <w:style w:type="paragraph" w:styleId="a8">
    <w:name w:val="footnote text"/>
    <w:aliases w:val="Footnote,Schriftart: 9 pt,Schriftart: 10 pt,Schriftart: 8 pt,WB-Fußnotentext,fn,Footnotes,Footnote ak,Foot note text,Footnote text,Footnote Text Char Char Char Char,Footnote Text Char Char,footnote text,C,Cha"/>
    <w:basedOn w:val="a"/>
    <w:link w:val="Char3"/>
    <w:uiPriority w:val="99"/>
    <w:unhideWhenUsed/>
    <w:rsid w:val="00C1027F"/>
    <w:pPr>
      <w:spacing w:after="0" w:line="240" w:lineRule="auto"/>
    </w:pPr>
    <w:rPr>
      <w:sz w:val="20"/>
      <w:szCs w:val="20"/>
    </w:rPr>
  </w:style>
  <w:style w:type="character" w:customStyle="1" w:styleId="Char3">
    <w:name w:val="Κείμενο υποσημείωσης Char"/>
    <w:aliases w:val="Footnote Char,Schriftart: 9 pt Char,Schriftart: 10 pt Char,Schriftart: 8 pt Char,WB-Fußnotentext Char,fn Char,Footnotes Char,Footnote ak Char,Foot note text Char,Footnote text Char,Footnote Text Char Char Char Char Char,C Char"/>
    <w:basedOn w:val="a0"/>
    <w:link w:val="a8"/>
    <w:uiPriority w:val="99"/>
    <w:rsid w:val="00C1027F"/>
    <w:rPr>
      <w:rFonts w:ascii="Times New Roman" w:hAnsi="Times New Roman"/>
      <w:sz w:val="20"/>
      <w:szCs w:val="20"/>
      <w:lang w:val="en-GB"/>
    </w:rPr>
  </w:style>
  <w:style w:type="character" w:styleId="a9">
    <w:name w:val="footnote reference"/>
    <w:aliases w:val="Footnote Reference Number,Footnote symbol,Foot note Ref.,Voetnootverwijzing,Times 10 Point,Exposant 3 Point,Footnote sign"/>
    <w:basedOn w:val="a0"/>
    <w:uiPriority w:val="99"/>
    <w:unhideWhenUsed/>
    <w:rsid w:val="00C1027F"/>
    <w:rPr>
      <w:vertAlign w:val="superscript"/>
    </w:rPr>
  </w:style>
  <w:style w:type="character" w:styleId="-">
    <w:name w:val="Hyperlink"/>
    <w:basedOn w:val="a0"/>
    <w:uiPriority w:val="99"/>
    <w:unhideWhenUsed/>
    <w:rsid w:val="002657CF"/>
    <w:rPr>
      <w:color w:val="0000FF"/>
      <w:u w:val="single"/>
    </w:rPr>
  </w:style>
  <w:style w:type="paragraph" w:styleId="aa">
    <w:name w:val="Title"/>
    <w:basedOn w:val="a"/>
    <w:next w:val="a"/>
    <w:link w:val="Char4"/>
    <w:uiPriority w:val="10"/>
    <w:qFormat/>
    <w:rsid w:val="001D579D"/>
    <w:pPr>
      <w:pBdr>
        <w:bottom w:val="single" w:sz="8" w:space="4" w:color="2D416A" w:themeColor="accent1"/>
      </w:pBdr>
      <w:spacing w:after="300" w:line="240" w:lineRule="auto"/>
      <w:contextualSpacing/>
    </w:pPr>
    <w:rPr>
      <w:rFonts w:asciiTheme="minorHAnsi" w:eastAsiaTheme="majorEastAsia" w:hAnsiTheme="minorHAnsi" w:cstheme="majorBidi"/>
      <w:color w:val="BFBFBF" w:themeColor="text2" w:themeShade="BF"/>
      <w:spacing w:val="5"/>
      <w:kern w:val="28"/>
      <w:sz w:val="52"/>
      <w:szCs w:val="52"/>
    </w:rPr>
  </w:style>
  <w:style w:type="character" w:customStyle="1" w:styleId="Char4">
    <w:name w:val="Τίτλος Char"/>
    <w:basedOn w:val="a0"/>
    <w:link w:val="aa"/>
    <w:uiPriority w:val="10"/>
    <w:rsid w:val="001D579D"/>
    <w:rPr>
      <w:rFonts w:eastAsiaTheme="majorEastAsia" w:cstheme="majorBidi"/>
      <w:color w:val="BFBFBF" w:themeColor="text2" w:themeShade="BF"/>
      <w:spacing w:val="5"/>
      <w:kern w:val="28"/>
      <w:sz w:val="52"/>
      <w:szCs w:val="52"/>
      <w:lang w:val="en-GB"/>
    </w:rPr>
  </w:style>
  <w:style w:type="paragraph" w:styleId="ab">
    <w:name w:val="No Spacing"/>
    <w:uiPriority w:val="1"/>
    <w:qFormat/>
    <w:rsid w:val="00B07160"/>
    <w:pPr>
      <w:spacing w:after="0" w:line="240" w:lineRule="auto"/>
      <w:jc w:val="both"/>
    </w:pPr>
    <w:rPr>
      <w:rFonts w:ascii="Calibri" w:hAnsi="Calibri"/>
      <w:lang w:val="en-GB"/>
    </w:rPr>
  </w:style>
  <w:style w:type="table" w:styleId="-4">
    <w:name w:val="Light Shading Accent 4"/>
    <w:basedOn w:val="a1"/>
    <w:uiPriority w:val="60"/>
    <w:rsid w:val="00E50C02"/>
    <w:pPr>
      <w:spacing w:after="0" w:line="240" w:lineRule="auto"/>
    </w:pPr>
    <w:rPr>
      <w:color w:val="2EACE7" w:themeColor="accent4" w:themeShade="BF"/>
    </w:rPr>
    <w:tblPr>
      <w:tblStyleRowBandSize w:val="1"/>
      <w:tblStyleColBandSize w:val="1"/>
      <w:tblBorders>
        <w:top w:val="single" w:sz="8" w:space="0" w:color="83CEF1" w:themeColor="accent4"/>
        <w:bottom w:val="single" w:sz="8" w:space="0" w:color="83CEF1" w:themeColor="accent4"/>
      </w:tblBorders>
    </w:tblPr>
    <w:tblStylePr w:type="fir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la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1-4">
    <w:name w:val="Medium Shading 1 Accent 4"/>
    <w:basedOn w:val="a1"/>
    <w:uiPriority w:val="63"/>
    <w:rsid w:val="00E50C02"/>
    <w:pPr>
      <w:spacing w:after="0" w:line="240" w:lineRule="auto"/>
    </w:pPr>
    <w:tblPr>
      <w:tblStyleRowBandSize w:val="1"/>
      <w:tblStyleColBandSize w:val="1"/>
      <w:tbl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single" w:sz="8" w:space="0" w:color="A1D9F4" w:themeColor="accent4" w:themeTint="BF"/>
      </w:tblBorders>
    </w:tblPr>
    <w:tblStylePr w:type="firstRow">
      <w:pPr>
        <w:spacing w:before="0" w:after="0" w:line="240" w:lineRule="auto"/>
      </w:pPr>
      <w:rPr>
        <w:b/>
        <w:bCs/>
        <w:color w:val="FFFFFF" w:themeColor="background1"/>
      </w:rPr>
      <w:tblPr/>
      <w:tcPr>
        <w:tc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shd w:val="clear" w:color="auto" w:fill="83CEF1" w:themeFill="accent4"/>
      </w:tcPr>
    </w:tblStylePr>
    <w:tblStylePr w:type="lastRow">
      <w:pPr>
        <w:spacing w:before="0" w:after="0" w:line="240" w:lineRule="auto"/>
      </w:pPr>
      <w:rPr>
        <w:b/>
        <w:bCs/>
      </w:rPr>
      <w:tblPr/>
      <w:tcPr>
        <w:tcBorders>
          <w:top w:val="double" w:sz="6"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ac">
    <w:name w:val="TOC Heading"/>
    <w:basedOn w:val="1"/>
    <w:next w:val="a"/>
    <w:uiPriority w:val="39"/>
    <w:unhideWhenUsed/>
    <w:qFormat/>
    <w:rsid w:val="006554F3"/>
    <w:pPr>
      <w:numPr>
        <w:numId w:val="0"/>
      </w:numPr>
      <w:jc w:val="left"/>
      <w:outlineLvl w:val="9"/>
    </w:pPr>
    <w:rPr>
      <w:lang w:val="de-DE" w:eastAsia="de-DE"/>
    </w:rPr>
  </w:style>
  <w:style w:type="paragraph" w:styleId="ad">
    <w:name w:val="Subtitle"/>
    <w:basedOn w:val="a"/>
    <w:next w:val="a"/>
    <w:link w:val="Char5"/>
    <w:uiPriority w:val="11"/>
    <w:qFormat/>
    <w:rsid w:val="001D579D"/>
    <w:pPr>
      <w:numPr>
        <w:ilvl w:val="1"/>
      </w:numPr>
    </w:pPr>
    <w:rPr>
      <w:rFonts w:eastAsiaTheme="majorEastAsia" w:cstheme="majorBidi"/>
      <w:i/>
      <w:iCs/>
      <w:color w:val="2D416A" w:themeColor="accent1"/>
      <w:spacing w:val="15"/>
      <w:sz w:val="24"/>
      <w:szCs w:val="24"/>
    </w:rPr>
  </w:style>
  <w:style w:type="character" w:customStyle="1" w:styleId="Char5">
    <w:name w:val="Υπότιτλος Char"/>
    <w:basedOn w:val="a0"/>
    <w:link w:val="ad"/>
    <w:uiPriority w:val="11"/>
    <w:rsid w:val="001D579D"/>
    <w:rPr>
      <w:rFonts w:ascii="Calibri" w:eastAsiaTheme="majorEastAsia" w:hAnsi="Calibri" w:cstheme="majorBidi"/>
      <w:i/>
      <w:iCs/>
      <w:color w:val="2D416A" w:themeColor="accent1"/>
      <w:spacing w:val="15"/>
      <w:sz w:val="24"/>
      <w:szCs w:val="24"/>
      <w:lang w:val="en-GB"/>
    </w:rPr>
  </w:style>
  <w:style w:type="character" w:styleId="ae">
    <w:name w:val="Subtle Emphasis"/>
    <w:basedOn w:val="a0"/>
    <w:uiPriority w:val="19"/>
    <w:qFormat/>
    <w:rsid w:val="001D579D"/>
    <w:rPr>
      <w:i/>
      <w:iCs/>
      <w:color w:val="919191" w:themeColor="text1" w:themeTint="7F"/>
    </w:rPr>
  </w:style>
  <w:style w:type="character" w:styleId="af">
    <w:name w:val="Emphasis"/>
    <w:basedOn w:val="a0"/>
    <w:uiPriority w:val="1"/>
    <w:qFormat/>
    <w:rsid w:val="001D579D"/>
    <w:rPr>
      <w:i/>
      <w:iCs/>
    </w:rPr>
  </w:style>
  <w:style w:type="character" w:styleId="af0">
    <w:name w:val="Intense Emphasis"/>
    <w:basedOn w:val="a0"/>
    <w:uiPriority w:val="21"/>
    <w:qFormat/>
    <w:rsid w:val="001D579D"/>
    <w:rPr>
      <w:b/>
      <w:bCs/>
      <w:i/>
      <w:iCs/>
      <w:color w:val="2D416A" w:themeColor="accent1"/>
    </w:rPr>
  </w:style>
  <w:style w:type="character" w:styleId="af1">
    <w:name w:val="Strong"/>
    <w:basedOn w:val="a0"/>
    <w:uiPriority w:val="22"/>
    <w:qFormat/>
    <w:rsid w:val="001D579D"/>
    <w:rPr>
      <w:b/>
      <w:bCs/>
    </w:rPr>
  </w:style>
  <w:style w:type="paragraph" w:styleId="af2">
    <w:name w:val="Quote"/>
    <w:basedOn w:val="a"/>
    <w:next w:val="a"/>
    <w:link w:val="Char6"/>
    <w:uiPriority w:val="29"/>
    <w:qFormat/>
    <w:rsid w:val="001D579D"/>
    <w:rPr>
      <w:i/>
      <w:iCs/>
      <w:color w:val="242424" w:themeColor="text1"/>
    </w:rPr>
  </w:style>
  <w:style w:type="character" w:customStyle="1" w:styleId="Char6">
    <w:name w:val="Απόσπασμα Char"/>
    <w:basedOn w:val="a0"/>
    <w:link w:val="af2"/>
    <w:uiPriority w:val="29"/>
    <w:rsid w:val="001D579D"/>
    <w:rPr>
      <w:rFonts w:ascii="Calibri" w:hAnsi="Calibri"/>
      <w:i/>
      <w:iCs/>
      <w:color w:val="242424" w:themeColor="text1"/>
      <w:lang w:val="en-GB"/>
    </w:rPr>
  </w:style>
  <w:style w:type="paragraph" w:styleId="af3">
    <w:name w:val="Intense Quote"/>
    <w:basedOn w:val="a"/>
    <w:next w:val="a"/>
    <w:link w:val="Char7"/>
    <w:uiPriority w:val="30"/>
    <w:qFormat/>
    <w:rsid w:val="001D579D"/>
    <w:pPr>
      <w:pBdr>
        <w:bottom w:val="single" w:sz="4" w:space="4" w:color="2D416A" w:themeColor="accent1"/>
      </w:pBdr>
      <w:spacing w:before="200" w:after="280"/>
      <w:ind w:left="936" w:right="936"/>
    </w:pPr>
    <w:rPr>
      <w:b/>
      <w:bCs/>
      <w:i/>
      <w:iCs/>
      <w:color w:val="2D416A" w:themeColor="accent1"/>
    </w:rPr>
  </w:style>
  <w:style w:type="character" w:customStyle="1" w:styleId="Char7">
    <w:name w:val="Έντονο απόσπ. Char"/>
    <w:basedOn w:val="a0"/>
    <w:link w:val="af3"/>
    <w:uiPriority w:val="30"/>
    <w:rsid w:val="001D579D"/>
    <w:rPr>
      <w:rFonts w:ascii="Calibri" w:hAnsi="Calibri"/>
      <w:b/>
      <w:bCs/>
      <w:i/>
      <w:iCs/>
      <w:color w:val="2D416A" w:themeColor="accent1"/>
      <w:lang w:val="en-GB"/>
    </w:rPr>
  </w:style>
  <w:style w:type="character" w:styleId="af4">
    <w:name w:val="Subtle Reference"/>
    <w:basedOn w:val="a0"/>
    <w:uiPriority w:val="31"/>
    <w:qFormat/>
    <w:rsid w:val="001D579D"/>
    <w:rPr>
      <w:smallCaps/>
      <w:color w:val="0C71A2" w:themeColor="accent2"/>
      <w:u w:val="single"/>
    </w:rPr>
  </w:style>
  <w:style w:type="character" w:styleId="af5">
    <w:name w:val="Intense Reference"/>
    <w:basedOn w:val="a0"/>
    <w:uiPriority w:val="32"/>
    <w:qFormat/>
    <w:rsid w:val="001D579D"/>
    <w:rPr>
      <w:b/>
      <w:bCs/>
      <w:smallCaps/>
      <w:color w:val="0C71A2" w:themeColor="accent2"/>
      <w:spacing w:val="5"/>
      <w:u w:val="single"/>
    </w:rPr>
  </w:style>
  <w:style w:type="paragraph" w:styleId="af6">
    <w:name w:val="List Paragraph"/>
    <w:aliases w:val="Task Body,Viñetas (Inicio Parrafo),3 Txt tabla,Zerrenda-paragrafoa,NumberedList,Normal bullet 2,Bullet list,Numbered List,List Paragraph1,1st level - Bullet List Paragraph,Lettre d'introduction,Numbered paragraph 1,Paragraphe de liste1"/>
    <w:basedOn w:val="a"/>
    <w:link w:val="Char8"/>
    <w:uiPriority w:val="34"/>
    <w:qFormat/>
    <w:rsid w:val="001D579D"/>
    <w:pPr>
      <w:ind w:left="720"/>
      <w:contextualSpacing/>
    </w:pPr>
  </w:style>
  <w:style w:type="paragraph" w:styleId="af7">
    <w:name w:val="Bibliography"/>
    <w:basedOn w:val="a"/>
    <w:next w:val="a"/>
    <w:uiPriority w:val="37"/>
    <w:unhideWhenUsed/>
    <w:rsid w:val="001D579D"/>
  </w:style>
  <w:style w:type="paragraph" w:styleId="af8">
    <w:name w:val="table of figures"/>
    <w:basedOn w:val="a"/>
    <w:next w:val="a"/>
    <w:uiPriority w:val="99"/>
    <w:unhideWhenUsed/>
    <w:rsid w:val="008165C7"/>
    <w:pPr>
      <w:tabs>
        <w:tab w:val="left" w:pos="442"/>
        <w:tab w:val="right" w:pos="9911"/>
      </w:tabs>
      <w:spacing w:after="0"/>
      <w:ind w:left="221"/>
    </w:pPr>
    <w:rPr>
      <w:noProof/>
      <w:color w:val="2D416A" w:themeColor="accent1"/>
    </w:rPr>
  </w:style>
  <w:style w:type="paragraph" w:styleId="af9">
    <w:name w:val="endnote text"/>
    <w:basedOn w:val="a"/>
    <w:link w:val="Char9"/>
    <w:uiPriority w:val="99"/>
    <w:semiHidden/>
    <w:unhideWhenUsed/>
    <w:rsid w:val="005F709C"/>
    <w:pPr>
      <w:spacing w:after="0" w:line="240" w:lineRule="auto"/>
    </w:pPr>
    <w:rPr>
      <w:sz w:val="20"/>
      <w:szCs w:val="20"/>
    </w:rPr>
  </w:style>
  <w:style w:type="character" w:customStyle="1" w:styleId="Char9">
    <w:name w:val="Κείμενο σημείωσης τέλους Char"/>
    <w:basedOn w:val="a0"/>
    <w:link w:val="af9"/>
    <w:uiPriority w:val="99"/>
    <w:semiHidden/>
    <w:rsid w:val="005F709C"/>
    <w:rPr>
      <w:rFonts w:ascii="Calibri" w:hAnsi="Calibri"/>
      <w:sz w:val="20"/>
      <w:szCs w:val="20"/>
      <w:lang w:val="en-GB"/>
    </w:rPr>
  </w:style>
  <w:style w:type="paragraph" w:styleId="afa">
    <w:name w:val="List Bullet"/>
    <w:basedOn w:val="a"/>
    <w:uiPriority w:val="99"/>
    <w:unhideWhenUsed/>
    <w:rsid w:val="00646001"/>
    <w:pPr>
      <w:contextualSpacing/>
    </w:pPr>
  </w:style>
  <w:style w:type="paragraph" w:styleId="2">
    <w:name w:val="List Bullet 2"/>
    <w:basedOn w:val="a"/>
    <w:uiPriority w:val="99"/>
    <w:unhideWhenUsed/>
    <w:rsid w:val="00646001"/>
    <w:pPr>
      <w:numPr>
        <w:numId w:val="2"/>
      </w:numPr>
      <w:contextualSpacing/>
    </w:pPr>
  </w:style>
  <w:style w:type="table" w:styleId="-40">
    <w:name w:val="Light Grid Accent 4"/>
    <w:basedOn w:val="a1"/>
    <w:uiPriority w:val="62"/>
    <w:rsid w:val="00CE0D69"/>
    <w:pPr>
      <w:spacing w:after="0" w:line="240" w:lineRule="auto"/>
    </w:pPr>
    <w:tblPr>
      <w:tblStyleRowBandSize w:val="1"/>
      <w:tblStyleColBandSize w:val="1"/>
      <w:tblBorders>
        <w:top w:val="single" w:sz="8" w:space="0" w:color="83CEF1" w:themeColor="accent4"/>
        <w:left w:val="single" w:sz="8" w:space="0" w:color="83CEF1" w:themeColor="accent4"/>
        <w:bottom w:val="single" w:sz="8" w:space="0" w:color="83CEF1" w:themeColor="accent4"/>
        <w:right w:val="single" w:sz="8" w:space="0" w:color="83CEF1" w:themeColor="accent4"/>
        <w:insideH w:val="single" w:sz="8" w:space="0" w:color="83CEF1" w:themeColor="accent4"/>
        <w:insideV w:val="single" w:sz="8" w:space="0" w:color="83CEF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18" w:space="0" w:color="83CEF1" w:themeColor="accent4"/>
          <w:right w:val="single" w:sz="8" w:space="0" w:color="83CEF1" w:themeColor="accent4"/>
          <w:insideH w:val="nil"/>
          <w:insideV w:val="single" w:sz="8" w:space="0" w:color="83CEF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CEF1" w:themeColor="accent4"/>
          <w:left w:val="single" w:sz="8" w:space="0" w:color="83CEF1" w:themeColor="accent4"/>
          <w:bottom w:val="single" w:sz="8" w:space="0" w:color="83CEF1" w:themeColor="accent4"/>
          <w:right w:val="single" w:sz="8" w:space="0" w:color="83CEF1" w:themeColor="accent4"/>
          <w:insideH w:val="nil"/>
          <w:insideV w:val="single" w:sz="8" w:space="0" w:color="83CEF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tcPr>
    </w:tblStylePr>
    <w:tblStylePr w:type="band1Vert">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shd w:val="clear" w:color="auto" w:fill="E0F2FB" w:themeFill="accent4" w:themeFillTint="3F"/>
      </w:tcPr>
    </w:tblStylePr>
    <w:tblStylePr w:type="band1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shd w:val="clear" w:color="auto" w:fill="E0F2FB" w:themeFill="accent4" w:themeFillTint="3F"/>
      </w:tcPr>
    </w:tblStylePr>
    <w:tblStylePr w:type="band2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tcPr>
    </w:tblStylePr>
  </w:style>
  <w:style w:type="table" w:styleId="-3">
    <w:name w:val="Light Grid Accent 3"/>
    <w:basedOn w:val="a1"/>
    <w:uiPriority w:val="62"/>
    <w:rsid w:val="00CE0D69"/>
    <w:pPr>
      <w:spacing w:after="0" w:line="240" w:lineRule="auto"/>
    </w:pPr>
    <w:tblPr>
      <w:tblStyleRowBandSize w:val="1"/>
      <w:tblStyleColBandSize w:val="1"/>
      <w:tblBorders>
        <w:top w:val="single" w:sz="8" w:space="0" w:color="E5774E" w:themeColor="accent3"/>
        <w:left w:val="single" w:sz="8" w:space="0" w:color="E5774E" w:themeColor="accent3"/>
        <w:bottom w:val="single" w:sz="8" w:space="0" w:color="E5774E" w:themeColor="accent3"/>
        <w:right w:val="single" w:sz="8" w:space="0" w:color="E5774E" w:themeColor="accent3"/>
        <w:insideH w:val="single" w:sz="8" w:space="0" w:color="E5774E" w:themeColor="accent3"/>
        <w:insideV w:val="single" w:sz="8" w:space="0" w:color="E577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18" w:space="0" w:color="E5774E" w:themeColor="accent3"/>
          <w:right w:val="single" w:sz="8" w:space="0" w:color="E5774E" w:themeColor="accent3"/>
          <w:insideH w:val="nil"/>
          <w:insideV w:val="single" w:sz="8" w:space="0" w:color="E577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74E" w:themeColor="accent3"/>
          <w:left w:val="single" w:sz="8" w:space="0" w:color="E5774E" w:themeColor="accent3"/>
          <w:bottom w:val="single" w:sz="8" w:space="0" w:color="E5774E" w:themeColor="accent3"/>
          <w:right w:val="single" w:sz="8" w:space="0" w:color="E5774E" w:themeColor="accent3"/>
          <w:insideH w:val="nil"/>
          <w:insideV w:val="single" w:sz="8" w:space="0" w:color="E577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tcPr>
    </w:tblStylePr>
    <w:tblStylePr w:type="band1Vert">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shd w:val="clear" w:color="auto" w:fill="F8DDD3" w:themeFill="accent3" w:themeFillTint="3F"/>
      </w:tcPr>
    </w:tblStylePr>
    <w:tblStylePr w:type="band1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shd w:val="clear" w:color="auto" w:fill="F8DDD3" w:themeFill="accent3" w:themeFillTint="3F"/>
      </w:tcPr>
    </w:tblStylePr>
    <w:tblStylePr w:type="band2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tcPr>
    </w:tblStylePr>
  </w:style>
  <w:style w:type="table" w:styleId="-6">
    <w:name w:val="Light List Accent 6"/>
    <w:basedOn w:val="a1"/>
    <w:uiPriority w:val="61"/>
    <w:rsid w:val="00CE0D69"/>
    <w:pPr>
      <w:spacing w:after="0" w:line="240" w:lineRule="auto"/>
    </w:pPr>
    <w:tblPr>
      <w:tblStyleRowBandSize w:val="1"/>
      <w:tblStyleColBandSize w:val="1"/>
      <w:tblBorders>
        <w:top w:val="single" w:sz="8" w:space="0" w:color="FECA48" w:themeColor="accent6"/>
        <w:left w:val="single" w:sz="8" w:space="0" w:color="FECA48" w:themeColor="accent6"/>
        <w:bottom w:val="single" w:sz="8" w:space="0" w:color="FECA48" w:themeColor="accent6"/>
        <w:right w:val="single" w:sz="8" w:space="0" w:color="FECA48" w:themeColor="accent6"/>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sz="6" w:space="0" w:color="FECA48" w:themeColor="accent6"/>
          <w:left w:val="single" w:sz="8" w:space="0" w:color="FECA48" w:themeColor="accent6"/>
          <w:bottom w:val="single" w:sz="8" w:space="0" w:color="FECA48" w:themeColor="accent6"/>
          <w:right w:val="single" w:sz="8" w:space="0" w:color="FECA48" w:themeColor="accent6"/>
        </w:tcBorders>
      </w:tcPr>
    </w:tblStylePr>
    <w:tblStylePr w:type="firstCol">
      <w:rPr>
        <w:b/>
        <w:bCs/>
      </w:rPr>
    </w:tblStylePr>
    <w:tblStylePr w:type="lastCol">
      <w:rPr>
        <w:b/>
        <w:bCs/>
      </w:rPr>
    </w:tblStylePr>
    <w:tblStylePr w:type="band1Vert">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tblStylePr w:type="band1Horz">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style>
  <w:style w:type="paragraph" w:customStyle="1" w:styleId="Code-ListingCaption">
    <w:name w:val="Code-Listing_Caption"/>
    <w:basedOn w:val="a7"/>
    <w:next w:val="a"/>
    <w:link w:val="Code-ListingCaptionZchn"/>
    <w:uiPriority w:val="99"/>
    <w:qFormat/>
    <w:rsid w:val="00756E0A"/>
    <w:pPr>
      <w:spacing w:before="200" w:after="480"/>
      <w:contextualSpacing/>
    </w:pPr>
    <w:rPr>
      <w:rFonts w:asciiTheme="minorHAnsi" w:hAnsiTheme="minorHAnsi"/>
      <w:color w:val="auto"/>
      <w:sz w:val="20"/>
      <w:lang w:val="de-DE"/>
    </w:rPr>
  </w:style>
  <w:style w:type="character" w:customStyle="1" w:styleId="Code-ListingCaptionZchn">
    <w:name w:val="Code-Listing_Caption Zchn"/>
    <w:basedOn w:val="a0"/>
    <w:link w:val="Code-ListingCaption"/>
    <w:uiPriority w:val="99"/>
    <w:rsid w:val="00756E0A"/>
    <w:rPr>
      <w:b/>
      <w:bCs/>
      <w:sz w:val="20"/>
      <w:szCs w:val="18"/>
      <w:lang w:val="de-DE"/>
    </w:rPr>
  </w:style>
  <w:style w:type="paragraph" w:customStyle="1" w:styleId="Code-Listing">
    <w:name w:val="Code-Listing"/>
    <w:basedOn w:val="a"/>
    <w:link w:val="Code-ListingZchn"/>
    <w:uiPriority w:val="99"/>
    <w:qFormat/>
    <w:rsid w:val="00756E0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customStyle="1" w:styleId="Code-ListingZchn">
    <w:name w:val="Code-Listing Zchn"/>
    <w:basedOn w:val="a0"/>
    <w:link w:val="Code-Listing"/>
    <w:uiPriority w:val="99"/>
    <w:rsid w:val="00756E0A"/>
    <w:rPr>
      <w:rFonts w:ascii="Consolas" w:hAnsi="Consolas" w:cs="Courier New"/>
      <w:noProof/>
      <w:color w:val="000000"/>
      <w:sz w:val="16"/>
      <w:lang w:val="en-US"/>
    </w:rPr>
  </w:style>
  <w:style w:type="paragraph" w:customStyle="1" w:styleId="NormalText">
    <w:name w:val="Normal Text"/>
    <w:basedOn w:val="ab"/>
    <w:link w:val="NormalTextChar"/>
    <w:qFormat/>
    <w:rsid w:val="00D14A4F"/>
    <w:pPr>
      <w:spacing w:after="120" w:line="360" w:lineRule="auto"/>
    </w:pPr>
    <w:rPr>
      <w:rFonts w:ascii="Times New Roman" w:hAnsi="Times New Roman" w:cs="Times New Roman"/>
      <w:sz w:val="24"/>
      <w:szCs w:val="16"/>
      <w:lang w:val="de-DE"/>
    </w:rPr>
  </w:style>
  <w:style w:type="character" w:customStyle="1" w:styleId="NormalTextChar">
    <w:name w:val="Normal Text Char"/>
    <w:basedOn w:val="a0"/>
    <w:link w:val="NormalText"/>
    <w:rsid w:val="00D14A4F"/>
    <w:rPr>
      <w:rFonts w:ascii="Times New Roman" w:hAnsi="Times New Roman" w:cs="Times New Roman"/>
      <w:sz w:val="24"/>
      <w:szCs w:val="16"/>
      <w:lang w:val="de-DE"/>
    </w:rPr>
  </w:style>
  <w:style w:type="paragraph" w:styleId="22">
    <w:name w:val="index 2"/>
    <w:basedOn w:val="a"/>
    <w:next w:val="a"/>
    <w:autoRedefine/>
    <w:uiPriority w:val="99"/>
    <w:unhideWhenUsed/>
    <w:rsid w:val="00480BE5"/>
    <w:pPr>
      <w:tabs>
        <w:tab w:val="right" w:pos="9912"/>
      </w:tabs>
      <w:spacing w:after="0" w:line="240" w:lineRule="auto"/>
      <w:ind w:left="442"/>
    </w:pPr>
    <w:rPr>
      <w:noProof/>
    </w:rPr>
  </w:style>
  <w:style w:type="paragraph" w:styleId="11">
    <w:name w:val="index 1"/>
    <w:basedOn w:val="a"/>
    <w:next w:val="a"/>
    <w:autoRedefine/>
    <w:uiPriority w:val="99"/>
    <w:unhideWhenUsed/>
    <w:rsid w:val="004B17DF"/>
    <w:pPr>
      <w:tabs>
        <w:tab w:val="right" w:pos="9912"/>
      </w:tabs>
      <w:spacing w:after="0" w:line="240" w:lineRule="auto"/>
      <w:ind w:left="2410" w:hanging="2410"/>
    </w:pPr>
    <w:rPr>
      <w:noProof/>
    </w:rPr>
  </w:style>
  <w:style w:type="paragraph" w:styleId="31">
    <w:name w:val="index 3"/>
    <w:basedOn w:val="a"/>
    <w:next w:val="a"/>
    <w:autoRedefine/>
    <w:uiPriority w:val="99"/>
    <w:unhideWhenUsed/>
    <w:rsid w:val="00480BE5"/>
    <w:pPr>
      <w:spacing w:after="0" w:line="240" w:lineRule="auto"/>
      <w:ind w:left="660" w:hanging="220"/>
    </w:pPr>
  </w:style>
  <w:style w:type="paragraph" w:customStyle="1" w:styleId="reference">
    <w:name w:val="reference"/>
    <w:basedOn w:val="a"/>
    <w:next w:val="a"/>
    <w:rsid w:val="00E57270"/>
    <w:pPr>
      <w:suppressAutoHyphens/>
      <w:autoSpaceDE w:val="0"/>
      <w:autoSpaceDN w:val="0"/>
      <w:spacing w:after="60" w:line="240" w:lineRule="auto"/>
      <w:textAlignment w:val="baseline"/>
    </w:pPr>
    <w:rPr>
      <w:rFonts w:ascii="Arial" w:eastAsia="Times New Roman" w:hAnsi="Arial" w:cs="Times New Roman"/>
      <w:lang w:val="de-DE" w:eastAsia="de-DE"/>
    </w:rPr>
  </w:style>
  <w:style w:type="table" w:customStyle="1" w:styleId="LightList-Accent11">
    <w:name w:val="Light List - Accent 11"/>
    <w:basedOn w:val="a1"/>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
    <w:name w:val="Colorful Shading Accent 2"/>
    <w:basedOn w:val="a1"/>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sz="24" w:space="0" w:color="0C71A2" w:themeColor="accent2"/>
        <w:left w:val="single" w:sz="4" w:space="0" w:color="0C71A2" w:themeColor="accent2"/>
        <w:bottom w:val="single" w:sz="4" w:space="0" w:color="0C71A2" w:themeColor="accent2"/>
        <w:right w:val="single" w:sz="4" w:space="0" w:color="0C71A2" w:themeColor="accent2"/>
        <w:insideH w:val="single" w:sz="4" w:space="0" w:color="FFFFFF" w:themeColor="background1"/>
        <w:insideV w:val="single" w:sz="4" w:space="0" w:color="FFFFFF" w:themeColor="background1"/>
      </w:tblBorders>
    </w:tblPr>
    <w:tcPr>
      <w:shd w:val="clear" w:color="auto" w:fill="E0F3FC" w:themeFill="accent2"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sz="4" w:space="0" w:color="074361" w:themeColor="accent2" w:themeShade="99"/>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customStyle="1" w:styleId="Char8">
    <w:name w:val="Παράγραφος λίστας Char"/>
    <w:aliases w:val="Task Body Char,Viñetas (Inicio Parrafo) Char,3 Txt tabla Char,Zerrenda-paragrafoa Char,NumberedList Char,Normal bullet 2 Char,Bullet list Char,Numbered List Char,List Paragraph1 Char,1st level - Bullet List Paragraph Char"/>
    <w:basedOn w:val="a0"/>
    <w:link w:val="af6"/>
    <w:uiPriority w:val="34"/>
    <w:locked/>
    <w:rsid w:val="003C54AE"/>
    <w:rPr>
      <w:rFonts w:ascii="Calibri" w:hAnsi="Calibri"/>
      <w:lang w:val="en-GB"/>
    </w:rPr>
  </w:style>
  <w:style w:type="paragraph" w:styleId="afb">
    <w:name w:val="Plain Text"/>
    <w:basedOn w:val="a"/>
    <w:link w:val="Chara"/>
    <w:uiPriority w:val="99"/>
    <w:unhideWhenUsed/>
    <w:rsid w:val="003C54AE"/>
    <w:pPr>
      <w:spacing w:after="0" w:line="240" w:lineRule="auto"/>
      <w:jc w:val="left"/>
    </w:pPr>
    <w:rPr>
      <w:szCs w:val="21"/>
      <w:lang w:val="de-DE"/>
    </w:rPr>
  </w:style>
  <w:style w:type="character" w:customStyle="1" w:styleId="Chara">
    <w:name w:val="Απλό κείμενο Char"/>
    <w:basedOn w:val="a0"/>
    <w:link w:val="afb"/>
    <w:uiPriority w:val="99"/>
    <w:rsid w:val="003C54AE"/>
    <w:rPr>
      <w:rFonts w:ascii="Calibri" w:hAnsi="Calibri"/>
      <w:szCs w:val="21"/>
      <w:lang w:val="de-DE"/>
    </w:rPr>
  </w:style>
  <w:style w:type="table" w:customStyle="1" w:styleId="Grigliatabella1">
    <w:name w:val="Griglia tabella1"/>
    <w:basedOn w:val="a1"/>
    <w:next w:val="a3"/>
    <w:rsid w:val="0099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1">
    <w:name w:val="Menzione1"/>
    <w:basedOn w:val="a0"/>
    <w:uiPriority w:val="99"/>
    <w:semiHidden/>
    <w:unhideWhenUsed/>
    <w:rsid w:val="005B40D9"/>
    <w:rPr>
      <w:color w:val="2B579A"/>
      <w:shd w:val="clear" w:color="auto" w:fill="E6E6E6"/>
    </w:rPr>
  </w:style>
  <w:style w:type="character" w:customStyle="1" w:styleId="Char2">
    <w:name w:val="Λεζάντα Char"/>
    <w:aliases w:val="Centered Char,Labelling Char,TF Char,legend1 Char,Caption Char Char Char1 Char,Caption Char Char Char Char Char Char Char1 Char,Caption Char Char Char Char Char Char Char Char Char Char Char Char1 Char,Caption21 Char,legend Char,label Char"/>
    <w:link w:val="a7"/>
    <w:uiPriority w:val="35"/>
    <w:locked/>
    <w:rsid w:val="00FA3B7A"/>
    <w:rPr>
      <w:rFonts w:ascii="Calibri" w:hAnsi="Calibri"/>
      <w:b/>
      <w:bCs/>
      <w:color w:val="2D416A" w:themeColor="accent1"/>
      <w:sz w:val="18"/>
      <w:szCs w:val="18"/>
      <w:lang w:val="en-GB"/>
    </w:rPr>
  </w:style>
  <w:style w:type="character" w:customStyle="1" w:styleId="Menzionenonrisolta1">
    <w:name w:val="Menzione non risolta1"/>
    <w:basedOn w:val="a0"/>
    <w:uiPriority w:val="99"/>
    <w:semiHidden/>
    <w:unhideWhenUsed/>
    <w:rsid w:val="003E68AA"/>
    <w:rPr>
      <w:color w:val="808080"/>
      <w:shd w:val="clear" w:color="auto" w:fill="E6E6E6"/>
    </w:rPr>
  </w:style>
  <w:style w:type="table" w:customStyle="1" w:styleId="Grigliatabella2">
    <w:name w:val="Griglia tabella2"/>
    <w:basedOn w:val="a1"/>
    <w:next w:val="a3"/>
    <w:uiPriority w:val="59"/>
    <w:rsid w:val="002F3E8B"/>
    <w:pPr>
      <w:spacing w:after="0" w:line="240" w:lineRule="auto"/>
    </w:pPr>
    <w:rPr>
      <w:rFonts w:ascii="Calibri" w:eastAsia="Calibri" w:hAnsi="Calibri" w:cs="Times New Roman"/>
      <w:sz w:val="20"/>
      <w:szCs w:val="20"/>
      <w:lang w:val="en-GB"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fondoacolori-Colore11">
    <w:name w:val="Sfondo a colori - Colore 11"/>
    <w:basedOn w:val="a1"/>
    <w:next w:val="-1"/>
    <w:uiPriority w:val="71"/>
    <w:rsid w:val="00BD4F6E"/>
    <w:pPr>
      <w:spacing w:after="0" w:line="240" w:lineRule="auto"/>
    </w:pPr>
    <w:rPr>
      <w:color w:val="000000"/>
      <w:lang w:val="en-I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
    <w:name w:val="Colorful Shading Accent 1"/>
    <w:basedOn w:val="a1"/>
    <w:uiPriority w:val="71"/>
    <w:semiHidden/>
    <w:unhideWhenUsed/>
    <w:rsid w:val="00BD4F6E"/>
    <w:pPr>
      <w:spacing w:after="0" w:line="240" w:lineRule="auto"/>
    </w:pPr>
    <w:rPr>
      <w:color w:val="242424" w:themeColor="text1"/>
    </w:rPr>
    <w:tblPr>
      <w:tblStyleRowBandSize w:val="1"/>
      <w:tblStyleColBandSize w:val="1"/>
      <w:tblBorders>
        <w:top w:val="single" w:sz="24" w:space="0" w:color="0C71A2" w:themeColor="accent2"/>
        <w:left w:val="single" w:sz="4" w:space="0" w:color="2D416A" w:themeColor="accent1"/>
        <w:bottom w:val="single" w:sz="4" w:space="0" w:color="2D416A" w:themeColor="accent1"/>
        <w:right w:val="single" w:sz="4" w:space="0" w:color="2D416A" w:themeColor="accent1"/>
        <w:insideH w:val="single" w:sz="4" w:space="0" w:color="FFFFFF" w:themeColor="background1"/>
        <w:insideV w:val="single" w:sz="4" w:space="0" w:color="FFFFFF" w:themeColor="background1"/>
      </w:tblBorders>
    </w:tblPr>
    <w:tcPr>
      <w:shd w:val="clear" w:color="auto" w:fill="E6EAF4" w:themeFill="accent1"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sz="4" w:space="0" w:color="1B263F" w:themeColor="accent1" w:themeShade="99"/>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customStyle="1" w:styleId="StandardText">
    <w:name w:val="Standard Text"/>
    <w:basedOn w:val="a"/>
    <w:link w:val="StandardTextTegn"/>
    <w:autoRedefine/>
    <w:rsid w:val="004E0D91"/>
    <w:pPr>
      <w:autoSpaceDE w:val="0"/>
      <w:autoSpaceDN w:val="0"/>
      <w:adjustRightInd w:val="0"/>
      <w:spacing w:after="0" w:line="240" w:lineRule="auto"/>
      <w:jc w:val="center"/>
    </w:pPr>
    <w:rPr>
      <w:rFonts w:asciiTheme="minorHAnsi" w:eastAsia="SimSun" w:hAnsiTheme="minorHAnsi" w:cs="Arial"/>
      <w:noProof/>
      <w:spacing w:val="-3"/>
      <w:lang w:eastAsia="de-DE"/>
    </w:rPr>
  </w:style>
  <w:style w:type="character" w:customStyle="1" w:styleId="StandardTextTegn">
    <w:name w:val="Standard Text Tegn"/>
    <w:link w:val="StandardText"/>
    <w:rsid w:val="004E0D91"/>
    <w:rPr>
      <w:rFonts w:eastAsia="SimSun" w:cs="Arial"/>
      <w:noProof/>
      <w:spacing w:val="-3"/>
      <w:lang w:val="en-GB" w:eastAsia="de-DE"/>
    </w:rPr>
  </w:style>
  <w:style w:type="paragraph" w:customStyle="1" w:styleId="box">
    <w:name w:val="box"/>
    <w:basedOn w:val="a"/>
    <w:rsid w:val="00536152"/>
    <w:pPr>
      <w:spacing w:before="120" w:after="120" w:line="240" w:lineRule="auto"/>
    </w:pPr>
    <w:rPr>
      <w:rFonts w:ascii="Times New Roman" w:eastAsia="Times New Roman" w:hAnsi="Times New Roman" w:cs="Times New Roman"/>
      <w:sz w:val="32"/>
      <w:szCs w:val="20"/>
      <w:lang w:val="it-IT" w:eastAsia="it-IT"/>
    </w:rPr>
  </w:style>
  <w:style w:type="character" w:styleId="afc">
    <w:name w:val="annotation reference"/>
    <w:basedOn w:val="a0"/>
    <w:uiPriority w:val="99"/>
    <w:rsid w:val="00EB49D5"/>
    <w:rPr>
      <w:rFonts w:cs="Times New Roman"/>
      <w:sz w:val="16"/>
    </w:rPr>
  </w:style>
  <w:style w:type="paragraph" w:styleId="afd">
    <w:name w:val="annotation text"/>
    <w:basedOn w:val="a"/>
    <w:link w:val="Charb"/>
    <w:uiPriority w:val="99"/>
    <w:rsid w:val="00EB49D5"/>
    <w:pPr>
      <w:spacing w:after="0" w:line="240" w:lineRule="auto"/>
      <w:jc w:val="left"/>
    </w:pPr>
    <w:rPr>
      <w:rFonts w:ascii="Times New Roman" w:eastAsia="Times New Roman" w:hAnsi="Times New Roman" w:cs="Times New Roman"/>
      <w:sz w:val="20"/>
      <w:szCs w:val="20"/>
      <w:lang w:val="it-IT" w:eastAsia="it-IT"/>
    </w:rPr>
  </w:style>
  <w:style w:type="character" w:customStyle="1" w:styleId="Charb">
    <w:name w:val="Κείμενο σχολίου Char"/>
    <w:basedOn w:val="a0"/>
    <w:link w:val="afd"/>
    <w:uiPriority w:val="99"/>
    <w:rsid w:val="00EB49D5"/>
    <w:rPr>
      <w:rFonts w:ascii="Times New Roman" w:eastAsia="Times New Roman" w:hAnsi="Times New Roman" w:cs="Times New Roman"/>
      <w:sz w:val="20"/>
      <w:szCs w:val="20"/>
      <w:lang w:val="it-IT" w:eastAsia="it-IT"/>
    </w:rPr>
  </w:style>
  <w:style w:type="paragraph" w:customStyle="1" w:styleId="EUNormal">
    <w:name w:val="EUNormal"/>
    <w:basedOn w:val="a"/>
    <w:rsid w:val="00EB49D5"/>
    <w:pPr>
      <w:spacing w:after="120" w:line="240" w:lineRule="auto"/>
    </w:pPr>
    <w:rPr>
      <w:rFonts w:eastAsia="MS Mincho" w:cs="Times New Roman"/>
      <w:szCs w:val="20"/>
      <w:lang w:val="it-IT"/>
    </w:rPr>
  </w:style>
  <w:style w:type="paragraph" w:styleId="afe">
    <w:name w:val="annotation subject"/>
    <w:basedOn w:val="afd"/>
    <w:next w:val="afd"/>
    <w:link w:val="Charc"/>
    <w:uiPriority w:val="99"/>
    <w:semiHidden/>
    <w:unhideWhenUsed/>
    <w:rsid w:val="002921E9"/>
    <w:pPr>
      <w:spacing w:after="200"/>
      <w:jc w:val="both"/>
    </w:pPr>
    <w:rPr>
      <w:rFonts w:ascii="Calibri" w:eastAsiaTheme="minorHAnsi" w:hAnsi="Calibri" w:cstheme="minorBidi"/>
      <w:b/>
      <w:bCs/>
      <w:lang w:val="en-GB" w:eastAsia="en-US"/>
    </w:rPr>
  </w:style>
  <w:style w:type="character" w:customStyle="1" w:styleId="Charc">
    <w:name w:val="Θέμα σχολίου Char"/>
    <w:basedOn w:val="Charb"/>
    <w:link w:val="afe"/>
    <w:uiPriority w:val="99"/>
    <w:semiHidden/>
    <w:rsid w:val="002921E9"/>
    <w:rPr>
      <w:rFonts w:ascii="Calibri" w:eastAsia="Times New Roman" w:hAnsi="Calibri" w:cs="Times New Roman"/>
      <w:b/>
      <w:bCs/>
      <w:sz w:val="20"/>
      <w:szCs w:val="20"/>
      <w:lang w:val="en-GB" w:eastAsia="it-IT"/>
    </w:rPr>
  </w:style>
  <w:style w:type="paragraph" w:customStyle="1" w:styleId="Default">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aff">
    <w:name w:val="Unresolved Mention"/>
    <w:basedOn w:val="a0"/>
    <w:uiPriority w:val="99"/>
    <w:semiHidden/>
    <w:unhideWhenUsed/>
    <w:rsid w:val="00621839"/>
    <w:rPr>
      <w:color w:val="605E5C"/>
      <w:shd w:val="clear" w:color="auto" w:fill="E1DFDD"/>
    </w:rPr>
  </w:style>
  <w:style w:type="character" w:styleId="-0">
    <w:name w:val="FollowedHyperlink"/>
    <w:basedOn w:val="a0"/>
    <w:uiPriority w:val="99"/>
    <w:semiHidden/>
    <w:unhideWhenUsed/>
    <w:rsid w:val="001F27F3"/>
    <w:rPr>
      <w:color w:val="0C0C0C" w:themeColor="followedHyperlink"/>
      <w:u w:val="single"/>
    </w:rPr>
  </w:style>
  <w:style w:type="paragraph" w:styleId="aff0">
    <w:name w:val="Revision"/>
    <w:hidden/>
    <w:uiPriority w:val="99"/>
    <w:semiHidden/>
    <w:rsid w:val="004F70A8"/>
    <w:pPr>
      <w:spacing w:after="0" w:line="240" w:lineRule="auto"/>
    </w:pPr>
    <w:rPr>
      <w:rFonts w:ascii="Calibri" w:hAnsi="Calibri"/>
      <w:lang w:val="en-GB"/>
    </w:rPr>
  </w:style>
  <w:style w:type="table" w:styleId="4-5">
    <w:name w:val="Grid Table 4 Accent 5"/>
    <w:basedOn w:val="a1"/>
    <w:uiPriority w:val="49"/>
    <w:rsid w:val="00A346C7"/>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shd w:val="clear" w:color="auto" w:fill="2C3687"/>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aff1">
    <w:name w:val="Placeholder Text"/>
    <w:basedOn w:val="a0"/>
    <w:uiPriority w:val="99"/>
    <w:semiHidden/>
    <w:rsid w:val="00A346C7"/>
    <w:rPr>
      <w:color w:val="808080"/>
    </w:rPr>
  </w:style>
  <w:style w:type="table" w:styleId="4-3">
    <w:name w:val="Grid Table 4 Accent 3"/>
    <w:basedOn w:val="a1"/>
    <w:uiPriority w:val="49"/>
    <w:rsid w:val="00925C96"/>
    <w:pPr>
      <w:spacing w:after="0" w:line="240" w:lineRule="auto"/>
    </w:pPr>
    <w:tblPr>
      <w:tblStyleRowBandSize w:val="1"/>
      <w:tblStyleColBandSize w:val="1"/>
      <w:tblBorders>
        <w:top w:val="single" w:sz="4" w:space="0" w:color="EFAD94" w:themeColor="accent3" w:themeTint="99"/>
        <w:left w:val="single" w:sz="4" w:space="0" w:color="EFAD94" w:themeColor="accent3" w:themeTint="99"/>
        <w:bottom w:val="single" w:sz="4" w:space="0" w:color="EFAD94" w:themeColor="accent3" w:themeTint="99"/>
        <w:right w:val="single" w:sz="4" w:space="0" w:color="EFAD94" w:themeColor="accent3" w:themeTint="99"/>
        <w:insideH w:val="single" w:sz="4" w:space="0" w:color="EFAD94" w:themeColor="accent3" w:themeTint="99"/>
        <w:insideV w:val="single" w:sz="4" w:space="0" w:color="EFAD94" w:themeColor="accent3" w:themeTint="99"/>
      </w:tblBorders>
    </w:tblPr>
    <w:tblStylePr w:type="firstRow">
      <w:rPr>
        <w:b/>
        <w:bCs/>
        <w:color w:val="FFFFFF" w:themeColor="background1"/>
      </w:rPr>
      <w:tblPr/>
      <w:tcPr>
        <w:tcBorders>
          <w:top w:val="single" w:sz="4" w:space="0" w:color="E5774E" w:themeColor="accent3"/>
          <w:left w:val="single" w:sz="4" w:space="0" w:color="E5774E" w:themeColor="accent3"/>
          <w:bottom w:val="single" w:sz="4" w:space="0" w:color="E5774E" w:themeColor="accent3"/>
          <w:right w:val="single" w:sz="4" w:space="0" w:color="E5774E" w:themeColor="accent3"/>
          <w:insideH w:val="nil"/>
          <w:insideV w:val="nil"/>
        </w:tcBorders>
        <w:shd w:val="clear" w:color="auto" w:fill="E5774E" w:themeFill="accent3"/>
      </w:tcPr>
    </w:tblStylePr>
    <w:tblStylePr w:type="lastRow">
      <w:rPr>
        <w:b/>
        <w:bCs/>
      </w:rPr>
      <w:tblPr/>
      <w:tcPr>
        <w:tcBorders>
          <w:top w:val="double" w:sz="4" w:space="0" w:color="E5774E" w:themeColor="accent3"/>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RDefault="00C53822" w:rsidP="00C53822">
          <w:pPr>
            <w:pStyle w:val="51D3A7FA4925434F97F22E847F69C6CD"/>
          </w:pPr>
          <w:r w:rsidRPr="00030E42">
            <w:rPr>
              <w:rStyle w:val="a3"/>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RDefault="00C53822" w:rsidP="00C53822">
          <w:pPr>
            <w:pStyle w:val="D23CAE82D46A4406A1E0EB20A4AD8EFF"/>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RDefault="00C53822" w:rsidP="00C53822">
          <w:pPr>
            <w:pStyle w:val="793B55C1B01242BC98A9CE617421CD69"/>
          </w:pPr>
          <w:r w:rsidRPr="00030E42">
            <w:rPr>
              <w:rStyle w:val="a3"/>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RDefault="00C53822" w:rsidP="00C53822">
          <w:pPr>
            <w:pStyle w:val="DA835A93A2A94F9D9DC378D09292016D"/>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RDefault="00C53822" w:rsidP="00C53822">
          <w:pPr>
            <w:pStyle w:val="F78C28F1176B4A4F830D0D75E6DE53E7"/>
          </w:pPr>
          <w:r w:rsidRPr="00030E42">
            <w:rPr>
              <w:rStyle w:val="a3"/>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RDefault="00C53822" w:rsidP="00C53822">
          <w:pPr>
            <w:pStyle w:val="9AE71338947942ED810CCC5A9D092F3C"/>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RDefault="00C53822" w:rsidP="00C53822">
          <w:pPr>
            <w:pStyle w:val="A28BEC7DCC16490EAB7CD25B82F85959"/>
          </w:pPr>
          <w:r w:rsidRPr="00C02755">
            <w:rPr>
              <w:rStyle w:val="a3"/>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RDefault="00C53822" w:rsidP="00C53822">
          <w:pPr>
            <w:pStyle w:val="175C155123224E47B7827A11165BDC73"/>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RDefault="00C53822" w:rsidP="00C53822">
          <w:pPr>
            <w:pStyle w:val="53F95EB5707E498F8BCBF5B4222FD74B"/>
          </w:pPr>
          <w:r w:rsidRPr="00266F56">
            <w:rPr>
              <w:rStyle w:val="a3"/>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RDefault="00C53822" w:rsidP="00C53822">
          <w:pPr>
            <w:pStyle w:val="F0B803D046764DECBA00C7C99F82FDAC"/>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RDefault="00C53822" w:rsidP="00C53822">
          <w:pPr>
            <w:pStyle w:val="E31AFC402E904BABACA776244D8CDD58"/>
          </w:pPr>
          <w:r w:rsidRPr="00266F56">
            <w:rPr>
              <w:rStyle w:val="a3"/>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RDefault="00C53822" w:rsidP="00C53822">
          <w:pPr>
            <w:pStyle w:val="CE222676B0D84F8BBAAC73FAB66959D3"/>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RDefault="00C53822" w:rsidP="00C53822">
          <w:pPr>
            <w:pStyle w:val="2510AE7AB85C4161BAA0438C01E64806"/>
          </w:pPr>
          <w:r w:rsidRPr="00266F56">
            <w:rPr>
              <w:rStyle w:val="a3"/>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RDefault="00C53822" w:rsidP="00C53822">
          <w:pPr>
            <w:pStyle w:val="EF56E044C3B94E83833A05E29129529D"/>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RDefault="00C53822" w:rsidP="00C53822">
          <w:pPr>
            <w:pStyle w:val="4ADA4F99102148D0A4DFE28D87FADA25"/>
          </w:pPr>
          <w:r w:rsidRPr="00E04376">
            <w:rPr>
              <w:rStyle w:val="a3"/>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RDefault="00C53822" w:rsidP="00C53822">
          <w:pPr>
            <w:pStyle w:val="6232045EAA484257AFCA61CE4FA20C76"/>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RDefault="00C53822" w:rsidP="00C53822">
          <w:pPr>
            <w:pStyle w:val="5D641D7D915D4381BF3DF9822F838B4F"/>
          </w:pPr>
          <w:r w:rsidRPr="00E04376">
            <w:rPr>
              <w:rStyle w:val="a3"/>
              <w:i/>
              <w:iCs/>
            </w:rPr>
            <w:t>Click or tap here to enter text.</w:t>
          </w:r>
        </w:p>
      </w:docPartBody>
    </w:docPart>
    <w:docPart>
      <w:docPartPr>
        <w:name w:val="FD79AEA7B68E482A905D0A1BF0CF5A3C"/>
        <w:category>
          <w:name w:val="General"/>
          <w:gallery w:val="placeholder"/>
        </w:category>
        <w:types>
          <w:type w:val="bbPlcHdr"/>
        </w:types>
        <w:behaviors>
          <w:behavior w:val="content"/>
        </w:behaviors>
        <w:guid w:val="{08F21D0B-0104-4FF4-91F7-B56E217E4A57}"/>
      </w:docPartPr>
      <w:docPartBody>
        <w:p w:rsidR="00716CE3" w:rsidRDefault="00C53822" w:rsidP="00C53822">
          <w:pPr>
            <w:pStyle w:val="FD79AEA7B68E482A905D0A1BF0CF5A3C"/>
          </w:pPr>
          <w:r w:rsidRPr="00E04376">
            <w:rPr>
              <w:rStyle w:val="a3"/>
              <w:i/>
              <w:iCs/>
            </w:rPr>
            <w:t>Click or tap here to enter text.</w:t>
          </w:r>
        </w:p>
      </w:docPartBody>
    </w:docPart>
    <w:docPart>
      <w:docPartPr>
        <w:name w:val="BABAD8AF06D24D5391402E2078D9B4A7"/>
        <w:category>
          <w:name w:val="General"/>
          <w:gallery w:val="placeholder"/>
        </w:category>
        <w:types>
          <w:type w:val="bbPlcHdr"/>
        </w:types>
        <w:behaviors>
          <w:behavior w:val="content"/>
        </w:behaviors>
        <w:guid w:val="{C8C06CEC-4DD4-409B-8FCC-6431C9EB5545}"/>
      </w:docPartPr>
      <w:docPartBody>
        <w:p w:rsidR="00716CE3" w:rsidRDefault="00C53822" w:rsidP="00C53822">
          <w:pPr>
            <w:pStyle w:val="BABAD8AF06D24D5391402E2078D9B4A7"/>
          </w:pPr>
          <w:r w:rsidRPr="00E04376">
            <w:rPr>
              <w:rStyle w:val="a3"/>
              <w:i/>
              <w:iCs/>
            </w:rPr>
            <w:t>Click or tap here to enter text.</w:t>
          </w:r>
        </w:p>
      </w:docPartBody>
    </w:docPart>
    <w:docPart>
      <w:docPartPr>
        <w:name w:val="773744DA35B44EA1AF5C0F7F965E9BAF"/>
        <w:category>
          <w:name w:val="General"/>
          <w:gallery w:val="placeholder"/>
        </w:category>
        <w:types>
          <w:type w:val="bbPlcHdr"/>
        </w:types>
        <w:behaviors>
          <w:behavior w:val="content"/>
        </w:behaviors>
        <w:guid w:val="{2BFF7137-1416-4832-8E2E-90C6A3361D44}"/>
      </w:docPartPr>
      <w:docPartBody>
        <w:p w:rsidR="00716CE3" w:rsidRDefault="00C53822" w:rsidP="00C53822">
          <w:pPr>
            <w:pStyle w:val="773744DA35B44EA1AF5C0F7F965E9BAF"/>
          </w:pPr>
          <w:r w:rsidRPr="00E04376">
            <w:rPr>
              <w:rStyle w:val="a3"/>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RDefault="00C53822" w:rsidP="00C53822">
          <w:pPr>
            <w:pStyle w:val="57A4ACAA643A4B3DBB17C50405EA3F5A"/>
          </w:pPr>
          <w:r w:rsidRPr="005937D4">
            <w:rPr>
              <w:rStyle w:val="a3"/>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RDefault="00C53822" w:rsidP="00C53822">
          <w:pPr>
            <w:pStyle w:val="6C6D5D3CD88443899F38B5914F1CE926"/>
          </w:pPr>
          <w:r w:rsidRPr="00E04376">
            <w:rPr>
              <w:rStyle w:val="a3"/>
              <w:i/>
              <w:iCs/>
            </w:rPr>
            <w:t>Click or tap here to enter text.</w:t>
          </w:r>
        </w:p>
      </w:docPartBody>
    </w:docPart>
    <w:docPart>
      <w:docPartPr>
        <w:name w:val="3168CBB9720241EB964119B9ECA021DB"/>
        <w:category>
          <w:name w:val="General"/>
          <w:gallery w:val="placeholder"/>
        </w:category>
        <w:types>
          <w:type w:val="bbPlcHdr"/>
        </w:types>
        <w:behaviors>
          <w:behavior w:val="content"/>
        </w:behaviors>
        <w:guid w:val="{D5C8BF64-54EC-4D48-989D-4AE93C760316}"/>
      </w:docPartPr>
      <w:docPartBody>
        <w:p w:rsidR="00716CE3" w:rsidRDefault="00C53822" w:rsidP="00C53822">
          <w:pPr>
            <w:pStyle w:val="3168CBB9720241EB964119B9ECA021DB"/>
          </w:pPr>
          <w:r w:rsidRPr="00E04376">
            <w:rPr>
              <w:rStyle w:val="a3"/>
              <w:i/>
              <w:iCs/>
            </w:rPr>
            <w:t>Click or tap here to enter text.</w:t>
          </w:r>
        </w:p>
      </w:docPartBody>
    </w:docPart>
    <w:docPart>
      <w:docPartPr>
        <w:name w:val="80FB09F3C0D141AAA88AA648BE9BA61C"/>
        <w:category>
          <w:name w:val="General"/>
          <w:gallery w:val="placeholder"/>
        </w:category>
        <w:types>
          <w:type w:val="bbPlcHdr"/>
        </w:types>
        <w:behaviors>
          <w:behavior w:val="content"/>
        </w:behaviors>
        <w:guid w:val="{ADF6467A-5460-4B76-8770-95B92F74AB00}"/>
      </w:docPartPr>
      <w:docPartBody>
        <w:p w:rsidR="00716CE3" w:rsidRDefault="00C53822" w:rsidP="00C53822">
          <w:pPr>
            <w:pStyle w:val="80FB09F3C0D141AAA88AA648BE9BA61C"/>
          </w:pPr>
          <w:r w:rsidRPr="00E04376">
            <w:rPr>
              <w:rStyle w:val="a3"/>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RDefault="00C53822" w:rsidP="00C53822">
          <w:pPr>
            <w:pStyle w:val="8BCAA4D95504452980C58D7FA43E55B8"/>
          </w:pPr>
          <w:r w:rsidRPr="005937D4">
            <w:rPr>
              <w:rStyle w:val="a3"/>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RDefault="00C53822" w:rsidP="00C53822">
          <w:pPr>
            <w:pStyle w:val="F144D8B35F054353941164CFA9561D97"/>
          </w:pPr>
          <w:r w:rsidRPr="00E04376">
            <w:rPr>
              <w:rStyle w:val="a3"/>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RDefault="00C53822" w:rsidP="00C53822">
          <w:pPr>
            <w:pStyle w:val="A698E89997C44BF685079E27B17F6FF5"/>
          </w:pPr>
          <w:r w:rsidRPr="003F24C8">
            <w:rPr>
              <w:rStyle w:val="a3"/>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RDefault="00C53822" w:rsidP="00C53822">
          <w:pPr>
            <w:pStyle w:val="CE6D2FF32B954968A3D0DE5AA1BA59BF"/>
          </w:pPr>
          <w:r w:rsidRPr="00E04376">
            <w:rPr>
              <w:rStyle w:val="a3"/>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RDefault="00C53822" w:rsidP="00C53822">
          <w:pPr>
            <w:pStyle w:val="4A0881530EF54095885A010462FE7D14"/>
          </w:pPr>
          <w:r w:rsidRPr="003F24C8">
            <w:rPr>
              <w:rStyle w:val="a3"/>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RDefault="00C53822" w:rsidP="00C53822">
          <w:pPr>
            <w:pStyle w:val="0DB0767DC01C4BF6A15AD0487914AEAF"/>
          </w:pPr>
          <w:r w:rsidRPr="00E04376">
            <w:rPr>
              <w:rStyle w:val="a3"/>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RDefault="00C53822" w:rsidP="00C53822">
          <w:pPr>
            <w:pStyle w:val="3ED73D387160454BB232A99789C3C8EA"/>
          </w:pPr>
          <w:r w:rsidRPr="00030E42">
            <w:rPr>
              <w:rStyle w:val="a3"/>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RDefault="00C53822" w:rsidP="00C53822">
          <w:pPr>
            <w:pStyle w:val="89A776230C9A49F788BA9696F786414B"/>
          </w:pPr>
          <w:r w:rsidRPr="00E04376">
            <w:rPr>
              <w:rStyle w:val="a3"/>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RDefault="00C53822" w:rsidP="00C53822">
          <w:pPr>
            <w:pStyle w:val="C4795D2A72F64E84A80C9FB80D5BC641"/>
          </w:pPr>
          <w:r w:rsidRPr="00030E42">
            <w:rPr>
              <w:rStyle w:val="a3"/>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RDefault="00C53822" w:rsidP="00C53822">
          <w:pPr>
            <w:pStyle w:val="EA145A5C57AD45E2BBA2BF25CCBC1EA1"/>
          </w:pPr>
          <w:r w:rsidRPr="00C02755">
            <w:rPr>
              <w:rStyle w:val="a3"/>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RDefault="00C53822" w:rsidP="00C53822">
          <w:pPr>
            <w:pStyle w:val="F404893161EC4A49BC650CF0790D8EC2"/>
          </w:pPr>
          <w:r w:rsidRPr="00342424">
            <w:rPr>
              <w:rStyle w:val="a3"/>
              <w:b/>
              <w:bCs/>
              <w:i/>
              <w:iCs/>
            </w:rPr>
            <w:t>Click or tap here to enter text.</w:t>
          </w:r>
        </w:p>
      </w:docPartBody>
    </w:docPart>
    <w:docPart>
      <w:docPartPr>
        <w:name w:val="5BDA7ABD31D544F8942A1A15604681B3"/>
        <w:category>
          <w:name w:val="General"/>
          <w:gallery w:val="placeholder"/>
        </w:category>
        <w:types>
          <w:type w:val="bbPlcHdr"/>
        </w:types>
        <w:behaviors>
          <w:behavior w:val="content"/>
        </w:behaviors>
        <w:guid w:val="{DF4AD235-CFA7-49C3-A407-4AA4F2C5B48F}"/>
      </w:docPartPr>
      <w:docPartBody>
        <w:p w:rsidR="00716CE3" w:rsidRDefault="00C53822" w:rsidP="00C53822">
          <w:pPr>
            <w:pStyle w:val="5BDA7ABD31D544F8942A1A15604681B3"/>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RDefault="00C53822" w:rsidP="00C53822">
          <w:pPr>
            <w:pStyle w:val="1A27E236426D41B498A5A00908277062"/>
          </w:pPr>
          <w:r w:rsidRPr="00266F56">
            <w:rPr>
              <w:rStyle w:val="a3"/>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RDefault="00C53822" w:rsidP="00C53822">
          <w:pPr>
            <w:pStyle w:val="5DBC032E566C4C9F92183F4019C8B586"/>
          </w:pPr>
          <w:r w:rsidRPr="00266F56">
            <w:rPr>
              <w:rStyle w:val="a3"/>
              <w:b/>
              <w:bCs/>
              <w:i/>
              <w:iCs/>
            </w:rPr>
            <w:t>Click or tap here to enter text.</w:t>
          </w:r>
        </w:p>
      </w:docPartBody>
    </w:docPart>
    <w:docPart>
      <w:docPartPr>
        <w:name w:val="D2E84A1EB7C44CDCBC96FBA86CFEBC8B"/>
        <w:category>
          <w:name w:val="General"/>
          <w:gallery w:val="placeholder"/>
        </w:category>
        <w:types>
          <w:type w:val="bbPlcHdr"/>
        </w:types>
        <w:behaviors>
          <w:behavior w:val="content"/>
        </w:behaviors>
        <w:guid w:val="{D41E988C-417E-4B0A-A545-6D45C8ACC431}"/>
      </w:docPartPr>
      <w:docPartBody>
        <w:p w:rsidR="00716CE3" w:rsidRDefault="00C53822" w:rsidP="00C53822">
          <w:pPr>
            <w:pStyle w:val="D2E84A1EB7C44CDCBC96FBA86CFEBC8B"/>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RDefault="00C53822" w:rsidP="00C53822">
          <w:pPr>
            <w:pStyle w:val="7D15DB61DFA74A33BFE5B3E993E3587C"/>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RDefault="00C53822" w:rsidP="00C53822">
          <w:pPr>
            <w:pStyle w:val="AE320DC1B717490A91D25573F1B8133C"/>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RDefault="00C53822" w:rsidP="00C53822">
          <w:pPr>
            <w:pStyle w:val="DDF9967AE7B34822B5653F4228DAA26A"/>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RDefault="00C53822" w:rsidP="00C53822">
          <w:pPr>
            <w:pStyle w:val="414D1E6290CC4649B45219F26384F0D4"/>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RDefault="00C53822" w:rsidP="00C53822">
          <w:pPr>
            <w:pStyle w:val="A828587AF67A4E5F97F1E00CF32F9ADA"/>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RDefault="00C53822" w:rsidP="00C53822">
          <w:pPr>
            <w:pStyle w:val="D5B5B0967F544081A3726B2282FB2CF3"/>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RDefault="00C53822" w:rsidP="00C53822">
          <w:pPr>
            <w:pStyle w:val="FE6949EA464E4CA9BDCE1AFB61D082D6"/>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RDefault="00C53822" w:rsidP="00C53822">
          <w:pPr>
            <w:pStyle w:val="354899A6948B4F7FBBD1AB6A0E1D895C"/>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RDefault="00C53822" w:rsidP="00C53822">
          <w:pPr>
            <w:pStyle w:val="D7AEC3DD6F4A469DA5D3B2F9E1357EE7"/>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RDefault="00C53822" w:rsidP="00C53822">
          <w:pPr>
            <w:pStyle w:val="67664B0BB648465096D00234C2BCE5F0"/>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RDefault="00C53822" w:rsidP="00C53822">
          <w:pPr>
            <w:pStyle w:val="1F2D78B3FCD549F6B3E8DC158E064FA7"/>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RDefault="00C53822" w:rsidP="00C53822">
          <w:pPr>
            <w:pStyle w:val="24D72B6DC6DE45D295418FB7942099B7"/>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RDefault="00C53822" w:rsidP="00C53822">
          <w:pPr>
            <w:pStyle w:val="92468436FDC0443CA515A342F2898511"/>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RDefault="00C53822" w:rsidP="00C53822">
          <w:pPr>
            <w:pStyle w:val="A82A8291BA33484FBD70EA29FA6C6217"/>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RDefault="00C53822" w:rsidP="00C53822">
          <w:pPr>
            <w:pStyle w:val="ECFE5852B1F8405BBB49112B3F9DF2FB"/>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RDefault="00C53822" w:rsidP="00C53822">
          <w:pPr>
            <w:pStyle w:val="44DE1CC8071F4E4EB0B298EF58D3BDE0"/>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RDefault="00C53822" w:rsidP="00C53822">
          <w:pPr>
            <w:pStyle w:val="694B49DCFC384A0EA7C1C525CC557BA3"/>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RDefault="00C53822" w:rsidP="00C53822">
          <w:pPr>
            <w:pStyle w:val="141B1B33D81145D7B9D7C2F5DF6CB3A5"/>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RDefault="00C53822" w:rsidP="00C53822">
          <w:pPr>
            <w:pStyle w:val="DF0261B77AD847E199A8296A8086A96A"/>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RDefault="00C53822" w:rsidP="00C53822">
          <w:pPr>
            <w:pStyle w:val="5ED597D7693A4F7ABF3E1CA63D75AED2"/>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RDefault="00C53822" w:rsidP="00C53822">
          <w:pPr>
            <w:pStyle w:val="EC178F5236424095B5DFACCA82A12E15"/>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RDefault="00C53822" w:rsidP="00C53822">
          <w:pPr>
            <w:pStyle w:val="22EA6C3EFEB84B7AB2DA33860109A8E4"/>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RDefault="00C53822" w:rsidP="00C53822">
          <w:pPr>
            <w:pStyle w:val="C871A00BBC2D40429C9580935E8917AF"/>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RDefault="00C53822" w:rsidP="00C53822">
          <w:pPr>
            <w:pStyle w:val="9AC5B804CB39454F9EF502FA4761FD29"/>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RDefault="00C53822" w:rsidP="00C53822">
          <w:pPr>
            <w:pStyle w:val="DC4DCABE8D5647F0A5F59C5F47B9D690"/>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RDefault="00C53822" w:rsidP="00C53822">
          <w:pPr>
            <w:pStyle w:val="E7C394905C7640F78382479F8AF99C40"/>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RDefault="00C53822" w:rsidP="00C53822">
          <w:pPr>
            <w:pStyle w:val="4A343932270E42DB89374F5A8F1F6016"/>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RDefault="00C53822" w:rsidP="00C53822">
          <w:pPr>
            <w:pStyle w:val="1301C887BBFF4DB59D7FA44F08B5591E"/>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RDefault="00C53822" w:rsidP="00C53822">
          <w:pPr>
            <w:pStyle w:val="3F0C49F592B2412780F32AB8B8BB1915"/>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2AFB9CE9256F455497D54C78C75A5E26"/>
        <w:category>
          <w:name w:val="General"/>
          <w:gallery w:val="placeholder"/>
        </w:category>
        <w:types>
          <w:type w:val="bbPlcHdr"/>
        </w:types>
        <w:behaviors>
          <w:behavior w:val="content"/>
        </w:behaviors>
        <w:guid w:val="{17306467-D827-4231-8E68-2F90EC7C191A}"/>
      </w:docPartPr>
      <w:docPartBody>
        <w:p w:rsidR="00716CE3" w:rsidRDefault="00C53822" w:rsidP="00C53822">
          <w:pPr>
            <w:pStyle w:val="2AFB9CE9256F455497D54C78C75A5E26"/>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RDefault="00C53822" w:rsidP="00C53822">
          <w:pPr>
            <w:pStyle w:val="8F072FF00D5E413A9F46D28E2E7C5816"/>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020EC244976F43609FFDE399B7F2DDB0"/>
        <w:category>
          <w:name w:val="General"/>
          <w:gallery w:val="placeholder"/>
        </w:category>
        <w:types>
          <w:type w:val="bbPlcHdr"/>
        </w:types>
        <w:behaviors>
          <w:behavior w:val="content"/>
        </w:behaviors>
        <w:guid w:val="{EFE0D9D9-B9CD-4BA8-A1D0-AE8DE1B453F9}"/>
      </w:docPartPr>
      <w:docPartBody>
        <w:p w:rsidR="00716CE3" w:rsidRDefault="00C53822" w:rsidP="00C53822">
          <w:pPr>
            <w:pStyle w:val="020EC244976F43609FFDE399B7F2DDB0"/>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RDefault="00C53822" w:rsidP="00C53822">
          <w:pPr>
            <w:pStyle w:val="4F944F6AF00A43099668022E3AD1DE61"/>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RDefault="00C53822" w:rsidP="00C53822">
          <w:pPr>
            <w:pStyle w:val="F43B03D588A04EF9BF199D31136D1D21"/>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RDefault="00C53822" w:rsidP="00C53822">
          <w:pPr>
            <w:pStyle w:val="B01D10311B2B400E99F53CA28ABFE841"/>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RDefault="00C53822" w:rsidP="00C53822">
          <w:pPr>
            <w:pStyle w:val="2057C4A82A2A40BE85771F8541222614"/>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0913196E18414867A8EE7E73BEDBA738"/>
        <w:category>
          <w:name w:val="General"/>
          <w:gallery w:val="placeholder"/>
        </w:category>
        <w:types>
          <w:type w:val="bbPlcHdr"/>
        </w:types>
        <w:behaviors>
          <w:behavior w:val="content"/>
        </w:behaviors>
        <w:guid w:val="{78215520-ABB2-457D-8557-70050190454D}"/>
      </w:docPartPr>
      <w:docPartBody>
        <w:p w:rsidR="00716CE3" w:rsidRDefault="00C53822" w:rsidP="00C53822">
          <w:pPr>
            <w:pStyle w:val="0913196E18414867A8EE7E73BEDBA738"/>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CC12DB1C41FB4E94ADF33E8FB8101F8F"/>
        <w:category>
          <w:name w:val="General"/>
          <w:gallery w:val="placeholder"/>
        </w:category>
        <w:types>
          <w:type w:val="bbPlcHdr"/>
        </w:types>
        <w:behaviors>
          <w:behavior w:val="content"/>
        </w:behaviors>
        <w:guid w:val="{1A1F901E-1B83-4D75-BF9A-445424D9AB41}"/>
      </w:docPartPr>
      <w:docPartBody>
        <w:p w:rsidR="00716CE3" w:rsidRDefault="00C53822" w:rsidP="00C53822">
          <w:pPr>
            <w:pStyle w:val="CC12DB1C41FB4E94ADF33E8FB8101F8F"/>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BC586B0672BA4C58939FD570D4C02F10"/>
        <w:category>
          <w:name w:val="General"/>
          <w:gallery w:val="placeholder"/>
        </w:category>
        <w:types>
          <w:type w:val="bbPlcHdr"/>
        </w:types>
        <w:behaviors>
          <w:behavior w:val="content"/>
        </w:behaviors>
        <w:guid w:val="{442132B7-40C3-4C42-8740-F0F406BE2900}"/>
      </w:docPartPr>
      <w:docPartBody>
        <w:p w:rsidR="00716CE3" w:rsidRDefault="00C53822" w:rsidP="00C53822">
          <w:pPr>
            <w:pStyle w:val="BC586B0672BA4C58939FD570D4C02F10"/>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AC7E0E9F7478481992DBE9CF0E1547A2"/>
        <w:category>
          <w:name w:val="General"/>
          <w:gallery w:val="placeholder"/>
        </w:category>
        <w:types>
          <w:type w:val="bbPlcHdr"/>
        </w:types>
        <w:behaviors>
          <w:behavior w:val="content"/>
        </w:behaviors>
        <w:guid w:val="{1E3C9CC9-73C7-4314-9780-BA342DF9028F}"/>
      </w:docPartPr>
      <w:docPartBody>
        <w:p w:rsidR="00716CE3" w:rsidRDefault="00C53822" w:rsidP="00C53822">
          <w:pPr>
            <w:pStyle w:val="AC7E0E9F7478481992DBE9CF0E1547A2"/>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9AEF27AC527046398D581038BDB3457D"/>
        <w:category>
          <w:name w:val="General"/>
          <w:gallery w:val="placeholder"/>
        </w:category>
        <w:types>
          <w:type w:val="bbPlcHdr"/>
        </w:types>
        <w:behaviors>
          <w:behavior w:val="content"/>
        </w:behaviors>
        <w:guid w:val="{7E8A1835-8843-47DC-BE7E-E77E396BB74B}"/>
      </w:docPartPr>
      <w:docPartBody>
        <w:p w:rsidR="00716CE3" w:rsidRDefault="00C53822" w:rsidP="00C53822">
          <w:pPr>
            <w:pStyle w:val="9AEF27AC527046398D581038BDB3457D"/>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RDefault="00C53822" w:rsidP="00C53822">
          <w:pPr>
            <w:pStyle w:val="31B5A770C1324C1F8EAC4A9D49CB4C58"/>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RDefault="00C53822" w:rsidP="00C53822">
          <w:pPr>
            <w:pStyle w:val="03FCB88509FE4C0B86360A3607F873AA"/>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RDefault="00C53822" w:rsidP="00C53822">
          <w:pPr>
            <w:pStyle w:val="935BF80D8B9D48B38F94A2635FC9BB1A"/>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RDefault="00C53822" w:rsidP="00C53822">
          <w:pPr>
            <w:pStyle w:val="6073209538CE4B898BDE23F41CF176D9"/>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RDefault="00C53822" w:rsidP="00C53822">
          <w:pPr>
            <w:pStyle w:val="9866C0204FD84C258C83C5AABC4299C4"/>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RDefault="00C53822" w:rsidP="00C53822">
          <w:pPr>
            <w:pStyle w:val="9EA9E7E37FA84F5D93A245959D362789"/>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RDefault="00C53822" w:rsidP="00C53822">
          <w:pPr>
            <w:pStyle w:val="40CE6F05CEFD402798B92173FAC470C5"/>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7E297593A41742E7A750837E7D59164F"/>
        <w:category>
          <w:name w:val="General"/>
          <w:gallery w:val="placeholder"/>
        </w:category>
        <w:types>
          <w:type w:val="bbPlcHdr"/>
        </w:types>
        <w:behaviors>
          <w:behavior w:val="content"/>
        </w:behaviors>
        <w:guid w:val="{212A93B0-6895-423F-9B0C-F274DA8BAC12}"/>
      </w:docPartPr>
      <w:docPartBody>
        <w:p w:rsidR="00716CE3" w:rsidRDefault="00C53822" w:rsidP="00C53822">
          <w:pPr>
            <w:pStyle w:val="7E297593A41742E7A750837E7D59164F"/>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RDefault="00C53822" w:rsidP="00C53822">
          <w:pPr>
            <w:pStyle w:val="78785CBFBB804FB9A52E52473F4F3781"/>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RDefault="00C53822" w:rsidP="00C53822">
          <w:pPr>
            <w:pStyle w:val="2A122F6E2FCB469CB4D1C0E01CF7C6E0"/>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RDefault="00C53822" w:rsidP="00C53822">
          <w:pPr>
            <w:pStyle w:val="A7EF646652B142DEA666E3D65A6D3035"/>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RDefault="00C53822" w:rsidP="00C53822">
          <w:pPr>
            <w:pStyle w:val="E3BB911ED7F2497AA08BE79897A82341"/>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RDefault="00C53822" w:rsidP="00C53822">
          <w:pPr>
            <w:pStyle w:val="999102FD2B464E999D6311ED2A1151ED"/>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RDefault="00C53822" w:rsidP="00C53822">
          <w:pPr>
            <w:pStyle w:val="3F645E1F0DB141E2833B60D4FA2E2DFE"/>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RDefault="00C53822" w:rsidP="00C53822">
          <w:pPr>
            <w:pStyle w:val="608403DE8A5A468A91F9D22E59BCDE9C"/>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RDefault="00C53822" w:rsidP="00C53822">
          <w:pPr>
            <w:pStyle w:val="80310C3698564EAA825C4AA057124858"/>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RDefault="00C53822" w:rsidP="00C53822">
          <w:pPr>
            <w:pStyle w:val="CF021F20E94743709291A140C1AF6ECA"/>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7937193E95E3449582A7CF07F7428BE8"/>
        <w:category>
          <w:name w:val="General"/>
          <w:gallery w:val="placeholder"/>
        </w:category>
        <w:types>
          <w:type w:val="bbPlcHdr"/>
        </w:types>
        <w:behaviors>
          <w:behavior w:val="content"/>
        </w:behaviors>
        <w:guid w:val="{CF4F5B9B-E27B-445F-B016-E771635F2585}"/>
      </w:docPartPr>
      <w:docPartBody>
        <w:p w:rsidR="00716CE3" w:rsidRDefault="00C53822" w:rsidP="00C53822">
          <w:pPr>
            <w:pStyle w:val="7937193E95E3449582A7CF07F7428BE8"/>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RDefault="00C53822" w:rsidP="00C53822">
          <w:pPr>
            <w:pStyle w:val="AAFFCCED2468471FB7AB85A119E58F54"/>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RDefault="00C53822" w:rsidP="00C53822">
          <w:pPr>
            <w:pStyle w:val="C26C819C6EF84A28913AC150D5A2F8B5"/>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005C7E" w:rsidRDefault="00FE304A" w:rsidP="00FE304A">
          <w:pPr>
            <w:pStyle w:val="90C57F79AD484A4899DB595E29CE4B2F"/>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A1"/>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05C7E"/>
    <w:rsid w:val="0006741A"/>
    <w:rsid w:val="001A055C"/>
    <w:rsid w:val="001F3641"/>
    <w:rsid w:val="00331316"/>
    <w:rsid w:val="003B06A2"/>
    <w:rsid w:val="004E5FAC"/>
    <w:rsid w:val="005225C6"/>
    <w:rsid w:val="006415A7"/>
    <w:rsid w:val="00716CE3"/>
    <w:rsid w:val="0073723F"/>
    <w:rsid w:val="008529DE"/>
    <w:rsid w:val="008A2C4F"/>
    <w:rsid w:val="00945FC2"/>
    <w:rsid w:val="00A418EE"/>
    <w:rsid w:val="00C53822"/>
    <w:rsid w:val="00C64C48"/>
    <w:rsid w:val="00CF1BA8"/>
    <w:rsid w:val="00EA0528"/>
    <w:rsid w:val="00F66B48"/>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E304A"/>
    <w:rPr>
      <w:color w:val="808080"/>
    </w:rPr>
  </w:style>
  <w:style w:type="paragraph" w:customStyle="1" w:styleId="9564E486F80146B6B744577ED370B65F">
    <w:name w:val="9564E486F80146B6B744577ED370B65F"/>
    <w:rsid w:val="00C53822"/>
  </w:style>
  <w:style w:type="paragraph" w:customStyle="1" w:styleId="B7E6B260AC18416D99F4FB8FD320A043">
    <w:name w:val="B7E6B260AC18416D99F4FB8FD320A043"/>
    <w:rsid w:val="00C53822"/>
  </w:style>
  <w:style w:type="paragraph" w:customStyle="1" w:styleId="836B5DF296B7438F9D445E8FFD0069B3">
    <w:name w:val="836B5DF296B7438F9D445E8FFD0069B3"/>
    <w:rsid w:val="00C53822"/>
  </w:style>
  <w:style w:type="paragraph" w:customStyle="1" w:styleId="DEE9C3669B3E405BBADE79ABF5DD9590">
    <w:name w:val="DEE9C3669B3E405BBADE79ABF5DD9590"/>
    <w:rsid w:val="00C53822"/>
  </w:style>
  <w:style w:type="paragraph" w:customStyle="1" w:styleId="626AB927CA234415AD6A1EE5AA1F5DDE">
    <w:name w:val="626AB927CA234415AD6A1EE5AA1F5DDE"/>
    <w:rsid w:val="00C53822"/>
  </w:style>
  <w:style w:type="paragraph" w:customStyle="1" w:styleId="1EB18281ACBB4EA1A7FC0A251D262C66">
    <w:name w:val="1EB18281ACBB4EA1A7FC0A251D262C66"/>
    <w:rsid w:val="00C53822"/>
  </w:style>
  <w:style w:type="paragraph" w:customStyle="1" w:styleId="E05C55E6F483451891E1A3AE30D8C576">
    <w:name w:val="E05C55E6F483451891E1A3AE30D8C576"/>
    <w:rsid w:val="00C53822"/>
  </w:style>
  <w:style w:type="paragraph" w:customStyle="1" w:styleId="01549B88DBA9465B810AC72608B7ED8B">
    <w:name w:val="01549B88DBA9465B810AC72608B7ED8B"/>
    <w:rsid w:val="00C53822"/>
  </w:style>
  <w:style w:type="paragraph" w:customStyle="1" w:styleId="A7B192E1BDE24A018E24D70A8B9123BE">
    <w:name w:val="A7B192E1BDE24A018E24D70A8B9123BE"/>
    <w:rsid w:val="00C53822"/>
  </w:style>
  <w:style w:type="paragraph" w:customStyle="1" w:styleId="6DA7E73AF5AC46CF97A9A56F7EF09044">
    <w:name w:val="6DA7E73AF5AC46CF97A9A56F7EF09044"/>
    <w:rsid w:val="00C53822"/>
  </w:style>
  <w:style w:type="paragraph" w:customStyle="1" w:styleId="EEEC012E3ED9436AAD6FB8DA14F67584">
    <w:name w:val="EEEC012E3ED9436AAD6FB8DA14F67584"/>
    <w:rsid w:val="00C53822"/>
  </w:style>
  <w:style w:type="paragraph" w:customStyle="1" w:styleId="60E6E400E36A4B6EAE08E0D56BAEC99A">
    <w:name w:val="60E6E400E36A4B6EAE08E0D56BAEC99A"/>
    <w:rsid w:val="00C53822"/>
  </w:style>
  <w:style w:type="paragraph" w:customStyle="1" w:styleId="932FDAE99AB447C49C19AB53DB9E6FFA">
    <w:name w:val="932FDAE99AB447C49C19AB53DB9E6FFA"/>
    <w:rsid w:val="00C53822"/>
  </w:style>
  <w:style w:type="paragraph" w:customStyle="1" w:styleId="82BAEDD09B2249F59C54A306E9768367">
    <w:name w:val="82BAEDD09B2249F59C54A306E9768367"/>
    <w:rsid w:val="00C53822"/>
  </w:style>
  <w:style w:type="paragraph" w:customStyle="1" w:styleId="90C8185040DB47EF9DB82D1F78A13C54">
    <w:name w:val="90C8185040DB47EF9DB82D1F78A13C54"/>
    <w:rsid w:val="00C53822"/>
  </w:style>
  <w:style w:type="paragraph" w:customStyle="1" w:styleId="62460421C9F94BE69E0C5697A8794BBB">
    <w:name w:val="62460421C9F94BE69E0C5697A8794BBB"/>
    <w:rsid w:val="00C53822"/>
  </w:style>
  <w:style w:type="paragraph" w:customStyle="1" w:styleId="6EFC62E60E9D48AB93324C9AFDE67A67">
    <w:name w:val="6EFC62E60E9D48AB93324C9AFDE67A67"/>
    <w:rsid w:val="00C53822"/>
  </w:style>
  <w:style w:type="paragraph" w:customStyle="1" w:styleId="4DC55714764349FFAFDF1F830F8DE29B">
    <w:name w:val="4DC55714764349FFAFDF1F830F8DE29B"/>
    <w:rsid w:val="00C53822"/>
  </w:style>
  <w:style w:type="paragraph" w:customStyle="1" w:styleId="0F78CE4D213641F69E2608ABA49A978D">
    <w:name w:val="0F78CE4D213641F69E2608ABA49A978D"/>
    <w:rsid w:val="00C53822"/>
  </w:style>
  <w:style w:type="paragraph" w:customStyle="1" w:styleId="E1E51D60E31A4E808F37ED9391BA74F2">
    <w:name w:val="E1E51D60E31A4E808F37ED9391BA74F2"/>
    <w:rsid w:val="00C53822"/>
  </w:style>
  <w:style w:type="paragraph" w:customStyle="1" w:styleId="F720022DD0144842B424E2FCE40931FF">
    <w:name w:val="F720022DD0144842B424E2FCE40931FF"/>
    <w:rsid w:val="00C53822"/>
  </w:style>
  <w:style w:type="paragraph" w:customStyle="1" w:styleId="AAF984C830054C2F9A8802E6ADAAD445">
    <w:name w:val="AAF984C830054C2F9A8802E6ADAAD445"/>
    <w:rsid w:val="00C53822"/>
  </w:style>
  <w:style w:type="paragraph" w:customStyle="1" w:styleId="B6B46103E8E345ED8434FE35B585A52C">
    <w:name w:val="B6B46103E8E345ED8434FE35B585A52C"/>
    <w:rsid w:val="00C53822"/>
  </w:style>
  <w:style w:type="paragraph" w:customStyle="1" w:styleId="40B48F38F5124915B2E139A652F922BF">
    <w:name w:val="40B48F38F5124915B2E139A652F922BF"/>
    <w:rsid w:val="00C53822"/>
  </w:style>
  <w:style w:type="paragraph" w:customStyle="1" w:styleId="66DC547E698D4AF5872D34570E6A92CB">
    <w:name w:val="66DC547E698D4AF5872D34570E6A92CB"/>
    <w:rsid w:val="00C53822"/>
  </w:style>
  <w:style w:type="paragraph" w:customStyle="1" w:styleId="B71B698B791C4BCF93188FDBDAE7490F">
    <w:name w:val="B71B698B791C4BCF93188FDBDAE7490F"/>
    <w:rsid w:val="00C53822"/>
  </w:style>
  <w:style w:type="paragraph" w:customStyle="1" w:styleId="64C5A73320B9489EB9CA363732AD7DB6">
    <w:name w:val="64C5A73320B9489EB9CA363732AD7DB6"/>
    <w:rsid w:val="00C53822"/>
  </w:style>
  <w:style w:type="paragraph" w:customStyle="1" w:styleId="C8484C2010B74EF5A8D4CDCE031DEC79">
    <w:name w:val="C8484C2010B74EF5A8D4CDCE031DEC79"/>
    <w:rsid w:val="00C53822"/>
  </w:style>
  <w:style w:type="paragraph" w:customStyle="1" w:styleId="DF250E9F27FB482DBE06F891BC61AB0B">
    <w:name w:val="DF250E9F27FB482DBE06F891BC61AB0B"/>
    <w:rsid w:val="00C53822"/>
  </w:style>
  <w:style w:type="paragraph" w:customStyle="1" w:styleId="80DC9F22EA564453B3F949B43CD50C71">
    <w:name w:val="80DC9F22EA564453B3F949B43CD50C71"/>
    <w:rsid w:val="00C53822"/>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CC12DB1C41FB4E94ADF33E8FB8101F8F">
    <w:name w:val="CC12DB1C41FB4E94ADF33E8FB8101F8F"/>
    <w:rsid w:val="00C53822"/>
  </w:style>
  <w:style w:type="paragraph" w:customStyle="1" w:styleId="BC586B0672BA4C58939FD570D4C02F10">
    <w:name w:val="BC586B0672BA4C58939FD570D4C02F10"/>
    <w:rsid w:val="00C53822"/>
  </w:style>
  <w:style w:type="paragraph" w:customStyle="1" w:styleId="AC7E0E9F7478481992DBE9CF0E1547A2">
    <w:name w:val="AC7E0E9F7478481992DBE9CF0E1547A2"/>
    <w:rsid w:val="00C53822"/>
  </w:style>
  <w:style w:type="paragraph" w:customStyle="1" w:styleId="9AEF27AC527046398D581038BDB3457D">
    <w:name w:val="9AEF27AC527046398D581038BDB3457D"/>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29DD1659EDA6624C904B12BF09810B79" ma:contentTypeVersion="14" ma:contentTypeDescription="Creare un nuovo documento." ma:contentTypeScope="" ma:versionID="f6829da86c3590f98a22b2872ebfc1fc">
  <xsd:schema xmlns:xsd="http://www.w3.org/2001/XMLSchema" xmlns:xs="http://www.w3.org/2001/XMLSchema" xmlns:p="http://schemas.microsoft.com/office/2006/metadata/properties" xmlns:ns2="a411fdc0-a892-4258-ba7f-dfd38bead3e6" xmlns:ns3="2de8bb39-1e53-4a58-a245-6d5fcc30ff30" targetNamespace="http://schemas.microsoft.com/office/2006/metadata/properties" ma:root="true" ma:fieldsID="0fce6c8e7966a86a5c81443df33ba9ea" ns2:_="" ns3:_="">
    <xsd:import namespace="a411fdc0-a892-4258-ba7f-dfd38bead3e6"/>
    <xsd:import namespace="2de8bb39-1e53-4a58-a245-6d5fcc30ff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fdc0-a892-4258-ba7f-dfd38bead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996e5572-7a00-45ec-9d89-7ea95c2be1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e8bb39-1e53-4a58-a245-6d5fcc30f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49210f-655c-4e22-97c7-b20e71396ee2}" ma:internalName="TaxCatchAll" ma:showField="CatchAllData" ma:web="2de8bb39-1e53-4a58-a245-6d5fcc30ff3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11fdc0-a892-4258-ba7f-dfd38bead3e6">
      <Terms xmlns="http://schemas.microsoft.com/office/infopath/2007/PartnerControls"/>
    </lcf76f155ced4ddcb4097134ff3c332f>
    <TaxCatchAll xmlns="2de8bb39-1e53-4a58-a245-6d5fcc30ff30" xsi:nil="true"/>
  </documentManagement>
</p:properties>
</file>

<file path=customXml/itemProps1.xml><?xml version="1.0" encoding="utf-8"?>
<ds:datastoreItem xmlns:ds="http://schemas.openxmlformats.org/officeDocument/2006/customXml" ds:itemID="{14A0123B-24AE-485E-BBA7-E646131BCF77}">
  <ds:schemaRefs>
    <ds:schemaRef ds:uri="http://schemas.microsoft.com/sharepoint/v3/contenttype/forms"/>
  </ds:schemaRefs>
</ds:datastoreItem>
</file>

<file path=customXml/itemProps2.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customXml/itemProps3.xml><?xml version="1.0" encoding="utf-8"?>
<ds:datastoreItem xmlns:ds="http://schemas.openxmlformats.org/officeDocument/2006/customXml" ds:itemID="{3A4470CA-C890-4B32-9F2D-5F82A8A73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fdc0-a892-4258-ba7f-dfd38bead3e6"/>
    <ds:schemaRef ds:uri="2de8bb39-1e53-4a58-a245-6d5fcc30f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 ds:uri="a411fdc0-a892-4258-ba7f-dfd38bead3e6"/>
    <ds:schemaRef ds:uri="2de8bb39-1e53-4a58-a245-6d5fcc30ff30"/>
  </ds:schemaRefs>
</ds:datastoreItem>
</file>

<file path=docProps/app.xml><?xml version="1.0" encoding="utf-8"?>
<Properties xmlns="http://schemas.openxmlformats.org/officeDocument/2006/extended-properties" xmlns:vt="http://schemas.openxmlformats.org/officeDocument/2006/docPropsVTypes">
  <Template>UNICORN_Deliverable_Template</Template>
  <TotalTime>0</TotalTime>
  <Pages>22</Pages>
  <Words>6080</Words>
  <Characters>32838</Characters>
  <Application>Microsoft Office Word</Application>
  <DocSecurity>0</DocSecurity>
  <Lines>273</Lines>
  <Paragraphs>77</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LinksUpToDate>false</LinksUpToDate>
  <CharactersWithSpaces>38841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Horizon2020</dc:subject>
  <dc:creator/>
  <cp:keywords>Deliverable</cp:keywords>
  <cp:lastModifiedBy/>
  <cp:revision>2</cp:revision>
  <dcterms:created xsi:type="dcterms:W3CDTF">2024-01-11T10:38:00Z</dcterms:created>
  <dcterms:modified xsi:type="dcterms:W3CDTF">2025-03-18T20:24:00Z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0x01010029DD1659EDA6624C904B12BF09810B79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