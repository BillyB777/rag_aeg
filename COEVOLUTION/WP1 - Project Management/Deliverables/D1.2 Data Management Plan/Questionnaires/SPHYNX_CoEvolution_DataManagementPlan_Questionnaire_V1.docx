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1A82" w:rsidR="00CA6D46" w:rsidRDefault="00CA6D46" w14:paraId="14F53E05" w14:textId="77777777"/>
    <w:p w:rsidRPr="004F70A8" w:rsidR="00FD6050" w:rsidP="00621839" w:rsidRDefault="00204909" w14:paraId="413316DC" w14:textId="03191E47">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rsidRPr="00695B70" w:rsidR="009C0E26" w:rsidP="0072670F" w:rsidRDefault="00204909" w14:paraId="1AD5044A" w14:textId="0C3DE5D8">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Pr="00695B70" w:rsidR="004F70A8">
        <w:rPr>
          <w:rFonts w:ascii="Calibri Light" w:hAnsi="Calibri Light" w:cs="Calibri Light"/>
          <w:b/>
          <w:color w:val="2D416A" w:themeColor="accent1"/>
          <w:sz w:val="36"/>
          <w:szCs w:val="36"/>
          <w:lang w:val="en-GB"/>
        </w:rPr>
        <w:t>.</w:t>
      </w:r>
    </w:p>
    <w:p w:rsidRPr="00621A82" w:rsidR="004636CA" w:rsidP="00524BDF" w:rsidRDefault="004636CA" w14:paraId="1B66C85D" w14:textId="4B59DCAB">
      <w:pPr>
        <w:jc w:val="center"/>
        <w:rPr>
          <w:rFonts w:eastAsia="Times New Roman" w:cs="Times New Roman" w:asciiTheme="minorHAnsi" w:hAnsiTheme="minorHAnsi"/>
          <w:sz w:val="56"/>
          <w:szCs w:val="56"/>
          <w:lang w:bidi="en-US"/>
        </w:rPr>
      </w:pPr>
    </w:p>
    <w:p w:rsidR="00211E00" w:rsidP="000D23A5" w:rsidRDefault="000D23A5" w14:paraId="2F432509" w14:textId="42CB892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rsidTr="00695B70" w14:paraId="18CB8321" w14:textId="77777777">
        <w:trPr>
          <w:trHeight w:val="768"/>
          <w:jc w:val="center"/>
        </w:trPr>
        <w:tc>
          <w:tcPr>
            <w:tcW w:w="3240" w:type="dxa"/>
          </w:tcPr>
          <w:p w:rsidRPr="008510B1" w:rsidR="00695B70" w:rsidP="0063118B" w:rsidRDefault="00695B70" w14:paraId="6D5AECBA" w14:textId="77777777">
            <w:pPr>
              <w:spacing w:before="240" w:after="240"/>
              <w:rPr>
                <w:rFonts w:cs="Calibri"/>
                <w:b/>
                <w:sz w:val="24"/>
                <w:szCs w:val="24"/>
              </w:rPr>
            </w:pPr>
            <w:r w:rsidRPr="008510B1">
              <w:rPr>
                <w:rFonts w:cs="Calibri"/>
                <w:b/>
                <w:sz w:val="24"/>
                <w:szCs w:val="24"/>
              </w:rPr>
              <w:t>Project</w:t>
            </w:r>
          </w:p>
        </w:tc>
        <w:tc>
          <w:tcPr>
            <w:tcW w:w="6377" w:type="dxa"/>
          </w:tcPr>
          <w:p w:rsidRPr="008510B1" w:rsidR="00695B70" w:rsidP="0063118B" w:rsidRDefault="00695B70" w14:paraId="54388ECF" w14:textId="38793D07">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rsidTr="00695B70" w14:paraId="20DF3AEB" w14:textId="77777777">
        <w:trPr>
          <w:trHeight w:val="768"/>
          <w:jc w:val="center"/>
        </w:trPr>
        <w:tc>
          <w:tcPr>
            <w:tcW w:w="3240" w:type="dxa"/>
          </w:tcPr>
          <w:p w:rsidRPr="008510B1" w:rsidR="00695B70" w:rsidP="0063118B" w:rsidRDefault="00695B70" w14:paraId="527239FE" w14:textId="77777777">
            <w:pPr>
              <w:spacing w:before="240" w:after="240"/>
              <w:rPr>
                <w:rFonts w:cs="Calibri"/>
                <w:b/>
                <w:sz w:val="24"/>
                <w:szCs w:val="24"/>
              </w:rPr>
            </w:pPr>
            <w:r w:rsidRPr="008510B1">
              <w:rPr>
                <w:rFonts w:cs="Calibri"/>
                <w:b/>
                <w:sz w:val="24"/>
                <w:szCs w:val="24"/>
              </w:rPr>
              <w:t>Work Package</w:t>
            </w:r>
          </w:p>
        </w:tc>
        <w:tc>
          <w:tcPr>
            <w:tcW w:w="6377" w:type="dxa"/>
          </w:tcPr>
          <w:p w:rsidRPr="008510B1" w:rsidR="00695B70" w:rsidP="0063118B" w:rsidRDefault="00695B70" w14:paraId="0327972D" w14:textId="65FA3FD5">
            <w:pPr>
              <w:spacing w:before="240" w:after="240"/>
              <w:rPr>
                <w:rFonts w:cs="Calibri"/>
                <w:sz w:val="24"/>
                <w:szCs w:val="24"/>
              </w:rPr>
            </w:pPr>
            <w:r w:rsidRPr="008510B1">
              <w:rPr>
                <w:rFonts w:cs="Calibri"/>
                <w:sz w:val="24"/>
                <w:szCs w:val="24"/>
              </w:rPr>
              <w:t>WP1: Project Management</w:t>
            </w:r>
          </w:p>
        </w:tc>
      </w:tr>
      <w:tr w:rsidR="00695B70" w:rsidTr="00695B70" w14:paraId="13AB2B8F" w14:textId="77777777">
        <w:trPr>
          <w:trHeight w:val="768"/>
          <w:jc w:val="center"/>
        </w:trPr>
        <w:tc>
          <w:tcPr>
            <w:tcW w:w="3240" w:type="dxa"/>
          </w:tcPr>
          <w:p w:rsidRPr="008510B1" w:rsidR="00695B70" w:rsidP="0063118B" w:rsidRDefault="00695B70" w14:paraId="2EE40B3D" w14:textId="77777777">
            <w:pPr>
              <w:spacing w:before="240" w:after="240"/>
              <w:rPr>
                <w:rFonts w:cs="Calibri"/>
                <w:b/>
                <w:sz w:val="24"/>
                <w:szCs w:val="24"/>
              </w:rPr>
            </w:pPr>
            <w:r w:rsidRPr="008510B1">
              <w:rPr>
                <w:rFonts w:cs="Calibri"/>
                <w:b/>
                <w:sz w:val="24"/>
                <w:szCs w:val="24"/>
              </w:rPr>
              <w:t>Deliverable</w:t>
            </w:r>
          </w:p>
        </w:tc>
        <w:tc>
          <w:tcPr>
            <w:tcW w:w="6377" w:type="dxa"/>
          </w:tcPr>
          <w:p w:rsidRPr="008510B1" w:rsidR="00695B70" w:rsidP="0063118B" w:rsidRDefault="00695B70" w14:paraId="7D8FE0AC" w14:textId="0369AF78">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rsidTr="00695B70" w14:paraId="682EDA37" w14:textId="77777777">
        <w:trPr>
          <w:trHeight w:val="768"/>
          <w:jc w:val="center"/>
        </w:trPr>
        <w:tc>
          <w:tcPr>
            <w:tcW w:w="3240" w:type="dxa"/>
          </w:tcPr>
          <w:p w:rsidRPr="008510B1" w:rsidR="00695B70" w:rsidP="0063118B" w:rsidRDefault="00695B70" w14:paraId="28B2D734" w14:textId="77777777">
            <w:pPr>
              <w:spacing w:before="240" w:after="240"/>
              <w:rPr>
                <w:rFonts w:cs="Calibri"/>
                <w:b/>
                <w:sz w:val="24"/>
                <w:szCs w:val="24"/>
              </w:rPr>
            </w:pPr>
            <w:r w:rsidRPr="008510B1">
              <w:rPr>
                <w:rFonts w:cs="Calibri"/>
                <w:b/>
                <w:sz w:val="24"/>
                <w:szCs w:val="24"/>
              </w:rPr>
              <w:t>Editor(s)</w:t>
            </w:r>
          </w:p>
        </w:tc>
        <w:tc>
          <w:tcPr>
            <w:tcW w:w="6377" w:type="dxa"/>
          </w:tcPr>
          <w:p w:rsidRPr="008510B1" w:rsidR="00695B70" w:rsidP="0063118B" w:rsidRDefault="00695B70" w14:paraId="6FF6BFF4" w14:textId="07660D02">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Nikolaos Gkatzios</w:t>
            </w:r>
          </w:p>
        </w:tc>
      </w:tr>
      <w:tr w:rsidR="00695B70" w:rsidTr="00695B70" w14:paraId="2EF4035D" w14:textId="77777777">
        <w:trPr>
          <w:trHeight w:val="768"/>
          <w:jc w:val="center"/>
        </w:trPr>
        <w:tc>
          <w:tcPr>
            <w:tcW w:w="3240" w:type="dxa"/>
          </w:tcPr>
          <w:p w:rsidRPr="008510B1" w:rsidR="00695B70" w:rsidP="0063118B" w:rsidRDefault="00695B70" w14:paraId="68766371" w14:textId="77777777">
            <w:pPr>
              <w:spacing w:before="240" w:after="240"/>
              <w:rPr>
                <w:rFonts w:cs="Calibri"/>
                <w:b/>
                <w:sz w:val="24"/>
                <w:szCs w:val="24"/>
              </w:rPr>
            </w:pPr>
            <w:r w:rsidRPr="008510B1">
              <w:rPr>
                <w:rFonts w:cs="Calibri"/>
                <w:b/>
                <w:sz w:val="24"/>
                <w:szCs w:val="24"/>
              </w:rPr>
              <w:t>Addressees</w:t>
            </w:r>
          </w:p>
        </w:tc>
        <w:tc>
          <w:tcPr>
            <w:tcW w:w="6377" w:type="dxa"/>
          </w:tcPr>
          <w:p w:rsidRPr="008510B1" w:rsidR="00695B70" w:rsidP="0063118B" w:rsidRDefault="00695B70" w14:paraId="20D1E2BC" w14:textId="508E8840">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rsidTr="00695B70" w14:paraId="12D5605B" w14:textId="77777777">
        <w:trPr>
          <w:trHeight w:val="768"/>
          <w:jc w:val="center"/>
        </w:trPr>
        <w:tc>
          <w:tcPr>
            <w:tcW w:w="3240" w:type="dxa"/>
          </w:tcPr>
          <w:p w:rsidRPr="008510B1" w:rsidR="00695B70" w:rsidP="0063118B" w:rsidRDefault="00695B70" w14:paraId="1B2D9295" w14:textId="77777777">
            <w:pPr>
              <w:spacing w:before="240" w:after="240"/>
              <w:rPr>
                <w:rFonts w:cs="Calibri"/>
                <w:b/>
                <w:sz w:val="24"/>
                <w:szCs w:val="24"/>
              </w:rPr>
            </w:pPr>
            <w:r w:rsidRPr="008510B1">
              <w:rPr>
                <w:rFonts w:cs="Calibri"/>
                <w:b/>
                <w:sz w:val="24"/>
                <w:szCs w:val="24"/>
              </w:rPr>
              <w:t>Deadline</w:t>
            </w:r>
          </w:p>
        </w:tc>
        <w:tc>
          <w:tcPr>
            <w:tcW w:w="6377" w:type="dxa"/>
          </w:tcPr>
          <w:p w:rsidRPr="008510B1" w:rsidR="00695B70" w:rsidP="0063118B" w:rsidRDefault="000074A6" w14:paraId="3E5D0D56" w14:textId="7ED2D8F4">
            <w:pPr>
              <w:spacing w:before="240" w:after="240"/>
              <w:rPr>
                <w:rFonts w:cs="Calibri"/>
                <w:sz w:val="24"/>
                <w:szCs w:val="24"/>
              </w:rPr>
            </w:pPr>
            <w:r>
              <w:rPr>
                <w:rFonts w:cs="Calibri"/>
                <w:sz w:val="24"/>
                <w:szCs w:val="24"/>
              </w:rPr>
              <w:t>21</w:t>
            </w:r>
            <w:r w:rsidRPr="5A8A561B" w:rsidR="00695B70">
              <w:rPr>
                <w:rFonts w:cs="Calibri"/>
                <w:sz w:val="24"/>
                <w:szCs w:val="24"/>
              </w:rPr>
              <w:t>/0</w:t>
            </w:r>
            <w:r w:rsidR="00695B70">
              <w:rPr>
                <w:rFonts w:cs="Calibri"/>
                <w:sz w:val="24"/>
                <w:szCs w:val="24"/>
              </w:rPr>
              <w:t>3</w:t>
            </w:r>
            <w:r w:rsidRPr="5A8A561B" w:rsidR="00695B70">
              <w:rPr>
                <w:rFonts w:cs="Calibri"/>
                <w:sz w:val="24"/>
                <w:szCs w:val="24"/>
              </w:rPr>
              <w:t>/2025</w:t>
            </w:r>
          </w:p>
        </w:tc>
      </w:tr>
    </w:tbl>
    <w:p w:rsidR="00211E00" w:rsidRDefault="00211E00" w14:paraId="3925A118" w14:textId="5890C72D">
      <w:pPr>
        <w:jc w:val="left"/>
        <w:rPr>
          <w:b/>
          <w:color w:val="095478" w:themeColor="accent2" w:themeShade="BF"/>
          <w:sz w:val="32"/>
          <w:szCs w:val="32"/>
        </w:rPr>
      </w:pPr>
    </w:p>
    <w:p w:rsidR="00695B70" w:rsidRDefault="00695B70" w14:paraId="52AA855F" w14:textId="72CB64A7">
      <w:pPr>
        <w:jc w:val="left"/>
        <w:rPr>
          <w:b/>
          <w:color w:val="095478" w:themeColor="accent2" w:themeShade="BF"/>
          <w:sz w:val="32"/>
          <w:szCs w:val="32"/>
        </w:rPr>
      </w:pPr>
      <w:r>
        <w:rPr>
          <w:b/>
          <w:color w:val="095478" w:themeColor="accent2" w:themeShade="BF"/>
          <w:sz w:val="32"/>
          <w:szCs w:val="32"/>
        </w:rPr>
        <w:br w:type="page"/>
      </w:r>
    </w:p>
    <w:p w:rsidRPr="00621A82" w:rsidR="00695B70" w:rsidRDefault="00695B70" w14:paraId="7FE13E05" w14:textId="77777777">
      <w:pPr>
        <w:jc w:val="left"/>
        <w:rPr>
          <w:b/>
          <w:color w:val="095478" w:themeColor="accent2" w:themeShade="BF"/>
          <w:sz w:val="32"/>
          <w:szCs w:val="32"/>
        </w:rPr>
      </w:pPr>
    </w:p>
    <w:sdt>
      <w:sdtPr>
        <w:id w:val="-332995332"/>
        <w:docPartObj>
          <w:docPartGallery w:val="Table of Contents"/>
          <w:docPartUnique/>
        </w:docPartObj>
        <w:rPr>
          <w:rFonts w:ascii="Calibri" w:hAnsi="Calibri" w:eastAsia="Calibri" w:cs="Arial" w:asciiTheme="minorAscii" w:hAnsiTheme="minorAscii" w:eastAsiaTheme="minorAscii" w:cstheme="minorBidi"/>
          <w:b w:val="0"/>
          <w:bCs w:val="0"/>
          <w:caps w:val="1"/>
          <w:noProof/>
          <w:color w:val="auto"/>
          <w:sz w:val="22"/>
          <w:szCs w:val="22"/>
          <w:lang w:val="en-GB" w:eastAsia="en-US"/>
        </w:rPr>
      </w:sdtPr>
      <w:sdtEndPr>
        <w:rPr>
          <w:rFonts w:ascii="Calibri" w:hAnsi="Calibri" w:eastAsia="Calibri" w:cs="Arial" w:asciiTheme="minorAscii" w:hAnsiTheme="minorAscii" w:eastAsiaTheme="minorAscii" w:cstheme="minorBidi"/>
          <w:b w:val="1"/>
          <w:bCs w:val="1"/>
          <w:caps w:val="1"/>
          <w:noProof/>
          <w:color w:val="2D416A" w:themeColor="accent1"/>
          <w:sz w:val="26"/>
          <w:szCs w:val="26"/>
          <w:lang w:val="en-GB" w:eastAsia="en-US"/>
        </w:rPr>
      </w:sdtEndPr>
      <w:sdtContent>
        <w:p w:rsidRPr="00621A82" w:rsidR="00A32C5F" w:rsidRDefault="00A32C5F" w14:paraId="45F4E558" w14:textId="77777777">
          <w:pPr>
            <w:pStyle w:val="TOCHeading"/>
            <w:rPr>
              <w:lang w:val="en-GB"/>
            </w:rPr>
          </w:pPr>
          <w:r w:rsidRPr="00621A82">
            <w:rPr>
              <w:lang w:val="en-GB"/>
            </w:rPr>
            <w:t>Table of Contents</w:t>
          </w:r>
        </w:p>
        <w:p w:rsidR="00F46442" w:rsidRDefault="009F3528" w14:paraId="0D6CAED2" w14:textId="13DA3604">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history="1" w:anchor="_Toc155868985">
            <w:r w:rsidRPr="00DA4AC9" w:rsidR="00F46442">
              <w:rPr>
                <w:rStyle w:val="Hyperlink"/>
              </w:rPr>
              <w:t>1</w:t>
            </w:r>
            <w:r w:rsidR="00F46442">
              <w:rPr>
                <w:rFonts w:eastAsiaTheme="minorEastAsia"/>
                <w:b w:val="0"/>
                <w:bCs w:val="0"/>
                <w:caps w:val="0"/>
                <w:color w:val="auto"/>
                <w:kern w:val="2"/>
                <w:sz w:val="22"/>
                <w:szCs w:val="22"/>
                <w:lang w:val="en-US"/>
                <w14:ligatures w14:val="standardContextual"/>
              </w:rPr>
              <w:tab/>
            </w:r>
            <w:r w:rsidRPr="00DA4AC9" w:rsidR="00F46442">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rsidR="00F46442" w:rsidRDefault="00F46442" w14:paraId="1D7B795F" w14:textId="18869CED">
          <w:pPr>
            <w:pStyle w:val="TOC1"/>
            <w:rPr>
              <w:rFonts w:eastAsiaTheme="minorEastAsia"/>
              <w:b w:val="0"/>
              <w:bCs w:val="0"/>
              <w:caps w:val="0"/>
              <w:color w:val="auto"/>
              <w:kern w:val="2"/>
              <w:sz w:val="22"/>
              <w:szCs w:val="22"/>
              <w:lang w:val="en-US"/>
              <w14:ligatures w14:val="standardContextual"/>
            </w:rPr>
          </w:pPr>
          <w:hyperlink w:history="1" w:anchor="_Toc155868986">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rsidR="00F46442" w:rsidRDefault="00F46442" w14:paraId="24EBE524" w14:textId="61CB8F40">
          <w:pPr>
            <w:pStyle w:val="TOC1"/>
            <w:rPr>
              <w:rFonts w:eastAsiaTheme="minorEastAsia"/>
              <w:b w:val="0"/>
              <w:bCs w:val="0"/>
              <w:caps w:val="0"/>
              <w:color w:val="auto"/>
              <w:kern w:val="2"/>
              <w:sz w:val="22"/>
              <w:szCs w:val="22"/>
              <w:lang w:val="en-US"/>
              <w14:ligatures w14:val="standardContextual"/>
            </w:rPr>
          </w:pPr>
          <w:hyperlink w:history="1" w:anchor="_Toc155868987">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rsidR="00F46442" w:rsidRDefault="00F46442" w14:paraId="08C24F54" w14:textId="6FA3B89D">
          <w:pPr>
            <w:pStyle w:val="TOC1"/>
            <w:rPr>
              <w:rFonts w:eastAsiaTheme="minorEastAsia"/>
              <w:b w:val="0"/>
              <w:bCs w:val="0"/>
              <w:caps w:val="0"/>
              <w:color w:val="auto"/>
              <w:kern w:val="2"/>
              <w:sz w:val="22"/>
              <w:szCs w:val="22"/>
              <w:lang w:val="en-US"/>
              <w14:ligatures w14:val="standardContextual"/>
            </w:rPr>
          </w:pPr>
          <w:hyperlink w:history="1" w:anchor="_Toc155868988">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rsidR="00F46442" w:rsidRDefault="00F46442" w14:paraId="2169F44D" w14:textId="35EBCD06">
          <w:pPr>
            <w:pStyle w:val="TOC2"/>
            <w:rPr>
              <w:rFonts w:eastAsiaTheme="minorEastAsia"/>
              <w:noProof/>
              <w:color w:val="auto"/>
              <w:kern w:val="2"/>
              <w:sz w:val="22"/>
              <w:szCs w:val="22"/>
              <w:lang w:val="en-US"/>
              <w14:ligatures w14:val="standardContextual"/>
            </w:rPr>
          </w:pPr>
          <w:hyperlink w:history="1" w:anchor="_Toc155868989">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rsidR="00F46442" w:rsidRDefault="00F46442" w14:paraId="78CDFCF2" w14:textId="4A023729">
          <w:pPr>
            <w:pStyle w:val="TOC2"/>
            <w:rPr>
              <w:rFonts w:eastAsiaTheme="minorEastAsia"/>
              <w:noProof/>
              <w:color w:val="auto"/>
              <w:kern w:val="2"/>
              <w:sz w:val="22"/>
              <w:szCs w:val="22"/>
              <w:lang w:val="en-US"/>
              <w14:ligatures w14:val="standardContextual"/>
            </w:rPr>
          </w:pPr>
          <w:hyperlink w:history="1" w:anchor="_Toc155868990">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rsidR="00F46442" w:rsidRDefault="00F46442" w14:paraId="116DBAFD" w14:textId="6415563A">
          <w:pPr>
            <w:pStyle w:val="TOC3"/>
            <w:rPr>
              <w:rFonts w:eastAsiaTheme="minorEastAsia"/>
              <w:i w:val="0"/>
              <w:iCs w:val="0"/>
              <w:color w:val="auto"/>
              <w:kern w:val="2"/>
              <w:szCs w:val="22"/>
              <w:lang w:val="en-US"/>
              <w14:ligatures w14:val="standardContextual"/>
            </w:rPr>
          </w:pPr>
          <w:hyperlink w:history="1" w:anchor="_Toc15586899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rsidR="00F46442" w:rsidRDefault="00F46442" w14:paraId="39AB451E" w14:textId="3ABE4F89">
          <w:pPr>
            <w:pStyle w:val="TOC3"/>
            <w:rPr>
              <w:rFonts w:eastAsiaTheme="minorEastAsia"/>
              <w:i w:val="0"/>
              <w:iCs w:val="0"/>
              <w:color w:val="auto"/>
              <w:kern w:val="2"/>
              <w:szCs w:val="22"/>
              <w:lang w:val="en-US"/>
              <w14:ligatures w14:val="standardContextual"/>
            </w:rPr>
          </w:pPr>
          <w:hyperlink w:history="1" w:anchor="_Toc155868992">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rsidR="00F46442" w:rsidRDefault="00F46442" w14:paraId="7A875521" w14:textId="42FCA3D5">
          <w:pPr>
            <w:pStyle w:val="TOC3"/>
            <w:rPr>
              <w:rFonts w:eastAsiaTheme="minorEastAsia"/>
              <w:i w:val="0"/>
              <w:iCs w:val="0"/>
              <w:color w:val="auto"/>
              <w:kern w:val="2"/>
              <w:szCs w:val="22"/>
              <w:lang w:val="en-US"/>
              <w14:ligatures w14:val="standardContextual"/>
            </w:rPr>
          </w:pPr>
          <w:hyperlink w:history="1" w:anchor="_Toc155868993">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rsidR="00F46442" w:rsidRDefault="00F46442" w14:paraId="34D9CCE6" w14:textId="71BF202E">
          <w:pPr>
            <w:pStyle w:val="TOC3"/>
            <w:rPr>
              <w:rFonts w:eastAsiaTheme="minorEastAsia"/>
              <w:i w:val="0"/>
              <w:iCs w:val="0"/>
              <w:color w:val="auto"/>
              <w:kern w:val="2"/>
              <w:szCs w:val="22"/>
              <w:lang w:val="en-US"/>
              <w14:ligatures w14:val="standardContextual"/>
            </w:rPr>
          </w:pPr>
          <w:hyperlink w:history="1" w:anchor="_Toc155868994">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rsidR="00F46442" w:rsidRDefault="00F46442" w14:paraId="22965B6A" w14:textId="210174E2">
          <w:pPr>
            <w:pStyle w:val="TOC2"/>
            <w:rPr>
              <w:rFonts w:eastAsiaTheme="minorEastAsia"/>
              <w:noProof/>
              <w:color w:val="auto"/>
              <w:kern w:val="2"/>
              <w:sz w:val="22"/>
              <w:szCs w:val="22"/>
              <w:lang w:val="en-US"/>
              <w14:ligatures w14:val="standardContextual"/>
            </w:rPr>
          </w:pPr>
          <w:hyperlink w:history="1" w:anchor="_Toc155868995">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rsidR="00F46442" w:rsidRDefault="00F46442" w14:paraId="7D3DAC66" w14:textId="4E9851CB">
          <w:pPr>
            <w:pStyle w:val="TOC2"/>
            <w:rPr>
              <w:rFonts w:eastAsiaTheme="minorEastAsia"/>
              <w:noProof/>
              <w:color w:val="auto"/>
              <w:kern w:val="2"/>
              <w:sz w:val="22"/>
              <w:szCs w:val="22"/>
              <w:lang w:val="en-US"/>
              <w14:ligatures w14:val="standardContextual"/>
            </w:rPr>
          </w:pPr>
          <w:hyperlink w:history="1" w:anchor="_Toc155868996">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rsidR="00F46442" w:rsidRDefault="00F46442" w14:paraId="420BBC6A" w14:textId="3D0F4618">
          <w:pPr>
            <w:pStyle w:val="TOC1"/>
            <w:rPr>
              <w:rFonts w:eastAsiaTheme="minorEastAsia"/>
              <w:b w:val="0"/>
              <w:bCs w:val="0"/>
              <w:caps w:val="0"/>
              <w:color w:val="auto"/>
              <w:kern w:val="2"/>
              <w:sz w:val="22"/>
              <w:szCs w:val="22"/>
              <w:lang w:val="en-US"/>
              <w14:ligatures w14:val="standardContextual"/>
            </w:rPr>
          </w:pPr>
          <w:hyperlink w:history="1" w:anchor="_Toc155868997">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rsidR="00F46442" w:rsidRDefault="00F46442" w14:paraId="574815FC" w14:textId="5DFA607F">
          <w:pPr>
            <w:pStyle w:val="TOC1"/>
            <w:rPr>
              <w:rFonts w:eastAsiaTheme="minorEastAsia"/>
              <w:b w:val="0"/>
              <w:bCs w:val="0"/>
              <w:caps w:val="0"/>
              <w:color w:val="auto"/>
              <w:kern w:val="2"/>
              <w:sz w:val="22"/>
              <w:szCs w:val="22"/>
              <w:lang w:val="en-US"/>
              <w14:ligatures w14:val="standardContextual"/>
            </w:rPr>
          </w:pPr>
          <w:hyperlink w:history="1" w:anchor="_Toc155868998">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rsidR="00F46442" w:rsidRDefault="00F46442" w14:paraId="03803878" w14:textId="47EF1E35">
          <w:pPr>
            <w:pStyle w:val="TOC1"/>
            <w:rPr>
              <w:rFonts w:eastAsiaTheme="minorEastAsia"/>
              <w:b w:val="0"/>
              <w:bCs w:val="0"/>
              <w:caps w:val="0"/>
              <w:color w:val="auto"/>
              <w:kern w:val="2"/>
              <w:sz w:val="22"/>
              <w:szCs w:val="22"/>
              <w:lang w:val="en-US"/>
              <w14:ligatures w14:val="standardContextual"/>
            </w:rPr>
          </w:pPr>
          <w:hyperlink w:history="1" w:anchor="_Toc155868999">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rsidR="00F46442" w:rsidRDefault="00F46442" w14:paraId="690317DA" w14:textId="7A6B75E9">
          <w:pPr>
            <w:pStyle w:val="TOC1"/>
            <w:rPr>
              <w:rFonts w:eastAsiaTheme="minorEastAsia"/>
              <w:b w:val="0"/>
              <w:bCs w:val="0"/>
              <w:caps w:val="0"/>
              <w:color w:val="auto"/>
              <w:kern w:val="2"/>
              <w:sz w:val="22"/>
              <w:szCs w:val="22"/>
              <w:lang w:val="en-US"/>
              <w14:ligatures w14:val="standardContextual"/>
            </w:rPr>
          </w:pPr>
          <w:hyperlink w:history="1" w:anchor="_Toc155869000">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rsidR="00F46442" w:rsidRDefault="00F46442" w14:paraId="36B6F23E" w14:textId="4EC9C5E4">
          <w:pPr>
            <w:pStyle w:val="TOC1"/>
            <w:rPr>
              <w:rFonts w:eastAsiaTheme="minorEastAsia"/>
              <w:b w:val="0"/>
              <w:bCs w:val="0"/>
              <w:caps w:val="0"/>
              <w:color w:val="auto"/>
              <w:kern w:val="2"/>
              <w:sz w:val="22"/>
              <w:szCs w:val="22"/>
              <w:lang w:val="en-US"/>
              <w14:ligatures w14:val="standardContextual"/>
            </w:rPr>
          </w:pPr>
          <w:hyperlink w:history="1" w:anchor="_Toc15586900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rsidR="00F46442" w:rsidRDefault="00F46442" w14:paraId="23780B84" w14:textId="15D5E406">
          <w:pPr>
            <w:pStyle w:val="TOC1"/>
            <w:rPr>
              <w:rFonts w:eastAsiaTheme="minorEastAsia"/>
              <w:b w:val="0"/>
              <w:bCs w:val="0"/>
              <w:caps w:val="0"/>
              <w:color w:val="auto"/>
              <w:kern w:val="2"/>
              <w:sz w:val="22"/>
              <w:szCs w:val="22"/>
              <w:lang w:val="en-US"/>
              <w14:ligatures w14:val="standardContextual"/>
            </w:rPr>
          </w:pPr>
          <w:hyperlink w:history="1" w:anchor="_Toc155869002">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rsidR="00F46442" w:rsidRDefault="00F46442" w14:paraId="4F5E9C5F" w14:textId="445FE91C">
          <w:pPr>
            <w:pStyle w:val="TOC1"/>
            <w:rPr>
              <w:rFonts w:eastAsiaTheme="minorEastAsia"/>
              <w:b w:val="0"/>
              <w:bCs w:val="0"/>
              <w:caps w:val="0"/>
              <w:color w:val="auto"/>
              <w:kern w:val="2"/>
              <w:sz w:val="22"/>
              <w:szCs w:val="22"/>
              <w:lang w:val="en-US"/>
              <w14:ligatures w14:val="standardContextual"/>
            </w:rPr>
          </w:pPr>
          <w:hyperlink w:history="1" w:anchor="_Toc155869003">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rsidRPr="00621A82" w:rsidR="00A32C5F" w:rsidP="000B2C88" w:rsidRDefault="009F3528" w14:paraId="10C27B99" w14:textId="7BA1C50B">
          <w:pPr>
            <w:pStyle w:val="TOC1"/>
            <w:rPr>
              <w:noProof w:val="0"/>
            </w:rPr>
          </w:pPr>
          <w:r w:rsidRPr="00621A82">
            <w:rPr>
              <w:noProof w:val="0"/>
            </w:rPr>
            <w:fldChar w:fldCharType="end"/>
          </w:r>
        </w:p>
      </w:sdtContent>
    </w:sdt>
    <w:p w:rsidRPr="00621A82" w:rsidR="00CF54CB" w:rsidRDefault="00CF54CB" w14:paraId="100C6232" w14:textId="77777777">
      <w:pPr>
        <w:jc w:val="left"/>
        <w:rPr>
          <w:rFonts w:eastAsiaTheme="majorEastAsia" w:cstheme="majorBidi"/>
          <w:b/>
          <w:bCs/>
          <w:color w:val="2D416A" w:themeColor="accent1"/>
          <w:sz w:val="28"/>
          <w:szCs w:val="28"/>
          <w:lang w:eastAsia="de-DE"/>
        </w:rPr>
      </w:pPr>
      <w:r w:rsidRPr="00621A82">
        <w:br w:type="page"/>
      </w:r>
    </w:p>
    <w:p w:rsidRPr="00695B70" w:rsidR="00695B70" w:rsidP="00695B70" w:rsidRDefault="00695B70" w14:paraId="1E325807" w14:textId="77777777">
      <w:bookmarkStart w:name="_Toc524439116" w:id="0"/>
      <w:bookmarkStart w:name="_Toc155868985" w:id="1"/>
    </w:p>
    <w:p w:rsidR="00EF3700" w:rsidP="00EF3700" w:rsidRDefault="00EF3700" w14:paraId="4FA7ADB7" w14:textId="56EA2D00">
      <w:pPr>
        <w:pStyle w:val="Heading1"/>
        <w:spacing w:after="120"/>
        <w:ind w:left="431" w:hanging="431"/>
      </w:pPr>
      <w:r w:rsidRPr="00484DE3">
        <w:t>Introduction</w:t>
      </w:r>
      <w:bookmarkEnd w:id="0"/>
      <w:bookmarkEnd w:id="1"/>
    </w:p>
    <w:p w:rsidR="000D23A5" w:rsidP="003939D0" w:rsidRDefault="000D23A5" w14:paraId="20AB2033" w14:textId="7629CEB1">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rsidR="003939D0" w:rsidP="000D23A5" w:rsidRDefault="000D23A5" w14:paraId="55271793" w14:textId="77777777">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rsidR="003939D0" w:rsidP="003C4E0A" w:rsidRDefault="003C4E0A" w14:paraId="7A04CF48" w14:textId="62EB96C9">
      <w:pPr>
        <w:pStyle w:val="ListParagraph"/>
        <w:numPr>
          <w:ilvl w:val="0"/>
          <w:numId w:val="39"/>
        </w:numPr>
      </w:pPr>
      <w:r>
        <w:rPr>
          <w:b/>
          <w:bCs/>
        </w:rPr>
        <w:t>“</w:t>
      </w:r>
      <w:r w:rsidRPr="003C4E0A" w:rsidR="000D23A5">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rsidR="000D23A5" w:rsidP="003C4E0A" w:rsidRDefault="003C4E0A" w14:paraId="710F2F01" w14:textId="74743614">
      <w:pPr>
        <w:pStyle w:val="ListParagraph"/>
        <w:numPr>
          <w:ilvl w:val="0"/>
          <w:numId w:val="39"/>
        </w:numPr>
      </w:pPr>
      <w:r>
        <w:rPr>
          <w:b/>
          <w:bCs/>
        </w:rPr>
        <w:t>“</w:t>
      </w:r>
      <w:r w:rsidRPr="003C4E0A" w:rsidR="000D23A5">
        <w:rPr>
          <w:b/>
          <w:bCs/>
        </w:rPr>
        <w:t>FAIR D</w:t>
      </w:r>
      <w:r w:rsidRPr="003C4E0A" w:rsidR="007848BE">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rsidR="000D23A5" w:rsidP="003C4E0A" w:rsidRDefault="003C4E0A" w14:paraId="6E8B3837" w14:textId="19695777">
      <w:pPr>
        <w:pStyle w:val="ListParagraph"/>
        <w:numPr>
          <w:ilvl w:val="0"/>
          <w:numId w:val="39"/>
        </w:numPr>
      </w:pPr>
      <w:r>
        <w:rPr>
          <w:b/>
          <w:bCs/>
        </w:rPr>
        <w:t>“</w:t>
      </w:r>
      <w:r w:rsidRPr="003C4E0A" w:rsidR="000D23A5">
        <w:rPr>
          <w:b/>
          <w:bCs/>
        </w:rPr>
        <w:t xml:space="preserve">Other </w:t>
      </w:r>
      <w:r w:rsidRPr="003C4E0A" w:rsidR="007848BE">
        <w:rPr>
          <w:b/>
          <w:bCs/>
        </w:rPr>
        <w:t>R</w:t>
      </w:r>
      <w:r w:rsidRPr="003C4E0A" w:rsidR="000D23A5">
        <w:rPr>
          <w:b/>
          <w:bCs/>
        </w:rPr>
        <w:t xml:space="preserve">esearch </w:t>
      </w:r>
      <w:r w:rsidRPr="003C4E0A" w:rsidR="007848BE">
        <w:rPr>
          <w:b/>
          <w:bCs/>
        </w:rPr>
        <w:t>O</w:t>
      </w:r>
      <w:r w:rsidRPr="003C4E0A" w:rsidR="000D23A5">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rsidR="000D23A5" w:rsidP="003C4E0A" w:rsidRDefault="003C4E0A" w14:paraId="6DF883BF" w14:textId="367E7CD4">
      <w:pPr>
        <w:pStyle w:val="ListParagraph"/>
        <w:numPr>
          <w:ilvl w:val="0"/>
          <w:numId w:val="39"/>
        </w:numPr>
      </w:pPr>
      <w:r>
        <w:rPr>
          <w:b/>
          <w:bCs/>
        </w:rPr>
        <w:t>“</w:t>
      </w:r>
      <w:r w:rsidRPr="003C4E0A" w:rsidR="000D23A5">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rsidR="000D23A5" w:rsidP="003C4E0A" w:rsidRDefault="003C4E0A" w14:paraId="71E33AA2" w14:textId="190E10C9">
      <w:pPr>
        <w:pStyle w:val="ListParagraph"/>
        <w:numPr>
          <w:ilvl w:val="0"/>
          <w:numId w:val="39"/>
        </w:numPr>
      </w:pPr>
      <w:r>
        <w:rPr>
          <w:b/>
          <w:bCs/>
        </w:rPr>
        <w:t>“</w:t>
      </w:r>
      <w:r w:rsidRPr="003C4E0A" w:rsidR="000D23A5">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rsidR="000D23A5" w:rsidP="003C4E0A" w:rsidRDefault="003C4E0A" w14:paraId="354D499F" w14:textId="3033492D">
      <w:pPr>
        <w:pStyle w:val="ListParagraph"/>
        <w:numPr>
          <w:ilvl w:val="0"/>
          <w:numId w:val="39"/>
        </w:numPr>
      </w:pPr>
      <w:r>
        <w:t>“</w:t>
      </w:r>
      <w:r w:rsidRPr="003C4E0A" w:rsidR="000D23A5">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rsidR="003C4E0A" w:rsidP="003C4E0A" w:rsidRDefault="003C4E0A" w14:paraId="68EA1184" w14:textId="2185CD1A">
      <w:pPr>
        <w:pStyle w:val="ListParagraph"/>
        <w:numPr>
          <w:ilvl w:val="0"/>
          <w:numId w:val="39"/>
        </w:numPr>
      </w:pPr>
      <w:r>
        <w:t>“</w:t>
      </w:r>
      <w:r w:rsidRPr="003C4E0A" w:rsidR="000D23A5">
        <w:rPr>
          <w:b/>
          <w:bCs/>
        </w:rPr>
        <w:t>Personal Data</w:t>
      </w:r>
      <w:r>
        <w:rPr>
          <w:b/>
          <w:bCs/>
        </w:rPr>
        <w:t>”</w:t>
      </w:r>
      <w:r w:rsidR="000D23A5">
        <w:t xml:space="preserve"> enlists questions related to the Use and Management of personal data</w:t>
      </w:r>
      <w:r>
        <w:t>.</w:t>
      </w:r>
    </w:p>
    <w:p w:rsidR="000D23A5" w:rsidP="003C4E0A" w:rsidRDefault="003C4E0A" w14:paraId="710E1A79" w14:textId="3C472009">
      <w:pPr>
        <w:pStyle w:val="ListParagraph"/>
        <w:numPr>
          <w:ilvl w:val="0"/>
          <w:numId w:val="39"/>
        </w:numPr>
      </w:pPr>
      <w:r>
        <w:t>“</w:t>
      </w:r>
      <w:r w:rsidRPr="003C4E0A" w:rsidR="000D23A5">
        <w:rPr>
          <w:b/>
          <w:bCs/>
        </w:rPr>
        <w:t>A</w:t>
      </w:r>
      <w:r>
        <w:rPr>
          <w:b/>
          <w:bCs/>
        </w:rPr>
        <w:t>rtificial Intelligence”</w:t>
      </w:r>
      <w:r w:rsidR="000D23A5">
        <w:t xml:space="preserve"> dives into the possible use of A.I. technologies for data management.</w:t>
      </w:r>
    </w:p>
    <w:p w:rsidR="00695B70" w:rsidP="003C4E0A" w:rsidRDefault="003C4E0A" w14:paraId="64CEED05" w14:textId="370CA343">
      <w:pPr>
        <w:pStyle w:val="ListParagraph"/>
        <w:numPr>
          <w:ilvl w:val="0"/>
          <w:numId w:val="39"/>
        </w:numPr>
      </w:pPr>
      <w:r>
        <w:t>“</w:t>
      </w:r>
      <w:r w:rsidRPr="003C4E0A" w:rsidR="000D23A5">
        <w:rPr>
          <w:b/>
          <w:bCs/>
        </w:rPr>
        <w:t xml:space="preserve">Other </w:t>
      </w:r>
      <w:r w:rsidRPr="003C4E0A" w:rsidR="003A066D">
        <w:rPr>
          <w:b/>
          <w:bCs/>
        </w:rPr>
        <w:t>I</w:t>
      </w:r>
      <w:r w:rsidRPr="003C4E0A" w:rsidR="000D23A5">
        <w:rPr>
          <w:b/>
          <w:bCs/>
        </w:rPr>
        <w:t>ssues</w:t>
      </w:r>
      <w:r>
        <w:rPr>
          <w:b/>
          <w:bCs/>
        </w:rPr>
        <w:t>”</w:t>
      </w:r>
      <w:r w:rsidR="000D23A5">
        <w:t xml:space="preserve"> examine the use of national, funder, sectorial, or departmental procedures for data management, listing and briefly describing the chosen procedures.</w:t>
      </w:r>
    </w:p>
    <w:p w:rsidR="00695B70" w:rsidP="000D23A5" w:rsidRDefault="00695B70" w14:paraId="5A2AB99A" w14:textId="77777777"/>
    <w:p w:rsidR="00354C3C" w:rsidRDefault="00354C3C" w14:paraId="31AE027C" w14:textId="72B02AE2">
      <w:pPr>
        <w:jc w:val="left"/>
      </w:pPr>
      <w:r>
        <w:br w:type="page"/>
      </w:r>
    </w:p>
    <w:p w:rsidR="00354C3C" w:rsidP="000D23A5" w:rsidRDefault="00354C3C" w14:paraId="6B6A0447" w14:textId="77777777">
      <w:pPr>
        <w:sectPr w:rsidR="00354C3C" w:rsidSect="00B6681A">
          <w:headerReference w:type="default" r:id="rId12"/>
          <w:footerReference w:type="default" r:id="rId13"/>
          <w:footerReference w:type="first" r:id="rId14"/>
          <w:pgSz w:w="11906" w:h="16838" w:orient="portrait"/>
          <w:pgMar w:top="851" w:right="991" w:bottom="1417" w:left="993" w:header="708" w:footer="708" w:gutter="0"/>
          <w:cols w:space="708"/>
          <w:titlePg/>
          <w:docGrid w:linePitch="360"/>
        </w:sectPr>
      </w:pPr>
    </w:p>
    <w:p w:rsidRPr="000D23A5" w:rsidR="003939D0" w:rsidP="000D23A5" w:rsidRDefault="003939D0" w14:paraId="46D0E672" w14:textId="44B5A8E0"/>
    <w:p w:rsidR="00EF3700" w:rsidP="00EF3700" w:rsidRDefault="00277A8C" w14:paraId="318AE748" w14:textId="3FF0CD50">
      <w:pPr>
        <w:pStyle w:val="Heading1"/>
        <w:spacing w:after="120"/>
        <w:ind w:left="431" w:hanging="431"/>
      </w:pPr>
      <w:bookmarkStart w:name="_Toc155868986" w:id="2"/>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Pr="00FE79AF" w:rsidR="00277A8C" w:rsidTr="23080DD6" w14:paraId="6EE53674" w14:textId="77777777">
        <w:trPr>
          <w:tblHeader/>
          <w:jc w:val="center"/>
        </w:trPr>
        <w:tc>
          <w:tcPr>
            <w:tcW w:w="1785" w:type="pct"/>
            <w:shd w:val="clear" w:color="auto" w:fill="2D416A" w:themeFill="accent1"/>
            <w:tcMar/>
          </w:tcPr>
          <w:p w:rsidRPr="00EC1AAF" w:rsidR="00277A8C" w:rsidP="00314F61" w:rsidRDefault="00277A8C" w14:paraId="014A73D7" w14:textId="48502677">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Mar/>
          </w:tcPr>
          <w:p w:rsidRPr="009B08F7" w:rsidR="00277A8C" w:rsidP="23080DD6" w:rsidRDefault="00277A8C" w14:paraId="204AC145" w14:textId="1E59387F">
            <w:pPr>
              <w:spacing w:before="40" w:after="40"/>
              <w:jc w:val="left"/>
              <w:rPr>
                <w:i w:val="1"/>
                <w:iCs w:val="1"/>
                <w:color w:val="242424" w:themeColor="text1"/>
                <w:sz w:val="21"/>
                <w:szCs w:val="21"/>
                <w:lang w:val="en-US" w:eastAsia="de-DE"/>
              </w:rPr>
            </w:pPr>
            <w:r w:rsidRPr="23080DD6" w:rsidR="31E8806E">
              <w:rPr>
                <w:i w:val="1"/>
                <w:iCs w:val="1"/>
                <w:color w:val="242424" w:themeColor="text1" w:themeTint="FF" w:themeShade="FF"/>
                <w:sz w:val="21"/>
                <w:szCs w:val="21"/>
                <w:lang w:val="en-US" w:eastAsia="de-DE"/>
              </w:rPr>
              <w:t>Sphynx (STS)</w:t>
            </w:r>
          </w:p>
        </w:tc>
      </w:tr>
      <w:tr w:rsidRPr="00FE79AF" w:rsidR="00277A8C" w:rsidTr="23080DD6" w14:paraId="21E5A492" w14:textId="77777777">
        <w:trPr>
          <w:jc w:val="center"/>
        </w:trPr>
        <w:tc>
          <w:tcPr>
            <w:tcW w:w="1785" w:type="pct"/>
            <w:shd w:val="clear" w:color="auto" w:fill="2D416A" w:themeFill="accent1"/>
            <w:tcMar/>
            <w:vAlign w:val="center"/>
          </w:tcPr>
          <w:p w:rsidRPr="00E43514" w:rsidR="00277A8C" w:rsidP="00314F61" w:rsidRDefault="00277A8C" w14:paraId="6A66E2EE" w14:textId="15DE78D4">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Mar/>
          </w:tcPr>
          <w:p w:rsidRPr="009B08F7" w:rsidR="00277A8C" w:rsidP="23080DD6" w:rsidRDefault="00277A8C" w14:paraId="52ABBFB0" w14:textId="1BC1F71D">
            <w:pPr>
              <w:spacing w:before="40" w:after="40" w:line="288" w:lineRule="auto"/>
              <w:jc w:val="left"/>
              <w:rPr>
                <w:i w:val="1"/>
                <w:iCs w:val="1"/>
                <w:color w:val="242424" w:themeColor="text1"/>
                <w:sz w:val="21"/>
                <w:szCs w:val="21"/>
              </w:rPr>
            </w:pPr>
            <w:r w:rsidRPr="23080DD6" w:rsidR="1A5EDF04">
              <w:rPr>
                <w:i w:val="1"/>
                <w:iCs w:val="1"/>
                <w:color w:val="242424" w:themeColor="text1" w:themeTint="FF" w:themeShade="FF"/>
                <w:sz w:val="21"/>
                <w:szCs w:val="21"/>
              </w:rPr>
              <w:t>i.arakas@sphynx.ch</w:t>
            </w:r>
          </w:p>
        </w:tc>
      </w:tr>
      <w:tr w:rsidRPr="00FE79AF" w:rsidR="00277A8C" w:rsidTr="23080DD6" w14:paraId="71FF2786" w14:textId="77777777">
        <w:trPr>
          <w:jc w:val="center"/>
        </w:trPr>
        <w:tc>
          <w:tcPr>
            <w:tcW w:w="1785" w:type="pct"/>
            <w:shd w:val="clear" w:color="auto" w:fill="2D416A" w:themeFill="accent1"/>
            <w:tcMar/>
            <w:vAlign w:val="center"/>
          </w:tcPr>
          <w:p w:rsidRPr="00E43514" w:rsidR="00277A8C" w:rsidP="00314F61" w:rsidRDefault="00277A8C" w14:paraId="27C7E61F" w14:textId="7EE94F2D">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Mar/>
          </w:tcPr>
          <w:p w:rsidRPr="009B08F7" w:rsidR="00277A8C" w:rsidP="00314F61" w:rsidRDefault="00277A8C" w14:paraId="3AD3FF8A" w14:textId="48D290F2">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Pr="00FE79AF" w:rsidR="00277A8C" w:rsidTr="23080DD6" w14:paraId="452A5894" w14:textId="77777777">
        <w:trPr>
          <w:jc w:val="center"/>
        </w:trPr>
        <w:tc>
          <w:tcPr>
            <w:tcW w:w="1785" w:type="pct"/>
            <w:shd w:val="clear" w:color="auto" w:fill="2D416A" w:themeFill="accent1"/>
            <w:tcMar/>
            <w:vAlign w:val="center"/>
          </w:tcPr>
          <w:p w:rsidRPr="00E43514" w:rsidR="00277A8C" w:rsidP="00314F61" w:rsidRDefault="00277A8C" w14:paraId="01E74285" w14:textId="4E4F558E">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Mar/>
          </w:tcPr>
          <w:p w:rsidRPr="009B08F7" w:rsidR="00277A8C" w:rsidP="00314F61" w:rsidRDefault="00277A8C" w14:paraId="1FEF94C0" w14:textId="405EDAE3">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rsidR="00A346C7" w:rsidP="00F46442" w:rsidRDefault="00A346C7" w14:paraId="072D31C6" w14:textId="77777777"/>
    <w:p w:rsidR="00A346C7" w:rsidP="00A346C7" w:rsidRDefault="00A346C7" w14:paraId="501B7C48" w14:textId="1D94294C">
      <w:pPr>
        <w:pStyle w:val="Heading1"/>
      </w:pPr>
      <w:bookmarkStart w:name="_Toc155868987" w:id="3"/>
      <w:r w:rsidRPr="00A346C7">
        <w:t>Data Summary</w:t>
      </w:r>
      <w:bookmarkEnd w:id="3"/>
    </w:p>
    <w:tbl>
      <w:tblPr>
        <w:tblStyle w:val="Grigliatabella2"/>
        <w:tblW w:w="0" w:type="auto"/>
        <w:tblLook w:val="04A0" w:firstRow="1" w:lastRow="0" w:firstColumn="1" w:lastColumn="0" w:noHBand="0" w:noVBand="1"/>
      </w:tblPr>
      <w:tblGrid>
        <w:gridCol w:w="9912"/>
      </w:tblGrid>
      <w:tr w:rsidRPr="001478FF" w:rsidR="00A346C7" w:rsidTr="23080DD6" w14:paraId="4B086A01" w14:textId="77777777">
        <w:trPr>
          <w:trHeight w:val="432"/>
        </w:trPr>
        <w:tc>
          <w:tcPr>
            <w:tcW w:w="9912" w:type="dxa"/>
            <w:shd w:val="clear" w:color="auto" w:fill="D9D9D9" w:themeFill="text2" w:themeFillShade="D9"/>
            <w:tcMar/>
            <w:vAlign w:val="center"/>
          </w:tcPr>
          <w:p w:rsidRPr="009B08F7" w:rsidR="00A346C7" w:rsidP="00A346C7" w:rsidRDefault="00A346C7" w14:paraId="522AB256"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Pr="001478FF" w:rsidR="00A346C7" w:rsidTr="23080DD6" w14:paraId="11ED1F1A" w14:textId="77777777">
        <w:tc>
          <w:tcPr>
            <w:tcW w:w="9912" w:type="dxa"/>
            <w:tcMar/>
            <w:vAlign w:val="center"/>
          </w:tcPr>
          <w:p w:rsidRPr="001478FF" w:rsidR="00A346C7" w:rsidP="23080DD6" w:rsidRDefault="0095022C" w14:paraId="1CD77D42" w14:textId="270E1547">
            <w:pPr>
              <w:pStyle w:val="Caption"/>
              <w:jc w:val="left"/>
              <w:rPr>
                <w:rFonts w:ascii="Calibri" w:hAnsi="Calibri" w:cs="Arial" w:asciiTheme="minorAscii" w:hAnsiTheme="minorAscii" w:cstheme="minorBidi"/>
                <w:b w:val="0"/>
                <w:bCs w:val="0"/>
                <w:color w:val="auto"/>
                <w:sz w:val="22"/>
                <w:szCs w:val="22"/>
              </w:rPr>
            </w:pPr>
            <w:sdt>
              <w:sdtPr>
                <w:id w:val="-776639920"/>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00A346C7">
                  <w:rPr>
                    <w:rFonts w:ascii="Segoe UI Symbol" w:hAnsi="Segoe UI Symbol" w:eastAsia="MS Gothic" w:cs="Segoe UI Symbol"/>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A346C7">
              <w:rPr>
                <w:rFonts w:ascii="Calibri" w:hAnsi="Calibri" w:cs="Arial" w:asciiTheme="minorAscii" w:hAnsiTheme="minorAscii" w:cstheme="minorBidi"/>
                <w:b w:val="0"/>
                <w:bCs w:val="0"/>
                <w:color w:val="auto"/>
                <w:sz w:val="22"/>
                <w:szCs w:val="22"/>
              </w:rPr>
              <w:t xml:space="preserve"> Yes </w:t>
            </w:r>
            <w:sdt>
              <w:sdtPr>
                <w:id w:val="-1125613723"/>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65032D5D">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A346C7">
              <w:rPr>
                <w:rFonts w:ascii="Calibri" w:hAnsi="Calibri" w:cs="Arial" w:asciiTheme="minorAscii" w:hAnsiTheme="minorAscii" w:cstheme="minorBidi"/>
                <w:b w:val="0"/>
                <w:bCs w:val="0"/>
                <w:color w:val="auto"/>
                <w:sz w:val="22"/>
                <w:szCs w:val="22"/>
              </w:rPr>
              <w:t xml:space="preserve"> No</w:t>
            </w:r>
          </w:p>
        </w:tc>
      </w:tr>
      <w:tr w:rsidRPr="001478FF" w:rsidR="00A346C7" w:rsidTr="23080DD6" w14:paraId="2B4AB93C" w14:textId="77777777">
        <w:trPr>
          <w:trHeight w:val="432"/>
        </w:trPr>
        <w:tc>
          <w:tcPr>
            <w:tcW w:w="9912" w:type="dxa"/>
            <w:shd w:val="clear" w:color="auto" w:fill="D9D9D9" w:themeFill="text2" w:themeFillShade="D9"/>
            <w:tcMar/>
            <w:vAlign w:val="center"/>
          </w:tcPr>
          <w:p w:rsidRPr="009B08F7" w:rsidR="00A346C7" w:rsidP="00A346C7" w:rsidRDefault="00A346C7" w14:paraId="50CEDEEB"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Pr="001478FF" w:rsidR="00A346C7" w:rsidTr="23080DD6" w14:paraId="7DCEEF8A" w14:textId="77777777">
        <w:trPr>
          <w:trHeight w:val="1599"/>
        </w:trPr>
        <w:tc>
          <w:tcPr>
            <w:tcW w:w="9912" w:type="dxa"/>
            <w:tcMar/>
            <w:vAlign w:val="center"/>
          </w:tcPr>
          <w:p w:rsidRPr="001478FF" w:rsidR="00A346C7" w:rsidP="00A346C7" w:rsidRDefault="0095022C" w14:paraId="6CB100CB"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To test hypotheses</w:t>
            </w:r>
          </w:p>
          <w:p w:rsidRPr="001478FF" w:rsidR="00A346C7" w:rsidP="00A346C7" w:rsidRDefault="0095022C" w14:paraId="5D786F52" w14:textId="7777777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To support conclusions</w:t>
            </w:r>
          </w:p>
          <w:p w:rsidRPr="001478FF" w:rsidR="00A346C7" w:rsidP="00A346C7" w:rsidRDefault="0095022C" w14:paraId="70537520" w14:textId="7777777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To compare with newly generated data</w:t>
            </w:r>
          </w:p>
          <w:p w:rsidRPr="001478FF" w:rsidR="00A346C7" w:rsidP="00A346C7" w:rsidRDefault="0095022C" w14:paraId="4CC152BF" w14:textId="7777777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To provide background information or context</w:t>
            </w:r>
          </w:p>
          <w:p w:rsidRPr="001478FF" w:rsidR="00A346C7" w:rsidP="23080DD6" w:rsidRDefault="0095022C" w14:paraId="2F90489F" w14:textId="2AC88FAC">
            <w:pPr>
              <w:tabs>
                <w:tab w:val="right" w:pos="2783"/>
              </w:tabs>
              <w:jc w:val="left"/>
              <w:rPr>
                <w:rFonts w:ascii="Calibri" w:hAnsi="Calibri" w:cs="Calibri" w:asciiTheme="minorAscii" w:hAnsiTheme="minorAscii" w:cstheme="minorAscii"/>
                <w:sz w:val="22"/>
                <w:szCs w:val="22"/>
              </w:rPr>
            </w:pPr>
            <w:sdt>
              <w:sdtPr>
                <w:id w:val="20520284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FC79A91">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n/a</w:t>
            </w:r>
          </w:p>
          <w:p w:rsidRPr="001478FF" w:rsidR="00A346C7" w:rsidP="00A346C7" w:rsidRDefault="0095022C" w14:paraId="4D3ED06E"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EndPr/>
              <w:sdtContent>
                <w:sdt>
                  <w:sdtPr>
                    <w:rPr>
                      <w:rFonts w:asciiTheme="minorHAnsi" w:hAnsiTheme="minorHAnsi" w:cstheme="minorHAnsi"/>
                      <w:b w:val="0"/>
                      <w:bCs w:val="0"/>
                      <w:sz w:val="22"/>
                      <w:szCs w:val="22"/>
                    </w:rPr>
                    <w:id w:val="961843051"/>
                    <w:placeholder>
                      <w:docPart w:val="D23CAE82D46A4406A1E0EB20A4AD8EFF"/>
                    </w:placeholder>
                    <w:showingPlcHdr/>
                  </w:sdtPr>
                  <w:sdtEndPr/>
                  <w:sdtContent>
                    <w:r w:rsidRPr="001478FF" w:rsidR="00A346C7">
                      <w:rPr>
                        <w:rStyle w:val="PlaceholderText"/>
                        <w:rFonts w:asciiTheme="minorHAnsi" w:hAnsiTheme="minorHAnsi" w:cstheme="minorHAnsi"/>
                        <w:b w:val="0"/>
                        <w:bCs w:val="0"/>
                        <w:i/>
                        <w:iCs/>
                        <w:sz w:val="22"/>
                        <w:szCs w:val="22"/>
                      </w:rPr>
                      <w:t>Click or tap here to type your answer.</w:t>
                    </w:r>
                  </w:sdtContent>
                </w:sdt>
              </w:sdtContent>
            </w:sdt>
          </w:p>
        </w:tc>
      </w:tr>
      <w:tr w:rsidRPr="001478FF" w:rsidR="00A346C7" w:rsidTr="23080DD6" w14:paraId="51A4199E" w14:textId="77777777">
        <w:trPr>
          <w:trHeight w:val="432"/>
        </w:trPr>
        <w:tc>
          <w:tcPr>
            <w:tcW w:w="9912" w:type="dxa"/>
            <w:shd w:val="clear" w:color="auto" w:fill="D9D9D9" w:themeFill="text2" w:themeFillShade="D9"/>
            <w:tcMar/>
            <w:vAlign w:val="center"/>
          </w:tcPr>
          <w:p w:rsidRPr="009B08F7" w:rsidR="00A346C7" w:rsidP="00A346C7" w:rsidRDefault="00A346C7" w14:paraId="06C86A56"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Pr="001478FF" w:rsidR="00A346C7" w:rsidTr="23080DD6" w14:paraId="357FF412" w14:textId="77777777">
        <w:trPr>
          <w:trHeight w:val="1361"/>
        </w:trPr>
        <w:tc>
          <w:tcPr>
            <w:tcW w:w="9912" w:type="dxa"/>
            <w:tcMar/>
            <w:vAlign w:val="center"/>
          </w:tcPr>
          <w:p w:rsidRPr="001478FF" w:rsidR="00A346C7" w:rsidP="00A346C7" w:rsidRDefault="0095022C" w14:paraId="1F779AF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Publicly available dataset or repository</w:t>
            </w:r>
          </w:p>
          <w:p w:rsidRPr="001478FF" w:rsidR="00A346C7" w:rsidP="00A346C7" w:rsidRDefault="0095022C" w14:paraId="4A80C408" w14:textId="7777777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Privately owned dataset or repository</w:t>
            </w:r>
          </w:p>
          <w:p w:rsidRPr="001478FF" w:rsidR="00A346C7" w:rsidP="00A346C7" w:rsidRDefault="0095022C" w14:paraId="48ED39A0" w14:textId="7777777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Previously generated by the project team</w:t>
            </w:r>
          </w:p>
          <w:p w:rsidRPr="001478FF" w:rsidR="00A346C7" w:rsidP="00A346C7" w:rsidRDefault="0095022C" w14:paraId="4FC89D58" w14:textId="7777777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From previous research conducted by others</w:t>
            </w:r>
          </w:p>
          <w:p w:rsidRPr="001478FF" w:rsidR="00A346C7" w:rsidP="00A346C7" w:rsidRDefault="0095022C" w14:paraId="5E491A39"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EndPr/>
              <w:sdtContent>
                <w:sdt>
                  <w:sdtPr>
                    <w:rPr>
                      <w:rFonts w:asciiTheme="minorHAnsi" w:hAnsiTheme="minorHAnsi" w:cstheme="minorHAnsi"/>
                      <w:b w:val="0"/>
                      <w:bCs w:val="0"/>
                      <w:sz w:val="22"/>
                      <w:szCs w:val="22"/>
                    </w:rPr>
                    <w:id w:val="612168020"/>
                    <w:placeholder>
                      <w:docPart w:val="DA835A93A2A94F9D9DC378D09292016D"/>
                    </w:placeholder>
                    <w:showingPlcHdr/>
                  </w:sdtPr>
                  <w:sdtEndPr/>
                  <w:sdtContent>
                    <w:r w:rsidRPr="001478FF" w:rsidR="00A346C7">
                      <w:rPr>
                        <w:rStyle w:val="PlaceholderText"/>
                        <w:rFonts w:asciiTheme="minorHAnsi" w:hAnsiTheme="minorHAnsi" w:cstheme="minorHAnsi"/>
                        <w:b w:val="0"/>
                        <w:bCs w:val="0"/>
                        <w:i/>
                        <w:iCs/>
                        <w:sz w:val="22"/>
                        <w:szCs w:val="22"/>
                      </w:rPr>
                      <w:t>Click or tap here to type your answer.</w:t>
                    </w:r>
                  </w:sdtContent>
                </w:sdt>
              </w:sdtContent>
            </w:sdt>
          </w:p>
        </w:tc>
      </w:tr>
      <w:tr w:rsidRPr="001478FF" w:rsidR="00A346C7" w:rsidTr="23080DD6" w14:paraId="3F6C55B8" w14:textId="77777777">
        <w:trPr>
          <w:trHeight w:val="576"/>
        </w:trPr>
        <w:tc>
          <w:tcPr>
            <w:tcW w:w="9912" w:type="dxa"/>
            <w:shd w:val="clear" w:color="auto" w:fill="D9D9D9" w:themeFill="text2" w:themeFillShade="D9"/>
            <w:tcMar/>
            <w:vAlign w:val="center"/>
          </w:tcPr>
          <w:p w:rsidRPr="009B08F7" w:rsidR="00A346C7" w:rsidP="00A346C7" w:rsidRDefault="00A346C7" w14:paraId="08C3179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Pr="001478FF" w:rsidR="00A346C7" w:rsidTr="23080DD6" w14:paraId="3239EA59" w14:textId="77777777">
        <w:trPr>
          <w:trHeight w:val="1587"/>
        </w:trPr>
        <w:tc>
          <w:tcPr>
            <w:tcW w:w="9912" w:type="dxa"/>
            <w:tcMar/>
            <w:vAlign w:val="center"/>
          </w:tcPr>
          <w:p w:rsidRPr="001478FF" w:rsidR="00A346C7" w:rsidP="00A346C7" w:rsidRDefault="0095022C" w14:paraId="3A213C3A" w14:textId="77777777">
            <w:pPr>
              <w:jc w:val="left"/>
              <w:rPr>
                <w:rFonts w:asciiTheme="minorHAnsi" w:hAnsiTheme="minorHAnsi" w:cstheme="minorHAnsi"/>
                <w:b/>
                <w:bCs/>
                <w:sz w:val="22"/>
                <w:szCs w:val="22"/>
              </w:rPr>
            </w:pPr>
            <w:sdt>
              <w:sdtPr>
                <w:rPr>
                  <w:rFonts w:asciiTheme="minorHAnsi" w:hAnsiTheme="minorHAnsi" w:cstheme="minorHAnsi"/>
                </w:rPr>
                <w:id w:val="-192779345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quality</w:t>
            </w:r>
          </w:p>
          <w:p w:rsidRPr="001478FF" w:rsidR="00A346C7" w:rsidP="00A346C7" w:rsidRDefault="0095022C" w14:paraId="28104261" w14:textId="77777777">
            <w:pPr>
              <w:jc w:val="left"/>
              <w:rPr>
                <w:rFonts w:asciiTheme="minorHAnsi" w:hAnsiTheme="minorHAnsi" w:cstheme="minorHAnsi"/>
                <w:b/>
                <w:bCs/>
                <w:sz w:val="22"/>
                <w:szCs w:val="22"/>
              </w:rPr>
            </w:pPr>
            <w:sdt>
              <w:sdtPr>
                <w:rPr>
                  <w:rFonts w:asciiTheme="minorHAnsi" w:hAnsiTheme="minorHAnsi" w:cstheme="minorHAnsi"/>
                </w:rPr>
                <w:id w:val="129601882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format and compatibility</w:t>
            </w:r>
          </w:p>
          <w:p w:rsidRPr="001478FF" w:rsidR="00A346C7" w:rsidP="00A346C7" w:rsidRDefault="0095022C" w14:paraId="12CF5DC1" w14:textId="77777777">
            <w:pPr>
              <w:jc w:val="left"/>
              <w:rPr>
                <w:rFonts w:asciiTheme="minorHAnsi" w:hAnsiTheme="minorHAnsi" w:cstheme="minorHAnsi"/>
                <w:b/>
                <w:bCs/>
                <w:sz w:val="22"/>
                <w:szCs w:val="22"/>
              </w:rPr>
            </w:pPr>
            <w:sdt>
              <w:sdtPr>
                <w:rPr>
                  <w:rFonts w:asciiTheme="minorHAnsi" w:hAnsiTheme="minorHAnsi" w:cstheme="minorHAnsi"/>
                </w:rPr>
                <w:id w:val="116713728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relevance to the project's objectives</w:t>
            </w:r>
          </w:p>
          <w:p w:rsidRPr="001478FF" w:rsidR="00A346C7" w:rsidP="00A346C7" w:rsidRDefault="0095022C" w14:paraId="384C78C6" w14:textId="7777777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Availability of metadata</w:t>
            </w:r>
          </w:p>
          <w:p w:rsidRPr="001478FF" w:rsidR="00A346C7" w:rsidP="00A346C7" w:rsidRDefault="0095022C" w14:paraId="68C21E97" w14:textId="7777777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Compliance with legal and ethical requirements</w:t>
            </w:r>
          </w:p>
          <w:p w:rsidRPr="001478FF" w:rsidR="00A346C7" w:rsidP="00A346C7" w:rsidRDefault="0095022C" w14:paraId="7A1C7ED0" w14:textId="7777777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EndPr/>
              <w:sdtContent>
                <w:sdt>
                  <w:sdtPr>
                    <w:rPr>
                      <w:rFonts w:asciiTheme="minorHAnsi" w:hAnsiTheme="minorHAnsi" w:cstheme="minorHAnsi"/>
                    </w:rPr>
                    <w:id w:val="1613472130"/>
                    <w:placeholder>
                      <w:docPart w:val="9AE71338947942ED810CCC5A9D092F3C"/>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23080DD6" w14:paraId="1CD22097" w14:textId="77777777">
        <w:trPr>
          <w:trHeight w:val="432"/>
        </w:trPr>
        <w:tc>
          <w:tcPr>
            <w:tcW w:w="9912" w:type="dxa"/>
            <w:shd w:val="clear" w:color="auto" w:fill="D9D9D9" w:themeFill="text2" w:themeFillShade="D9"/>
            <w:tcMar/>
            <w:vAlign w:val="center"/>
          </w:tcPr>
          <w:p w:rsidRPr="009B08F7" w:rsidR="00A346C7" w:rsidP="00A346C7" w:rsidRDefault="00A346C7" w14:paraId="72E02AA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Pr="001478FF" w:rsidR="00A346C7" w:rsidTr="23080DD6" w14:paraId="5C3B01EC" w14:textId="77777777">
        <w:trPr>
          <w:trHeight w:val="510"/>
        </w:trPr>
        <w:tc>
          <w:tcPr>
            <w:tcW w:w="9912" w:type="dxa"/>
            <w:tcMar/>
            <w:vAlign w:val="center"/>
          </w:tcPr>
          <w:p w:rsidRPr="001478FF" w:rsidR="00A346C7" w:rsidP="23080DD6" w:rsidRDefault="0095022C" w14:paraId="44391081" w14:textId="6E448498">
            <w:pPr>
              <w:jc w:val="left"/>
              <w:rPr>
                <w:rFonts w:ascii="Calibri" w:hAnsi="Calibri" w:cs="Calibri" w:asciiTheme="minorAscii" w:hAnsiTheme="minorAscii" w:cstheme="minorAscii"/>
              </w:rPr>
            </w:pPr>
            <w:sdt>
              <w:sdtPr>
                <w:id w:val="-2066715553"/>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w:t>
            </w:r>
            <w:r w:rsidRPr="23080DD6" w:rsidR="00A346C7">
              <w:rPr>
                <w:rFonts w:ascii="Calibri" w:hAnsi="Calibri" w:cs="Calibri" w:asciiTheme="minorAscii" w:hAnsiTheme="minorAscii" w:cstheme="minorAscii"/>
                <w:sz w:val="22"/>
                <w:szCs w:val="22"/>
              </w:rPr>
              <w:t xml:space="preserve">Yes  </w:t>
            </w:r>
            <w:sdt>
              <w:sdtPr>
                <w:id w:val="-551772569"/>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w:t>
            </w:r>
            <w:r w:rsidRPr="23080DD6" w:rsidR="00A346C7">
              <w:rPr>
                <w:rFonts w:ascii="Calibri" w:hAnsi="Calibri" w:cs="Calibri" w:asciiTheme="minorAscii" w:hAnsiTheme="minorAscii" w:cstheme="minorAscii"/>
                <w:sz w:val="22"/>
                <w:szCs w:val="22"/>
              </w:rPr>
              <w:t xml:space="preserve">No  </w:t>
            </w:r>
            <w:sdt>
              <w:sdtPr>
                <w:id w:val="1122197997"/>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Other (Please specify):</w:t>
            </w:r>
            <w:sdt>
              <w:sdtPr>
                <w:id w:val="449135965"/>
                <w:placeholder>
                  <w:docPart w:val="A28BEC7DCC16490EAB7CD25B82F85959"/>
                </w:placeholder>
                <w:rPr>
                  <w:rFonts w:ascii="Calibri" w:hAnsi="Calibri" w:cs="Calibri" w:asciiTheme="minorAscii" w:hAnsiTheme="minorAscii" w:cstheme="minorAscii"/>
                </w:rPr>
              </w:sdtPr>
              <w:sdtContent>
                <w:sdt>
                  <w:sdtPr>
                    <w:id w:val="1627587367"/>
                    <w:placeholder>
                      <w:docPart w:val="175C155123224E47B7827A11165BDC73"/>
                    </w:placeholder>
                    <w:rPr>
                      <w:rFonts w:ascii="Calibri" w:hAnsi="Calibri" w:cs="Calibri" w:asciiTheme="minorAscii" w:hAnsiTheme="minorAscii" w:cstheme="minorAscii"/>
                    </w:rPr>
                  </w:sdtPr>
                  <w:sdtContent>
                    <w:r w:rsidRPr="23080DD6" w:rsidR="0934B4AD">
                      <w:rPr>
                        <w:rFonts w:ascii="Calibri" w:hAnsi="Calibri" w:cs="Calibri" w:asciiTheme="minorAscii" w:hAnsiTheme="minorAscii" w:cstheme="minorAscii"/>
                      </w:rPr>
                      <w:t xml:space="preserve"> n/a</w:t>
                    </w:r>
                  </w:sdtContent>
                  <w:sdtEndPr>
                    <w:rPr>
                      <w:rFonts w:ascii="Calibri" w:hAnsi="Calibri" w:cs="Calibri" w:asciiTheme="minorAscii" w:hAnsiTheme="minorAscii" w:cstheme="minorAscii"/>
                    </w:rPr>
                  </w:sdtEndPr>
                </w:sdt>
              </w:sdtContent>
              <w:sdtEndPr>
                <w:rPr>
                  <w:rFonts w:ascii="Calibri" w:hAnsi="Calibri" w:cs="Calibri" w:asciiTheme="minorAscii" w:hAnsiTheme="minorAscii" w:cstheme="minorAscii"/>
                </w:rPr>
              </w:sdtEndPr>
            </w:sdt>
          </w:p>
        </w:tc>
      </w:tr>
      <w:tr w:rsidRPr="001478FF" w:rsidR="00A346C7" w:rsidTr="23080DD6" w14:paraId="60513580" w14:textId="77777777">
        <w:trPr>
          <w:trHeight w:val="576"/>
        </w:trPr>
        <w:tc>
          <w:tcPr>
            <w:tcW w:w="9912" w:type="dxa"/>
            <w:shd w:val="clear" w:color="auto" w:fill="D9D9D9" w:themeFill="text2" w:themeFillShade="D9"/>
            <w:tcMar/>
            <w:vAlign w:val="center"/>
          </w:tcPr>
          <w:p w:rsidRPr="009B08F7" w:rsidR="00A346C7" w:rsidP="00A346C7" w:rsidRDefault="00A346C7" w14:paraId="5EC5AB8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Pr="001478FF" w:rsidR="00A346C7" w:rsidTr="23080DD6" w14:paraId="567CD884" w14:textId="77777777">
        <w:trPr>
          <w:trHeight w:val="567"/>
        </w:trPr>
        <w:tc>
          <w:tcPr>
            <w:tcW w:w="9912" w:type="dxa"/>
            <w:tcMar/>
            <w:vAlign w:val="center"/>
          </w:tcPr>
          <w:p w:rsidRPr="001478FF" w:rsidR="00A346C7" w:rsidP="0DB0E07C" w:rsidRDefault="0095022C" w14:paraId="267E4DD6" w14:textId="5E9366DF">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EndPr/>
              <w:sdtContent>
                <w:r w:rsidRPr="0DB0E07C" w:rsidR="26613FAA">
                  <w:rPr>
                    <w:rFonts w:ascii="MS Gothic" w:hAnsi="MS Gothic" w:eastAsia="MS Gothic" w:cs="MS Gothic"/>
                    <w:sz w:val="22"/>
                    <w:szCs w:val="22"/>
                  </w:rPr>
                  <w:t>☐</w:t>
                </w:r>
              </w:sdtContent>
            </w:sdt>
            <w:r w:rsidRPr="0DB0E07C" w:rsidR="00A346C7">
              <w:rPr>
                <w:rFonts w:asciiTheme="minorHAnsi" w:hAnsiTheme="minorHAnsi" w:cstheme="minorBidi"/>
                <w:sz w:val="22"/>
                <w:szCs w:val="22"/>
              </w:rPr>
              <w:t xml:space="preserve"> Yes   No</w:t>
            </w:r>
          </w:p>
        </w:tc>
      </w:tr>
      <w:tr w:rsidRPr="001478FF" w:rsidR="00A346C7" w:rsidTr="23080DD6" w14:paraId="0C886E78" w14:textId="77777777">
        <w:trPr>
          <w:trHeight w:val="432"/>
        </w:trPr>
        <w:tc>
          <w:tcPr>
            <w:tcW w:w="9912" w:type="dxa"/>
            <w:shd w:val="clear" w:color="auto" w:fill="D9D9D9" w:themeFill="text2" w:themeFillShade="D9"/>
            <w:tcMar/>
            <w:vAlign w:val="center"/>
          </w:tcPr>
          <w:p w:rsidRPr="009B08F7" w:rsidR="00A346C7" w:rsidP="00A346C7" w:rsidRDefault="00A346C7" w14:paraId="0E8B2EA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Pr="001478FF" w:rsidR="00A346C7" w:rsidTr="23080DD6" w14:paraId="08C0B802" w14:textId="77777777">
        <w:trPr>
          <w:trHeight w:val="2551"/>
        </w:trPr>
        <w:tc>
          <w:tcPr>
            <w:tcW w:w="9912" w:type="dxa"/>
            <w:tcMar/>
            <w:vAlign w:val="center"/>
          </w:tcPr>
          <w:p w:rsidRPr="001478FF" w:rsidR="00A346C7" w:rsidP="00A346C7" w:rsidRDefault="0095022C" w14:paraId="6902A9DD" w14:textId="7777777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Text</w:t>
            </w:r>
          </w:p>
          <w:p w:rsidRPr="001478FF" w:rsidR="00A346C7" w:rsidP="00A346C7" w:rsidRDefault="0095022C" w14:paraId="263B6CF0" w14:textId="7777777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Images</w:t>
            </w:r>
          </w:p>
          <w:p w:rsidRPr="001478FF" w:rsidR="00A346C7" w:rsidP="00A346C7" w:rsidRDefault="0095022C" w14:paraId="50CEEB02" w14:textId="7777777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Audio</w:t>
            </w:r>
          </w:p>
          <w:p w:rsidRPr="001478FF" w:rsidR="00A346C7" w:rsidP="00A346C7" w:rsidRDefault="0095022C" w14:paraId="2D1A91EE" w14:textId="7777777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Video</w:t>
            </w:r>
          </w:p>
          <w:p w:rsidRPr="001478FF" w:rsidR="00A346C7" w:rsidP="00A346C7" w:rsidRDefault="0095022C" w14:paraId="6F5D2802" w14:textId="77777777">
            <w:pPr>
              <w:jc w:val="left"/>
              <w:rPr>
                <w:rFonts w:asciiTheme="minorHAnsi" w:hAnsiTheme="minorHAnsi" w:cstheme="minorHAnsi"/>
                <w:b/>
                <w:bCs/>
                <w:sz w:val="22"/>
                <w:szCs w:val="22"/>
              </w:rPr>
            </w:pPr>
            <w:sdt>
              <w:sdtPr>
                <w:rPr>
                  <w:rFonts w:asciiTheme="minorHAnsi" w:hAnsiTheme="minorHAnsi" w:cstheme="minorHAnsi"/>
                </w:rPr>
                <w:id w:val="-19138483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Numeric data (e.g., measurements, statistics)</w:t>
            </w:r>
          </w:p>
          <w:p w:rsidRPr="001478FF" w:rsidR="00A346C7" w:rsidP="00A346C7" w:rsidRDefault="0095022C" w14:paraId="63D4B8AE" w14:textId="7777777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Geospatial data (e.g., maps, GPS coordinates)</w:t>
            </w:r>
          </w:p>
          <w:p w:rsidRPr="001478FF" w:rsidR="00A346C7" w:rsidP="00A346C7" w:rsidRDefault="0095022C" w14:paraId="72BDD109" w14:textId="7777777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Genetic data</w:t>
            </w:r>
          </w:p>
          <w:p w:rsidRPr="001478FF" w:rsidR="00A346C7" w:rsidP="00A346C7" w:rsidRDefault="0095022C" w14:paraId="770940B3" w14:textId="7777777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Survey or questionnaire data</w:t>
            </w:r>
          </w:p>
          <w:p w:rsidRPr="001478FF" w:rsidR="00A346C7" w:rsidP="00A346C7" w:rsidRDefault="0095022C" w14:paraId="39040BBD" w14:textId="7777777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Social media data</w:t>
            </w:r>
          </w:p>
          <w:p w:rsidRPr="001478FF" w:rsidR="00A346C7" w:rsidP="23080DD6" w:rsidRDefault="0095022C" w14:paraId="6B431D1C" w14:textId="1440E3BF">
            <w:pPr>
              <w:jc w:val="left"/>
              <w:rPr>
                <w:rFonts w:ascii="Calibri" w:hAnsi="Calibri" w:cs="Calibri" w:asciiTheme="minorAscii" w:hAnsiTheme="minorAscii" w:cstheme="minorAscii"/>
              </w:rPr>
            </w:pPr>
            <w:sdt>
              <w:sdtPr>
                <w:id w:val="-54568384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71CA961">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Other (please specify</w:t>
            </w:r>
            <w:r w:rsidRPr="23080DD6" w:rsidR="00A346C7">
              <w:rPr>
                <w:rFonts w:ascii="Calibri" w:hAnsi="Calibri" w:cs="Calibri" w:asciiTheme="minorAscii" w:hAnsiTheme="minorAscii" w:cstheme="minorAscii"/>
                <w:sz w:val="22"/>
                <w:szCs w:val="22"/>
              </w:rPr>
              <w:t>):</w:t>
            </w:r>
            <w:sdt>
              <w:sdtPr>
                <w:id w:val="218410084"/>
                <w:placeholder>
                  <w:docPart w:val="53F95EB5707E498F8BCBF5B4222FD74B"/>
                </w:placeholder>
                <w:rPr>
                  <w:rFonts w:ascii="Calibri" w:hAnsi="Calibri" w:cs="Calibri" w:asciiTheme="minorAscii" w:hAnsiTheme="minorAscii" w:cstheme="minorAscii"/>
                </w:rPr>
              </w:sdtPr>
              <w:sdtContent>
                <w:sdt>
                  <w:sdtPr>
                    <w:id w:val="-2122912363"/>
                    <w:placeholder>
                      <w:docPart w:val="F0B803D046764DECBA00C7C99F82FDAC"/>
                    </w:placeholder>
                    <w:rPr>
                      <w:rFonts w:ascii="Calibri" w:hAnsi="Calibri" w:cs="Calibri" w:asciiTheme="minorAscii" w:hAnsiTheme="minorAscii" w:cstheme="minorAscii"/>
                    </w:rPr>
                  </w:sdtPr>
                  <w:sdtContent>
                    <w:r w:rsidRPr="23080DD6" w:rsidR="7DC042FC">
                      <w:rPr>
                        <w:rFonts w:ascii="Calibri" w:hAnsi="Calibri" w:cs="Calibri" w:asciiTheme="minorAscii" w:hAnsiTheme="minorAscii" w:cstheme="minorAscii"/>
                      </w:rPr>
                      <w:t>for</w:t>
                    </w:r>
                    <w:r w:rsidRPr="23080DD6" w:rsidR="7DC042FC">
                      <w:rPr>
                        <w:rFonts w:ascii="Calibri" w:hAnsi="Calibri" w:cs="Calibri" w:asciiTheme="minorAscii" w:hAnsiTheme="minorAscii" w:cstheme="minorAscii"/>
                      </w:rPr>
                      <w:t xml:space="preserve"> </w:t>
                    </w:r>
                    <w:r w:rsidRPr="23080DD6" w:rsidR="7DC042FC">
                      <w:rPr>
                        <w:rFonts w:ascii="Calibri" w:hAnsi="Calibri" w:cs="Calibri" w:asciiTheme="minorAscii" w:hAnsiTheme="minorAscii" w:cstheme="minorAscii"/>
                      </w:rPr>
                      <w:t>now</w:t>
                    </w:r>
                    <w:r w:rsidRPr="23080DD6" w:rsidR="7DC042FC">
                      <w:rPr>
                        <w:rFonts w:ascii="Calibri" w:hAnsi="Calibri" w:cs="Calibri" w:asciiTheme="minorAscii" w:hAnsiTheme="minorAscii" w:cstheme="minorAscii"/>
                      </w:rPr>
                      <w:t xml:space="preserve"> there is not going to be any reuse from any older project or a new collection</w:t>
                    </w:r>
                  </w:sdtContent>
                  <w:sdtEndPr>
                    <w:rPr>
                      <w:rFonts w:ascii="Calibri" w:hAnsi="Calibri" w:cs="Calibri" w:asciiTheme="minorAscii" w:hAnsiTheme="minorAscii" w:cstheme="minorAscii"/>
                    </w:rPr>
                  </w:sdtEndPr>
                </w:sdt>
              </w:sdtContent>
              <w:sdtEndPr>
                <w:rPr>
                  <w:rFonts w:ascii="Calibri" w:hAnsi="Calibri" w:cs="Calibri" w:asciiTheme="minorAscii" w:hAnsiTheme="minorAscii" w:cstheme="minorAscii"/>
                </w:rPr>
              </w:sdtEndPr>
            </w:sdt>
          </w:p>
        </w:tc>
      </w:tr>
      <w:tr w:rsidRPr="001478FF" w:rsidR="00A346C7" w:rsidTr="23080DD6" w14:paraId="49C2ADE9" w14:textId="77777777">
        <w:trPr>
          <w:trHeight w:val="432"/>
        </w:trPr>
        <w:tc>
          <w:tcPr>
            <w:tcW w:w="9912" w:type="dxa"/>
            <w:shd w:val="clear" w:color="auto" w:fill="D9D9D9" w:themeFill="text2" w:themeFillShade="D9"/>
            <w:tcMar/>
            <w:vAlign w:val="center"/>
          </w:tcPr>
          <w:p w:rsidRPr="009B08F7" w:rsidR="00A346C7" w:rsidP="00A346C7" w:rsidRDefault="00A346C7" w14:paraId="645FC98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Pr="001478FF" w:rsidR="00A346C7" w:rsidTr="23080DD6" w14:paraId="41F03CD5" w14:textId="77777777">
        <w:trPr>
          <w:trHeight w:val="2494"/>
        </w:trPr>
        <w:tc>
          <w:tcPr>
            <w:tcW w:w="9912" w:type="dxa"/>
            <w:tcMar/>
            <w:vAlign w:val="center"/>
          </w:tcPr>
          <w:p w:rsidRPr="001478FF" w:rsidR="00A346C7" w:rsidP="00A346C7" w:rsidRDefault="0095022C" w14:paraId="4C969F22" w14:textId="7777777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Plain text</w:t>
            </w:r>
          </w:p>
          <w:p w:rsidRPr="001478FF" w:rsidR="00A346C7" w:rsidP="00A346C7" w:rsidRDefault="0095022C" w14:paraId="4963ACE0" w14:textId="7777777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PDF</w:t>
            </w:r>
          </w:p>
          <w:p w:rsidRPr="001478FF" w:rsidR="00A346C7" w:rsidP="00A346C7" w:rsidRDefault="0095022C" w14:paraId="0FEBD8D5" w14:textId="77777777">
            <w:pPr>
              <w:jc w:val="left"/>
              <w:rPr>
                <w:rFonts w:asciiTheme="minorHAnsi" w:hAnsiTheme="minorHAnsi" w:cstheme="minorHAnsi"/>
                <w:b/>
                <w:bCs/>
                <w:sz w:val="22"/>
                <w:szCs w:val="22"/>
              </w:rPr>
            </w:pPr>
            <w:sdt>
              <w:sdtPr>
                <w:rPr>
                  <w:rFonts w:asciiTheme="minorHAnsi" w:hAnsiTheme="minorHAnsi" w:cstheme="minorHAnsi"/>
                </w:rPr>
                <w:id w:val="-99950813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CSV</w:t>
            </w:r>
          </w:p>
          <w:p w:rsidRPr="001478FF" w:rsidR="00A346C7" w:rsidP="00A346C7" w:rsidRDefault="0095022C" w14:paraId="65EA137B" w14:textId="7777777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JSON</w:t>
            </w:r>
          </w:p>
          <w:p w:rsidRPr="001478FF" w:rsidR="00A346C7" w:rsidP="00A346C7" w:rsidRDefault="0095022C" w14:paraId="5FFA470C" w14:textId="7777777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XML</w:t>
            </w:r>
          </w:p>
          <w:p w:rsidRPr="001478FF" w:rsidR="00A346C7" w:rsidP="00A346C7" w:rsidRDefault="0095022C" w14:paraId="1F8490BF" w14:textId="7777777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RDF</w:t>
            </w:r>
          </w:p>
          <w:p w:rsidRPr="001478FF" w:rsidR="00A346C7" w:rsidP="00A346C7" w:rsidRDefault="0095022C" w14:paraId="3BB1ACC1" w14:textId="77777777">
            <w:pPr>
              <w:jc w:val="left"/>
              <w:rPr>
                <w:rFonts w:asciiTheme="minorHAnsi" w:hAnsiTheme="minorHAnsi" w:cstheme="minorHAnsi"/>
                <w:b/>
                <w:bCs/>
                <w:sz w:val="22"/>
                <w:szCs w:val="22"/>
              </w:rPr>
            </w:pPr>
            <w:sdt>
              <w:sdtPr>
                <w:rPr>
                  <w:rFonts w:asciiTheme="minorHAnsi" w:hAnsiTheme="minorHAnsi" w:cstheme="minorHAnsi"/>
                </w:rPr>
                <w:id w:val="54348009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Image formats (JPEG, PNG, etc.)</w:t>
            </w:r>
          </w:p>
          <w:p w:rsidRPr="001478FF" w:rsidR="00A346C7" w:rsidP="00A346C7" w:rsidRDefault="0095022C" w14:paraId="2A3D38E3" w14:textId="7777777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Audio formats (MP3, WAV, etc.)</w:t>
            </w:r>
          </w:p>
          <w:p w:rsidRPr="001478FF" w:rsidR="00A346C7" w:rsidP="00A346C7" w:rsidRDefault="0095022C" w14:paraId="09BC2EF7" w14:textId="7777777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Video formats (MP4, AVI, etc.)</w:t>
            </w:r>
          </w:p>
          <w:p w:rsidRPr="001478FF" w:rsidR="00A346C7" w:rsidP="23080DD6" w:rsidRDefault="0095022C" w14:paraId="13626CAF" w14:textId="1C4A8E0A">
            <w:pPr>
              <w:jc w:val="left"/>
              <w:rPr>
                <w:rFonts w:ascii="Calibri" w:hAnsi="Calibri" w:cs="Calibri" w:asciiTheme="minorAscii" w:hAnsiTheme="minorAscii" w:cstheme="minorAscii"/>
              </w:rPr>
            </w:pPr>
            <w:sdt>
              <w:sdtPr>
                <w:id w:val="-186582411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5A67FC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Other (please s</w:t>
            </w:r>
            <w:r w:rsidRPr="23080DD6" w:rsidR="3A0DA0E1">
              <w:rPr>
                <w:rFonts w:ascii="Calibri" w:hAnsi="Calibri" w:cs="Calibri" w:asciiTheme="minorAscii" w:hAnsiTheme="minorAscii" w:cstheme="minorAscii"/>
                <w:sz w:val="22"/>
                <w:szCs w:val="22"/>
              </w:rPr>
              <w:t>p</w:t>
            </w:r>
            <w:r w:rsidRPr="23080DD6" w:rsidR="00A346C7">
              <w:rPr>
                <w:rFonts w:ascii="Calibri" w:hAnsi="Calibri" w:cs="Calibri" w:asciiTheme="minorAscii" w:hAnsiTheme="minorAscii" w:cstheme="minorAscii"/>
                <w:sz w:val="22"/>
                <w:szCs w:val="22"/>
              </w:rPr>
              <w:t>ecify):</w:t>
            </w:r>
            <w:sdt>
              <w:sdtPr>
                <w:id w:val="264502559"/>
                <w:placeholder>
                  <w:docPart w:val="E31AFC402E904BABACA776244D8CDD58"/>
                </w:placeholder>
                <w:rPr>
                  <w:rFonts w:ascii="Calibri" w:hAnsi="Calibri" w:cs="Calibri" w:asciiTheme="minorAscii" w:hAnsiTheme="minorAscii" w:cstheme="minorAscii"/>
                </w:rPr>
              </w:sdtPr>
              <w:sdtContent>
                <w:sdt>
                  <w:sdtPr>
                    <w:id w:val="-1347712642"/>
                    <w:placeholder>
                      <w:docPart w:val="CE222676B0D84F8BBAAC73FAB66959D3"/>
                    </w:placeholder>
                    <w:rPr>
                      <w:rFonts w:ascii="Calibri" w:hAnsi="Calibri" w:cs="Calibri" w:asciiTheme="minorAscii" w:hAnsiTheme="minorAscii" w:cstheme="minorAscii"/>
                    </w:rPr>
                  </w:sdtPr>
                  <w:sdtContent>
                    <w:r w:rsidRPr="23080DD6" w:rsidR="5A8AFF37">
                      <w:rPr>
                        <w:rFonts w:ascii="Calibri" w:hAnsi="Calibri" w:cs="Calibri" w:asciiTheme="minorAscii" w:hAnsiTheme="minorAscii" w:cstheme="minorAscii"/>
                      </w:rPr>
                      <w:t xml:space="preserve"> n/a</w:t>
                    </w:r>
                  </w:sdtContent>
                  <w:sdtEndPr>
                    <w:rPr>
                      <w:rFonts w:ascii="Calibri" w:hAnsi="Calibri" w:cs="Calibri" w:asciiTheme="minorAscii" w:hAnsiTheme="minorAscii" w:cstheme="minorAscii"/>
                    </w:rPr>
                  </w:sdtEndPr>
                </w:sdt>
              </w:sdtContent>
              <w:sdtEndPr>
                <w:rPr>
                  <w:rFonts w:ascii="Calibri" w:hAnsi="Calibri" w:cs="Calibri" w:asciiTheme="minorAscii" w:hAnsiTheme="minorAscii" w:cstheme="minorAscii"/>
                </w:rPr>
              </w:sdtEndPr>
            </w:sdt>
          </w:p>
        </w:tc>
      </w:tr>
      <w:tr w:rsidRPr="001478FF" w:rsidR="00A346C7" w:rsidTr="23080DD6" w14:paraId="04039438" w14:textId="77777777">
        <w:trPr>
          <w:trHeight w:val="432"/>
        </w:trPr>
        <w:tc>
          <w:tcPr>
            <w:tcW w:w="9912" w:type="dxa"/>
            <w:shd w:val="clear" w:color="auto" w:fill="D9D9D9" w:themeFill="text2" w:themeFillShade="D9"/>
            <w:tcMar/>
            <w:vAlign w:val="center"/>
          </w:tcPr>
          <w:p w:rsidRPr="009B08F7" w:rsidR="00A346C7" w:rsidP="00A346C7" w:rsidRDefault="00A346C7" w14:paraId="385A874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Pr="001478FF" w:rsidR="00A346C7" w:rsidTr="23080DD6" w14:paraId="62F8E22B" w14:textId="77777777">
        <w:trPr>
          <w:trHeight w:val="547"/>
        </w:trPr>
        <w:tc>
          <w:tcPr>
            <w:tcW w:w="9912" w:type="dxa"/>
            <w:tcMar/>
            <w:vAlign w:val="center"/>
          </w:tcPr>
          <w:p w:rsidRPr="009B08F7" w:rsidR="00A346C7" w:rsidP="00A346C7" w:rsidRDefault="0095022C" w14:paraId="1859E66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EndPr/>
              <w:sdtContent>
                <w:r w:rsidRPr="009B08F7" w:rsidR="00A346C7">
                  <w:rPr>
                    <w:rFonts w:ascii="Segoe UI Symbol" w:hAnsi="Segoe UI Symbol" w:eastAsia="MS Gothic" w:cs="Segoe UI Symbol"/>
                    <w:b w:val="0"/>
                    <w:bCs w:val="0"/>
                    <w:color w:val="auto"/>
                    <w:sz w:val="22"/>
                    <w:szCs w:val="22"/>
                  </w:rPr>
                  <w:t>☐</w:t>
                </w:r>
              </w:sdtContent>
            </w:sdt>
            <w:r w:rsidRPr="009B08F7" w:rsidR="00A346C7">
              <w:rPr>
                <w:rFonts w:asciiTheme="minorHAnsi" w:hAnsiTheme="minorHAnsi" w:cstheme="minorHAnsi"/>
                <w:b w:val="0"/>
                <w:bCs w:val="0"/>
                <w:color w:val="auto"/>
                <w:sz w:val="22"/>
                <w:szCs w:val="22"/>
              </w:rPr>
              <w:t xml:space="preserve"> Structured (data that has a defined schema or format)</w:t>
            </w:r>
          </w:p>
          <w:p w:rsidRPr="001478FF" w:rsidR="00A346C7" w:rsidP="00A346C7" w:rsidRDefault="0095022C" w14:paraId="4BE826BA" w14:textId="7777777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Unstructured (data that does not have a defined schema or format)</w:t>
            </w:r>
          </w:p>
          <w:p w:rsidRPr="001478FF" w:rsidR="00A346C7" w:rsidP="00A346C7" w:rsidRDefault="0095022C" w14:paraId="24228158" w14:textId="7777777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Both structured and unstructured</w:t>
            </w:r>
          </w:p>
          <w:p w:rsidRPr="001478FF" w:rsidR="00A346C7" w:rsidP="23080DD6" w:rsidRDefault="0095022C" w14:paraId="5AC8C34A" w14:textId="3CCE5202">
            <w:pPr>
              <w:jc w:val="left"/>
              <w:rPr>
                <w:rFonts w:ascii="Calibri" w:hAnsi="Calibri" w:cs="Calibri" w:asciiTheme="minorAscii" w:hAnsiTheme="minorAscii" w:cstheme="minorAscii"/>
                <w:b w:val="1"/>
                <w:bCs w:val="1"/>
                <w:sz w:val="22"/>
                <w:szCs w:val="22"/>
              </w:rPr>
            </w:pPr>
            <w:sdt>
              <w:sdtPr>
                <w:id w:val="27445027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4F5F7F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Not sure at this stage</w:t>
            </w:r>
          </w:p>
        </w:tc>
      </w:tr>
      <w:tr w:rsidRPr="001478FF" w:rsidR="00A346C7" w:rsidTr="23080DD6" w14:paraId="65BBF588" w14:textId="77777777">
        <w:trPr>
          <w:trHeight w:val="432"/>
        </w:trPr>
        <w:tc>
          <w:tcPr>
            <w:tcW w:w="9912" w:type="dxa"/>
            <w:shd w:val="clear" w:color="auto" w:fill="D9D9D9" w:themeFill="text2" w:themeFillShade="D9"/>
            <w:tcMar/>
            <w:vAlign w:val="center"/>
          </w:tcPr>
          <w:p w:rsidRPr="009B08F7" w:rsidR="00A346C7" w:rsidP="00A346C7" w:rsidRDefault="00A346C7" w14:paraId="0109883B"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Pr="001478FF" w:rsidR="00A346C7" w:rsidTr="23080DD6" w14:paraId="22FA715A" w14:textId="77777777">
        <w:trPr>
          <w:trHeight w:val="547"/>
        </w:trPr>
        <w:tc>
          <w:tcPr>
            <w:tcW w:w="9912" w:type="dxa"/>
            <w:tcMar/>
            <w:vAlign w:val="center"/>
          </w:tcPr>
          <w:p w:rsidRPr="001478FF" w:rsidR="00A346C7" w:rsidP="00A346C7" w:rsidRDefault="0095022C" w14:paraId="76C741CA" w14:textId="7777777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Spreadsheet (e.g., Excel, Google Sheets)</w:t>
            </w:r>
          </w:p>
          <w:p w:rsidRPr="001478FF" w:rsidR="00A346C7" w:rsidP="23080DD6" w:rsidRDefault="0095022C" w14:paraId="5533D074" w14:textId="354819AF">
            <w:pPr>
              <w:jc w:val="left"/>
              <w:rPr>
                <w:rFonts w:ascii="Calibri" w:hAnsi="Calibri" w:cs="Calibri" w:asciiTheme="minorAscii" w:hAnsiTheme="minorAscii" w:cstheme="minorAscii"/>
                <w:sz w:val="22"/>
                <w:szCs w:val="22"/>
              </w:rPr>
            </w:pPr>
            <w:sdt>
              <w:sdtPr>
                <w:id w:val="-118095754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9E8FC2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Hierarchical structure (e.g., XML, JSON)</w:t>
            </w:r>
          </w:p>
          <w:p w:rsidRPr="001478FF" w:rsidR="00A346C7" w:rsidP="00A346C7" w:rsidRDefault="0095022C" w14:paraId="3FD0C589" w14:textId="7777777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Graph structure (e.g., RDF, OWL)</w:t>
            </w:r>
          </w:p>
          <w:p w:rsidRPr="001478FF" w:rsidR="00A346C7" w:rsidP="00A346C7" w:rsidRDefault="0095022C" w14:paraId="4736F8FA" w14:textId="7777777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EndPr/>
              <w:sdtContent>
                <w:sdt>
                  <w:sdtPr>
                    <w:rPr>
                      <w:rFonts w:asciiTheme="minorHAnsi" w:hAnsiTheme="minorHAnsi" w:cstheme="minorHAnsi"/>
                    </w:rPr>
                    <w:id w:val="-305003839"/>
                    <w:placeholder>
                      <w:docPart w:val="EF56E044C3B94E83833A05E29129529D"/>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23080DD6" w14:paraId="06B479E3" w14:textId="77777777">
        <w:trPr>
          <w:trHeight w:val="432"/>
        </w:trPr>
        <w:tc>
          <w:tcPr>
            <w:tcW w:w="9912" w:type="dxa"/>
            <w:shd w:val="clear" w:color="auto" w:fill="D9D9D9" w:themeFill="text2" w:themeFillShade="D9"/>
            <w:tcMar/>
            <w:vAlign w:val="center"/>
          </w:tcPr>
          <w:p w:rsidRPr="009B08F7" w:rsidR="00A346C7" w:rsidP="00A346C7" w:rsidRDefault="00A346C7" w14:paraId="7CDB5E10"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Pr="001478FF" w:rsidR="00A346C7" w:rsidTr="23080DD6" w14:paraId="6EFB04EF" w14:textId="77777777">
        <w:trPr>
          <w:trHeight w:val="1814"/>
        </w:trPr>
        <w:tc>
          <w:tcPr>
            <w:tcW w:w="9912" w:type="dxa"/>
            <w:tcMar/>
            <w:vAlign w:val="center"/>
          </w:tcPr>
          <w:p w:rsidRPr="001478FF" w:rsidR="00A346C7" w:rsidP="23080DD6" w:rsidRDefault="0095022C" w14:paraId="54B4A67F" w14:textId="6461D338">
            <w:pPr>
              <w:jc w:val="left"/>
              <w:rPr>
                <w:rFonts w:ascii="Calibri" w:hAnsi="Calibri" w:cs="Calibri" w:asciiTheme="minorAscii" w:hAnsiTheme="minorAscii" w:cstheme="minorAscii"/>
                <w:sz w:val="22"/>
                <w:szCs w:val="22"/>
              </w:rPr>
            </w:pPr>
            <w:sdt>
              <w:sdtPr>
                <w:id w:val="-1476749995"/>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120D0EB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Relational database (e.g., SQL)</w:t>
            </w:r>
          </w:p>
          <w:p w:rsidRPr="001478FF" w:rsidR="00A346C7" w:rsidP="23080DD6" w:rsidRDefault="0095022C" w14:paraId="31643659" w14:textId="0214331C">
            <w:pPr>
              <w:jc w:val="left"/>
              <w:rPr>
                <w:rFonts w:ascii="Calibri" w:hAnsi="Calibri" w:cs="Calibri" w:asciiTheme="minorAscii" w:hAnsiTheme="minorAscii" w:cstheme="minorAscii"/>
                <w:sz w:val="22"/>
                <w:szCs w:val="22"/>
              </w:rPr>
            </w:pPr>
            <w:sdt>
              <w:sdtPr>
                <w:id w:val="906040309"/>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120D0EB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NoSQL database (e.g., MongoDB)</w:t>
            </w:r>
          </w:p>
          <w:p w:rsidRPr="001478FF" w:rsidR="00A346C7" w:rsidP="00A346C7" w:rsidRDefault="0095022C" w14:paraId="6C85B07F" w14:textId="7777777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Spreadsheet (e.g., Excel, Google Sheets)</w:t>
            </w:r>
          </w:p>
          <w:p w:rsidRPr="001478FF" w:rsidR="00A346C7" w:rsidP="00A346C7" w:rsidRDefault="0095022C" w14:paraId="5FD0F2DE" w14:textId="77777777">
            <w:pPr>
              <w:jc w:val="left"/>
              <w:rPr>
                <w:rFonts w:asciiTheme="minorHAnsi" w:hAnsiTheme="minorHAnsi" w:cstheme="minorHAnsi"/>
                <w:sz w:val="22"/>
                <w:szCs w:val="22"/>
              </w:rPr>
            </w:pPr>
            <w:sdt>
              <w:sdtPr>
                <w:rPr>
                  <w:rFonts w:asciiTheme="minorHAnsi" w:hAnsiTheme="minorHAnsi" w:cstheme="minorHAnsi"/>
                </w:rPr>
                <w:id w:val="71292972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Text file (e.g., CSV, TSV)</w:t>
            </w:r>
          </w:p>
          <w:p w:rsidRPr="001478FF" w:rsidR="00A346C7" w:rsidP="00A346C7" w:rsidRDefault="0095022C" w14:paraId="6E021CDE" w14:textId="7777777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Binary file (e.g., image, audio, video)</w:t>
            </w:r>
          </w:p>
          <w:p w:rsidRPr="001478FF" w:rsidR="00A346C7" w:rsidP="00A346C7" w:rsidRDefault="0095022C" w14:paraId="621A51E7" w14:textId="7777777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Cloud storage (e.g., AWS S3, Google Cloud Storage)</w:t>
            </w:r>
          </w:p>
          <w:p w:rsidRPr="001478FF" w:rsidR="00A346C7" w:rsidP="23080DD6" w:rsidRDefault="0095022C" w14:paraId="26C5026E" w14:textId="08AD2DA3">
            <w:pPr>
              <w:jc w:val="left"/>
              <w:rPr>
                <w:rFonts w:ascii="Calibri" w:hAnsi="Calibri" w:cs="Calibri" w:asciiTheme="minorAscii" w:hAnsiTheme="minorAscii" w:cstheme="minorAscii"/>
              </w:rPr>
            </w:pPr>
            <w:sdt>
              <w:sdtPr>
                <w:id w:val="-34887885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5FA6D6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Other (please specify): </w:t>
            </w:r>
            <w:sdt>
              <w:sdtPr>
                <w:id w:val="1697958177"/>
                <w:placeholder>
                  <w:docPart w:val="4ADA4F99102148D0A4DFE28D87FADA25"/>
                </w:placeholder>
                <w:rPr>
                  <w:rFonts w:ascii="Calibri" w:hAnsi="Calibri" w:cs="Calibri" w:asciiTheme="minorAscii" w:hAnsiTheme="minorAscii" w:cstheme="minorAscii"/>
                </w:rPr>
              </w:sdtPr>
              <w:sdtContent>
                <w:sdt>
                  <w:sdtPr>
                    <w:id w:val="374821889"/>
                    <w:placeholder>
                      <w:docPart w:val="6232045EAA484257AFCA61CE4FA20C76"/>
                    </w:placeholder>
                    <w:rPr>
                      <w:rFonts w:ascii="Calibri" w:hAnsi="Calibri" w:cs="Calibri" w:asciiTheme="minorAscii" w:hAnsiTheme="minorAscii" w:cstheme="minorAscii"/>
                    </w:rPr>
                  </w:sdtPr>
                  <w:sdtContent>
                    <w:r w:rsidRPr="23080DD6" w:rsidR="4A33D26F">
                      <w:rPr>
                        <w:rFonts w:ascii="Calibri" w:hAnsi="Calibri" w:cs="Calibri" w:asciiTheme="minorAscii" w:hAnsiTheme="minorAscii" w:cstheme="minorAscii"/>
                      </w:rPr>
                      <w:t xml:space="preserve"> when there is a need for </w:t>
                    </w:r>
                    <w:r w:rsidRPr="23080DD6" w:rsidR="4A33D26F">
                      <w:rPr>
                        <w:rFonts w:ascii="Calibri" w:hAnsi="Calibri" w:cs="Calibri" w:asciiTheme="minorAscii" w:hAnsiTheme="minorAscii" w:cstheme="minorAscii"/>
                      </w:rPr>
                      <w:t>storage</w:t>
                    </w:r>
                    <w:r w:rsidRPr="23080DD6" w:rsidR="4A33D26F">
                      <w:rPr>
                        <w:rFonts w:ascii="Calibri" w:hAnsi="Calibri" w:cs="Calibri" w:asciiTheme="minorAscii" w:hAnsiTheme="minorAscii" w:cstheme="minorAscii"/>
                      </w:rPr>
                      <w:t xml:space="preserve"> we then will decide the best storage format</w:t>
                    </w:r>
                  </w:sdtContent>
                  <w:sdtEndPr>
                    <w:rPr>
                      <w:rFonts w:ascii="Calibri" w:hAnsi="Calibri" w:cs="Calibri" w:asciiTheme="minorAscii" w:hAnsiTheme="minorAscii" w:cstheme="minorAscii"/>
                    </w:rPr>
                  </w:sdtEndPr>
                </w:sdt>
              </w:sdtContent>
              <w:sdtEndPr>
                <w:rPr>
                  <w:rFonts w:ascii="Calibri" w:hAnsi="Calibri" w:cs="Calibri" w:asciiTheme="minorAscii" w:hAnsiTheme="minorAscii" w:cstheme="minorAscii"/>
                </w:rPr>
              </w:sdtEndPr>
            </w:sdt>
          </w:p>
        </w:tc>
      </w:tr>
      <w:tr w:rsidRPr="001478FF" w:rsidR="00A346C7" w:rsidTr="23080DD6" w14:paraId="28AF53C3" w14:textId="77777777">
        <w:trPr>
          <w:trHeight w:val="576"/>
        </w:trPr>
        <w:tc>
          <w:tcPr>
            <w:tcW w:w="9912" w:type="dxa"/>
            <w:shd w:val="clear" w:color="auto" w:fill="D9D9D9" w:themeFill="text2" w:themeFillShade="D9"/>
            <w:tcMar/>
            <w:vAlign w:val="center"/>
          </w:tcPr>
          <w:p w:rsidRPr="009B08F7" w:rsidR="00A346C7" w:rsidP="00A346C7" w:rsidRDefault="00A346C7" w14:paraId="2EF92FE6"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Pr="001478FF" w:rsidR="00A346C7" w:rsidTr="23080DD6" w14:paraId="03F41D74" w14:textId="77777777">
        <w:trPr>
          <w:trHeight w:val="547"/>
        </w:trPr>
        <w:sdt>
          <w:sdtPr>
            <w:id w:val="-1546597241"/>
            <w:placeholder>
              <w:docPart w:val="5D641D7D915D4381BF3DF9822F838B4F"/>
            </w:placeholder>
            <w:text w:multiLine="1"/>
            <w:rPr>
              <w:rFonts w:ascii="Calibri" w:hAnsi="Calibri" w:cs="Calibri" w:asciiTheme="minorAscii" w:hAnsiTheme="minorAscii" w:cstheme="minorAscii"/>
              <w:i w:val="1"/>
              <w:iCs w:val="1"/>
              <w:color w:val="808080" w:themeColor="background1" w:themeShade="80"/>
              <w:sz w:val="22"/>
              <w:szCs w:val="22"/>
            </w:rPr>
          </w:sdtPr>
          <w:sdtEndPr>
            <w:rPr>
              <w:rFonts w:ascii="Calibri" w:hAnsi="Calibri" w:cs="Calibri" w:asciiTheme="minorAscii" w:hAnsiTheme="minorAscii" w:cstheme="minorAscii"/>
              <w:i w:val="1"/>
              <w:iCs w:val="1"/>
              <w:color w:val="808080" w:themeColor="text2" w:themeTint="FF" w:themeShade="80"/>
              <w:sz w:val="22"/>
              <w:szCs w:val="22"/>
            </w:rPr>
          </w:sdtEndPr>
          <w:sdtContent>
            <w:tc>
              <w:tcPr>
                <w:tcW w:w="9912" w:type="dxa"/>
                <w:tcMar/>
                <w:vAlign w:val="center"/>
              </w:tcPr>
              <w:p w:rsidRPr="001478FF" w:rsidR="00A346C7" w:rsidP="23080DD6" w:rsidRDefault="00A346C7" w14:paraId="692D2512" w14:textId="103B67DD">
                <w:pPr>
                  <w:pStyle w:val="Caption"/>
                  <w:jc w:val="left"/>
                  <w:rPr>
                    <w:rFonts w:ascii="Calibri" w:hAnsi="Calibri" w:cs="Calibri" w:asciiTheme="minorAscii" w:hAnsiTheme="minorAscii" w:cstheme="minorAscii"/>
                    <w:i w:val="1"/>
                    <w:iCs w:val="1"/>
                    <w:color w:val="808080" w:themeColor="background1" w:themeShade="80"/>
                    <w:sz w:val="22"/>
                    <w:szCs w:val="22"/>
                  </w:rPr>
                </w:pPr>
                <w:r w:rsidRPr="23080DD6" w:rsidR="6C4D1F4D">
                  <w:rPr>
                    <w:rFonts w:ascii="Calibri" w:hAnsi="Calibri" w:cs="Calibri" w:asciiTheme="minorAscii" w:hAnsiTheme="minorAscii" w:cstheme="minorAscii"/>
                    <w:i w:val="1"/>
                    <w:iCs w:val="1"/>
                    <w:color w:val="808080" w:themeColor="text2" w:themeTint="FF" w:themeShade="80"/>
                    <w:sz w:val="22"/>
                    <w:szCs w:val="22"/>
                  </w:rPr>
                  <w:t>At the moment</w:t>
                </w:r>
                <w:r w:rsidRPr="23080DD6" w:rsidR="6C4D1F4D">
                  <w:rPr>
                    <w:rFonts w:ascii="Calibri" w:hAnsi="Calibri" w:cs="Calibri" w:asciiTheme="minorAscii" w:hAnsiTheme="minorAscii" w:cstheme="minorAscii"/>
                    <w:i w:val="1"/>
                    <w:iCs w:val="1"/>
                    <w:color w:val="808080" w:themeColor="text2" w:themeTint="FF" w:themeShade="80"/>
                    <w:sz w:val="22"/>
                    <w:szCs w:val="22"/>
                  </w:rPr>
                  <w:t xml:space="preserve"> sphynx do not require the reuse or the generation of any data</w:t>
                </w:r>
              </w:p>
            </w:tc>
          </w:sdtContent>
        </w:sdt>
      </w:tr>
      <w:tr w:rsidRPr="001478FF" w:rsidR="00A346C7" w:rsidTr="23080DD6" w14:paraId="608F243C" w14:textId="77777777">
        <w:trPr>
          <w:trHeight w:val="432"/>
        </w:trPr>
        <w:tc>
          <w:tcPr>
            <w:tcW w:w="9912" w:type="dxa"/>
            <w:shd w:val="clear" w:color="auto" w:fill="D9D9D9" w:themeFill="text2" w:themeFillShade="D9"/>
            <w:tcMar/>
            <w:vAlign w:val="center"/>
          </w:tcPr>
          <w:p w:rsidRPr="009B08F7" w:rsidR="00A346C7" w:rsidP="00A346C7" w:rsidRDefault="00A346C7" w14:paraId="471A8C8F"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Pr="001478FF" w:rsidR="00A346C7" w:rsidTr="23080DD6" w14:paraId="0F0043D3" w14:textId="77777777">
        <w:trPr>
          <w:trHeight w:val="547"/>
        </w:trPr>
        <w:tc>
          <w:tcPr>
            <w:tcW w:w="9912" w:type="dxa"/>
            <w:tcMar/>
            <w:vAlign w:val="center"/>
          </w:tcPr>
          <w:sdt>
            <w:sdtPr>
              <w:id w:val="1411738075"/>
              <w:text/>
              <w:placeholder>
                <w:docPart w:val="BBDDC69D79444358A6781AABA1C75645"/>
              </w:placeholder>
              <w:rPr>
                <w:rFonts w:ascii="Calibri" w:hAnsi="Calibri" w:cs="Calibri" w:asciiTheme="minorAscii" w:hAnsiTheme="minorAscii" w:cstheme="minorAscii"/>
                <w:i w:val="1"/>
                <w:iCs w:val="1"/>
                <w:color w:val="808080" w:themeColor="text2" w:themeTint="FF" w:themeShade="80"/>
                <w:sz w:val="22"/>
                <w:szCs w:val="22"/>
              </w:rPr>
            </w:sdtPr>
            <w:sdtContent>
              <w:p w:rsidRPr="001478FF" w:rsidR="00A346C7" w:rsidP="23080DD6" w:rsidRDefault="00A346C7" w14:paraId="6E6E0D47" w14:textId="4E88C982">
                <w:pPr>
                  <w:pStyle w:val="Caption"/>
                  <w:jc w:val="left"/>
                  <w:rPr>
                    <w:rFonts w:ascii="Calibri" w:hAnsi="Calibri" w:cs="Calibri" w:asciiTheme="minorAscii" w:hAnsiTheme="minorAscii" w:cstheme="minorAscii"/>
                    <w:i w:val="1"/>
                    <w:iCs w:val="1"/>
                    <w:color w:val="808080" w:themeColor="text2" w:themeTint="FF" w:themeShade="80"/>
                    <w:sz w:val="22"/>
                    <w:szCs w:val="22"/>
                  </w:rPr>
                </w:pPr>
                <w:r w:rsidRPr="23080DD6" w:rsidR="7E408022">
                  <w:rPr>
                    <w:rFonts w:ascii="Calibri" w:hAnsi="Calibri" w:cs="Calibri" w:asciiTheme="minorAscii" w:hAnsiTheme="minorAscii" w:cstheme="minorAscii"/>
                    <w:i w:val="1"/>
                    <w:iCs w:val="1"/>
                    <w:color w:val="808080" w:themeColor="text2" w:themeTint="FF" w:themeShade="80"/>
                    <w:sz w:val="22"/>
                    <w:szCs w:val="22"/>
                  </w:rPr>
                  <w:t>At the moment</w:t>
                </w:r>
                <w:r w:rsidRPr="23080DD6" w:rsidR="7E408022">
                  <w:rPr>
                    <w:rFonts w:ascii="Calibri" w:hAnsi="Calibri" w:cs="Calibri" w:asciiTheme="minorAscii" w:hAnsiTheme="minorAscii" w:cstheme="minorAscii"/>
                    <w:i w:val="1"/>
                    <w:iCs w:val="1"/>
                    <w:color w:val="808080" w:themeColor="text2" w:themeTint="FF" w:themeShade="80"/>
                    <w:sz w:val="22"/>
                    <w:szCs w:val="22"/>
                  </w:rPr>
                  <w:t xml:space="preserve"> sphynx do not require any data to answer research questions</w:t>
                </w:r>
              </w:p>
            </w:sdtContent>
            <w:sdtEndPr>
              <w:rPr>
                <w:rFonts w:ascii="Calibri" w:hAnsi="Calibri" w:cs="Calibri" w:asciiTheme="minorAscii" w:hAnsiTheme="minorAscii" w:cstheme="minorAscii"/>
                <w:i w:val="1"/>
                <w:iCs w:val="1"/>
                <w:color w:val="808080" w:themeColor="text2" w:themeTint="FF" w:themeShade="80"/>
                <w:sz w:val="22"/>
                <w:szCs w:val="22"/>
              </w:rPr>
            </w:sdtEndPr>
          </w:sdt>
        </w:tc>
      </w:tr>
      <w:tr w:rsidRPr="001478FF" w:rsidR="00A346C7" w:rsidTr="23080DD6" w14:paraId="029EB8B3" w14:textId="77777777">
        <w:trPr>
          <w:trHeight w:val="576"/>
        </w:trPr>
        <w:tc>
          <w:tcPr>
            <w:tcW w:w="9912" w:type="dxa"/>
            <w:shd w:val="clear" w:color="auto" w:fill="D9D9D9" w:themeFill="text2" w:themeFillShade="D9"/>
            <w:tcMar/>
            <w:vAlign w:val="center"/>
          </w:tcPr>
          <w:p w:rsidRPr="009B08F7" w:rsidR="00A346C7" w:rsidP="00A346C7" w:rsidRDefault="00A346C7" w14:paraId="18369FD7"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Pr="001478FF" w:rsidR="00A346C7" w:rsidTr="23080DD6" w14:paraId="5C9C781A" w14:textId="77777777">
        <w:trPr>
          <w:trHeight w:val="547"/>
        </w:trPr>
        <w:tc>
          <w:tcPr>
            <w:tcW w:w="9912" w:type="dxa"/>
            <w:tcMar/>
            <w:vAlign w:val="center"/>
          </w:tcPr>
          <w:p w:rsidRPr="001478FF" w:rsidR="00A346C7" w:rsidP="23080DD6" w:rsidRDefault="00A346C7" w14:paraId="1E206A58" w14:textId="71BD7F6C">
            <w:pPr>
              <w:pStyle w:val="Caption"/>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i w:val="1"/>
                <w:iCs w:val="1"/>
                <w:color w:val="7F7F7F"/>
                <w:sz w:val="22"/>
                <w:szCs w:val="22"/>
              </w:rPr>
            </w:pPr>
            <w:r w:rsidRPr="23080DD6" w:rsidR="06F5FFAC">
              <w:rPr>
                <w:rFonts w:ascii="Calibri" w:hAnsi="Calibri" w:cs="Calibri" w:asciiTheme="minorAscii" w:hAnsiTheme="minorAscii" w:cstheme="minorAscii"/>
                <w:i w:val="1"/>
                <w:iCs w:val="1"/>
                <w:color w:val="7F7F7F"/>
                <w:sz w:val="22"/>
                <w:szCs w:val="22"/>
              </w:rPr>
              <w:t>0</w:t>
            </w:r>
          </w:p>
        </w:tc>
      </w:tr>
      <w:tr w:rsidRPr="001478FF" w:rsidR="00A346C7" w:rsidTr="23080DD6" w14:paraId="3382D474" w14:textId="77777777">
        <w:trPr>
          <w:trHeight w:val="576"/>
        </w:trPr>
        <w:tc>
          <w:tcPr>
            <w:tcW w:w="9912" w:type="dxa"/>
            <w:shd w:val="clear" w:color="auto" w:fill="D9D9D9" w:themeFill="text2" w:themeFillShade="D9"/>
            <w:tcMar/>
            <w:vAlign w:val="center"/>
          </w:tcPr>
          <w:p w:rsidRPr="009B08F7" w:rsidR="00A346C7" w:rsidP="00A346C7" w:rsidRDefault="00A346C7" w14:paraId="79B86EE2"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Pr="001478FF" w:rsidR="00A346C7" w:rsidTr="23080DD6" w14:paraId="270C87C5" w14:textId="77777777">
        <w:trPr>
          <w:trHeight w:val="547"/>
        </w:trPr>
        <w:tc>
          <w:tcPr>
            <w:tcW w:w="9912" w:type="dxa"/>
            <w:tcMar/>
            <w:vAlign w:val="center"/>
          </w:tcPr>
          <w:p w:rsidRPr="001478FF" w:rsidR="00A346C7" w:rsidP="23080DD6" w:rsidRDefault="00A346C7" w14:paraId="3D1D45D3" w14:textId="41F22FC3">
            <w:pPr>
              <w:pStyle w:val="Caption"/>
              <w:jc w:val="left"/>
              <w:rPr>
                <w:rFonts w:ascii="Calibri" w:hAnsi="Calibri" w:cs="Calibri" w:asciiTheme="minorAscii" w:hAnsiTheme="minorAscii" w:cstheme="minorAscii"/>
                <w:i w:val="1"/>
                <w:iCs w:val="1"/>
                <w:color w:val="808080" w:themeColor="text2" w:themeTint="FF" w:themeShade="80"/>
                <w:sz w:val="22"/>
                <w:szCs w:val="22"/>
              </w:rPr>
            </w:pPr>
            <w:sdt>
              <w:sdtPr>
                <w:id w:val="498435828"/>
                <w:text/>
                <w:placeholder>
                  <w:docPart w:val="F14C775D04BE42B391E25F4E754AC066"/>
                </w:placeholder>
                <w:rPr>
                  <w:rFonts w:ascii="Calibri" w:hAnsi="Calibri" w:cs="Calibri" w:asciiTheme="minorAscii" w:hAnsiTheme="minorAscii" w:cstheme="minorAscii"/>
                  <w:i w:val="1"/>
                  <w:iCs w:val="1"/>
                  <w:color w:val="808080" w:themeColor="text2" w:themeTint="FF" w:themeShade="80"/>
                  <w:sz w:val="22"/>
                  <w:szCs w:val="22"/>
                </w:rPr>
              </w:sdtPr>
              <w:sdtContent>
                <w:r w:rsidRPr="23080DD6" w:rsidR="7971CABD">
                  <w:rPr>
                    <w:rFonts w:ascii="Calibri" w:hAnsi="Calibri" w:cs="Calibri" w:asciiTheme="minorAscii" w:hAnsiTheme="minorAscii" w:cstheme="minorAscii"/>
                    <w:i w:val="1"/>
                    <w:iCs w:val="1"/>
                    <w:color w:val="808080" w:themeColor="text2" w:themeTint="FF" w:themeShade="80"/>
                    <w:sz w:val="22"/>
                    <w:szCs w:val="22"/>
                  </w:rPr>
                  <w:t>At the moment</w:t>
                </w:r>
                <w:r w:rsidRPr="23080DD6" w:rsidR="7971CABD">
                  <w:rPr>
                    <w:rFonts w:ascii="Calibri" w:hAnsi="Calibri" w:cs="Calibri" w:asciiTheme="minorAscii" w:hAnsiTheme="minorAscii" w:cstheme="minorAscii"/>
                    <w:i w:val="1"/>
                    <w:iCs w:val="1"/>
                    <w:color w:val="808080" w:themeColor="text2" w:themeTint="FF" w:themeShade="80"/>
                    <w:sz w:val="22"/>
                    <w:szCs w:val="22"/>
                  </w:rPr>
                  <w:t xml:space="preserve"> sphynx do not require the reuse or the generation of any data</w:t>
                </w:r>
              </w:sdtContent>
              <w:sdtEndPr>
                <w:rPr>
                  <w:rFonts w:ascii="Calibri" w:hAnsi="Calibri" w:cs="Calibri" w:asciiTheme="minorAscii" w:hAnsiTheme="minorAscii" w:cstheme="minorAscii"/>
                  <w:i w:val="1"/>
                  <w:iCs w:val="1"/>
                  <w:color w:val="808080" w:themeColor="text2" w:themeTint="FF" w:themeShade="80"/>
                  <w:sz w:val="22"/>
                  <w:szCs w:val="22"/>
                </w:rPr>
              </w:sdtEndPr>
            </w:sdt>
            <w:r w:rsidRPr="23080DD6" w:rsidR="7971CABD">
              <w:rPr>
                <w:rFonts w:ascii="Calibri" w:hAnsi="Calibri" w:cs="Calibri" w:asciiTheme="minorAscii" w:hAnsiTheme="minorAscii" w:cstheme="minorAscii"/>
                <w:i w:val="1"/>
                <w:iCs w:val="1"/>
                <w:color w:val="808080" w:themeColor="text2" w:themeTint="FF" w:themeShade="80"/>
                <w:sz w:val="22"/>
                <w:szCs w:val="22"/>
              </w:rPr>
              <w:t xml:space="preserve"> at any period of time</w:t>
            </w:r>
          </w:p>
        </w:tc>
      </w:tr>
      <w:tr w:rsidRPr="001478FF" w:rsidR="00A346C7" w:rsidTr="23080DD6" w14:paraId="62DD0351" w14:textId="77777777">
        <w:trPr>
          <w:trHeight w:val="576"/>
        </w:trPr>
        <w:tc>
          <w:tcPr>
            <w:tcW w:w="9912" w:type="dxa"/>
            <w:shd w:val="clear" w:color="auto" w:fill="D9D9D9" w:themeFill="text2" w:themeFillShade="D9"/>
            <w:tcMar/>
            <w:vAlign w:val="center"/>
          </w:tcPr>
          <w:p w:rsidRPr="009B08F7" w:rsidR="00A346C7" w:rsidP="00A346C7" w:rsidRDefault="00A346C7" w14:paraId="26C15B6C"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Pr="001478FF" w:rsidR="00A346C7" w:rsidTr="23080DD6" w14:paraId="091DED64" w14:textId="77777777">
        <w:trPr>
          <w:trHeight w:val="4210"/>
        </w:trPr>
        <w:tc>
          <w:tcPr>
            <w:tcW w:w="9912" w:type="dxa"/>
            <w:tcMar/>
            <w:vAlign w:val="center"/>
          </w:tcPr>
          <w:p w:rsidRPr="001478FF" w:rsidR="00A346C7" w:rsidP="23080DD6" w:rsidRDefault="0095022C" w14:paraId="53D52666" w14:textId="6FFFDBDD">
            <w:pPr>
              <w:jc w:val="left"/>
              <w:rPr>
                <w:rFonts w:ascii="Calibri" w:hAnsi="Calibri" w:cs="Calibri" w:asciiTheme="minorAscii" w:hAnsiTheme="minorAscii" w:cstheme="minorAscii"/>
                <w:sz w:val="22"/>
                <w:szCs w:val="22"/>
              </w:rPr>
            </w:pPr>
            <w:sdt>
              <w:sdtPr>
                <w:id w:val="187818847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FD5AA5C">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Data will be stored in a trusted repository.</w:t>
            </w:r>
          </w:p>
          <w:p w:rsidRPr="001478FF" w:rsidR="00A346C7" w:rsidP="00A346C7" w:rsidRDefault="0095022C" w14:paraId="332EE714" w14:textId="7777777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stored in multiple locations to prevent loss.</w:t>
            </w:r>
          </w:p>
          <w:p w:rsidRPr="001478FF" w:rsidR="00A346C7" w:rsidP="00A346C7" w:rsidRDefault="0095022C" w14:paraId="2963C3CE" w14:textId="7777777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stored in an encrypted format.</w:t>
            </w:r>
          </w:p>
          <w:p w:rsidRPr="001478FF" w:rsidR="00A346C7" w:rsidP="00A346C7" w:rsidRDefault="0095022C" w14:paraId="735B91FF" w14:textId="77777777">
            <w:pPr>
              <w:jc w:val="left"/>
              <w:rPr>
                <w:rFonts w:asciiTheme="minorHAnsi" w:hAnsiTheme="minorHAnsi" w:cstheme="minorHAnsi"/>
                <w:sz w:val="22"/>
                <w:szCs w:val="22"/>
              </w:rPr>
            </w:pPr>
            <w:sdt>
              <w:sdtPr>
                <w:rPr>
                  <w:rFonts w:asciiTheme="minorHAnsi" w:hAnsiTheme="minorHAnsi" w:cstheme="minorHAnsi"/>
                </w:rPr>
                <w:id w:val="75309298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stored in a cloud-based storage service.</w:t>
            </w:r>
          </w:p>
          <w:p w:rsidRPr="001478FF" w:rsidR="00A346C7" w:rsidP="00A346C7" w:rsidRDefault="0095022C" w14:paraId="1AFCCD83" w14:textId="7777777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checked for errors and inconsistencies.</w:t>
            </w:r>
          </w:p>
          <w:p w:rsidRPr="001478FF" w:rsidR="00A346C7" w:rsidP="00A346C7" w:rsidRDefault="0095022C" w14:paraId="6F64E764" w14:textId="7777777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tested for security vulnerabilities.</w:t>
            </w:r>
          </w:p>
          <w:p w:rsidRPr="001478FF" w:rsidR="00A346C7" w:rsidP="00A346C7" w:rsidRDefault="0095022C" w14:paraId="0D0DC824" w14:textId="7777777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audited for compliance with ethical and legal standards.</w:t>
            </w:r>
          </w:p>
          <w:p w:rsidRPr="001478FF" w:rsidR="00A346C7" w:rsidP="00A346C7" w:rsidRDefault="0095022C" w14:paraId="64C3B444" w14:textId="7777777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backed up regularly.</w:t>
            </w:r>
          </w:p>
          <w:p w:rsidRPr="001478FF" w:rsidR="00A346C7" w:rsidP="00A346C7" w:rsidRDefault="0095022C" w14:paraId="42E76E78" w14:textId="7777777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made available in open and standardized formats.</w:t>
            </w:r>
          </w:p>
          <w:p w:rsidRPr="001478FF" w:rsidR="00A346C7" w:rsidP="00A346C7" w:rsidRDefault="0095022C" w14:paraId="4385BC4C" w14:textId="7777777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assigned persistent identifiers to ensure findability.</w:t>
            </w:r>
          </w:p>
          <w:p w:rsidRPr="001478FF" w:rsidR="00A346C7" w:rsidP="00A346C7" w:rsidRDefault="0095022C" w14:paraId="7C958D1E" w14:textId="7777777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Access to the data will be controlled through a formal access policy.</w:t>
            </w:r>
          </w:p>
          <w:p w:rsidRPr="001478FF" w:rsidR="00A346C7" w:rsidP="00A346C7" w:rsidRDefault="0095022C" w14:paraId="1053AC1E" w14:textId="7777777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preserved for a minimum number of years.</w:t>
            </w:r>
          </w:p>
          <w:p w:rsidRPr="001478FF" w:rsidR="00A346C7" w:rsidP="00A346C7" w:rsidRDefault="0095022C" w14:paraId="74FEA3E2" w14:textId="7777777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refreshed or updated to maintain its usefulness.</w:t>
            </w:r>
          </w:p>
          <w:p w:rsidRPr="001478FF" w:rsidR="00A346C7" w:rsidP="00A346C7" w:rsidRDefault="0095022C" w14:paraId="67E1FCA6" w14:textId="7777777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versioned to track changes over time.</w:t>
            </w:r>
          </w:p>
          <w:p w:rsidRPr="001478FF" w:rsidR="00A346C7" w:rsidP="00A346C7" w:rsidRDefault="0095022C" w14:paraId="63A66DB4" w14:textId="7777777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migrated to new formats if necessary.</w:t>
            </w:r>
          </w:p>
          <w:p w:rsidRPr="001478FF" w:rsidR="00A346C7" w:rsidP="00A346C7" w:rsidRDefault="0095022C" w14:paraId="02CB86D5" w14:textId="7777777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anonymized or de-identified if necessary.</w:t>
            </w:r>
          </w:p>
          <w:p w:rsidRPr="001478FF" w:rsidR="00A346C7" w:rsidP="00A346C7" w:rsidRDefault="0095022C" w14:paraId="55005732" w14:textId="7777777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End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23080DD6" w14:paraId="22508829" w14:textId="77777777">
        <w:trPr>
          <w:trHeight w:val="576"/>
        </w:trPr>
        <w:tc>
          <w:tcPr>
            <w:tcW w:w="9912" w:type="dxa"/>
            <w:shd w:val="clear" w:color="auto" w:fill="D9D9D9" w:themeFill="text2" w:themeFillShade="D9"/>
            <w:tcMar/>
            <w:vAlign w:val="center"/>
          </w:tcPr>
          <w:p w:rsidRPr="009B08F7" w:rsidR="00A346C7" w:rsidP="00A346C7" w:rsidRDefault="00A346C7" w14:paraId="5C28BFBC"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Pr="001478FF" w:rsidR="00A346C7" w:rsidTr="23080DD6" w14:paraId="1A922F17" w14:textId="77777777">
        <w:trPr>
          <w:trHeight w:val="547"/>
        </w:trPr>
        <w:tc>
          <w:tcPr>
            <w:tcW w:w="9912" w:type="dxa"/>
            <w:tcMar/>
            <w:vAlign w:val="center"/>
          </w:tcPr>
          <w:sdt>
            <w:sdtPr>
              <w:id w:val="603466710"/>
              <w:text/>
              <w:placeholder>
                <w:docPart w:val="156C6198DB1F429692B618EA35B50597"/>
              </w:placeholder>
              <w:rPr>
                <w:rFonts w:ascii="Calibri" w:hAnsi="Calibri" w:cs="Calibri" w:asciiTheme="minorAscii" w:hAnsiTheme="minorAscii" w:cstheme="minorAscii"/>
                <w:i w:val="1"/>
                <w:iCs w:val="1"/>
                <w:color w:val="808080" w:themeColor="text2" w:themeTint="FF" w:themeShade="80"/>
                <w:sz w:val="22"/>
                <w:szCs w:val="22"/>
              </w:rPr>
            </w:sdtPr>
            <w:sdtContent>
              <w:p w:rsidRPr="001478FF" w:rsidR="00A346C7" w:rsidP="23080DD6" w:rsidRDefault="00A346C7" w14:paraId="2EABC5D5" w14:textId="103B67DD">
                <w:pPr>
                  <w:pStyle w:val="Caption"/>
                  <w:jc w:val="left"/>
                  <w:rPr>
                    <w:rFonts w:ascii="Calibri" w:hAnsi="Calibri" w:cs="Calibri" w:asciiTheme="minorAscii" w:hAnsiTheme="minorAscii" w:cstheme="minorAscii"/>
                    <w:i w:val="1"/>
                    <w:iCs w:val="1"/>
                    <w:color w:val="808080" w:themeColor="text2" w:themeTint="FF" w:themeShade="80"/>
                    <w:sz w:val="22"/>
                    <w:szCs w:val="22"/>
                  </w:rPr>
                </w:pPr>
                <w:r w:rsidRPr="23080DD6" w:rsidR="336BF5E8">
                  <w:rPr>
                    <w:rFonts w:ascii="Calibri" w:hAnsi="Calibri" w:cs="Calibri" w:asciiTheme="minorAscii" w:hAnsiTheme="minorAscii" w:cstheme="minorAscii"/>
                    <w:i w:val="1"/>
                    <w:iCs w:val="1"/>
                    <w:color w:val="808080" w:themeColor="text2" w:themeTint="FF" w:themeShade="80"/>
                    <w:sz w:val="22"/>
                    <w:szCs w:val="22"/>
                  </w:rPr>
                  <w:t>At the moment sphynx do not require the reuse or the generation of any data</w:t>
                </w:r>
              </w:p>
            </w:sdtContent>
            <w:sdtEndPr>
              <w:rPr>
                <w:rFonts w:ascii="Calibri" w:hAnsi="Calibri" w:cs="Calibri" w:asciiTheme="minorAscii" w:hAnsiTheme="minorAscii" w:cstheme="minorAscii"/>
                <w:i w:val="1"/>
                <w:iCs w:val="1"/>
                <w:color w:val="808080" w:themeColor="text2" w:themeTint="FF" w:themeShade="80"/>
                <w:sz w:val="22"/>
                <w:szCs w:val="22"/>
              </w:rPr>
            </w:sdtEndPr>
          </w:sdt>
          <w:p w:rsidRPr="001478FF" w:rsidR="00A346C7" w:rsidP="23080DD6" w:rsidRDefault="00A346C7" w14:paraId="06843FD9" w14:textId="4FEA9ED9">
            <w:pPr>
              <w:pStyle w:val="Normal"/>
            </w:pPr>
          </w:p>
        </w:tc>
      </w:tr>
      <w:tr w:rsidRPr="001478FF" w:rsidR="00A346C7" w:rsidTr="23080DD6" w14:paraId="3443840A" w14:textId="77777777">
        <w:trPr>
          <w:trHeight w:val="576"/>
        </w:trPr>
        <w:tc>
          <w:tcPr>
            <w:tcW w:w="9912" w:type="dxa"/>
            <w:shd w:val="clear" w:color="auto" w:fill="D9D9D9" w:themeFill="text2" w:themeFillShade="D9"/>
            <w:tcMar/>
            <w:vAlign w:val="center"/>
          </w:tcPr>
          <w:p w:rsidRPr="009B08F7" w:rsidR="00A346C7" w:rsidP="00A346C7" w:rsidRDefault="00A346C7" w14:paraId="7525553A"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Pr="001478FF" w:rsidR="00A346C7" w:rsidTr="23080DD6" w14:paraId="69DA5C7A" w14:textId="77777777">
        <w:trPr>
          <w:trHeight w:val="547"/>
        </w:trPr>
        <w:tc>
          <w:tcPr>
            <w:tcW w:w="9912" w:type="dxa"/>
            <w:tcMar/>
            <w:vAlign w:val="center"/>
          </w:tcPr>
          <w:sdt>
            <w:sdtPr>
              <w:id w:val="1931838273"/>
              <w:text/>
              <w:placeholder>
                <w:docPart w:val="8131591DC69A444AA821DF61DA5B7822"/>
              </w:placeholder>
              <w:rPr>
                <w:rFonts w:ascii="Calibri" w:hAnsi="Calibri" w:cs="Calibri" w:asciiTheme="minorAscii" w:hAnsiTheme="minorAscii" w:cstheme="minorAscii"/>
                <w:i w:val="1"/>
                <w:iCs w:val="1"/>
                <w:color w:val="808080" w:themeColor="text2" w:themeTint="FF" w:themeShade="80"/>
                <w:sz w:val="22"/>
                <w:szCs w:val="22"/>
              </w:rPr>
            </w:sdtPr>
            <w:sdtContent>
              <w:p w:rsidRPr="001478FF" w:rsidR="00A346C7" w:rsidP="23080DD6" w:rsidRDefault="00A346C7" w14:paraId="0D76C3DF" w14:textId="103B67DD">
                <w:pPr>
                  <w:pStyle w:val="Caption"/>
                  <w:jc w:val="left"/>
                  <w:rPr>
                    <w:rFonts w:ascii="Calibri" w:hAnsi="Calibri" w:cs="Calibri" w:asciiTheme="minorAscii" w:hAnsiTheme="minorAscii" w:cstheme="minorAscii"/>
                    <w:i w:val="1"/>
                    <w:iCs w:val="1"/>
                    <w:color w:val="808080" w:themeColor="text2" w:themeTint="FF" w:themeShade="80"/>
                    <w:sz w:val="22"/>
                    <w:szCs w:val="22"/>
                  </w:rPr>
                </w:pPr>
                <w:r w:rsidRPr="23080DD6" w:rsidR="5FB9AEF6">
                  <w:rPr>
                    <w:rFonts w:ascii="Calibri" w:hAnsi="Calibri" w:cs="Calibri" w:asciiTheme="minorAscii" w:hAnsiTheme="minorAscii" w:cstheme="minorAscii"/>
                    <w:i w:val="1"/>
                    <w:iCs w:val="1"/>
                    <w:color w:val="808080" w:themeColor="text2" w:themeTint="FF" w:themeShade="80"/>
                    <w:sz w:val="22"/>
                    <w:szCs w:val="22"/>
                  </w:rPr>
                  <w:t>At the moment sphynx do not require the reuse or the generation of any data</w:t>
                </w:r>
              </w:p>
            </w:sdtContent>
            <w:sdtEndPr>
              <w:rPr>
                <w:rFonts w:ascii="Calibri" w:hAnsi="Calibri" w:cs="Calibri" w:asciiTheme="minorAscii" w:hAnsiTheme="minorAscii" w:cstheme="minorAscii"/>
                <w:i w:val="1"/>
                <w:iCs w:val="1"/>
                <w:color w:val="808080" w:themeColor="text2" w:themeTint="FF" w:themeShade="80"/>
                <w:sz w:val="22"/>
                <w:szCs w:val="22"/>
              </w:rPr>
            </w:sdtEndPr>
          </w:sdt>
          <w:p w:rsidRPr="001478FF" w:rsidR="00A346C7" w:rsidP="23080DD6" w:rsidRDefault="00A346C7" w14:paraId="1D2D31C0" w14:textId="6543DFBC">
            <w:pPr>
              <w:pStyle w:val="Normal"/>
            </w:pPr>
          </w:p>
        </w:tc>
      </w:tr>
      <w:tr w:rsidRPr="001478FF" w:rsidR="00A346C7" w:rsidTr="23080DD6" w14:paraId="0F055BF1" w14:textId="77777777">
        <w:trPr>
          <w:trHeight w:val="576"/>
        </w:trPr>
        <w:tc>
          <w:tcPr>
            <w:tcW w:w="9912" w:type="dxa"/>
            <w:shd w:val="clear" w:color="auto" w:fill="D9D9D9" w:themeFill="text2" w:themeFillShade="D9"/>
            <w:tcMar/>
            <w:vAlign w:val="center"/>
          </w:tcPr>
          <w:p w:rsidRPr="009B08F7" w:rsidR="00A346C7" w:rsidP="00A346C7" w:rsidRDefault="00A346C7" w14:paraId="791AAA54"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Pr="001478FF" w:rsidR="00A346C7" w:rsidTr="23080DD6" w14:paraId="62A89661" w14:textId="77777777">
        <w:trPr>
          <w:trHeight w:val="617"/>
        </w:trPr>
        <w:tc>
          <w:tcPr>
            <w:tcW w:w="9912" w:type="dxa"/>
            <w:tcMar/>
            <w:vAlign w:val="center"/>
          </w:tcPr>
          <w:p w:rsidRPr="001478FF" w:rsidR="00A346C7" w:rsidP="00A346C7" w:rsidRDefault="0095022C" w14:paraId="5BA4F71A" w14:textId="77777777">
            <w:pPr>
              <w:jc w:val="left"/>
              <w:rPr>
                <w:rFonts w:asciiTheme="minorHAnsi" w:hAnsiTheme="minorHAnsi" w:cstheme="minorHAnsi"/>
                <w:b/>
                <w:bCs/>
                <w:sz w:val="22"/>
                <w:szCs w:val="22"/>
              </w:rPr>
            </w:pPr>
            <w:sdt>
              <w:sdtPr>
                <w:rPr>
                  <w:rFonts w:asciiTheme="minorHAnsi" w:hAnsiTheme="minorHAnsi" w:cstheme="minorHAnsi"/>
                </w:rPr>
                <w:id w:val="110492393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No</w:t>
            </w:r>
          </w:p>
        </w:tc>
      </w:tr>
      <w:tr w:rsidRPr="001478FF" w:rsidR="00A346C7" w:rsidTr="23080DD6" w14:paraId="61009230" w14:textId="77777777">
        <w:trPr>
          <w:trHeight w:val="576"/>
        </w:trPr>
        <w:tc>
          <w:tcPr>
            <w:tcW w:w="9912" w:type="dxa"/>
            <w:shd w:val="clear" w:color="auto" w:fill="D9D9D9" w:themeFill="text2" w:themeFillShade="D9"/>
            <w:tcMar/>
            <w:vAlign w:val="center"/>
          </w:tcPr>
          <w:p w:rsidRPr="009B08F7" w:rsidR="00A346C7" w:rsidP="00A346C7" w:rsidRDefault="00A346C7" w14:paraId="789E03B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Pr="001478FF" w:rsidR="00A346C7" w:rsidTr="23080DD6" w14:paraId="1F24FC18" w14:textId="77777777">
        <w:trPr>
          <w:trHeight w:val="2041"/>
        </w:trPr>
        <w:tc>
          <w:tcPr>
            <w:tcW w:w="9912" w:type="dxa"/>
            <w:tcMar/>
            <w:vAlign w:val="center"/>
          </w:tcPr>
          <w:p w:rsidRPr="001478FF" w:rsidR="00A346C7" w:rsidP="23080DD6" w:rsidRDefault="0095022C" w14:paraId="6DF52310" w14:textId="47B8F97D">
            <w:pPr>
              <w:jc w:val="left"/>
              <w:rPr>
                <w:rFonts w:ascii="Calibri" w:hAnsi="Calibri" w:cs="Calibri" w:asciiTheme="minorAscii" w:hAnsiTheme="minorAscii" w:cstheme="minorAscii"/>
                <w:sz w:val="22"/>
                <w:szCs w:val="22"/>
              </w:rPr>
            </w:pPr>
            <w:sdt>
              <w:sdtPr>
                <w:id w:val="22119263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5ADD960">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Other researchers in the same field</w:t>
            </w:r>
          </w:p>
          <w:p w:rsidRPr="001478FF" w:rsidR="00A346C7" w:rsidP="00A346C7" w:rsidRDefault="0095022C" w14:paraId="704EFEAB" w14:textId="7777777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Researchers in other fields</w:t>
            </w:r>
          </w:p>
          <w:p w:rsidRPr="001478FF" w:rsidR="00A346C7" w:rsidP="23080DD6" w:rsidRDefault="0095022C" w14:paraId="218CC8A7" w14:textId="09C3FBA6">
            <w:pPr>
              <w:jc w:val="left"/>
              <w:rPr>
                <w:rFonts w:ascii="Calibri" w:hAnsi="Calibri" w:cs="Calibri" w:asciiTheme="minorAscii" w:hAnsiTheme="minorAscii" w:cstheme="minorAscii"/>
                <w:sz w:val="22"/>
                <w:szCs w:val="22"/>
              </w:rPr>
            </w:pPr>
            <w:sdt>
              <w:sdtPr>
                <w:id w:val="48751900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57884D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Industry partners or companies</w:t>
            </w:r>
          </w:p>
          <w:p w:rsidRPr="001478FF" w:rsidR="00A346C7" w:rsidP="23080DD6" w:rsidRDefault="0095022C" w14:paraId="30FA831D" w14:textId="76D9F55C">
            <w:pPr>
              <w:jc w:val="left"/>
              <w:rPr>
                <w:rFonts w:ascii="Calibri" w:hAnsi="Calibri" w:cs="Calibri" w:asciiTheme="minorAscii" w:hAnsiTheme="minorAscii" w:cstheme="minorAscii"/>
                <w:sz w:val="22"/>
                <w:szCs w:val="22"/>
              </w:rPr>
            </w:pPr>
            <w:sdt>
              <w:sdtPr>
                <w:id w:val="-72977171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DE02455">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Government agencies or policymakers</w:t>
            </w:r>
          </w:p>
          <w:p w:rsidRPr="001478FF" w:rsidR="00A346C7" w:rsidP="00A346C7" w:rsidRDefault="0095022C" w14:paraId="1584BE36" w14:textId="7777777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Non-governmental organizations or advocacy groups</w:t>
            </w:r>
          </w:p>
          <w:p w:rsidRPr="001478FF" w:rsidR="00A346C7" w:rsidP="00A346C7" w:rsidRDefault="0095022C" w14:paraId="2081ECD2" w14:textId="7777777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The general public</w:t>
            </w:r>
          </w:p>
          <w:p w:rsidRPr="001478FF" w:rsidR="00A346C7" w:rsidP="00A346C7" w:rsidRDefault="0095022C" w14:paraId="3366E78B" w14:textId="7777777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Educators or students</w:t>
            </w:r>
          </w:p>
          <w:p w:rsidRPr="001478FF" w:rsidR="00A346C7" w:rsidP="00A346C7" w:rsidRDefault="0095022C" w14:paraId="0DCD7C44" w14:textId="7777777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End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23080DD6" w14:paraId="2534DB9C" w14:textId="77777777">
        <w:trPr>
          <w:trHeight w:val="576"/>
        </w:trPr>
        <w:tc>
          <w:tcPr>
            <w:tcW w:w="9912" w:type="dxa"/>
            <w:shd w:val="clear" w:color="auto" w:fill="D9D9D9" w:themeFill="text2" w:themeFillShade="D9"/>
            <w:tcMar/>
            <w:vAlign w:val="center"/>
          </w:tcPr>
          <w:p w:rsidRPr="009B08F7" w:rsidR="00A346C7" w:rsidP="00A346C7" w:rsidRDefault="00A346C7" w14:paraId="68E7F1D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Pr="001478FF" w:rsidR="00A346C7" w:rsidTr="23080DD6" w14:paraId="2ECB18A9" w14:textId="77777777">
        <w:trPr>
          <w:trHeight w:val="2086"/>
        </w:trPr>
        <w:tc>
          <w:tcPr>
            <w:tcW w:w="9912" w:type="dxa"/>
            <w:tcMar/>
            <w:vAlign w:val="center"/>
          </w:tcPr>
          <w:p w:rsidRPr="001478FF" w:rsidR="00A346C7" w:rsidP="23080DD6" w:rsidRDefault="0095022C" w14:paraId="77D9ACBC" w14:textId="2F3FEF3B">
            <w:pPr>
              <w:jc w:val="left"/>
              <w:rPr>
                <w:rFonts w:ascii="Calibri" w:hAnsi="Calibri" w:cs="Calibri" w:asciiTheme="minorAscii" w:hAnsiTheme="minorAscii" w:cstheme="minorAscii"/>
                <w:sz w:val="22"/>
                <w:szCs w:val="22"/>
              </w:rPr>
            </w:pPr>
            <w:sdt>
              <w:sdtPr>
                <w:id w:val="23767997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AE3F3A1">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Advancing scientific knowledge and discovery</w:t>
            </w:r>
          </w:p>
          <w:p w:rsidRPr="001478FF" w:rsidR="00A346C7" w:rsidP="23080DD6" w:rsidRDefault="0095022C" w14:paraId="74C4A9EC" w14:textId="4C161A38">
            <w:pPr>
              <w:jc w:val="left"/>
              <w:rPr>
                <w:rFonts w:ascii="Calibri" w:hAnsi="Calibri" w:cs="Calibri" w:asciiTheme="minorAscii" w:hAnsiTheme="minorAscii" w:cstheme="minorAscii"/>
                <w:sz w:val="22"/>
                <w:szCs w:val="22"/>
              </w:rPr>
            </w:pPr>
            <w:sdt>
              <w:sdtPr>
                <w:id w:val="-148438379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3EC97A5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Driving innovation and economic growth</w:t>
            </w:r>
          </w:p>
          <w:p w:rsidRPr="001478FF" w:rsidR="00A346C7" w:rsidP="00A346C7" w:rsidRDefault="0095022C" w14:paraId="37B7A5DE" w14:textId="7777777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Informing policy and decision-making</w:t>
            </w:r>
          </w:p>
          <w:p w:rsidRPr="001478FF" w:rsidR="00A346C7" w:rsidP="00A346C7" w:rsidRDefault="0095022C" w14:paraId="1B62F51E" w14:textId="7777777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Improving public health and well-being</w:t>
            </w:r>
          </w:p>
          <w:p w:rsidRPr="001478FF" w:rsidR="00A346C7" w:rsidP="00A346C7" w:rsidRDefault="0095022C" w14:paraId="3E622D9B" w14:textId="7777777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Enhancing education and training</w:t>
            </w:r>
          </w:p>
          <w:p w:rsidRPr="001478FF" w:rsidR="00A346C7" w:rsidP="00A346C7" w:rsidRDefault="0095022C" w14:paraId="577C6581" w14:textId="77777777">
            <w:pPr>
              <w:jc w:val="left"/>
              <w:rPr>
                <w:rFonts w:asciiTheme="minorHAnsi" w:hAnsiTheme="minorHAnsi" w:cstheme="minorHAnsi"/>
                <w:sz w:val="22"/>
                <w:szCs w:val="22"/>
              </w:rPr>
            </w:pPr>
            <w:sdt>
              <w:sdtPr>
                <w:rPr>
                  <w:rFonts w:asciiTheme="minorHAnsi" w:hAnsiTheme="minorHAnsi" w:cstheme="minorHAnsi"/>
                </w:rPr>
                <w:id w:val="197440072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Enabling new technologies or applications</w:t>
            </w:r>
          </w:p>
          <w:p w:rsidRPr="001478FF" w:rsidR="00A346C7" w:rsidP="00A346C7" w:rsidRDefault="0095022C" w14:paraId="5A4EE9AB" w14:textId="7777777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Fostering international collaboration and partnerships</w:t>
            </w:r>
          </w:p>
          <w:p w:rsidRPr="001478FF" w:rsidR="00A346C7" w:rsidP="00A346C7" w:rsidRDefault="0095022C" w14:paraId="20671CDD" w14:textId="7777777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End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23080DD6" w14:paraId="38CA40BA" w14:textId="77777777">
        <w:trPr>
          <w:trHeight w:val="576"/>
        </w:trPr>
        <w:tc>
          <w:tcPr>
            <w:tcW w:w="9912" w:type="dxa"/>
            <w:shd w:val="clear" w:color="auto" w:fill="D9D9D9" w:themeFill="text2" w:themeFillShade="D9"/>
            <w:tcMar/>
            <w:vAlign w:val="center"/>
          </w:tcPr>
          <w:p w:rsidRPr="009B08F7" w:rsidR="00A346C7" w:rsidP="00A346C7" w:rsidRDefault="00A346C7" w14:paraId="407DE516"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Pr="001478FF" w:rsidR="00A346C7" w:rsidTr="23080DD6" w14:paraId="5695AD51" w14:textId="77777777">
        <w:trPr>
          <w:trHeight w:val="2265"/>
        </w:trPr>
        <w:tc>
          <w:tcPr>
            <w:tcW w:w="9912" w:type="dxa"/>
            <w:tcMar/>
            <w:vAlign w:val="center"/>
          </w:tcPr>
          <w:p w:rsidRPr="001478FF" w:rsidR="00A346C7" w:rsidP="23080DD6" w:rsidRDefault="0095022C" w14:paraId="42220134" w14:textId="3EFBFB19">
            <w:pPr>
              <w:jc w:val="left"/>
              <w:rPr>
                <w:rFonts w:ascii="Calibri" w:hAnsi="Calibri" w:cs="Calibri" w:asciiTheme="minorAscii" w:hAnsiTheme="minorAscii" w:cstheme="minorAscii"/>
                <w:sz w:val="22"/>
                <w:szCs w:val="22"/>
              </w:rPr>
            </w:pPr>
            <w:sdt>
              <w:sdtPr>
                <w:id w:val="-165382956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D20A50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Depositing data in a trusted repository</w:t>
            </w:r>
          </w:p>
          <w:p w:rsidRPr="001478FF" w:rsidR="00A346C7" w:rsidP="00A346C7" w:rsidRDefault="0095022C" w14:paraId="2D94F55E" w14:textId="7777777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Providing metadata to enable discovery.</w:t>
            </w:r>
          </w:p>
          <w:p w:rsidRPr="001478FF" w:rsidR="00A346C7" w:rsidP="00A346C7" w:rsidRDefault="0095022C" w14:paraId="4695E9F2" w14:textId="7777777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Assigning persistent identifiers to the data</w:t>
            </w:r>
          </w:p>
          <w:p w:rsidRPr="001478FF" w:rsidR="00A346C7" w:rsidP="23080DD6" w:rsidRDefault="0095022C" w14:paraId="003CB7BE" w14:textId="6252114A">
            <w:pPr>
              <w:jc w:val="left"/>
              <w:rPr>
                <w:rFonts w:ascii="Calibri" w:hAnsi="Calibri" w:cs="Calibri" w:asciiTheme="minorAscii" w:hAnsiTheme="minorAscii" w:cstheme="minorAscii"/>
                <w:sz w:val="22"/>
                <w:szCs w:val="22"/>
              </w:rPr>
            </w:pPr>
            <w:sdt>
              <w:sdtPr>
                <w:id w:val="108627257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72493E1">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Making data available through a standardized access protocol</w:t>
            </w:r>
          </w:p>
          <w:p w:rsidRPr="001478FF" w:rsidR="00A346C7" w:rsidP="23080DD6" w:rsidRDefault="0095022C" w14:paraId="3461AACC" w14:textId="2B0E5D63">
            <w:pPr>
              <w:jc w:val="left"/>
              <w:rPr>
                <w:rFonts w:ascii="Calibri" w:hAnsi="Calibri" w:cs="Calibri" w:asciiTheme="minorAscii" w:hAnsiTheme="minorAscii" w:cstheme="minorAscii"/>
                <w:sz w:val="22"/>
                <w:szCs w:val="22"/>
              </w:rPr>
            </w:pPr>
            <w:sdt>
              <w:sdtPr>
                <w:id w:val="5851797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1B6651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23080DD6" w:rsidR="00A346C7">
              <w:rPr>
                <w:rFonts w:ascii="Calibri" w:hAnsi="Calibri" w:cs="Calibri" w:asciiTheme="minorAscii" w:hAnsiTheme="minorAscii" w:cstheme="minorAscii"/>
                <w:sz w:val="22"/>
                <w:szCs w:val="22"/>
              </w:rPr>
              <w:t xml:space="preserve"> Enabling </w:t>
            </w:r>
            <w:r w:rsidRPr="23080DD6" w:rsidR="00A346C7">
              <w:rPr>
                <w:rFonts w:ascii="Calibri" w:hAnsi="Calibri" w:cs="Calibri" w:asciiTheme="minorAscii" w:hAnsiTheme="minorAscii" w:cstheme="minorAscii"/>
                <w:sz w:val="22"/>
                <w:szCs w:val="22"/>
              </w:rPr>
              <w:t>open access</w:t>
            </w:r>
            <w:r w:rsidRPr="23080DD6" w:rsidR="00A346C7">
              <w:rPr>
                <w:rFonts w:ascii="Calibri" w:hAnsi="Calibri" w:cs="Calibri" w:asciiTheme="minorAscii" w:hAnsiTheme="minorAscii" w:cstheme="minorAscii"/>
                <w:sz w:val="22"/>
                <w:szCs w:val="22"/>
              </w:rPr>
              <w:t xml:space="preserve"> to the data</w:t>
            </w:r>
          </w:p>
          <w:p w:rsidRPr="001478FF" w:rsidR="00A346C7" w:rsidP="00A346C7" w:rsidRDefault="0095022C" w14:paraId="21E2257C" w14:textId="7777777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Offering search keywords to optimize discovery.</w:t>
            </w:r>
          </w:p>
          <w:p w:rsidRPr="001478FF" w:rsidR="00A346C7" w:rsidP="00A346C7" w:rsidRDefault="0095022C" w14:paraId="7BC4D1F2" w14:textId="7777777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Establishing a data access committee to evaluate and approve access requests.</w:t>
            </w:r>
          </w:p>
          <w:p w:rsidRPr="001478FF" w:rsidR="00A346C7" w:rsidP="00A346C7" w:rsidRDefault="0095022C" w14:paraId="48B73131" w14:textId="7777777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Providing documentation to validate data analysis and facilitate re-use.</w:t>
            </w:r>
          </w:p>
          <w:p w:rsidRPr="001478FF" w:rsidR="00A346C7" w:rsidP="00A346C7" w:rsidRDefault="0095022C" w14:paraId="36E6FD71" w14:textId="7777777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End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bl>
    <w:p w:rsidR="00A346C7" w:rsidP="00A346C7" w:rsidRDefault="00A346C7" w14:paraId="68F28F2B" w14:textId="77777777"/>
    <w:p w:rsidR="00354C3C" w:rsidRDefault="00354C3C" w14:paraId="299A9FBC" w14:textId="453602E9">
      <w:pPr>
        <w:jc w:val="left"/>
      </w:pPr>
      <w:r>
        <w:br w:type="page"/>
      </w:r>
    </w:p>
    <w:p w:rsidRPr="00A346C7" w:rsidR="00354C3C" w:rsidP="00A346C7" w:rsidRDefault="00354C3C" w14:paraId="441A6B3A" w14:textId="77777777"/>
    <w:p w:rsidR="001478FF" w:rsidP="001478FF" w:rsidRDefault="001478FF" w14:paraId="184242C8" w14:textId="77777777">
      <w:pPr>
        <w:pStyle w:val="Heading1"/>
      </w:pPr>
      <w:bookmarkStart w:name="_Toc155868988" w:id="4"/>
      <w:r w:rsidRPr="001478FF">
        <w:t>FAIR DATA</w:t>
      </w:r>
      <w:bookmarkEnd w:id="4"/>
    </w:p>
    <w:p w:rsidR="001478FF" w:rsidP="001478FF" w:rsidRDefault="001478FF" w14:paraId="63DCEC21" w14:textId="77777777">
      <w:pPr>
        <w:pStyle w:val="Heading2"/>
      </w:pPr>
      <w:bookmarkStart w:name="_Toc155868989" w:id="5"/>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Pr="00A565D3" w:rsidR="00A565D3" w:rsidTr="23080DD6" w14:paraId="49E6F6BE" w14:textId="77777777">
        <w:trPr>
          <w:trHeight w:val="432"/>
        </w:trPr>
        <w:tc>
          <w:tcPr>
            <w:tcW w:w="9912" w:type="dxa"/>
            <w:shd w:val="clear" w:color="auto" w:fill="D9D9D9" w:themeFill="text2" w:themeFillShade="D9"/>
            <w:tcMar/>
            <w:vAlign w:val="center"/>
          </w:tcPr>
          <w:p w:rsidRPr="009B08F7" w:rsidR="00A565D3" w:rsidP="00A565D3" w:rsidRDefault="00A565D3" w14:paraId="762022E1"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Pr="00A565D3" w:rsidR="00A565D3" w:rsidTr="23080DD6" w14:paraId="2E7769CA" w14:textId="77777777">
        <w:trPr>
          <w:trHeight w:val="435"/>
        </w:trPr>
        <w:tc>
          <w:tcPr>
            <w:tcW w:w="9912" w:type="dxa"/>
            <w:tcMar/>
            <w:vAlign w:val="center"/>
          </w:tcPr>
          <w:p w:rsidRPr="00A565D3" w:rsidR="00A565D3" w:rsidP="23080DD6" w:rsidRDefault="0095022C" w14:paraId="3C94AB2B" w14:textId="4931D089">
            <w:pPr>
              <w:pStyle w:val="Caption"/>
              <w:jc w:val="left"/>
              <w:rPr>
                <w:rFonts w:ascii="Calibri" w:hAnsi="Calibri" w:cs="Calibri" w:asciiTheme="minorAscii" w:hAnsiTheme="minorAscii" w:cstheme="minorAscii"/>
                <w:b w:val="0"/>
                <w:bCs w:val="0"/>
                <w:color w:val="auto"/>
                <w:sz w:val="22"/>
                <w:szCs w:val="22"/>
              </w:rPr>
            </w:pPr>
            <w:sdt>
              <w:sdtPr>
                <w:id w:val="-1533346406"/>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33BAA20B">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w:t>
            </w:r>
            <w:r w:rsidRPr="23080DD6" w:rsidR="1CF73CFE">
              <w:rPr>
                <w:rFonts w:ascii="Calibri" w:hAnsi="Calibri" w:cs="Calibri" w:asciiTheme="minorAscii" w:hAnsiTheme="minorAscii" w:cstheme="minorAscii"/>
                <w:b w:val="0"/>
                <w:bCs w:val="0"/>
                <w:color w:val="auto"/>
                <w:sz w:val="22"/>
                <w:szCs w:val="22"/>
              </w:rPr>
              <w:t xml:space="preserve">Yes  </w:t>
            </w:r>
            <w:sdt>
              <w:sdtPr>
                <w:id w:val="-1103486378"/>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1CF73CFE">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No</w:t>
            </w:r>
          </w:p>
        </w:tc>
      </w:tr>
      <w:tr w:rsidRPr="00A565D3" w:rsidR="00A565D3" w:rsidTr="23080DD6" w14:paraId="56C08881" w14:textId="77777777">
        <w:trPr>
          <w:trHeight w:val="432"/>
        </w:trPr>
        <w:tc>
          <w:tcPr>
            <w:tcW w:w="9912" w:type="dxa"/>
            <w:shd w:val="clear" w:color="auto" w:fill="D9D9D9" w:themeFill="text2" w:themeFillShade="D9"/>
            <w:tcMar/>
            <w:vAlign w:val="center"/>
          </w:tcPr>
          <w:p w:rsidRPr="009B08F7" w:rsidR="00A565D3" w:rsidP="00A565D3" w:rsidRDefault="00A565D3" w14:paraId="362223B4"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Pr="00A565D3" w:rsidR="00A565D3" w:rsidTr="23080DD6" w14:paraId="49009E58" w14:textId="77777777">
        <w:trPr>
          <w:trHeight w:val="1426"/>
        </w:trPr>
        <w:tc>
          <w:tcPr>
            <w:tcW w:w="9912" w:type="dxa"/>
            <w:tcMar/>
            <w:vAlign w:val="center"/>
          </w:tcPr>
          <w:p w:rsidRPr="00A565D3" w:rsidR="00A565D3" w:rsidP="00A565D3" w:rsidRDefault="0095022C" w14:paraId="3341AE15"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sz w:val="22"/>
                <w:szCs w:val="22"/>
              </w:rPr>
              <w:t xml:space="preserve"> </w:t>
            </w:r>
            <w:r w:rsidRPr="00A565D3" w:rsidR="00A565D3">
              <w:rPr>
                <w:rFonts w:asciiTheme="minorHAnsi" w:hAnsiTheme="minorHAnsi" w:cstheme="minorHAnsi"/>
                <w:b w:val="0"/>
                <w:bCs w:val="0"/>
                <w:color w:val="auto"/>
                <w:sz w:val="22"/>
                <w:szCs w:val="22"/>
              </w:rPr>
              <w:t>DOI</w:t>
            </w:r>
          </w:p>
          <w:p w:rsidRPr="00A565D3" w:rsidR="00A565D3" w:rsidP="00A565D3" w:rsidRDefault="0095022C" w14:paraId="79C020B6" w14:textId="77777777">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URN</w:t>
            </w:r>
          </w:p>
          <w:p w:rsidRPr="00A565D3" w:rsidR="00A565D3" w:rsidP="00A565D3" w:rsidRDefault="0095022C" w14:paraId="5AB3D216" w14:textId="77777777">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ARK</w:t>
            </w:r>
          </w:p>
          <w:p w:rsidRPr="00A565D3" w:rsidR="00A565D3" w:rsidP="00A565D3" w:rsidRDefault="0095022C" w14:paraId="3F8F8C74" w14:textId="7777777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sz w:val="22"/>
                <w:szCs w:val="22"/>
              </w:rPr>
              <w:t xml:space="preserve"> </w:t>
            </w:r>
            <w:r w:rsidRPr="00A565D3" w:rsidR="00A565D3">
              <w:rPr>
                <w:rFonts w:asciiTheme="minorHAnsi" w:hAnsiTheme="minorHAnsi" w:cstheme="minorHAnsi"/>
                <w:b w:val="0"/>
                <w:bCs w:val="0"/>
                <w:color w:val="auto"/>
                <w:sz w:val="22"/>
                <w:szCs w:val="22"/>
              </w:rPr>
              <w:t>PURL</w:t>
            </w:r>
          </w:p>
          <w:p w:rsidRPr="00A565D3" w:rsidR="00A565D3" w:rsidP="23080DD6" w:rsidRDefault="0095022C" w14:paraId="010C1EA7" w14:textId="31B59838">
            <w:pPr>
              <w:pStyle w:val="Caption"/>
              <w:jc w:val="left"/>
              <w:rPr>
                <w:rFonts w:ascii="Calibri" w:hAnsi="Calibri" w:cs="Calibri" w:asciiTheme="minorAscii" w:hAnsiTheme="minorAscii" w:cstheme="minorAscii"/>
                <w:b w:val="0"/>
                <w:bCs w:val="0"/>
                <w:i w:val="1"/>
                <w:iCs w:val="1"/>
                <w:color w:val="808080" w:themeColor="text2" w:themeTint="FF" w:themeShade="80"/>
                <w:sz w:val="22"/>
                <w:szCs w:val="22"/>
              </w:rPr>
            </w:pPr>
            <w:sdt>
              <w:sdtPr>
                <w:id w:val="-259142835"/>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2397C0C4">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Other (Please Specify) </w:t>
            </w:r>
            <w:sdt>
              <w:sdtPr>
                <w:id w:val="-1065878584"/>
                <w:placeholder>
                  <w:docPart w:val="3ED73D387160454BB232A99789C3C8EA"/>
                </w:placeholder>
                <w:rPr>
                  <w:rFonts w:ascii="Calibri" w:hAnsi="Calibri" w:cs="Calibri" w:asciiTheme="minorAscii" w:hAnsiTheme="minorAscii" w:cstheme="minorAscii"/>
                  <w:b w:val="0"/>
                  <w:bCs w:val="0"/>
                  <w:color w:val="auto"/>
                  <w:sz w:val="22"/>
                  <w:szCs w:val="22"/>
                </w:rPr>
              </w:sdtPr>
              <w:sdtContent>
                <w:sdt>
                  <w:sdtPr>
                    <w:id w:val="1440411549"/>
                    <w:text/>
                    <w:placeholder>
                      <w:docPart w:val="89A776230C9A49F788BA9696F786414B"/>
                    </w:placeholder>
                    <w:rPr>
                      <w:rFonts w:ascii="Calibri" w:hAnsi="Calibri" w:cs="Calibri" w:asciiTheme="minorAscii" w:hAnsiTheme="minorAscii" w:cstheme="minorAscii"/>
                      <w:b w:val="0"/>
                      <w:bCs w:val="0"/>
                      <w:i w:val="1"/>
                      <w:iCs w:val="1"/>
                      <w:color w:val="808080" w:themeColor="text2" w:themeTint="FF" w:themeShade="80"/>
                      <w:sz w:val="22"/>
                      <w:szCs w:val="22"/>
                    </w:rPr>
                  </w:sdtPr>
                  <w:sdtContent>
                    <w:r w:rsidRPr="23080DD6" w:rsidR="1C87FCCF">
                      <w:rPr>
                        <w:rFonts w:ascii="Calibri" w:hAnsi="Calibri" w:cs="Calibri" w:asciiTheme="minorAscii" w:hAnsiTheme="minorAscii" w:cstheme="minorAscii"/>
                        <w:b w:val="0"/>
                        <w:bCs w:val="0"/>
                        <w:i w:val="1"/>
                        <w:iCs w:val="1"/>
                        <w:color w:val="808080" w:themeColor="text2" w:themeTint="FF" w:themeShade="80"/>
                        <w:sz w:val="22"/>
                        <w:szCs w:val="22"/>
                      </w:rPr>
                      <w:t>n/</w:t>
                    </w:r>
                    <w:r w:rsidRPr="23080DD6" w:rsidR="1C87FCCF">
                      <w:rPr>
                        <w:rFonts w:ascii="Calibri" w:hAnsi="Calibri" w:cs="Calibri" w:asciiTheme="minorAscii" w:hAnsiTheme="minorAscii" w:cstheme="minorAscii"/>
                        <w:b w:val="0"/>
                        <w:bCs w:val="0"/>
                        <w:i w:val="1"/>
                        <w:iCs w:val="1"/>
                        <w:color w:val="808080" w:themeColor="text2" w:themeTint="FF" w:themeShade="80"/>
                        <w:sz w:val="22"/>
                        <w:szCs w:val="22"/>
                      </w:rPr>
                      <w:t>a for</w:t>
                    </w:r>
                    <w:r w:rsidRPr="23080DD6" w:rsidR="1C87FCCF">
                      <w:rPr>
                        <w:rFonts w:ascii="Calibri" w:hAnsi="Calibri" w:cs="Calibri" w:asciiTheme="minorAscii" w:hAnsiTheme="minorAscii" w:cstheme="minorAscii"/>
                        <w:b w:val="0"/>
                        <w:bCs w:val="0"/>
                        <w:i w:val="1"/>
                        <w:iCs w:val="1"/>
                        <w:color w:val="808080" w:themeColor="text2" w:themeTint="FF" w:themeShade="80"/>
                        <w:sz w:val="22"/>
                        <w:szCs w:val="22"/>
                      </w:rPr>
                      <w:t xml:space="preserve"> the time being</w:t>
                    </w:r>
                  </w:sdtContent>
                  <w:sdtEndPr>
                    <w:rPr>
                      <w:rFonts w:ascii="Calibri" w:hAnsi="Calibri" w:cs="Calibri" w:asciiTheme="minorAscii" w:hAnsiTheme="minorAscii" w:cstheme="minorAscii"/>
                      <w:b w:val="0"/>
                      <w:bCs w:val="0"/>
                      <w:i w:val="1"/>
                      <w:iCs w:val="1"/>
                      <w:color w:val="808080" w:themeColor="text2" w:themeTint="FF" w:themeShade="80"/>
                      <w:sz w:val="22"/>
                      <w:szCs w:val="22"/>
                    </w:rPr>
                  </w:sdtEndPr>
                </w:sdt>
              </w:sdtContent>
              <w:sdtEndPr>
                <w:rPr>
                  <w:rFonts w:ascii="Calibri" w:hAnsi="Calibri" w:cs="Calibri" w:asciiTheme="minorAscii" w:hAnsiTheme="minorAscii" w:cstheme="minorAscii"/>
                  <w:b w:val="0"/>
                  <w:bCs w:val="0"/>
                  <w:color w:val="auto"/>
                  <w:sz w:val="22"/>
                  <w:szCs w:val="22"/>
                </w:rPr>
              </w:sdtEndPr>
            </w:sdt>
          </w:p>
        </w:tc>
      </w:tr>
      <w:tr w:rsidRPr="00A565D3" w:rsidR="00A565D3" w:rsidTr="23080DD6" w14:paraId="7B8EB902" w14:textId="77777777">
        <w:trPr>
          <w:trHeight w:val="432"/>
        </w:trPr>
        <w:tc>
          <w:tcPr>
            <w:tcW w:w="9912" w:type="dxa"/>
            <w:shd w:val="clear" w:color="auto" w:fill="D9D9D9" w:themeFill="text2" w:themeFillShade="D9"/>
            <w:tcMar/>
            <w:vAlign w:val="center"/>
          </w:tcPr>
          <w:p w:rsidRPr="009B08F7" w:rsidR="00A565D3" w:rsidP="00A565D3" w:rsidRDefault="00A565D3" w14:paraId="37C78038"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Pr="00A565D3" w:rsidR="00A565D3" w:rsidTr="23080DD6" w14:paraId="52670865" w14:textId="77777777">
        <w:trPr>
          <w:trHeight w:val="421"/>
        </w:trPr>
        <w:tc>
          <w:tcPr>
            <w:tcW w:w="9912" w:type="dxa"/>
            <w:tcMar/>
            <w:vAlign w:val="center"/>
          </w:tcPr>
          <w:p w:rsidRPr="00A565D3" w:rsidR="00A565D3" w:rsidP="23080DD6" w:rsidRDefault="0095022C" w14:paraId="2D5C8BAC" w14:textId="4ABACE00">
            <w:pPr>
              <w:pStyle w:val="Caption"/>
              <w:jc w:val="left"/>
              <w:rPr>
                <w:rFonts w:ascii="Calibri" w:hAnsi="Calibri" w:cs="Calibri" w:asciiTheme="minorAscii" w:hAnsiTheme="minorAscii" w:cstheme="minorAscii"/>
                <w:b w:val="0"/>
                <w:bCs w:val="0"/>
                <w:color w:val="auto"/>
                <w:sz w:val="22"/>
                <w:szCs w:val="22"/>
              </w:rPr>
            </w:pPr>
            <w:sdt>
              <w:sdtPr>
                <w:id w:val="-1509296033"/>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0FACF7B">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w:t>
            </w:r>
            <w:r w:rsidRPr="23080DD6" w:rsidR="1CF73CFE">
              <w:rPr>
                <w:rFonts w:ascii="Calibri" w:hAnsi="Calibri" w:cs="Calibri" w:asciiTheme="minorAscii" w:hAnsiTheme="minorAscii" w:cstheme="minorAscii"/>
                <w:b w:val="0"/>
                <w:bCs w:val="0"/>
                <w:color w:val="auto"/>
                <w:sz w:val="22"/>
                <w:szCs w:val="22"/>
              </w:rPr>
              <w:t xml:space="preserve">Yes  </w:t>
            </w:r>
            <w:sdt>
              <w:sdtPr>
                <w:id w:val="-1055470351"/>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1CF73CFE">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No</w:t>
            </w:r>
          </w:p>
        </w:tc>
      </w:tr>
      <w:tr w:rsidRPr="00A565D3" w:rsidR="00A565D3" w:rsidTr="23080DD6" w14:paraId="58AED97F" w14:textId="77777777">
        <w:trPr>
          <w:trHeight w:val="432"/>
        </w:trPr>
        <w:tc>
          <w:tcPr>
            <w:tcW w:w="9912" w:type="dxa"/>
            <w:shd w:val="clear" w:color="auto" w:fill="D9D9D9" w:themeFill="text2" w:themeFillShade="D9"/>
            <w:tcMar/>
            <w:vAlign w:val="center"/>
          </w:tcPr>
          <w:p w:rsidRPr="009B08F7" w:rsidR="00A565D3" w:rsidP="00A565D3" w:rsidRDefault="00A565D3" w14:paraId="55B9EC66"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Pr="00A565D3" w:rsidR="00A565D3" w:rsidTr="23080DD6" w14:paraId="1523D17E" w14:textId="77777777">
        <w:trPr>
          <w:trHeight w:val="1400"/>
        </w:trPr>
        <w:tc>
          <w:tcPr>
            <w:tcW w:w="9912" w:type="dxa"/>
            <w:tcMar/>
            <w:vAlign w:val="center"/>
          </w:tcPr>
          <w:p w:rsidRPr="00A565D3" w:rsidR="00A565D3" w:rsidP="00A565D3" w:rsidRDefault="0095022C" w14:paraId="46DAD22D" w14:textId="77777777">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Descriptive metadata (e.g., title, author, date, description)</w:t>
            </w:r>
          </w:p>
          <w:p w:rsidRPr="00A565D3" w:rsidR="00A565D3" w:rsidP="00A565D3" w:rsidRDefault="0095022C" w14:paraId="53BDD78C" w14:textId="77777777">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Administrative metadata (e.g., access restrictions, provenance, file format)</w:t>
            </w:r>
          </w:p>
          <w:p w:rsidRPr="00A565D3" w:rsidR="00A565D3" w:rsidP="00A565D3" w:rsidRDefault="0095022C" w14:paraId="3502EF79" w14:textId="77777777">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Structural metadata (e.g., relationships between different data objects)</w:t>
            </w:r>
          </w:p>
          <w:p w:rsidRPr="00A565D3" w:rsidR="00A565D3" w:rsidP="00A565D3" w:rsidRDefault="0095022C" w14:paraId="4CA9D816" w14:textId="77777777">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Technical metadata (e.g., file size, resolution, software used)</w:t>
            </w:r>
          </w:p>
          <w:p w:rsidRPr="00A565D3" w:rsidR="00A565D3" w:rsidP="23080DD6" w:rsidRDefault="0095022C" w14:paraId="2AD3A9BF" w14:textId="3D925C98">
            <w:pPr>
              <w:jc w:val="left"/>
              <w:rPr>
                <w:rFonts w:ascii="Calibri" w:hAnsi="Calibri" w:cs="Calibri" w:asciiTheme="minorAscii" w:hAnsiTheme="minorAscii" w:cstheme="minorAscii"/>
              </w:rPr>
            </w:pPr>
            <w:sdt>
              <w:sdtPr>
                <w:id w:val="-104598657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543EC0C">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Other (Please specify): </w:t>
            </w:r>
            <w:sdt>
              <w:sdtPr>
                <w:id w:val="243767271"/>
                <w:placeholder>
                  <w:docPart w:val="C4795D2A72F64E84A80C9FB80D5BC641"/>
                </w:placeholder>
                <w:rPr>
                  <w:rFonts w:ascii="Calibri" w:hAnsi="Calibri" w:cs="Calibri" w:asciiTheme="minorAscii" w:hAnsiTheme="minorAscii" w:cstheme="minorAscii"/>
                </w:rPr>
              </w:sdtPr>
              <w:sdtContent>
                <w:r w:rsidRPr="23080DD6" w:rsidR="622C4CEF">
                  <w:rPr>
                    <w:rFonts w:ascii="Calibri" w:hAnsi="Calibri" w:cs="Calibri" w:asciiTheme="minorAscii" w:hAnsiTheme="minorAscii" w:cstheme="minorAscii"/>
                  </w:rPr>
                  <w:t xml:space="preserve">we </w:t>
                </w:r>
                <w:r w:rsidRPr="23080DD6" w:rsidR="622C4CEF">
                  <w:rPr>
                    <w:rFonts w:ascii="Calibri" w:hAnsi="Calibri" w:cs="Calibri" w:asciiTheme="minorAscii" w:hAnsiTheme="minorAscii" w:cstheme="minorAscii"/>
                  </w:rPr>
                  <w:t>dont</w:t>
                </w:r>
                <w:r w:rsidRPr="23080DD6" w:rsidR="622C4CEF">
                  <w:rPr>
                    <w:rFonts w:ascii="Calibri" w:hAnsi="Calibri" w:cs="Calibri" w:asciiTheme="minorAscii" w:hAnsiTheme="minorAscii" w:cstheme="minorAscii"/>
                  </w:rPr>
                  <w:t xml:space="preserve"> know yet</w:t>
                </w:r>
              </w:sdtContent>
              <w:sdtEndPr>
                <w:rPr>
                  <w:rFonts w:ascii="Calibri" w:hAnsi="Calibri" w:cs="Calibri" w:asciiTheme="minorAscii" w:hAnsiTheme="minorAscii" w:cstheme="minorAscii"/>
                </w:rPr>
              </w:sdtEndPr>
            </w:sdt>
          </w:p>
        </w:tc>
      </w:tr>
      <w:tr w:rsidRPr="00A565D3" w:rsidR="00A565D3" w:rsidTr="23080DD6" w14:paraId="1E928901" w14:textId="77777777">
        <w:trPr>
          <w:trHeight w:val="432"/>
        </w:trPr>
        <w:tc>
          <w:tcPr>
            <w:tcW w:w="9912" w:type="dxa"/>
            <w:shd w:val="clear" w:color="auto" w:fill="D9D9D9" w:themeFill="text2" w:themeFillShade="D9"/>
            <w:tcMar/>
            <w:vAlign w:val="center"/>
          </w:tcPr>
          <w:p w:rsidRPr="009B08F7" w:rsidR="00A565D3" w:rsidP="00A565D3" w:rsidRDefault="00A565D3" w14:paraId="1A287EBB"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Pr="00A565D3" w:rsidR="00A565D3" w:rsidTr="23080DD6" w14:paraId="3D07A67D" w14:textId="77777777">
        <w:trPr>
          <w:trHeight w:val="1853"/>
        </w:trPr>
        <w:tc>
          <w:tcPr>
            <w:tcW w:w="9912" w:type="dxa"/>
            <w:tcMar/>
            <w:vAlign w:val="center"/>
          </w:tcPr>
          <w:p w:rsidRPr="00A565D3" w:rsidR="00A565D3" w:rsidP="00A565D3" w:rsidRDefault="0095022C" w14:paraId="769EA042" w14:textId="77777777">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Dublin Core</w:t>
            </w:r>
          </w:p>
          <w:p w:rsidRPr="00A565D3" w:rsidR="00A565D3" w:rsidP="00A565D3" w:rsidRDefault="0095022C" w14:paraId="3E770D52" w14:textId="77777777">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Darwin Core</w:t>
            </w:r>
          </w:p>
          <w:p w:rsidRPr="00A565D3" w:rsidR="00A565D3" w:rsidP="00A565D3" w:rsidRDefault="0095022C" w14:paraId="7846DAAD" w14:textId="77777777">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w:t>
            </w:r>
            <w:proofErr w:type="spellStart"/>
            <w:r w:rsidRPr="00A565D3" w:rsidR="00A565D3">
              <w:rPr>
                <w:rFonts w:asciiTheme="minorHAnsi" w:hAnsiTheme="minorHAnsi" w:cstheme="minorHAnsi"/>
              </w:rPr>
              <w:t>DataCite</w:t>
            </w:r>
            <w:proofErr w:type="spellEnd"/>
            <w:r w:rsidRPr="00A565D3" w:rsidR="00A565D3">
              <w:rPr>
                <w:rFonts w:asciiTheme="minorHAnsi" w:hAnsiTheme="minorHAnsi" w:cstheme="minorHAnsi"/>
              </w:rPr>
              <w:t xml:space="preserve"> Metadata Schema</w:t>
            </w:r>
          </w:p>
          <w:p w:rsidRPr="00A565D3" w:rsidR="00A565D3" w:rsidP="00A565D3" w:rsidRDefault="0095022C" w14:paraId="51402186" w14:textId="77777777">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ISO/IEC 11179</w:t>
            </w:r>
          </w:p>
          <w:p w:rsidRPr="00A565D3" w:rsidR="00A565D3" w:rsidP="00A565D3" w:rsidRDefault="0095022C" w14:paraId="2452E321" w14:textId="77777777">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FGDC Metadata Standard</w:t>
            </w:r>
          </w:p>
          <w:p w:rsidRPr="00A565D3" w:rsidR="00A565D3" w:rsidP="00A565D3" w:rsidRDefault="0095022C" w14:paraId="1AE02D7A" w14:textId="77777777">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EML (Ecological Metadata Language)</w:t>
            </w:r>
          </w:p>
          <w:p w:rsidRPr="00A565D3" w:rsidR="00A565D3" w:rsidP="23080DD6" w:rsidRDefault="0095022C" w14:paraId="253D558C" w14:textId="03280A9F">
            <w:pPr>
              <w:jc w:val="left"/>
              <w:rPr>
                <w:rFonts w:ascii="Calibri" w:hAnsi="Calibri" w:cs="Calibri" w:asciiTheme="minorAscii" w:hAnsiTheme="minorAscii" w:cstheme="minorAscii"/>
              </w:rPr>
            </w:pPr>
            <w:sdt>
              <w:sdtPr>
                <w:id w:val="44813728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7A7D9C2">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Other (Please specify):</w:t>
            </w:r>
            <w:sdt>
              <w:sdtPr>
                <w:id w:val="-342856528"/>
                <w:placeholder>
                  <w:docPart w:val="EA145A5C57AD45E2BBA2BF25CCBC1EA1"/>
                </w:placeholder>
                <w:rPr>
                  <w:rFonts w:ascii="Calibri" w:hAnsi="Calibri" w:cs="Calibri" w:asciiTheme="minorAscii" w:hAnsiTheme="minorAscii" w:cstheme="minorAscii"/>
                </w:rPr>
              </w:sdtPr>
              <w:sdtContent>
                <w:r w:rsidRPr="23080DD6" w:rsidR="77FBAACC">
                  <w:rPr>
                    <w:rFonts w:ascii="Calibri" w:hAnsi="Calibri" w:cs="Calibri" w:asciiTheme="minorAscii" w:hAnsiTheme="minorAscii" w:cstheme="minorAscii"/>
                  </w:rPr>
                  <w:t xml:space="preserve"> we </w:t>
                </w:r>
                <w:r w:rsidRPr="23080DD6" w:rsidR="77FBAACC">
                  <w:rPr>
                    <w:rFonts w:ascii="Calibri" w:hAnsi="Calibri" w:cs="Calibri" w:asciiTheme="minorAscii" w:hAnsiTheme="minorAscii" w:cstheme="minorAscii"/>
                  </w:rPr>
                  <w:t>dont</w:t>
                </w:r>
                <w:r w:rsidRPr="23080DD6" w:rsidR="77FBAACC">
                  <w:rPr>
                    <w:rFonts w:ascii="Calibri" w:hAnsi="Calibri" w:cs="Calibri" w:asciiTheme="minorAscii" w:hAnsiTheme="minorAscii" w:cstheme="minorAscii"/>
                  </w:rPr>
                  <w:t xml:space="preserve"> know yet</w:t>
                </w:r>
              </w:sdtContent>
              <w:sdtEndPr>
                <w:rPr>
                  <w:rFonts w:ascii="Calibri" w:hAnsi="Calibri" w:cs="Calibri" w:asciiTheme="minorAscii" w:hAnsiTheme="minorAscii" w:cstheme="minorAscii"/>
                </w:rPr>
              </w:sdtEndPr>
            </w:sdt>
          </w:p>
        </w:tc>
      </w:tr>
      <w:tr w:rsidRPr="00A565D3" w:rsidR="00A565D3" w:rsidTr="23080DD6" w14:paraId="0FBE659E" w14:textId="77777777">
        <w:trPr>
          <w:trHeight w:val="432"/>
        </w:trPr>
        <w:tc>
          <w:tcPr>
            <w:tcW w:w="9912" w:type="dxa"/>
            <w:shd w:val="clear" w:color="auto" w:fill="D9D9D9" w:themeFill="text2" w:themeFillShade="D9"/>
            <w:tcMar/>
            <w:vAlign w:val="center"/>
          </w:tcPr>
          <w:p w:rsidRPr="009B08F7" w:rsidR="00A565D3" w:rsidP="00A565D3" w:rsidRDefault="00A565D3" w14:paraId="698ADFF3"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Pr="00A565D3" w:rsidR="00A565D3" w:rsidTr="23080DD6" w14:paraId="57C3D90A" w14:textId="77777777">
        <w:trPr>
          <w:trHeight w:val="1419"/>
        </w:trPr>
        <w:tc>
          <w:tcPr>
            <w:tcW w:w="9912" w:type="dxa"/>
            <w:tcMar/>
            <w:vAlign w:val="center"/>
          </w:tcPr>
          <w:p w:rsidRPr="00A565D3" w:rsidR="00A565D3" w:rsidP="00A565D3" w:rsidRDefault="0095022C" w14:paraId="164D06F0" w14:textId="77777777">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Manually</w:t>
            </w:r>
          </w:p>
          <w:p w:rsidRPr="00A565D3" w:rsidR="00A565D3" w:rsidP="23080DD6" w:rsidRDefault="0095022C" w14:paraId="240FE2EE" w14:textId="24507565">
            <w:pPr>
              <w:jc w:val="left"/>
              <w:rPr>
                <w:rFonts w:ascii="Calibri" w:hAnsi="Calibri" w:cs="Calibri" w:asciiTheme="minorAscii" w:hAnsiTheme="minorAscii" w:cstheme="minorAscii"/>
              </w:rPr>
            </w:pPr>
            <w:sdt>
              <w:sdtPr>
                <w:id w:val="170575360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A28416B">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Automated</w:t>
            </w:r>
          </w:p>
          <w:p w:rsidRPr="00A565D3" w:rsidR="00A565D3" w:rsidP="00A565D3" w:rsidRDefault="0095022C" w14:paraId="108191B7" w14:textId="77777777">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Both</w:t>
            </w:r>
          </w:p>
          <w:p w:rsidRPr="00A565D3" w:rsidR="00A565D3" w:rsidP="00A565D3" w:rsidRDefault="0095022C" w14:paraId="55BFD75F" w14:textId="77777777">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Not Applicable</w:t>
            </w:r>
          </w:p>
          <w:p w:rsidRPr="00A565D3" w:rsidR="00A565D3" w:rsidP="00A565D3" w:rsidRDefault="0095022C" w14:paraId="3BB632B3" w14:textId="77777777">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23080DD6" w14:paraId="77D62601" w14:textId="77777777">
        <w:trPr>
          <w:trHeight w:val="576"/>
        </w:trPr>
        <w:tc>
          <w:tcPr>
            <w:tcW w:w="9912" w:type="dxa"/>
            <w:shd w:val="clear" w:color="auto" w:fill="D9D9D9" w:themeFill="text2" w:themeFillShade="D9"/>
            <w:tcMar/>
            <w:vAlign w:val="center"/>
          </w:tcPr>
          <w:p w:rsidRPr="009B08F7" w:rsidR="00A565D3" w:rsidP="00A565D3" w:rsidRDefault="00A565D3" w14:paraId="0F6A3093"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Pr="00A565D3" w:rsidR="00A565D3" w:rsidTr="23080DD6" w14:paraId="6DA271B7" w14:textId="77777777">
        <w:trPr>
          <w:trHeight w:val="712"/>
        </w:trPr>
        <w:sdt>
          <w:sdtPr>
            <w:id w:val="1869178405"/>
            <w:placeholder>
              <w:docPart w:val="5BDA7ABD31D544F8942A1A15604681B3"/>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A565D3" w:rsidR="00A565D3" w:rsidP="23080DD6" w:rsidRDefault="00A565D3" w14:paraId="6D7CF3D0" w14:textId="1AFBC610">
                <w:pPr>
                  <w:jc w:val="left"/>
                  <w:rPr>
                    <w:rFonts w:ascii="Calibri" w:hAnsi="Calibri" w:cs="Calibri" w:asciiTheme="minorAscii" w:hAnsiTheme="minorAscii" w:cstheme="minorAscii"/>
                  </w:rPr>
                </w:pPr>
                <w:r w:rsidRPr="23080DD6" w:rsidR="6A05200F">
                  <w:rPr>
                    <w:rFonts w:ascii="Calibri" w:hAnsi="Calibri" w:cs="Calibri" w:asciiTheme="minorAscii" w:hAnsiTheme="minorAscii" w:cstheme="minorAscii"/>
                  </w:rPr>
                  <w:t xml:space="preserve">We </w:t>
                </w:r>
                <w:r w:rsidRPr="23080DD6" w:rsidR="6A05200F">
                  <w:rPr>
                    <w:rFonts w:ascii="Calibri" w:hAnsi="Calibri" w:cs="Calibri" w:asciiTheme="minorAscii" w:hAnsiTheme="minorAscii" w:cstheme="minorAscii"/>
                  </w:rPr>
                  <w:t>dont</w:t>
                </w:r>
                <w:r w:rsidRPr="23080DD6" w:rsidR="6A05200F">
                  <w:rPr>
                    <w:rFonts w:ascii="Calibri" w:hAnsi="Calibri" w:cs="Calibri" w:asciiTheme="minorAscii" w:hAnsiTheme="minorAscii" w:cstheme="minorAscii"/>
                  </w:rPr>
                  <w:t xml:space="preserve"> know yet</w:t>
                </w:r>
              </w:p>
            </w:tc>
          </w:sdtContent>
        </w:sdt>
      </w:tr>
      <w:tr w:rsidRPr="00A565D3" w:rsidR="00A565D3" w:rsidTr="23080DD6" w14:paraId="4580723E" w14:textId="77777777">
        <w:trPr>
          <w:trHeight w:val="576"/>
        </w:trPr>
        <w:tc>
          <w:tcPr>
            <w:tcW w:w="9912" w:type="dxa"/>
            <w:shd w:val="clear" w:color="auto" w:fill="D9D9D9" w:themeFill="text2" w:themeFillShade="D9"/>
            <w:tcMar/>
            <w:vAlign w:val="center"/>
          </w:tcPr>
          <w:p w:rsidRPr="009B08F7" w:rsidR="00A565D3" w:rsidP="00A565D3" w:rsidRDefault="00A565D3" w14:paraId="0BF15CC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Pr="00A565D3" w:rsidR="00A565D3" w:rsidTr="23080DD6" w14:paraId="2D67CFA4" w14:textId="77777777">
        <w:trPr>
          <w:trHeight w:val="510"/>
        </w:trPr>
        <w:tc>
          <w:tcPr>
            <w:tcW w:w="9912" w:type="dxa"/>
            <w:tcMar/>
            <w:vAlign w:val="center"/>
          </w:tcPr>
          <w:p w:rsidRPr="00A565D3" w:rsidR="00A565D3" w:rsidP="23080DD6" w:rsidRDefault="0095022C" w14:paraId="6BAB8059" w14:textId="1602420C">
            <w:pPr>
              <w:jc w:val="left"/>
              <w:rPr>
                <w:rFonts w:ascii="Calibri" w:hAnsi="Calibri" w:cs="Calibri" w:asciiTheme="minorAscii" w:hAnsiTheme="minorAscii" w:cstheme="minorAscii"/>
              </w:rPr>
            </w:pPr>
            <w:sdt>
              <w:sdtPr>
                <w:id w:val="-81433356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D8A391D">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w:t>
            </w:r>
            <w:r w:rsidRPr="23080DD6" w:rsidR="1CF73CFE">
              <w:rPr>
                <w:rFonts w:ascii="Calibri" w:hAnsi="Calibri" w:cs="Calibri" w:asciiTheme="minorAscii" w:hAnsiTheme="minorAscii" w:cstheme="minorAscii"/>
              </w:rPr>
              <w:t xml:space="preserve">Yes  </w:t>
            </w:r>
            <w:sdt>
              <w:sdtPr>
                <w:id w:val="583721488"/>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1CF73CFE">
                  <w:rPr>
                    <w:rFonts w:ascii="Segoe UI Symbol" w:hAnsi="Segoe UI Symbol" w:eastAsia="MS Gothic" w:cs="Segoe UI Symbol"/>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No</w:t>
            </w:r>
          </w:p>
        </w:tc>
      </w:tr>
      <w:tr w:rsidRPr="00A565D3" w:rsidR="00A565D3" w:rsidTr="23080DD6" w14:paraId="41AAF55F" w14:textId="77777777">
        <w:trPr>
          <w:trHeight w:val="432"/>
        </w:trPr>
        <w:tc>
          <w:tcPr>
            <w:tcW w:w="9912" w:type="dxa"/>
            <w:shd w:val="clear" w:color="auto" w:fill="D9D9D9" w:themeFill="text2" w:themeFillShade="D9"/>
            <w:tcMar/>
            <w:vAlign w:val="center"/>
          </w:tcPr>
          <w:p w:rsidRPr="009B08F7" w:rsidR="00A565D3" w:rsidP="00A565D3" w:rsidRDefault="00A565D3" w14:paraId="0295A36B"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Pr="00A565D3" w:rsidR="00A565D3" w:rsidTr="23080DD6" w14:paraId="4A1FD71F" w14:textId="77777777">
        <w:trPr>
          <w:trHeight w:val="1143"/>
        </w:trPr>
        <w:tc>
          <w:tcPr>
            <w:tcW w:w="9912" w:type="dxa"/>
            <w:tcMar/>
            <w:vAlign w:val="center"/>
          </w:tcPr>
          <w:p w:rsidRPr="00A565D3" w:rsidR="00A565D3" w:rsidP="00A565D3" w:rsidRDefault="0095022C" w14:paraId="56940B8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sz w:val="22"/>
                <w:szCs w:val="22"/>
              </w:rPr>
              <w:t xml:space="preserve"> </w:t>
            </w:r>
            <w:r w:rsidRPr="00A565D3" w:rsidR="00A565D3">
              <w:rPr>
                <w:rFonts w:asciiTheme="minorHAnsi" w:hAnsiTheme="minorHAnsi" w:cstheme="minorHAnsi"/>
                <w:b w:val="0"/>
                <w:bCs w:val="0"/>
                <w:color w:val="auto"/>
                <w:sz w:val="22"/>
                <w:szCs w:val="22"/>
              </w:rPr>
              <w:t>Manually</w:t>
            </w:r>
          </w:p>
          <w:p w:rsidRPr="00A565D3" w:rsidR="00A565D3" w:rsidP="23080DD6" w:rsidRDefault="0095022C" w14:paraId="088A94CF" w14:textId="217D40DB">
            <w:pPr>
              <w:pStyle w:val="Caption"/>
              <w:jc w:val="left"/>
              <w:rPr>
                <w:rFonts w:ascii="Calibri" w:hAnsi="Calibri" w:cs="Calibri" w:asciiTheme="minorAscii" w:hAnsiTheme="minorAscii" w:cstheme="minorAscii"/>
                <w:b w:val="0"/>
                <w:bCs w:val="0"/>
                <w:color w:val="auto"/>
                <w:sz w:val="22"/>
                <w:szCs w:val="22"/>
              </w:rPr>
            </w:pPr>
            <w:sdt>
              <w:sdtPr>
                <w:id w:val="-16285500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67EC996F">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Using automated tools</w:t>
            </w:r>
          </w:p>
          <w:p w:rsidRPr="00A565D3" w:rsidR="00A565D3" w:rsidP="00A565D3" w:rsidRDefault="0095022C" w14:paraId="477B721C"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color w:val="auto"/>
                <w:sz w:val="22"/>
                <w:szCs w:val="22"/>
              </w:rPr>
              <w:t xml:space="preserve"> Combination of both.</w:t>
            </w:r>
          </w:p>
          <w:p w:rsidRPr="00A565D3" w:rsidR="00A565D3" w:rsidP="00A565D3" w:rsidRDefault="0095022C" w14:paraId="65D57CC1" w14:textId="77777777">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23080DD6" w14:paraId="28D813E9" w14:textId="77777777">
        <w:trPr>
          <w:trHeight w:val="432"/>
        </w:trPr>
        <w:tc>
          <w:tcPr>
            <w:tcW w:w="9912" w:type="dxa"/>
            <w:shd w:val="clear" w:color="auto" w:fill="D9D9D9" w:themeFill="text2" w:themeFillShade="D9"/>
            <w:tcMar/>
            <w:vAlign w:val="center"/>
          </w:tcPr>
          <w:p w:rsidRPr="009B08F7" w:rsidR="00A565D3" w:rsidP="00A565D3" w:rsidRDefault="00A565D3" w14:paraId="428CA66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Pr="00A565D3" w:rsidR="00A565D3" w:rsidTr="23080DD6" w14:paraId="09904E1F" w14:textId="77777777">
        <w:trPr>
          <w:trHeight w:val="1112"/>
        </w:trPr>
        <w:tc>
          <w:tcPr>
            <w:tcW w:w="9912" w:type="dxa"/>
            <w:tcMar/>
            <w:vAlign w:val="center"/>
          </w:tcPr>
          <w:p w:rsidRPr="00A565D3" w:rsidR="00A565D3" w:rsidP="00A565D3" w:rsidRDefault="0095022C" w14:paraId="0480935C" w14:textId="77777777">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Standardized across the project.</w:t>
            </w:r>
          </w:p>
          <w:p w:rsidRPr="00A565D3" w:rsidR="00A565D3" w:rsidP="23080DD6" w:rsidRDefault="0095022C" w14:paraId="53A1EF5C" w14:textId="7C61AEC6">
            <w:pPr>
              <w:jc w:val="left"/>
              <w:rPr>
                <w:rFonts w:ascii="Calibri" w:hAnsi="Calibri" w:cs="Calibri" w:asciiTheme="minorAscii" w:hAnsiTheme="minorAscii" w:cstheme="minorAscii"/>
              </w:rPr>
            </w:pPr>
            <w:sdt>
              <w:sdtPr>
                <w:id w:val="-4737502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3D29CA5A">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Left to individual researchers to assign.</w:t>
            </w:r>
          </w:p>
          <w:p w:rsidRPr="00A565D3" w:rsidR="00A565D3" w:rsidP="00A565D3" w:rsidRDefault="0095022C" w14:paraId="06688C72" w14:textId="77777777">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Combination of both</w:t>
            </w:r>
          </w:p>
          <w:p w:rsidRPr="00A565D3" w:rsidR="00A565D3" w:rsidP="00A565D3" w:rsidRDefault="0095022C" w14:paraId="73E093BA" w14:textId="77777777">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23080DD6" w14:paraId="3F0DB57E" w14:textId="77777777">
        <w:trPr>
          <w:trHeight w:val="432"/>
        </w:trPr>
        <w:tc>
          <w:tcPr>
            <w:tcW w:w="9912" w:type="dxa"/>
            <w:shd w:val="clear" w:color="auto" w:fill="D9D9D9" w:themeFill="text2" w:themeFillShade="D9"/>
            <w:tcMar/>
            <w:vAlign w:val="center"/>
          </w:tcPr>
          <w:p w:rsidRPr="009B08F7" w:rsidR="00A565D3" w:rsidP="00A565D3" w:rsidRDefault="00A565D3" w14:paraId="00119F02"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Pr="00A565D3" w:rsidR="00A565D3" w:rsidTr="23080DD6" w14:paraId="54369059" w14:textId="77777777">
        <w:trPr>
          <w:trHeight w:val="737"/>
        </w:trPr>
        <w:sdt>
          <w:sdtPr>
            <w:id w:val="1984969860"/>
            <w:placeholder>
              <w:docPart w:val="D2E84A1EB7C44CDCBC96FBA86CFEBC8B"/>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A565D3" w:rsidR="00A565D3" w:rsidP="23080DD6" w:rsidRDefault="00A565D3" w14:paraId="0BF86B3C" w14:textId="7D696A2A">
                <w:pPr>
                  <w:jc w:val="left"/>
                  <w:rPr>
                    <w:rFonts w:ascii="Calibri" w:hAnsi="Calibri" w:cs="Calibri" w:asciiTheme="minorAscii" w:hAnsiTheme="minorAscii" w:cstheme="minorAscii"/>
                  </w:rPr>
                </w:pPr>
                <w:r w:rsidRPr="23080DD6" w:rsidR="7E48B796">
                  <w:rPr>
                    <w:rFonts w:ascii="Calibri" w:hAnsi="Calibri" w:cs="Calibri" w:asciiTheme="minorAscii" w:hAnsiTheme="minorAscii" w:cstheme="minorAscii"/>
                  </w:rPr>
                  <w:t>We will choose the right tool for the job resulting to keywords that reflect the data correctly</w:t>
                </w:r>
              </w:p>
            </w:tc>
          </w:sdtContent>
        </w:sdt>
      </w:tr>
      <w:tr w:rsidRPr="00A565D3" w:rsidR="00A565D3" w:rsidTr="23080DD6" w14:paraId="2DAFEBBA" w14:textId="77777777">
        <w:trPr>
          <w:trHeight w:val="576"/>
        </w:trPr>
        <w:tc>
          <w:tcPr>
            <w:tcW w:w="9912" w:type="dxa"/>
            <w:shd w:val="clear" w:color="auto" w:fill="D9D9D9" w:themeFill="text2" w:themeFillShade="D9"/>
            <w:tcMar/>
            <w:vAlign w:val="center"/>
          </w:tcPr>
          <w:p w:rsidRPr="009B08F7" w:rsidR="00A565D3" w:rsidP="00A565D3" w:rsidRDefault="00A565D3" w14:paraId="4C4C7EF9" w14:textId="0DFF69F1">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Pr="00A565D3" w:rsidR="00A565D3" w:rsidTr="23080DD6" w14:paraId="174D1938" w14:textId="77777777">
        <w:trPr>
          <w:trHeight w:val="547"/>
        </w:trPr>
        <w:tc>
          <w:tcPr>
            <w:tcW w:w="9912" w:type="dxa"/>
            <w:tcMar/>
            <w:vAlign w:val="center"/>
          </w:tcPr>
          <w:p w:rsidRPr="00A565D3" w:rsidR="00A565D3" w:rsidP="23080DD6" w:rsidRDefault="0095022C" w14:paraId="50F30D2B" w14:textId="53A3DD1D">
            <w:pPr>
              <w:jc w:val="left"/>
              <w:rPr>
                <w:rFonts w:ascii="Calibri" w:hAnsi="Calibri" w:cs="Calibri" w:asciiTheme="minorAscii" w:hAnsiTheme="minorAscii" w:cstheme="minorAscii"/>
              </w:rPr>
            </w:pPr>
            <w:sdt>
              <w:sdtPr>
                <w:id w:val="-387571517"/>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7C9D5821">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w:t>
            </w:r>
            <w:r w:rsidRPr="23080DD6" w:rsidR="227CAADD">
              <w:rPr>
                <w:rFonts w:ascii="Calibri" w:hAnsi="Calibri" w:cs="Calibri" w:asciiTheme="minorAscii" w:hAnsiTheme="minorAscii" w:cstheme="minorAscii"/>
              </w:rPr>
              <w:t xml:space="preserve"> </w:t>
            </w:r>
            <w:r w:rsidRPr="23080DD6" w:rsidR="1CF73CFE">
              <w:rPr>
                <w:rFonts w:ascii="Calibri" w:hAnsi="Calibri" w:cs="Calibri" w:asciiTheme="minorAscii" w:hAnsiTheme="minorAscii" w:cstheme="minorAscii"/>
              </w:rPr>
              <w:t xml:space="preserve"> </w:t>
            </w:r>
            <w:sdt>
              <w:sdtPr>
                <w:id w:val="42977469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0AF305A">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No</w:t>
            </w:r>
          </w:p>
        </w:tc>
      </w:tr>
      <w:tr w:rsidRPr="00A565D3" w:rsidR="00A565D3" w:rsidTr="23080DD6" w14:paraId="71D2BF3C" w14:textId="77777777">
        <w:trPr>
          <w:trHeight w:val="432"/>
        </w:trPr>
        <w:tc>
          <w:tcPr>
            <w:tcW w:w="9912" w:type="dxa"/>
            <w:shd w:val="clear" w:color="auto" w:fill="D9D9D9" w:themeFill="text2" w:themeFillShade="D9"/>
            <w:tcMar/>
            <w:vAlign w:val="center"/>
          </w:tcPr>
          <w:p w:rsidRPr="009B08F7" w:rsidR="00A565D3" w:rsidP="00A565D3" w:rsidRDefault="00A565D3" w14:paraId="03CD30B8"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Pr="00A565D3" w:rsidR="00A565D3" w:rsidTr="23080DD6" w14:paraId="63E460FC" w14:textId="77777777">
        <w:trPr>
          <w:trHeight w:val="1152"/>
        </w:trPr>
        <w:tc>
          <w:tcPr>
            <w:tcW w:w="9912" w:type="dxa"/>
            <w:tcMar/>
            <w:vAlign w:val="center"/>
          </w:tcPr>
          <w:p w:rsidRPr="00A565D3" w:rsidR="00A565D3" w:rsidP="23080DD6" w:rsidRDefault="0095022C" w14:paraId="3CFF4A12" w14:textId="745EDE84">
            <w:pPr>
              <w:jc w:val="left"/>
              <w:rPr>
                <w:rFonts w:ascii="Calibri" w:hAnsi="Calibri" w:cs="Calibri" w:asciiTheme="minorAscii" w:hAnsiTheme="minorAscii" w:cstheme="minorAscii"/>
              </w:rPr>
            </w:pPr>
            <w:sdt>
              <w:sdtPr>
                <w:id w:val="195482368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92FA485">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Freely available</w:t>
            </w:r>
          </w:p>
          <w:p w:rsidRPr="00A565D3" w:rsidR="00A565D3" w:rsidP="23080DD6" w:rsidRDefault="0095022C" w14:paraId="28C97652" w14:textId="6ECC46BA">
            <w:pPr>
              <w:jc w:val="left"/>
              <w:rPr>
                <w:rFonts w:ascii="Calibri" w:hAnsi="Calibri" w:cs="Calibri" w:asciiTheme="minorAscii" w:hAnsiTheme="minorAscii" w:cstheme="minorAscii"/>
              </w:rPr>
            </w:pPr>
            <w:sdt>
              <w:sdtPr>
                <w:id w:val="48937594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C38A93F">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Restricted to certain users.</w:t>
            </w:r>
          </w:p>
          <w:p w:rsidRPr="00A565D3" w:rsidR="00A565D3" w:rsidP="00A565D3" w:rsidRDefault="0095022C" w14:paraId="53CD0333" w14:textId="77777777">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Restricted to certain communities.</w:t>
            </w:r>
          </w:p>
          <w:p w:rsidRPr="00A565D3" w:rsidR="00A565D3" w:rsidP="00A565D3" w:rsidRDefault="00A565D3" w14:paraId="7B00AC71" w14:textId="77777777">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EndPr/>
              <w:sdtContent>
                <w:r w:rsidRPr="00A565D3">
                  <w:rPr>
                    <w:rStyle w:val="PlaceholderText"/>
                    <w:rFonts w:asciiTheme="minorHAnsi" w:hAnsiTheme="minorHAnsi" w:cstheme="minorHAnsi"/>
                    <w:i/>
                    <w:iCs/>
                  </w:rPr>
                  <w:t>Click or tap here to type your answer.</w:t>
                </w:r>
              </w:sdtContent>
            </w:sdt>
          </w:p>
        </w:tc>
      </w:tr>
    </w:tbl>
    <w:p w:rsidRPr="00A565D3" w:rsidR="00A565D3" w:rsidP="00A565D3" w:rsidRDefault="00A565D3" w14:paraId="5756D734" w14:textId="77777777"/>
    <w:p w:rsidR="001478FF" w:rsidP="00A565D3" w:rsidRDefault="001478FF" w14:paraId="74FA552F" w14:textId="36EAAC33">
      <w:pPr>
        <w:pStyle w:val="Heading2"/>
      </w:pPr>
      <w:bookmarkStart w:name="_Toc155868990" w:id="6"/>
      <w:r w:rsidRPr="001478FF">
        <w:t>FAIR DATA: Making Data Accessible</w:t>
      </w:r>
      <w:bookmarkEnd w:id="6"/>
    </w:p>
    <w:p w:rsidR="001478FF" w:rsidP="00A565D3" w:rsidRDefault="001478FF" w14:paraId="11401277" w14:textId="0DE279C1">
      <w:pPr>
        <w:pStyle w:val="Heading3"/>
      </w:pPr>
      <w:bookmarkStart w:name="_Toc155868991" w:id="7"/>
      <w:r w:rsidRPr="001478FF">
        <w:t>Repository</w:t>
      </w:r>
      <w:bookmarkEnd w:id="7"/>
    </w:p>
    <w:tbl>
      <w:tblPr>
        <w:tblStyle w:val="Grigliatabella1"/>
        <w:tblW w:w="0" w:type="auto"/>
        <w:tblLook w:val="0480" w:firstRow="0" w:lastRow="0" w:firstColumn="1" w:lastColumn="0" w:noHBand="0" w:noVBand="1"/>
      </w:tblPr>
      <w:tblGrid>
        <w:gridCol w:w="9912"/>
      </w:tblGrid>
      <w:tr w:rsidRPr="00A565D3" w:rsidR="00A565D3" w:rsidTr="23080DD6" w14:paraId="5520DE88" w14:textId="77777777">
        <w:trPr>
          <w:trHeight w:val="576"/>
        </w:trPr>
        <w:tc>
          <w:tcPr>
            <w:tcW w:w="9912" w:type="dxa"/>
            <w:shd w:val="clear" w:color="auto" w:fill="D9D9D9" w:themeFill="text2" w:themeFillShade="D9"/>
            <w:tcMar/>
            <w:vAlign w:val="center"/>
          </w:tcPr>
          <w:p w:rsidRPr="0004517B" w:rsidR="00A565D3" w:rsidP="00A565D3" w:rsidRDefault="00A565D3" w14:paraId="6DB1B2AF" w14:textId="58A6CB98">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Pr="0004517B" w:rsidR="003B09CC">
              <w:t xml:space="preserve"> </w:t>
            </w:r>
            <w:r w:rsidRPr="0004517B" w:rsidR="003B09CC">
              <w:rPr>
                <w:rFonts w:asciiTheme="minorHAnsi" w:hAnsiTheme="minorHAnsi" w:cstheme="minorHAnsi"/>
                <w:sz w:val="22"/>
                <w:szCs w:val="22"/>
              </w:rPr>
              <w:t>If yes please name them below.</w:t>
            </w:r>
          </w:p>
        </w:tc>
      </w:tr>
      <w:tr w:rsidRPr="00A565D3" w:rsidR="00A565D3" w:rsidTr="23080DD6" w14:paraId="220C3AA5" w14:textId="77777777">
        <w:trPr>
          <w:trHeight w:val="595"/>
        </w:trPr>
        <w:sdt>
          <w:sdtPr>
            <w:id w:val="-300540906"/>
            <w:placeholder>
              <w:docPart w:val="AE320DC1B717490A91D25573F1B8133C"/>
            </w:placeholder>
            <w:showingPlcHdr/>
            <w:text w:multiLine="1"/>
            <w:rPr>
              <w:rFonts w:ascii="Calibri" w:hAnsi="Calibri" w:cs="Calibri" w:asciiTheme="minorAscii" w:hAnsiTheme="minorAscii" w:cstheme="minorAscii"/>
              <w:b w:val="0"/>
              <w:bCs w:val="0"/>
              <w:color w:val="auto"/>
              <w:sz w:val="22"/>
              <w:szCs w:val="22"/>
            </w:rPr>
          </w:sdtPr>
          <w:sdtEndPr>
            <w:rPr>
              <w:rFonts w:ascii="Calibri" w:hAnsi="Calibri" w:cs="Calibri" w:asciiTheme="minorAscii" w:hAnsiTheme="minorAscii" w:cstheme="minorAscii"/>
              <w:b w:val="0"/>
              <w:bCs w:val="0"/>
              <w:color w:val="auto"/>
              <w:sz w:val="22"/>
              <w:szCs w:val="22"/>
            </w:rPr>
          </w:sdtEndPr>
          <w:sdtContent>
            <w:tc>
              <w:tcPr>
                <w:tcW w:w="9912" w:type="dxa"/>
                <w:tcMar/>
                <w:vAlign w:val="center"/>
              </w:tcPr>
              <w:p w:rsidRPr="00A565D3" w:rsidR="00A565D3" w:rsidP="00A565D3" w:rsidRDefault="00A565D3" w14:paraId="6905E417" w14:textId="77777777">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Pr="00A565D3" w:rsidR="00A565D3" w:rsidTr="23080DD6" w14:paraId="1384C18A" w14:textId="77777777">
        <w:trPr>
          <w:trHeight w:val="432"/>
        </w:trPr>
        <w:tc>
          <w:tcPr>
            <w:tcW w:w="9912" w:type="dxa"/>
            <w:shd w:val="clear" w:color="auto" w:fill="D9D9D9" w:themeFill="text2" w:themeFillShade="D9"/>
            <w:tcMar/>
            <w:vAlign w:val="center"/>
          </w:tcPr>
          <w:p w:rsidRPr="0004517B" w:rsidR="00A565D3" w:rsidP="00A565D3" w:rsidRDefault="00A565D3" w14:paraId="4A32A22F"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Pr="00A565D3" w:rsidR="00A565D3" w:rsidTr="23080DD6" w14:paraId="4037AEC6" w14:textId="77777777">
        <w:trPr>
          <w:trHeight w:val="389"/>
        </w:trPr>
        <w:tc>
          <w:tcPr>
            <w:tcW w:w="9912" w:type="dxa"/>
            <w:tcMar/>
            <w:vAlign w:val="center"/>
          </w:tcPr>
          <w:p w:rsidRPr="00A565D3" w:rsidR="00A565D3" w:rsidP="23080DD6" w:rsidRDefault="0095022C" w14:paraId="67018427" w14:textId="5B9B0754">
            <w:pPr>
              <w:jc w:val="left"/>
              <w:rPr>
                <w:rFonts w:ascii="Calibri" w:hAnsi="Calibri" w:cs="Calibri" w:asciiTheme="minorAscii" w:hAnsiTheme="minorAscii" w:cstheme="minorAscii"/>
              </w:rPr>
            </w:pPr>
            <w:sdt>
              <w:sdtPr>
                <w:id w:val="-250199831"/>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1CF73CFE">
                  <w:rPr>
                    <w:rFonts w:ascii="Segoe UI Symbol" w:hAnsi="Segoe UI Symbol" w:eastAsia="MS Gothic" w:cs="Segoe UI Symbol"/>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w:t>
            </w:r>
            <w:r w:rsidRPr="23080DD6" w:rsidR="79213091">
              <w:rPr>
                <w:rFonts w:ascii="Calibri" w:hAnsi="Calibri" w:cs="Calibri" w:asciiTheme="minorAscii" w:hAnsiTheme="minorAscii" w:cstheme="minorAscii"/>
              </w:rPr>
              <w:t xml:space="preserve">  </w:t>
            </w:r>
            <w:r w:rsidRPr="23080DD6" w:rsidR="1CF73CFE">
              <w:rPr>
                <w:rFonts w:ascii="Calibri" w:hAnsi="Calibri" w:cs="Calibri" w:asciiTheme="minorAscii" w:hAnsiTheme="minorAscii" w:cstheme="minorAscii"/>
              </w:rPr>
              <w:t xml:space="preserve"> </w:t>
            </w:r>
            <w:sdt>
              <w:sdtPr>
                <w:id w:val="19442691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07C76E3">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No</w:t>
            </w:r>
          </w:p>
        </w:tc>
      </w:tr>
      <w:tr w:rsidRPr="00A565D3" w:rsidR="00A565D3" w:rsidTr="23080DD6" w14:paraId="22C1C3A7" w14:textId="77777777">
        <w:trPr>
          <w:trHeight w:val="576"/>
        </w:trPr>
        <w:tc>
          <w:tcPr>
            <w:tcW w:w="9912" w:type="dxa"/>
            <w:shd w:val="clear" w:color="auto" w:fill="D9D9D9" w:themeFill="text2" w:themeFillShade="D9"/>
            <w:tcMar/>
            <w:vAlign w:val="center"/>
          </w:tcPr>
          <w:p w:rsidRPr="0004517B" w:rsidR="00A565D3" w:rsidP="00A565D3" w:rsidRDefault="00A565D3" w14:paraId="3338BD45"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Pr="00A565D3" w:rsidR="00A565D3" w:rsidTr="23080DD6" w14:paraId="6A501280" w14:textId="77777777">
        <w:trPr>
          <w:trHeight w:val="405"/>
        </w:trPr>
        <w:tc>
          <w:tcPr>
            <w:tcW w:w="9912" w:type="dxa"/>
            <w:tcMar/>
            <w:vAlign w:val="center"/>
          </w:tcPr>
          <w:p w:rsidRPr="00A565D3" w:rsidR="00A565D3" w:rsidP="23080DD6" w:rsidRDefault="0095022C" w14:paraId="7E7BB15C" w14:textId="3F1C6BEC">
            <w:pPr>
              <w:pStyle w:val="Caption"/>
              <w:jc w:val="left"/>
              <w:rPr>
                <w:rFonts w:ascii="Calibri" w:hAnsi="Calibri" w:cs="Calibri" w:asciiTheme="minorAscii" w:hAnsiTheme="minorAscii" w:cstheme="minorAscii"/>
                <w:b w:val="0"/>
                <w:bCs w:val="0"/>
                <w:color w:val="auto"/>
                <w:sz w:val="22"/>
                <w:szCs w:val="22"/>
              </w:rPr>
            </w:pPr>
            <w:sdt>
              <w:sdtPr>
                <w:id w:val="1779755528"/>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1CF73CFE">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Yes</w:t>
            </w:r>
            <w:r w:rsidRPr="23080DD6" w:rsidR="0B3FB82F">
              <w:rPr>
                <w:rFonts w:ascii="Calibri" w:hAnsi="Calibri" w:cs="Calibri" w:asciiTheme="minorAscii" w:hAnsiTheme="minorAscii" w:cstheme="minorAscii"/>
                <w:b w:val="0"/>
                <w:bCs w:val="0"/>
                <w:color w:val="auto"/>
                <w:sz w:val="22"/>
                <w:szCs w:val="22"/>
              </w:rPr>
              <w:t xml:space="preserve"> </w:t>
            </w:r>
            <w:r w:rsidRPr="23080DD6" w:rsidR="1CF73CFE">
              <w:rPr>
                <w:rFonts w:ascii="Calibri" w:hAnsi="Calibri" w:cs="Calibri" w:asciiTheme="minorAscii" w:hAnsiTheme="minorAscii" w:cstheme="minorAscii"/>
                <w:b w:val="0"/>
                <w:bCs w:val="0"/>
                <w:color w:val="auto"/>
                <w:sz w:val="22"/>
                <w:szCs w:val="22"/>
              </w:rPr>
              <w:t xml:space="preserve">  </w:t>
            </w:r>
            <w:sdt>
              <w:sdtPr>
                <w:id w:val="-103649828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0B3FB82F">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No</w:t>
            </w:r>
          </w:p>
        </w:tc>
      </w:tr>
    </w:tbl>
    <w:p w:rsidRPr="00A565D3" w:rsidR="00A565D3" w:rsidP="00A565D3" w:rsidRDefault="00A565D3" w14:paraId="14970C48" w14:textId="77777777"/>
    <w:p w:rsidR="001478FF" w:rsidP="00A565D3" w:rsidRDefault="001478FF" w14:paraId="3A534F83" w14:textId="1B38DE14">
      <w:pPr>
        <w:pStyle w:val="Heading3"/>
      </w:pPr>
      <w:bookmarkStart w:name="_Toc155868992" w:id="8"/>
      <w:r w:rsidRPr="001478FF">
        <w:t>Data</w:t>
      </w:r>
      <w:bookmarkEnd w:id="8"/>
    </w:p>
    <w:tbl>
      <w:tblPr>
        <w:tblStyle w:val="Grigliatabella1"/>
        <w:tblW w:w="0" w:type="auto"/>
        <w:tblLook w:val="0480" w:firstRow="0" w:lastRow="0" w:firstColumn="1" w:lastColumn="0" w:noHBand="0" w:noVBand="1"/>
      </w:tblPr>
      <w:tblGrid>
        <w:gridCol w:w="9912"/>
      </w:tblGrid>
      <w:tr w:rsidRPr="00A565D3" w:rsidR="00A565D3" w:rsidTr="23080DD6" w14:paraId="5A1681D0" w14:textId="77777777">
        <w:trPr>
          <w:trHeight w:val="576"/>
        </w:trPr>
        <w:tc>
          <w:tcPr>
            <w:tcW w:w="9912" w:type="dxa"/>
            <w:shd w:val="clear" w:color="auto" w:fill="D9D9D9" w:themeFill="text2" w:themeFillShade="D9"/>
            <w:tcMar/>
            <w:vAlign w:val="center"/>
          </w:tcPr>
          <w:p w:rsidRPr="0004517B" w:rsidR="00A565D3" w:rsidP="00A565D3" w:rsidRDefault="00A565D3" w14:paraId="4E8186A0"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Pr="00A565D3" w:rsidR="00A565D3" w:rsidTr="23080DD6" w14:paraId="101D1B9E" w14:textId="77777777">
        <w:trPr>
          <w:trHeight w:val="964"/>
        </w:trPr>
        <w:tc>
          <w:tcPr>
            <w:tcW w:w="9912" w:type="dxa"/>
            <w:tcMar/>
            <w:vAlign w:val="center"/>
          </w:tcPr>
          <w:p w:rsidRPr="00A565D3" w:rsidR="00A565D3" w:rsidP="23080DD6" w:rsidRDefault="0095022C" w14:paraId="2C7EF2AA" w14:textId="298391FF">
            <w:pPr>
              <w:jc w:val="left"/>
              <w:rPr>
                <w:rFonts w:ascii="Calibri" w:hAnsi="Calibri" w:cs="Calibri" w:asciiTheme="minorAscii" w:hAnsiTheme="minorAscii" w:cstheme="minorAscii"/>
              </w:rPr>
            </w:pPr>
            <w:sdt>
              <w:sdtPr>
                <w:id w:val="-596556331"/>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769508B8">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Openly available</w:t>
            </w:r>
          </w:p>
          <w:p w:rsidRPr="00A565D3" w:rsidR="00A565D3" w:rsidP="23080DD6" w:rsidRDefault="0095022C" w14:paraId="1D301F07" w14:textId="13AB4415">
            <w:pPr>
              <w:jc w:val="left"/>
              <w:rPr>
                <w:rFonts w:ascii="Calibri" w:hAnsi="Calibri" w:cs="Calibri" w:asciiTheme="minorAscii" w:hAnsiTheme="minorAscii" w:cstheme="minorAscii"/>
              </w:rPr>
            </w:pPr>
            <w:sdt>
              <w:sdtPr>
                <w:id w:val="7448476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C66D808">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Certain datasets will be subject to restrictions.</w:t>
            </w:r>
          </w:p>
          <w:p w:rsidRPr="00A565D3" w:rsidR="00A565D3" w:rsidP="00A565D3" w:rsidRDefault="0095022C" w14:paraId="5A231D04" w14:textId="77777777">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24C7E90F" w14:textId="77777777">
        <w:trPr>
          <w:trHeight w:val="576"/>
        </w:trPr>
        <w:tc>
          <w:tcPr>
            <w:tcW w:w="9912" w:type="dxa"/>
            <w:shd w:val="clear" w:color="auto" w:fill="D9D9D9" w:themeFill="text2" w:themeFillShade="D9"/>
            <w:tcMar/>
            <w:vAlign w:val="center"/>
          </w:tcPr>
          <w:p w:rsidRPr="0004517B" w:rsidR="00A565D3" w:rsidP="00A565D3" w:rsidRDefault="00A565D3" w14:paraId="47B924DC"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Pr="00A565D3" w:rsidR="00A565D3" w:rsidTr="23080DD6" w14:paraId="56445E6A" w14:textId="77777777">
        <w:trPr>
          <w:trHeight w:val="998"/>
        </w:trPr>
        <w:tc>
          <w:tcPr>
            <w:tcW w:w="9912" w:type="dxa"/>
            <w:tcMar/>
            <w:vAlign w:val="center"/>
          </w:tcPr>
          <w:p w:rsidRPr="00A565D3" w:rsidR="00A565D3" w:rsidP="23080DD6" w:rsidRDefault="0095022C" w14:paraId="2444B5D3" w14:textId="2C9DB448">
            <w:pPr>
              <w:jc w:val="left"/>
              <w:rPr>
                <w:rFonts w:ascii="Calibri" w:hAnsi="Calibri" w:cs="Calibri" w:asciiTheme="minorAscii" w:hAnsiTheme="minorAscii" w:cstheme="minorAscii"/>
              </w:rPr>
            </w:pPr>
            <w:sdt>
              <w:sdtPr>
                <w:id w:val="-193273401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D73DA61">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Legal or ethical reasons</w:t>
            </w:r>
          </w:p>
          <w:p w:rsidRPr="00A565D3" w:rsidR="00A565D3" w:rsidP="00A565D3" w:rsidRDefault="0095022C" w14:paraId="7B001D2A" w14:textId="77777777">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contractual reasons</w:t>
            </w:r>
          </w:p>
          <w:p w:rsidRPr="00A565D3" w:rsidR="00A565D3" w:rsidP="00A565D3" w:rsidRDefault="0095022C" w14:paraId="4E6BD954" w14:textId="77777777">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There are no restrictions on data access.</w:t>
            </w:r>
          </w:p>
          <w:p w:rsidRPr="00A565D3" w:rsidR="00A565D3" w:rsidP="00A565D3" w:rsidRDefault="0095022C" w14:paraId="1A7D5C23" w14:textId="77777777">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116EEC06" w14:textId="77777777">
        <w:trPr>
          <w:trHeight w:val="432"/>
        </w:trPr>
        <w:tc>
          <w:tcPr>
            <w:tcW w:w="9912" w:type="dxa"/>
            <w:shd w:val="clear" w:color="auto" w:fill="D9D9D9" w:themeFill="text2" w:themeFillShade="D9"/>
            <w:tcMar/>
            <w:vAlign w:val="center"/>
          </w:tcPr>
          <w:p w:rsidRPr="0004517B" w:rsidR="00A565D3" w:rsidP="00A565D3" w:rsidRDefault="00A565D3" w14:paraId="17E6EF16"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Pr="00A565D3" w:rsidR="00A565D3" w:rsidTr="23080DD6" w14:paraId="1A8D71D0" w14:textId="77777777">
        <w:trPr>
          <w:trHeight w:val="475"/>
        </w:trPr>
        <w:sdt>
          <w:sdtPr>
            <w:id w:val="1452824409"/>
            <w:placeholder>
              <w:docPart w:val="A828587AF67A4E5F97F1E00CF32F9ADA"/>
            </w:placeholder>
            <w:text w:multiLine="1"/>
            <w:rPr>
              <w:rFonts w:ascii="Calibri" w:hAnsi="Calibri" w:cs="Calibri" w:asciiTheme="minorAscii" w:hAnsiTheme="minorAscii" w:cstheme="minorAscii"/>
              <w:b w:val="0"/>
              <w:bCs w:val="0"/>
              <w:color w:val="auto"/>
              <w:sz w:val="22"/>
              <w:szCs w:val="22"/>
            </w:rPr>
          </w:sdtPr>
          <w:sdtEndPr>
            <w:rPr>
              <w:rFonts w:ascii="Calibri" w:hAnsi="Calibri" w:cs="Calibri" w:asciiTheme="minorAscii" w:hAnsiTheme="minorAscii" w:cstheme="minorAscii"/>
              <w:b w:val="0"/>
              <w:bCs w:val="0"/>
              <w:color w:val="auto"/>
              <w:sz w:val="22"/>
              <w:szCs w:val="22"/>
            </w:rPr>
          </w:sdtEndPr>
          <w:sdtContent>
            <w:tc>
              <w:tcPr>
                <w:tcW w:w="9912" w:type="dxa"/>
                <w:tcMar/>
                <w:vAlign w:val="center"/>
              </w:tcPr>
              <w:p w:rsidRPr="00A565D3" w:rsidR="00A565D3" w:rsidP="23080DD6" w:rsidRDefault="00A565D3" w14:paraId="67614B2A" w14:textId="515BD8F3">
                <w:pPr>
                  <w:pStyle w:val="Caption"/>
                  <w:tabs>
                    <w:tab w:val="left" w:pos="3396"/>
                  </w:tabs>
                  <w:jc w:val="left"/>
                  <w:rPr>
                    <w:rFonts w:ascii="Calibri" w:hAnsi="Calibri" w:cs="Calibri" w:asciiTheme="minorAscii" w:hAnsiTheme="minorAscii" w:cstheme="minorAscii"/>
                    <w:b w:val="0"/>
                    <w:bCs w:val="0"/>
                    <w:sz w:val="22"/>
                    <w:szCs w:val="22"/>
                  </w:rPr>
                </w:pPr>
                <w:r w:rsidRPr="23080DD6" w:rsidR="43252B05">
                  <w:rPr>
                    <w:rFonts w:ascii="Calibri" w:hAnsi="Calibri" w:cs="Calibri" w:asciiTheme="minorAscii" w:hAnsiTheme="minorAscii" w:cstheme="minorAscii"/>
                    <w:b w:val="0"/>
                    <w:bCs w:val="0"/>
                    <w:color w:val="auto"/>
                    <w:sz w:val="22"/>
                    <w:szCs w:val="22"/>
                  </w:rPr>
                  <w:t xml:space="preserve">If we think that data are subject to </w:t>
                </w:r>
                <w:r w:rsidRPr="23080DD6" w:rsidR="43252B05">
                  <w:rPr>
                    <w:rFonts w:ascii="Calibri" w:hAnsi="Calibri" w:cs="Calibri" w:asciiTheme="minorAscii" w:hAnsiTheme="minorAscii" w:cstheme="minorAscii"/>
                    <w:b w:val="0"/>
                    <w:bCs w:val="0"/>
                    <w:color w:val="auto"/>
                    <w:sz w:val="22"/>
                    <w:szCs w:val="22"/>
                  </w:rPr>
                  <w:t>gdpr</w:t>
                </w:r>
                <w:r w:rsidRPr="23080DD6" w:rsidR="43252B05">
                  <w:rPr>
                    <w:rFonts w:ascii="Calibri" w:hAnsi="Calibri" w:cs="Calibri" w:asciiTheme="minorAscii" w:hAnsiTheme="minorAscii" w:cstheme="minorAscii"/>
                    <w:b w:val="0"/>
                    <w:bCs w:val="0"/>
                    <w:color w:val="auto"/>
                    <w:sz w:val="22"/>
                    <w:szCs w:val="22"/>
                  </w:rPr>
                  <w:t xml:space="preserve"> or similar </w:t>
                </w:r>
                <w:r w:rsidRPr="23080DD6" w:rsidR="43252B05">
                  <w:rPr>
                    <w:rFonts w:ascii="Calibri" w:hAnsi="Calibri" w:cs="Calibri" w:asciiTheme="minorAscii" w:hAnsiTheme="minorAscii" w:cstheme="minorAscii"/>
                    <w:b w:val="0"/>
                    <w:bCs w:val="0"/>
                    <w:color w:val="auto"/>
                    <w:sz w:val="22"/>
                    <w:szCs w:val="22"/>
                  </w:rPr>
                  <w:t>laws</w:t>
                </w:r>
                <w:r w:rsidRPr="23080DD6" w:rsidR="43252B05">
                  <w:rPr>
                    <w:rFonts w:ascii="Calibri" w:hAnsi="Calibri" w:cs="Calibri" w:asciiTheme="minorAscii" w:hAnsiTheme="minorAscii" w:cstheme="minorAscii"/>
                    <w:b w:val="0"/>
                    <w:bCs w:val="0"/>
                    <w:color w:val="auto"/>
                    <w:sz w:val="22"/>
                    <w:szCs w:val="22"/>
                  </w:rPr>
                  <w:t xml:space="preserve"> we will not publish those data</w:t>
                </w:r>
              </w:p>
            </w:tc>
          </w:sdtContent>
        </w:sdt>
      </w:tr>
      <w:tr w:rsidRPr="00A565D3" w:rsidR="00A565D3" w:rsidTr="23080DD6" w14:paraId="11BB4B7F" w14:textId="77777777">
        <w:trPr>
          <w:trHeight w:val="576"/>
        </w:trPr>
        <w:tc>
          <w:tcPr>
            <w:tcW w:w="9912" w:type="dxa"/>
            <w:shd w:val="clear" w:color="auto" w:fill="D9D9D9" w:themeFill="text2" w:themeFillShade="D9"/>
            <w:tcMar/>
            <w:vAlign w:val="center"/>
          </w:tcPr>
          <w:p w:rsidRPr="0004517B" w:rsidR="00A565D3" w:rsidP="00A565D3" w:rsidRDefault="00A565D3" w14:paraId="3F53ED16"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Pr="00A565D3" w:rsidR="00A565D3" w:rsidTr="23080DD6" w14:paraId="55A30AA2" w14:textId="77777777">
        <w:trPr>
          <w:trHeight w:val="510"/>
        </w:trPr>
        <w:sdt>
          <w:sdtPr>
            <w:id w:val="-423025603"/>
            <w:placeholder>
              <w:docPart w:val="D5B5B0967F544081A3726B2282FB2CF3"/>
            </w:placeholder>
            <w:text w:multiLine="1"/>
            <w:rPr>
              <w:rFonts w:ascii="Calibri" w:hAnsi="Calibri" w:cs="Calibri" w:asciiTheme="minorAscii" w:hAnsiTheme="minorAscii" w:cstheme="minorAscii"/>
              <w:b w:val="0"/>
              <w:bCs w:val="0"/>
              <w:color w:val="auto"/>
              <w:sz w:val="22"/>
              <w:szCs w:val="22"/>
            </w:rPr>
          </w:sdtPr>
          <w:sdtEndPr>
            <w:rPr>
              <w:rFonts w:ascii="Calibri" w:hAnsi="Calibri" w:cs="Calibri" w:asciiTheme="minorAscii" w:hAnsiTheme="minorAscii" w:cstheme="minorAscii"/>
              <w:b w:val="0"/>
              <w:bCs w:val="0"/>
              <w:color w:val="auto"/>
              <w:sz w:val="22"/>
              <w:szCs w:val="22"/>
            </w:rPr>
          </w:sdtEndPr>
          <w:sdtContent>
            <w:tc>
              <w:tcPr>
                <w:tcW w:w="9912" w:type="dxa"/>
                <w:tcMar/>
                <w:vAlign w:val="center"/>
              </w:tcPr>
              <w:p w:rsidRPr="00A565D3" w:rsidR="00A565D3" w:rsidP="23080DD6" w:rsidRDefault="00A565D3" w14:paraId="594C0D32" w14:textId="0431A4BD">
                <w:pPr>
                  <w:pStyle w:val="Caption"/>
                  <w:jc w:val="left"/>
                  <w:rPr>
                    <w:rFonts w:ascii="Calibri" w:hAnsi="Calibri" w:cs="Calibri" w:asciiTheme="minorAscii" w:hAnsiTheme="minorAscii" w:cstheme="minorAscii"/>
                    <w:b w:val="0"/>
                    <w:bCs w:val="0"/>
                    <w:color w:val="auto"/>
                    <w:sz w:val="22"/>
                    <w:szCs w:val="22"/>
                  </w:rPr>
                </w:pPr>
                <w:r w:rsidRPr="23080DD6" w:rsidR="00F82CC1">
                  <w:rPr>
                    <w:rFonts w:ascii="Calibri" w:hAnsi="Calibri" w:cs="Calibri" w:asciiTheme="minorAscii" w:hAnsiTheme="minorAscii" w:cstheme="minorAscii"/>
                    <w:b w:val="0"/>
                    <w:bCs w:val="0"/>
                    <w:color w:val="auto"/>
                    <w:sz w:val="22"/>
                    <w:szCs w:val="22"/>
                  </w:rPr>
                  <w:t>No embargo</w:t>
                </w:r>
              </w:p>
            </w:tc>
          </w:sdtContent>
        </w:sdt>
      </w:tr>
      <w:tr w:rsidRPr="00A565D3" w:rsidR="00A565D3" w:rsidTr="23080DD6" w14:paraId="0DC87AF5" w14:textId="77777777">
        <w:trPr>
          <w:trHeight w:val="432"/>
        </w:trPr>
        <w:tc>
          <w:tcPr>
            <w:tcW w:w="9912" w:type="dxa"/>
            <w:shd w:val="clear" w:color="auto" w:fill="D9D9D9" w:themeFill="text2" w:themeFillShade="D9"/>
            <w:tcMar/>
            <w:vAlign w:val="center"/>
          </w:tcPr>
          <w:p w:rsidRPr="0004517B" w:rsidR="00A565D3" w:rsidP="00A565D3" w:rsidRDefault="00A565D3" w14:paraId="6ADBD007"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Pr="00A565D3" w:rsidR="00A565D3" w:rsidTr="23080DD6" w14:paraId="2B851527" w14:textId="77777777">
        <w:trPr>
          <w:trHeight w:val="510"/>
        </w:trPr>
        <w:tc>
          <w:tcPr>
            <w:tcW w:w="9912" w:type="dxa"/>
            <w:tcMar/>
            <w:vAlign w:val="center"/>
          </w:tcPr>
          <w:p w:rsidRPr="00A565D3" w:rsidR="00A565D3" w:rsidP="23080DD6" w:rsidRDefault="0095022C" w14:paraId="5F21B762" w14:textId="1D06FE1B">
            <w:pPr>
              <w:pStyle w:val="Caption"/>
              <w:jc w:val="left"/>
              <w:rPr>
                <w:rFonts w:ascii="Calibri" w:hAnsi="Calibri" w:cs="Calibri" w:asciiTheme="minorAscii" w:hAnsiTheme="minorAscii" w:cstheme="minorAscii"/>
                <w:b w:val="0"/>
                <w:bCs w:val="0"/>
                <w:color w:val="auto"/>
                <w:sz w:val="22"/>
                <w:szCs w:val="22"/>
              </w:rPr>
            </w:pPr>
            <w:sdt>
              <w:sdtPr>
                <w:id w:val="1939948122"/>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217074A5">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w:t>
            </w:r>
            <w:r w:rsidRPr="23080DD6" w:rsidR="1CF73CFE">
              <w:rPr>
                <w:rFonts w:ascii="Calibri" w:hAnsi="Calibri" w:cs="Calibri" w:asciiTheme="minorAscii" w:hAnsiTheme="minorAscii" w:cstheme="minorAscii"/>
                <w:b w:val="0"/>
                <w:bCs w:val="0"/>
                <w:color w:val="auto"/>
                <w:sz w:val="22"/>
                <w:szCs w:val="22"/>
              </w:rPr>
              <w:t xml:space="preserve">Yes  </w:t>
            </w:r>
            <w:sdt>
              <w:sdtPr>
                <w:id w:val="-1133093327"/>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1CF73CFE">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No</w:t>
            </w:r>
          </w:p>
        </w:tc>
      </w:tr>
      <w:tr w:rsidRPr="00A565D3" w:rsidR="00A565D3" w:rsidTr="23080DD6" w14:paraId="4A31B437" w14:textId="77777777">
        <w:trPr>
          <w:trHeight w:val="576"/>
        </w:trPr>
        <w:tc>
          <w:tcPr>
            <w:tcW w:w="9912" w:type="dxa"/>
            <w:shd w:val="clear" w:color="auto" w:fill="D9D9D9" w:themeFill="text2" w:themeFillShade="D9"/>
            <w:tcMar/>
            <w:vAlign w:val="center"/>
          </w:tcPr>
          <w:p w:rsidRPr="009B08F7" w:rsidR="00A565D3" w:rsidP="00A565D3" w:rsidRDefault="00A565D3" w14:paraId="2B8937E2"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Pr="00A565D3" w:rsidR="00A565D3" w:rsidTr="23080DD6" w14:paraId="08ECDF50" w14:textId="77777777">
        <w:trPr>
          <w:trHeight w:val="1152"/>
        </w:trPr>
        <w:tc>
          <w:tcPr>
            <w:tcW w:w="9912" w:type="dxa"/>
            <w:tcMar/>
            <w:vAlign w:val="center"/>
          </w:tcPr>
          <w:p w:rsidRPr="00A565D3" w:rsidR="00A565D3" w:rsidP="23080DD6" w:rsidRDefault="0095022C" w14:paraId="6FDB7706" w14:textId="1A499244">
            <w:pPr>
              <w:jc w:val="left"/>
              <w:rPr>
                <w:rFonts w:ascii="Calibri" w:hAnsi="Calibri" w:cs="Calibri" w:asciiTheme="minorAscii" w:hAnsiTheme="minorAscii" w:cstheme="minorAscii"/>
              </w:rPr>
            </w:pPr>
            <w:sdt>
              <w:sdtPr>
                <w:id w:val="-116301343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4683574">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Password-protected access</w:t>
            </w:r>
          </w:p>
          <w:p w:rsidRPr="00A565D3" w:rsidR="00A565D3" w:rsidP="23080DD6" w:rsidRDefault="0095022C" w14:paraId="5172013D" w14:textId="18EA6D4E">
            <w:pPr>
              <w:jc w:val="left"/>
              <w:rPr>
                <w:rFonts w:ascii="Calibri" w:hAnsi="Calibri" w:cs="Calibri" w:asciiTheme="minorAscii" w:hAnsiTheme="minorAscii" w:cstheme="minorAscii"/>
              </w:rPr>
            </w:pPr>
            <w:sdt>
              <w:sdtPr>
                <w:id w:val="-95786920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4683574">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User authentication process</w:t>
            </w:r>
          </w:p>
          <w:p w:rsidRPr="00A565D3" w:rsidR="00A565D3" w:rsidP="00A565D3" w:rsidRDefault="0095022C" w14:paraId="1DA655E8" w14:textId="77777777">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Access to data is not restricted.</w:t>
            </w:r>
          </w:p>
          <w:p w:rsidRPr="00A565D3" w:rsidR="00A565D3" w:rsidP="00A565D3" w:rsidRDefault="0095022C" w14:paraId="113A6978" w14:textId="77777777">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6108649B" w14:textId="77777777">
        <w:trPr>
          <w:trHeight w:val="432"/>
        </w:trPr>
        <w:tc>
          <w:tcPr>
            <w:tcW w:w="9912" w:type="dxa"/>
            <w:shd w:val="clear" w:color="auto" w:fill="D9D9D9" w:themeFill="text2" w:themeFillShade="D9"/>
            <w:tcMar/>
            <w:vAlign w:val="center"/>
          </w:tcPr>
          <w:p w:rsidRPr="0004517B" w:rsidR="00A565D3" w:rsidP="00A565D3" w:rsidRDefault="00A565D3" w14:paraId="023FB4D1"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Pr="00A565D3" w:rsidR="00A565D3" w:rsidTr="23080DD6" w14:paraId="5935F19B" w14:textId="77777777">
        <w:trPr>
          <w:trHeight w:val="893"/>
        </w:trPr>
        <w:tc>
          <w:tcPr>
            <w:tcW w:w="9912" w:type="dxa"/>
            <w:tcMar/>
            <w:vAlign w:val="center"/>
          </w:tcPr>
          <w:p w:rsidRPr="00A565D3" w:rsidR="00A565D3" w:rsidP="23080DD6" w:rsidRDefault="0095022C" w14:paraId="1A086E5F" w14:textId="4AA20F31">
            <w:pPr>
              <w:jc w:val="left"/>
              <w:rPr>
                <w:rFonts w:ascii="Calibri" w:hAnsi="Calibri" w:cs="Calibri" w:asciiTheme="minorAscii" w:hAnsiTheme="minorAscii" w:cstheme="minorAscii"/>
              </w:rPr>
            </w:pPr>
            <w:sdt>
              <w:sdtPr>
                <w:id w:val="-111421045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F9E92BF">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User registration process</w:t>
            </w:r>
          </w:p>
          <w:p w:rsidRPr="00A565D3" w:rsidR="00A565D3" w:rsidP="23080DD6" w:rsidRDefault="0095022C" w14:paraId="507EF7BF" w14:textId="3FA03F6C">
            <w:pPr>
              <w:jc w:val="left"/>
              <w:rPr>
                <w:rFonts w:ascii="Calibri" w:hAnsi="Calibri" w:cs="Calibri" w:asciiTheme="minorAscii" w:hAnsiTheme="minorAscii" w:cstheme="minorAscii"/>
              </w:rPr>
            </w:pPr>
            <w:sdt>
              <w:sdtPr>
                <w:id w:val="120775544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3608510">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Two-factor authentication</w:t>
            </w:r>
          </w:p>
          <w:p w:rsidRPr="00A565D3" w:rsidR="00A565D3" w:rsidP="00A565D3" w:rsidRDefault="0095022C" w14:paraId="31F32DEF" w14:textId="77777777">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7F7E3FB2" w14:textId="77777777">
        <w:trPr>
          <w:trHeight w:val="576"/>
        </w:trPr>
        <w:tc>
          <w:tcPr>
            <w:tcW w:w="9912" w:type="dxa"/>
            <w:shd w:val="clear" w:color="auto" w:fill="D9D9D9" w:themeFill="text2" w:themeFillShade="D9"/>
            <w:tcMar/>
            <w:vAlign w:val="center"/>
          </w:tcPr>
          <w:p w:rsidRPr="0004517B" w:rsidR="00A565D3" w:rsidP="00A565D3" w:rsidRDefault="00A565D3" w14:paraId="0582A19A"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Pr="00A565D3" w:rsidR="00A565D3" w:rsidTr="23080DD6" w14:paraId="34230884" w14:textId="77777777">
        <w:trPr>
          <w:trHeight w:val="901"/>
        </w:trPr>
        <w:tc>
          <w:tcPr>
            <w:tcW w:w="9912" w:type="dxa"/>
            <w:tcMar/>
            <w:vAlign w:val="center"/>
          </w:tcPr>
          <w:p w:rsidRPr="00A565D3" w:rsidR="00A565D3" w:rsidP="23080DD6" w:rsidRDefault="0095022C" w14:paraId="295E9D0E" w14:textId="121906C1">
            <w:pPr>
              <w:pStyle w:val="Caption"/>
              <w:jc w:val="left"/>
              <w:rPr>
                <w:rFonts w:ascii="Calibri" w:hAnsi="Calibri" w:cs="Calibri" w:asciiTheme="minorAscii" w:hAnsiTheme="minorAscii" w:cstheme="minorAscii"/>
                <w:b w:val="0"/>
                <w:bCs w:val="0"/>
                <w:color w:val="auto"/>
                <w:sz w:val="22"/>
                <w:szCs w:val="22"/>
              </w:rPr>
            </w:pPr>
            <w:sdt>
              <w:sdtPr>
                <w:id w:val="1653327722"/>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9116B4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Regularly update metadata or documentation</w:t>
            </w:r>
          </w:p>
          <w:p w:rsidRPr="00A565D3" w:rsidR="00A565D3" w:rsidP="00A565D3" w:rsidRDefault="0095022C" w14:paraId="2DBBF2A3" w14:textId="77777777">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Use version control.</w:t>
            </w:r>
          </w:p>
          <w:p w:rsidRPr="00A565D3" w:rsidR="00A565D3" w:rsidP="00A565D3" w:rsidRDefault="0095022C" w14:paraId="1E5814CF" w14:textId="77777777">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bl>
    <w:p w:rsidRPr="00A565D3" w:rsidR="00A565D3" w:rsidP="00A565D3" w:rsidRDefault="00A565D3" w14:paraId="2F644990" w14:textId="77777777"/>
    <w:p w:rsidR="001478FF" w:rsidP="00A565D3" w:rsidRDefault="001478FF" w14:paraId="437EAF8E" w14:textId="7AF4AFAC">
      <w:pPr>
        <w:pStyle w:val="Heading3"/>
      </w:pPr>
      <w:bookmarkStart w:name="_Toc155868993" w:id="9"/>
      <w:r w:rsidRPr="001478FF">
        <w:t>Metadata</w:t>
      </w:r>
      <w:bookmarkEnd w:id="9"/>
    </w:p>
    <w:tbl>
      <w:tblPr>
        <w:tblStyle w:val="Grigliatabella1"/>
        <w:tblW w:w="0" w:type="auto"/>
        <w:tblLook w:val="0480" w:firstRow="0" w:lastRow="0" w:firstColumn="1" w:lastColumn="0" w:noHBand="0" w:noVBand="1"/>
      </w:tblPr>
      <w:tblGrid>
        <w:gridCol w:w="9912"/>
      </w:tblGrid>
      <w:tr w:rsidRPr="00A565D3" w:rsidR="00A565D3" w:rsidTr="23080DD6" w14:paraId="74983711" w14:textId="77777777">
        <w:trPr>
          <w:trHeight w:val="576"/>
        </w:trPr>
        <w:tc>
          <w:tcPr>
            <w:tcW w:w="9912" w:type="dxa"/>
            <w:shd w:val="clear" w:color="auto" w:fill="D9D9D9" w:themeFill="text2" w:themeFillShade="D9"/>
            <w:tcMar/>
            <w:vAlign w:val="center"/>
          </w:tcPr>
          <w:p w:rsidRPr="0004517B" w:rsidR="00A565D3" w:rsidP="00A565D3" w:rsidRDefault="00A565D3" w14:paraId="359D74D7"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Pr="00A565D3" w:rsidR="00A565D3" w:rsidTr="23080DD6" w14:paraId="73A9D9D7" w14:textId="77777777">
        <w:trPr>
          <w:trHeight w:val="1285"/>
        </w:trPr>
        <w:tc>
          <w:tcPr>
            <w:tcW w:w="9912" w:type="dxa"/>
            <w:tcMar/>
            <w:vAlign w:val="center"/>
          </w:tcPr>
          <w:p w:rsidRPr="00A565D3" w:rsidR="00A565D3" w:rsidP="23080DD6" w:rsidRDefault="0095022C" w14:paraId="0E8574A6" w14:textId="374DFA2E">
            <w:pPr>
              <w:ind w:left="318" w:hanging="318"/>
              <w:jc w:val="left"/>
              <w:rPr>
                <w:rFonts w:ascii="Calibri" w:hAnsi="Calibri" w:cs="Calibri" w:asciiTheme="minorAscii" w:hAnsiTheme="minorAscii" w:cstheme="minorAscii"/>
              </w:rPr>
            </w:pPr>
            <w:sdt>
              <w:sdtPr>
                <w:id w:val="120752552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FAD4FA3">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metadata will be openly available and licensed under a public domain dedication, such as CC0.</w:t>
            </w:r>
          </w:p>
          <w:p w:rsidRPr="00A565D3" w:rsidR="00A565D3" w:rsidP="23080DD6" w:rsidRDefault="0095022C" w14:paraId="30D8C651" w14:textId="547268A7">
            <w:pPr>
              <w:ind w:left="318" w:hanging="318"/>
              <w:jc w:val="left"/>
              <w:rPr>
                <w:rFonts w:ascii="Calibri" w:hAnsi="Calibri" w:cs="Calibri" w:asciiTheme="minorAscii" w:hAnsiTheme="minorAscii" w:cstheme="minorAscii"/>
              </w:rPr>
            </w:pPr>
            <w:sdt>
              <w:sdtPr>
                <w:id w:val="-1110127475"/>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346459B2">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Metadata will be </w:t>
            </w:r>
            <w:r w:rsidRPr="23080DD6" w:rsidR="1CF73CFE">
              <w:rPr>
                <w:rFonts w:ascii="Calibri" w:hAnsi="Calibri" w:cs="Calibri" w:asciiTheme="minorAscii" w:hAnsiTheme="minorAscii" w:cstheme="minorAscii"/>
              </w:rPr>
              <w:t>available, but</w:t>
            </w:r>
            <w:r w:rsidRPr="23080DD6" w:rsidR="1CF73CFE">
              <w:rPr>
                <w:rFonts w:ascii="Calibri" w:hAnsi="Calibri" w:cs="Calibri" w:asciiTheme="minorAscii" w:hAnsiTheme="minorAscii" w:cstheme="minorAscii"/>
              </w:rPr>
              <w:t xml:space="preserve"> not licensed under a public domain dedication such as CC0.</w:t>
            </w:r>
          </w:p>
          <w:p w:rsidRPr="00A565D3" w:rsidR="00A565D3" w:rsidP="23080DD6" w:rsidRDefault="0095022C" w14:paraId="073CEC3E" w14:textId="5C544480">
            <w:pPr>
              <w:ind w:left="318" w:hanging="318"/>
              <w:jc w:val="left"/>
              <w:rPr>
                <w:rFonts w:ascii="Calibri" w:hAnsi="Calibri" w:cs="Calibri" w:asciiTheme="minorAscii" w:hAnsiTheme="minorAscii" w:cstheme="minorAscii"/>
              </w:rPr>
            </w:pPr>
            <w:sdt>
              <w:sdtPr>
                <w:id w:val="-126885302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346459B2">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No, metadata will not be openly available.</w:t>
            </w:r>
          </w:p>
          <w:p w:rsidRPr="00A565D3" w:rsidR="00A565D3" w:rsidP="00A565D3" w:rsidRDefault="0095022C" w14:paraId="473FBFB2" w14:textId="77777777">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4C63AD16" w14:textId="77777777">
        <w:trPr>
          <w:trHeight w:val="576"/>
        </w:trPr>
        <w:tc>
          <w:tcPr>
            <w:tcW w:w="9912" w:type="dxa"/>
            <w:shd w:val="clear" w:color="auto" w:fill="D9D9D9" w:themeFill="text2" w:themeFillShade="D9"/>
            <w:tcMar/>
            <w:vAlign w:val="center"/>
          </w:tcPr>
          <w:p w:rsidRPr="0004517B" w:rsidR="00A565D3" w:rsidP="00A565D3" w:rsidRDefault="00A565D3" w14:paraId="56170690"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Pr="00A565D3" w:rsidR="00A565D3" w:rsidTr="23080DD6" w14:paraId="498E6EBE" w14:textId="77777777">
        <w:trPr>
          <w:trHeight w:val="1396"/>
        </w:trPr>
        <w:tc>
          <w:tcPr>
            <w:tcW w:w="9912" w:type="dxa"/>
            <w:tcMar/>
            <w:vAlign w:val="center"/>
          </w:tcPr>
          <w:p w:rsidRPr="00A565D3" w:rsidR="00A565D3" w:rsidP="00A565D3" w:rsidRDefault="0095022C" w14:paraId="26F3F89D" w14:textId="77777777">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disciplinary standards will be followed.</w:t>
            </w:r>
          </w:p>
          <w:p w:rsidRPr="00A565D3" w:rsidR="00A565D3" w:rsidP="23080DD6" w:rsidRDefault="0095022C" w14:paraId="78956DC8" w14:textId="01D0BE0D">
            <w:pPr>
              <w:jc w:val="left"/>
              <w:rPr>
                <w:rFonts w:ascii="Calibri" w:hAnsi="Calibri" w:cs="Calibri" w:asciiTheme="minorAscii" w:hAnsiTheme="minorAscii" w:cstheme="minorAscii"/>
              </w:rPr>
            </w:pPr>
            <w:sdt>
              <w:sdtPr>
                <w:id w:val="-154559405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6C5E75A">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general standards will be followed.</w:t>
            </w:r>
          </w:p>
          <w:p w:rsidRPr="00A565D3" w:rsidR="00A565D3" w:rsidP="00A565D3" w:rsidRDefault="0095022C" w14:paraId="17A18E31" w14:textId="77777777">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Both disciplinary and general standards will be followed.</w:t>
            </w:r>
          </w:p>
          <w:p w:rsidRPr="00A565D3" w:rsidR="00A565D3" w:rsidP="00A565D3" w:rsidRDefault="0095022C" w14:paraId="2BD89D15" w14:textId="77777777">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standards will not be followed.</w:t>
            </w:r>
          </w:p>
          <w:p w:rsidRPr="00A565D3" w:rsidR="00A565D3" w:rsidP="00A565D3" w:rsidRDefault="0095022C" w14:paraId="300EF9B5" w14:textId="77777777">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16446E00" w14:textId="77777777">
        <w:trPr>
          <w:trHeight w:val="576"/>
        </w:trPr>
        <w:tc>
          <w:tcPr>
            <w:tcW w:w="9912" w:type="dxa"/>
            <w:shd w:val="clear" w:color="auto" w:fill="D9D9D9" w:themeFill="text2" w:themeFillShade="D9"/>
            <w:tcMar/>
            <w:vAlign w:val="center"/>
          </w:tcPr>
          <w:p w:rsidRPr="0004517B" w:rsidR="00A565D3" w:rsidP="00A565D3" w:rsidRDefault="00A565D3" w14:paraId="783B4EA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Pr="00A565D3" w:rsidR="00A565D3" w:rsidTr="23080DD6" w14:paraId="31E6A085" w14:textId="77777777">
        <w:trPr>
          <w:trHeight w:val="1539"/>
        </w:trPr>
        <w:tc>
          <w:tcPr>
            <w:tcW w:w="9912" w:type="dxa"/>
            <w:tcMar/>
            <w:vAlign w:val="center"/>
          </w:tcPr>
          <w:p w:rsidRPr="00A565D3" w:rsidR="00A565D3" w:rsidP="23080DD6" w:rsidRDefault="0095022C" w14:paraId="5A3CC50C" w14:textId="46BF39D8">
            <w:pPr>
              <w:pStyle w:val="Caption"/>
              <w:jc w:val="left"/>
              <w:rPr>
                <w:rFonts w:ascii="Calibri" w:hAnsi="Calibri" w:cs="Calibri" w:asciiTheme="minorAscii" w:hAnsiTheme="minorAscii" w:cstheme="minorAscii"/>
                <w:b w:val="0"/>
                <w:bCs w:val="0"/>
                <w:color w:val="auto"/>
                <w:sz w:val="22"/>
                <w:szCs w:val="22"/>
              </w:rPr>
            </w:pPr>
            <w:sdt>
              <w:sdtPr>
                <w:id w:val="999702769"/>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8C42381">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Yes, links to the data will be provided.</w:t>
            </w:r>
          </w:p>
          <w:p w:rsidRPr="00A565D3" w:rsidR="00A565D3" w:rsidP="23080DD6" w:rsidRDefault="0095022C" w14:paraId="68604F66" w14:textId="5E8B1EE0">
            <w:pPr>
              <w:jc w:val="left"/>
              <w:rPr>
                <w:rFonts w:ascii="Calibri" w:hAnsi="Calibri" w:cs="Calibri" w:asciiTheme="minorAscii" w:hAnsiTheme="minorAscii" w:cstheme="minorAscii"/>
              </w:rPr>
            </w:pPr>
            <w:sdt>
              <w:sdtPr>
                <w:id w:val="-1288438314"/>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1BCBD7A7">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instructions for accessing the data will be provided.</w:t>
            </w:r>
          </w:p>
          <w:p w:rsidRPr="00A565D3" w:rsidR="00A565D3" w:rsidP="23080DD6" w:rsidRDefault="0095022C" w14:paraId="51D2E76D" w14:textId="37ED85B6">
            <w:pPr>
              <w:jc w:val="left"/>
              <w:rPr>
                <w:rFonts w:ascii="Calibri" w:hAnsi="Calibri" w:cs="Calibri" w:asciiTheme="minorAscii" w:hAnsiTheme="minorAscii" w:cstheme="minorAscii"/>
              </w:rPr>
            </w:pPr>
            <w:sdt>
              <w:sdtPr>
                <w:id w:val="-160873340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BCBD7A7">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Yes, both links and instructions will be provided.</w:t>
            </w:r>
          </w:p>
          <w:p w:rsidRPr="00A565D3" w:rsidR="00A565D3" w:rsidP="00A565D3" w:rsidRDefault="0095022C" w14:paraId="2305259A" w14:textId="77777777">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neither links nor instructions will be provided.</w:t>
            </w:r>
          </w:p>
          <w:p w:rsidRPr="00A565D3" w:rsidR="00A565D3" w:rsidP="00A565D3" w:rsidRDefault="0095022C" w14:paraId="17805918" w14:textId="77777777">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26BF4E1E" w14:textId="77777777">
        <w:trPr>
          <w:trHeight w:val="576"/>
        </w:trPr>
        <w:tc>
          <w:tcPr>
            <w:tcW w:w="9912" w:type="dxa"/>
            <w:shd w:val="clear" w:color="auto" w:fill="D9D9D9" w:themeFill="text2" w:themeFillShade="D9"/>
            <w:tcMar/>
            <w:vAlign w:val="center"/>
          </w:tcPr>
          <w:p w:rsidRPr="0004517B" w:rsidR="00A565D3" w:rsidP="00A565D3" w:rsidRDefault="00A565D3" w14:paraId="77A8EDF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Pr="00A565D3" w:rsidR="00A565D3" w:rsidTr="23080DD6" w14:paraId="5C117432" w14:textId="77777777">
        <w:trPr>
          <w:trHeight w:val="510"/>
        </w:trPr>
        <w:sdt>
          <w:sdtPr>
            <w:id w:val="1563745088"/>
            <w:placeholder>
              <w:docPart w:val="92468436FDC0443CA515A342F2898511"/>
            </w:placeholder>
            <w:text w:multiLine="1"/>
            <w:rPr>
              <w:rFonts w:ascii="Calibri" w:hAnsi="Calibri" w:cs="Calibri" w:asciiTheme="minorAscii" w:hAnsiTheme="minorAscii" w:cstheme="minorAscii"/>
              <w:color w:val="auto"/>
              <w:sz w:val="22"/>
              <w:szCs w:val="22"/>
            </w:rPr>
          </w:sdtPr>
          <w:sdtEndPr>
            <w:rPr>
              <w:rFonts w:ascii="Calibri" w:hAnsi="Calibri" w:cs="Calibri" w:asciiTheme="minorAscii" w:hAnsiTheme="minorAscii" w:cstheme="minorAscii"/>
              <w:color w:val="auto"/>
              <w:sz w:val="22"/>
              <w:szCs w:val="22"/>
            </w:rPr>
          </w:sdtEndPr>
          <w:sdtContent>
            <w:tc>
              <w:tcPr>
                <w:tcW w:w="9912" w:type="dxa"/>
                <w:tcMar/>
                <w:vAlign w:val="center"/>
              </w:tcPr>
              <w:p w:rsidRPr="00A565D3" w:rsidR="00A565D3" w:rsidP="23080DD6" w:rsidRDefault="00A565D3" w14:paraId="14249FC1" w14:textId="208E7845">
                <w:pPr>
                  <w:pStyle w:val="Caption"/>
                  <w:jc w:val="left"/>
                  <w:rPr>
                    <w:rFonts w:ascii="Calibri" w:hAnsi="Calibri" w:cs="Calibri" w:asciiTheme="minorAscii" w:hAnsiTheme="minorAscii" w:cstheme="minorAscii"/>
                    <w:b w:val="0"/>
                    <w:bCs w:val="0"/>
                    <w:color w:val="auto"/>
                    <w:sz w:val="22"/>
                    <w:szCs w:val="22"/>
                  </w:rPr>
                </w:pPr>
                <w:r w:rsidRPr="23080DD6" w:rsidR="1D0FD4D5">
                  <w:rPr>
                    <w:rFonts w:ascii="Calibri" w:hAnsi="Calibri" w:cs="Calibri" w:asciiTheme="minorAscii" w:hAnsiTheme="minorAscii" w:cstheme="minorAscii"/>
                    <w:color w:val="auto"/>
                    <w:sz w:val="22"/>
                    <w:szCs w:val="22"/>
                  </w:rPr>
                  <w:t>We dont know for now</w:t>
                </w:r>
              </w:p>
            </w:tc>
          </w:sdtContent>
        </w:sdt>
      </w:tr>
      <w:tr w:rsidRPr="00A565D3" w:rsidR="00A565D3" w:rsidTr="23080DD6" w14:paraId="3190A4BD" w14:textId="77777777">
        <w:trPr>
          <w:trHeight w:val="432"/>
        </w:trPr>
        <w:tc>
          <w:tcPr>
            <w:tcW w:w="9912" w:type="dxa"/>
            <w:shd w:val="clear" w:color="auto" w:fill="D9D9D9" w:themeFill="text2" w:themeFillShade="D9"/>
            <w:tcMar/>
            <w:vAlign w:val="center"/>
          </w:tcPr>
          <w:p w:rsidRPr="0004517B" w:rsidR="00A565D3" w:rsidP="00A565D3" w:rsidRDefault="00A565D3" w14:paraId="24A38E23" w14:textId="0350B4FB">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Pr="0004517B" w:rsid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Pr="00A565D3" w:rsidR="00A565D3" w:rsidTr="23080DD6" w14:paraId="6CEF1FE0" w14:textId="77777777">
        <w:trPr>
          <w:trHeight w:val="1387"/>
        </w:trPr>
        <w:tc>
          <w:tcPr>
            <w:tcW w:w="9912" w:type="dxa"/>
            <w:tcMar/>
            <w:vAlign w:val="center"/>
          </w:tcPr>
          <w:p w:rsidRPr="00A565D3" w:rsidR="00A565D3" w:rsidP="23080DD6" w:rsidRDefault="0095022C" w14:paraId="150CC034" w14:textId="47FE507F">
            <w:pPr>
              <w:pStyle w:val="Caption"/>
              <w:jc w:val="left"/>
              <w:rPr>
                <w:rFonts w:ascii="Calibri" w:hAnsi="Calibri" w:cs="Calibri" w:asciiTheme="minorAscii" w:hAnsiTheme="minorAscii" w:cstheme="minorAscii"/>
                <w:b w:val="0"/>
                <w:bCs w:val="0"/>
                <w:color w:val="auto"/>
                <w:sz w:val="22"/>
                <w:szCs w:val="22"/>
              </w:rPr>
            </w:pPr>
            <w:sdt>
              <w:sdtPr>
                <w:id w:val="-59740379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3E5A6401">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1CF73CFE">
              <w:rPr>
                <w:rFonts w:ascii="Calibri" w:hAnsi="Calibri" w:cs="Calibri" w:asciiTheme="minorAscii" w:hAnsiTheme="minorAscii" w:cstheme="minorAscii"/>
                <w:b w:val="0"/>
                <w:bCs w:val="0"/>
                <w:color w:val="auto"/>
                <w:sz w:val="22"/>
                <w:szCs w:val="22"/>
              </w:rPr>
              <w:t xml:space="preserve"> Documentation to the software will be included.</w:t>
            </w:r>
          </w:p>
          <w:p w:rsidRPr="00A565D3" w:rsidR="00A565D3" w:rsidP="00A565D3" w:rsidRDefault="0095022C" w14:paraId="253640B1" w14:textId="77777777">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References to the software will be included.</w:t>
            </w:r>
          </w:p>
          <w:p w:rsidRPr="00A565D3" w:rsidR="00A565D3" w:rsidP="00A565D3" w:rsidRDefault="0095022C" w14:paraId="2D5C89D0" w14:textId="77777777">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Both documentation and references to the software will be included.</w:t>
            </w:r>
          </w:p>
          <w:p w:rsidRPr="00A565D3" w:rsidR="00A565D3" w:rsidP="00A565D3" w:rsidRDefault="0095022C" w14:paraId="521FBD4A" w14:textId="77777777">
            <w:pPr>
              <w:jc w:val="left"/>
              <w:rPr>
                <w:rFonts w:asciiTheme="minorHAnsi" w:hAnsiTheme="minorHAnsi" w:cstheme="minorHAnsi"/>
              </w:rPr>
            </w:pPr>
            <w:sdt>
              <w:sdtPr>
                <w:rPr>
                  <w:rFonts w:asciiTheme="minorHAnsi" w:hAnsiTheme="minorHAnsi" w:cstheme="minorHAnsi"/>
                </w:rPr>
                <w:id w:val="-174517708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Not applicable, software is not required to access or read the data.</w:t>
            </w:r>
          </w:p>
          <w:p w:rsidRPr="00A565D3" w:rsidR="00A565D3" w:rsidP="00A565D3" w:rsidRDefault="0095022C" w14:paraId="26AD99B9" w14:textId="77777777">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23080DD6" w14:paraId="1724C44B" w14:textId="77777777">
        <w:trPr>
          <w:trHeight w:val="432"/>
        </w:trPr>
        <w:tc>
          <w:tcPr>
            <w:tcW w:w="9912" w:type="dxa"/>
            <w:shd w:val="clear" w:color="auto" w:fill="D9D9D9" w:themeFill="text2" w:themeFillShade="D9"/>
            <w:tcMar/>
            <w:vAlign w:val="center"/>
          </w:tcPr>
          <w:p w:rsidRPr="0004517B" w:rsidR="00A565D3" w:rsidP="00A565D3" w:rsidRDefault="00A565D3" w14:paraId="2CA6D42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Pr="00A565D3" w:rsidR="00A565D3" w:rsidTr="23080DD6" w14:paraId="1CC197D3" w14:textId="77777777">
        <w:trPr>
          <w:trHeight w:val="888"/>
        </w:trPr>
        <w:tc>
          <w:tcPr>
            <w:tcW w:w="9912" w:type="dxa"/>
            <w:tcMar/>
            <w:vAlign w:val="center"/>
          </w:tcPr>
          <w:p w:rsidRPr="00A565D3" w:rsidR="00A565D3" w:rsidP="00A565D3" w:rsidRDefault="0095022C" w14:paraId="788B1D9A" w14:textId="77777777">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the software will be made available as open-source code.</w:t>
            </w:r>
          </w:p>
          <w:p w:rsidRPr="00A565D3" w:rsidR="00A565D3" w:rsidP="00A565D3" w:rsidRDefault="0095022C" w14:paraId="0BFB8B2B" w14:textId="77777777">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the software will not be made available as open-source code.</w:t>
            </w:r>
          </w:p>
          <w:p w:rsidRPr="00A565D3" w:rsidR="00A565D3" w:rsidP="23080DD6" w:rsidRDefault="0095022C" w14:paraId="4C16AB97" w14:textId="3B6A6C00">
            <w:pPr>
              <w:jc w:val="left"/>
              <w:rPr>
                <w:rFonts w:ascii="Calibri" w:hAnsi="Calibri" w:cs="Calibri" w:asciiTheme="minorAscii" w:hAnsiTheme="minorAscii" w:cstheme="minorAscii"/>
              </w:rPr>
            </w:pPr>
            <w:sdt>
              <w:sdtPr>
                <w:id w:val="-60573017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7A9EEA7">
                  <w:rPr>
                    <w:rFonts w:ascii="MS Gothic" w:hAnsi="MS Gothic" w:eastAsia="MS Gothic" w:cs="MS Gothic"/>
                  </w:rPr>
                  <w:t>☒</w:t>
                </w:r>
              </w:sdtContent>
              <w:sdtEndPr>
                <w:rPr>
                  <w:rFonts w:ascii="Calibri" w:hAnsi="Calibri" w:cs="Calibri" w:asciiTheme="minorAscii" w:hAnsiTheme="minorAscii" w:cstheme="minorAscii"/>
                </w:rPr>
              </w:sdtEndPr>
            </w:sdt>
            <w:r w:rsidRPr="23080DD6" w:rsidR="1CF73CFE">
              <w:rPr>
                <w:rFonts w:ascii="Calibri" w:hAnsi="Calibri" w:cs="Calibri" w:asciiTheme="minorAscii" w:hAnsiTheme="minorAscii" w:cstheme="minorAscii"/>
              </w:rPr>
              <w:t xml:space="preserve"> Not applicable, software is not </w:t>
            </w:r>
            <w:r w:rsidRPr="23080DD6" w:rsidR="1CF73CFE">
              <w:rPr>
                <w:rFonts w:ascii="Calibri" w:hAnsi="Calibri" w:cs="Calibri" w:asciiTheme="minorAscii" w:hAnsiTheme="minorAscii" w:cstheme="minorAscii"/>
              </w:rPr>
              <w:t>required</w:t>
            </w:r>
            <w:r w:rsidRPr="23080DD6" w:rsidR="1CF73CFE">
              <w:rPr>
                <w:rFonts w:ascii="Calibri" w:hAnsi="Calibri" w:cs="Calibri" w:asciiTheme="minorAscii" w:hAnsiTheme="minorAscii" w:cstheme="minorAscii"/>
              </w:rPr>
              <w:t xml:space="preserve"> to access or read the data</w:t>
            </w:r>
          </w:p>
        </w:tc>
      </w:tr>
    </w:tbl>
    <w:p w:rsidRPr="00A565D3" w:rsidR="00A565D3" w:rsidP="00A565D3" w:rsidRDefault="00A565D3" w14:paraId="36BB279E" w14:textId="77777777"/>
    <w:p w:rsidR="001478FF" w:rsidP="00A565D3" w:rsidRDefault="001478FF" w14:paraId="6E516DF9" w14:textId="3D68EF12">
      <w:pPr>
        <w:pStyle w:val="Heading3"/>
      </w:pPr>
      <w:bookmarkStart w:name="_Toc155868994" w:id="10"/>
      <w:r w:rsidRPr="001478FF">
        <w:t>Data Access Committee</w:t>
      </w:r>
      <w:bookmarkEnd w:id="10"/>
    </w:p>
    <w:tbl>
      <w:tblPr>
        <w:tblStyle w:val="Grigliatabella1"/>
        <w:tblW w:w="0" w:type="auto"/>
        <w:tblLook w:val="0480" w:firstRow="0" w:lastRow="0" w:firstColumn="1" w:lastColumn="0" w:noHBand="0" w:noVBand="1"/>
      </w:tblPr>
      <w:tblGrid>
        <w:gridCol w:w="9912"/>
      </w:tblGrid>
      <w:tr w:rsidRPr="00925C96" w:rsidR="00925C96" w:rsidTr="23080DD6" w14:paraId="33E20014" w14:textId="77777777">
        <w:trPr>
          <w:trHeight w:val="576"/>
        </w:trPr>
        <w:tc>
          <w:tcPr>
            <w:tcW w:w="9912" w:type="dxa"/>
            <w:shd w:val="clear" w:color="auto" w:fill="D9D9D9" w:themeFill="text2" w:themeFillShade="D9"/>
            <w:tcMar/>
            <w:vAlign w:val="center"/>
          </w:tcPr>
          <w:p w:rsidRPr="0004517B" w:rsidR="00925C96" w:rsidP="00925C96" w:rsidRDefault="00925C96" w14:paraId="3B25CACD"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Pr="00925C96" w:rsidR="00925C96" w:rsidTr="23080DD6" w14:paraId="5C7B6085" w14:textId="77777777">
        <w:trPr>
          <w:trHeight w:val="451"/>
        </w:trPr>
        <w:tc>
          <w:tcPr>
            <w:tcW w:w="9912" w:type="dxa"/>
            <w:tcMar/>
            <w:vAlign w:val="center"/>
          </w:tcPr>
          <w:p w:rsidRPr="00925C96" w:rsidR="00925C96" w:rsidP="23080DD6" w:rsidRDefault="0095022C" w14:paraId="0029BE6F" w14:textId="5DC78FF2">
            <w:pPr>
              <w:ind w:left="318" w:hanging="318"/>
              <w:jc w:val="left"/>
              <w:rPr>
                <w:rFonts w:ascii="Calibri" w:hAnsi="Calibri" w:cs="Calibri" w:asciiTheme="minorAscii" w:hAnsiTheme="minorAscii" w:cstheme="minorAscii"/>
              </w:rPr>
            </w:pPr>
            <w:sdt>
              <w:sdtPr>
                <w:id w:val="-111294730"/>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34CC2448">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Yes</w:t>
            </w:r>
            <w:r w:rsidRPr="23080DD6" w:rsidR="73176C95">
              <w:rPr>
                <w:rFonts w:ascii="Calibri" w:hAnsi="Calibri" w:cs="Calibri" w:asciiTheme="minorAscii" w:hAnsiTheme="minorAscii" w:cstheme="minorAscii"/>
              </w:rPr>
              <w:t xml:space="preserve"> </w:t>
            </w:r>
            <w:r w:rsidRPr="23080DD6" w:rsidR="00925C96">
              <w:rPr>
                <w:rFonts w:ascii="Calibri" w:hAnsi="Calibri" w:cs="Calibri" w:asciiTheme="minorAscii" w:hAnsiTheme="minorAscii" w:cstheme="minorAscii"/>
              </w:rPr>
              <w:t xml:space="preserve">  </w:t>
            </w:r>
            <w:sdt>
              <w:sdtPr>
                <w:id w:val="50393923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3176C95">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No</w:t>
            </w:r>
          </w:p>
        </w:tc>
      </w:tr>
      <w:tr w:rsidRPr="00925C96" w:rsidR="00925C96" w:rsidTr="23080DD6" w14:paraId="27BD1755" w14:textId="77777777">
        <w:trPr>
          <w:trHeight w:val="576"/>
        </w:trPr>
        <w:tc>
          <w:tcPr>
            <w:tcW w:w="9912" w:type="dxa"/>
            <w:shd w:val="clear" w:color="auto" w:fill="D9D9D9" w:themeFill="text2" w:themeFillShade="D9"/>
            <w:tcMar/>
            <w:vAlign w:val="center"/>
          </w:tcPr>
          <w:p w:rsidRPr="0004517B" w:rsidR="00925C96" w:rsidP="00925C96" w:rsidRDefault="00925C96" w14:paraId="0432B101"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Pr="00925C96" w:rsidR="00925C96" w:rsidTr="23080DD6" w14:paraId="317E2751" w14:textId="77777777">
        <w:trPr>
          <w:trHeight w:val="510"/>
        </w:trPr>
        <w:sdt>
          <w:sdtPr>
            <w:id w:val="1792938680"/>
            <w:placeholder>
              <w:docPart w:val="ECFE5852B1F8405BBB49112B3F9DF2FB"/>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925C96" w:rsidR="00925C96" w:rsidP="00925C96" w:rsidRDefault="00925C96" w14:paraId="1C34D28D" w14:textId="77777777">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Pr="00925C96" w:rsidR="00925C96" w:rsidTr="23080DD6" w14:paraId="3EB35FD8" w14:textId="77777777">
        <w:trPr>
          <w:trHeight w:val="576"/>
        </w:trPr>
        <w:tc>
          <w:tcPr>
            <w:tcW w:w="9912" w:type="dxa"/>
            <w:shd w:val="clear" w:color="auto" w:fill="D9D9D9" w:themeFill="text2" w:themeFillShade="D9"/>
            <w:tcMar/>
            <w:vAlign w:val="center"/>
          </w:tcPr>
          <w:p w:rsidRPr="0004517B" w:rsidR="00925C96" w:rsidP="00925C96" w:rsidRDefault="00925C96" w14:paraId="4FB71BD3"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Pr="00925C96" w:rsidR="00925C96" w:rsidTr="23080DD6" w14:paraId="7E1FA2FF" w14:textId="77777777">
        <w:trPr>
          <w:trHeight w:val="1543"/>
        </w:trPr>
        <w:tc>
          <w:tcPr>
            <w:tcW w:w="9912" w:type="dxa"/>
            <w:tcMar/>
            <w:vAlign w:val="center"/>
          </w:tcPr>
          <w:p w:rsidRPr="00925C96" w:rsidR="00925C96" w:rsidP="00925C96" w:rsidRDefault="0095022C" w14:paraId="0270B46B"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User authentication process</w:t>
            </w:r>
          </w:p>
          <w:p w:rsidRPr="00925C96" w:rsidR="00925C96" w:rsidP="23080DD6" w:rsidRDefault="0095022C" w14:paraId="38C62345" w14:textId="42603FA4">
            <w:pPr>
              <w:jc w:val="left"/>
              <w:rPr>
                <w:rFonts w:ascii="Calibri" w:hAnsi="Calibri" w:cs="Calibri" w:asciiTheme="minorAscii" w:hAnsiTheme="minorAscii" w:cstheme="minorAscii"/>
              </w:rPr>
            </w:pPr>
            <w:sdt>
              <w:sdtPr>
                <w:id w:val="52560519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F6F4E3A">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Data use agreement or license</w:t>
            </w:r>
          </w:p>
          <w:p w:rsidRPr="00925C96" w:rsidR="00925C96" w:rsidP="00925C96" w:rsidRDefault="0095022C" w14:paraId="2443E2F7" w14:textId="77777777">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Conducting background checks on users requesting access</w:t>
            </w:r>
          </w:p>
          <w:p w:rsidRPr="00925C96" w:rsidR="00925C96" w:rsidP="00925C96" w:rsidRDefault="0095022C" w14:paraId="5B66E07D" w14:textId="77777777">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Monitoring or auditing data use to ensure compliance with legal and ethical requirements.</w:t>
            </w:r>
          </w:p>
          <w:p w:rsidRPr="00925C96" w:rsidR="00925C96" w:rsidP="00925C96" w:rsidRDefault="0095022C" w14:paraId="14BF158C" w14:textId="77777777">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There is no need for a Data Access Committee</w:t>
            </w:r>
          </w:p>
          <w:p w:rsidRPr="00925C96" w:rsidR="00925C96" w:rsidP="00925C96" w:rsidRDefault="0095022C" w14:paraId="01AA5230" w14:textId="77777777">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bl>
    <w:p w:rsidRPr="00925C96" w:rsidR="00925C96" w:rsidP="00925C96" w:rsidRDefault="00925C96" w14:paraId="248B5880" w14:textId="77777777"/>
    <w:p w:rsidR="001478FF" w:rsidP="00A565D3" w:rsidRDefault="001478FF" w14:paraId="02B83197" w14:textId="2507BB02">
      <w:pPr>
        <w:pStyle w:val="Heading2"/>
      </w:pPr>
      <w:bookmarkStart w:name="_Toc155868995" w:id="11"/>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Pr="00925C96" w:rsidR="00925C96" w:rsidTr="23080DD6" w14:paraId="6A0BF318" w14:textId="77777777">
        <w:trPr>
          <w:trHeight w:val="576"/>
        </w:trPr>
        <w:tc>
          <w:tcPr>
            <w:tcW w:w="9912" w:type="dxa"/>
            <w:shd w:val="clear" w:color="auto" w:fill="D9D9D9" w:themeFill="text2" w:themeFillShade="D9"/>
            <w:tcMar/>
            <w:vAlign w:val="center"/>
          </w:tcPr>
          <w:p w:rsidRPr="0004517B" w:rsidR="00925C96" w:rsidP="00925C96" w:rsidRDefault="00925C96" w14:paraId="2CAC537F" w14:textId="77777777">
            <w:pPr>
              <w:pStyle w:val="Caption"/>
              <w:numPr>
                <w:ilvl w:val="0"/>
                <w:numId w:val="37"/>
              </w:numPr>
              <w:ind w:left="318"/>
              <w:jc w:val="left"/>
              <w:rPr>
                <w:rFonts w:asciiTheme="minorHAnsi" w:hAnsiTheme="minorHAnsi"/>
                <w:sz w:val="22"/>
                <w:szCs w:val="22"/>
              </w:rPr>
            </w:pPr>
            <w:bookmarkStart w:name="_Hlk131062162" w:id="12"/>
            <w:r w:rsidRPr="0004517B">
              <w:rPr>
                <w:rFonts w:asciiTheme="minorHAnsi" w:hAnsiTheme="minorHAnsi"/>
                <w:sz w:val="22"/>
                <w:szCs w:val="22"/>
              </w:rPr>
              <w:t>Have you identified relevant data and metadata standards and best practices for ensuring data interoperability within and across disciplines?</w:t>
            </w:r>
          </w:p>
        </w:tc>
      </w:tr>
      <w:tr w:rsidRPr="00925C96" w:rsidR="00925C96" w:rsidTr="23080DD6" w14:paraId="481D6317" w14:textId="77777777">
        <w:trPr>
          <w:trHeight w:val="451"/>
        </w:trPr>
        <w:tc>
          <w:tcPr>
            <w:tcW w:w="9912" w:type="dxa"/>
            <w:tcMar/>
            <w:vAlign w:val="center"/>
          </w:tcPr>
          <w:p w:rsidRPr="00925C96" w:rsidR="00925C96" w:rsidP="00925C96" w:rsidRDefault="0095022C" w14:paraId="6779D641" w14:textId="4EAE956C">
            <w:pPr>
              <w:ind w:left="318" w:hanging="318"/>
              <w:jc w:val="left"/>
            </w:pPr>
            <w:sdt>
              <w:sdtPr>
                <w:id w:val="-538888373"/>
                <w14:checkbox>
                  <w14:checked w14:val="0"/>
                  <w14:checkedState w14:val="2612" w14:font="MS Gothic"/>
                  <w14:uncheckedState w14:val="2610" w14:font="MS Gothic"/>
                </w14:checkbox>
              </w:sdtPr>
              <w:sdtContent>
                <w:r w:rsidRPr="23080DD6" w:rsidR="00925C96">
                  <w:rPr>
                    <w:rFonts w:ascii="MS Gothic" w:hAnsi="MS Gothic" w:eastAsia="MS Gothic"/>
                  </w:rPr>
                  <w:t>☐</w:t>
                </w:r>
              </w:sdtContent>
            </w:sdt>
            <w:r w:rsidR="00925C96">
              <w:rPr/>
              <w:t xml:space="preserve"> Yes </w:t>
            </w:r>
            <w:r w:rsidR="7C99D836">
              <w:rPr/>
              <w:t xml:space="preserve"> </w:t>
            </w:r>
            <w:r w:rsidR="00925C96">
              <w:rPr/>
              <w:t xml:space="preserve"> </w:t>
            </w:r>
            <w:sdt>
              <w:sdtPr>
                <w:id w:val="-1736999415"/>
                <w14:checkbox>
                  <w14:checked w14:val="1"/>
                  <w14:checkedState w14:val="2612" w14:font="MS Gothic"/>
                  <w14:uncheckedState w14:val="2610" w14:font="MS Gothic"/>
                </w14:checkbox>
              </w:sdtPr>
              <w:sdtContent>
                <w:r w:rsidRPr="23080DD6" w:rsidR="7C99D836">
                  <w:rPr>
                    <w:rFonts w:ascii="MS Gothic" w:hAnsi="MS Gothic" w:eastAsia="MS Gothic" w:cs="MS Gothic"/>
                  </w:rPr>
                  <w:t>☒</w:t>
                </w:r>
              </w:sdtContent>
            </w:sdt>
            <w:r w:rsidR="00925C96">
              <w:rPr/>
              <w:t xml:space="preserve"> No</w:t>
            </w:r>
          </w:p>
        </w:tc>
      </w:tr>
      <w:tr w:rsidRPr="00925C96" w:rsidR="00925C96" w:rsidTr="23080DD6" w14:paraId="088E910E" w14:textId="77777777">
        <w:trPr>
          <w:trHeight w:val="576"/>
        </w:trPr>
        <w:tc>
          <w:tcPr>
            <w:tcW w:w="9912" w:type="dxa"/>
            <w:shd w:val="clear" w:color="auto" w:fill="D9D9D9" w:themeFill="text2" w:themeFillShade="D9"/>
            <w:tcMar/>
            <w:vAlign w:val="center"/>
          </w:tcPr>
          <w:p w:rsidRPr="0004517B" w:rsidR="00925C96" w:rsidP="00925C96" w:rsidRDefault="00925C96" w14:paraId="2A6F3D47" w14:textId="77777777">
            <w:pPr>
              <w:pStyle w:val="Caption"/>
              <w:numPr>
                <w:ilvl w:val="0"/>
                <w:numId w:val="37"/>
              </w:numPr>
              <w:tabs>
                <w:tab w:val="left" w:pos="3396"/>
              </w:tabs>
              <w:ind w:left="318"/>
              <w:jc w:val="left"/>
              <w:rPr>
                <w:rFonts w:cs="Calibri" w:asciiTheme="minorHAnsi" w:hAnsiTheme="minorHAnsi"/>
                <w:sz w:val="22"/>
                <w:szCs w:val="22"/>
              </w:rPr>
            </w:pPr>
            <w:r w:rsidRPr="0004517B">
              <w:rPr>
                <w:rFonts w:asciiTheme="minorHAnsi" w:hAnsiTheme="minorHAnsi"/>
                <w:sz w:val="22"/>
                <w:szCs w:val="22"/>
              </w:rPr>
              <w:t>Will you follow community-endorsed best practices for data interoperability, such as the FAIR principles?</w:t>
            </w:r>
          </w:p>
        </w:tc>
      </w:tr>
      <w:tr w:rsidRPr="00925C96" w:rsidR="00925C96" w:rsidTr="23080DD6" w14:paraId="4C81DB8F" w14:textId="77777777">
        <w:trPr>
          <w:trHeight w:val="510"/>
        </w:trPr>
        <w:tc>
          <w:tcPr>
            <w:tcW w:w="9912" w:type="dxa"/>
            <w:tcMar/>
            <w:vAlign w:val="center"/>
          </w:tcPr>
          <w:p w:rsidRPr="00925C96" w:rsidR="00925C96" w:rsidP="00925C96" w:rsidRDefault="0095022C" w14:paraId="605F8BC5" w14:textId="6012E31E">
            <w:pPr>
              <w:jc w:val="left"/>
            </w:pPr>
            <w:sdt>
              <w:sdtPr>
                <w:id w:val="1796785788"/>
                <w14:checkbox>
                  <w14:checked w14:val="1"/>
                  <w14:checkedState w14:val="2612" w14:font="MS Gothic"/>
                  <w14:uncheckedState w14:val="2610" w14:font="MS Gothic"/>
                </w14:checkbox>
              </w:sdtPr>
              <w:sdtContent>
                <w:r w:rsidRPr="23080DD6" w:rsidR="261800FF">
                  <w:rPr>
                    <w:rFonts w:ascii="MS Gothic" w:hAnsi="MS Gothic" w:eastAsia="MS Gothic" w:cs="MS Gothic"/>
                  </w:rPr>
                  <w:t>☒</w:t>
                </w:r>
              </w:sdtContent>
            </w:sdt>
            <w:r w:rsidR="00925C96">
              <w:rPr/>
              <w:t xml:space="preserve"> </w:t>
            </w:r>
            <w:r w:rsidR="00925C96">
              <w:rPr/>
              <w:t xml:space="preserve">Yes  </w:t>
            </w:r>
            <w:sdt>
              <w:sdtPr>
                <w:id w:val="-523247952"/>
                <w14:checkbox>
                  <w14:checked w14:val="0"/>
                  <w14:checkedState w14:val="2612" w14:font="MS Gothic"/>
                  <w14:uncheckedState w14:val="2610" w14:font="MS Gothic"/>
                </w14:checkbox>
              </w:sdtPr>
              <w:sdtContent>
                <w:r w:rsidRPr="23080DD6" w:rsidR="00925C96">
                  <w:rPr>
                    <w:rFonts w:ascii="MS Gothic" w:hAnsi="MS Gothic" w:eastAsia="MS Gothic"/>
                  </w:rPr>
                  <w:t>☐</w:t>
                </w:r>
              </w:sdtContent>
            </w:sdt>
            <w:r w:rsidR="00925C96">
              <w:rPr/>
              <w:t xml:space="preserve"> </w:t>
            </w:r>
            <w:r w:rsidR="00925C96">
              <w:rPr/>
              <w:t xml:space="preserve">No  </w:t>
            </w:r>
            <w:sdt>
              <w:sdtPr>
                <w:id w:val="402258554"/>
                <w14:checkbox>
                  <w14:checked w14:val="0"/>
                  <w14:checkedState w14:val="2612" w14:font="MS Gothic"/>
                  <w14:uncheckedState w14:val="2610" w14:font="MS Gothic"/>
                </w14:checkbox>
              </w:sdtPr>
              <w:sdtContent>
                <w:r w:rsidRPr="23080DD6" w:rsidR="00925C96">
                  <w:rPr>
                    <w:rFonts w:ascii="MS Gothic" w:hAnsi="MS Gothic" w:eastAsia="MS Gothic"/>
                  </w:rPr>
                  <w:t>☐</w:t>
                </w:r>
              </w:sdtContent>
            </w:sdt>
            <w:r w:rsidR="00925C96">
              <w:rPr/>
              <w:t xml:space="preserve"> Other (Please specify): </w:t>
            </w:r>
            <w:sdt>
              <w:sdtPr>
                <w:id w:val="-1770689880"/>
                <w:showingPlcHdr/>
                <w:placeholder>
                  <w:docPart w:val="694B49DCFC384A0EA7C1C525CC557BA3"/>
                </w:placeholder>
              </w:sdtPr>
              <w:sdtContent>
                <w:r w:rsidRPr="23080DD6" w:rsidR="00925C96">
                  <w:rPr>
                    <w:rStyle w:val="PlaceholderText"/>
                    <w:i w:val="1"/>
                    <w:iCs w:val="1"/>
                  </w:rPr>
                  <w:t>Click or tap here to type your answer.</w:t>
                </w:r>
              </w:sdtContent>
            </w:sdt>
          </w:p>
        </w:tc>
      </w:tr>
      <w:tr w:rsidRPr="00925C96" w:rsidR="00925C96" w:rsidTr="23080DD6" w14:paraId="62233CAF" w14:textId="77777777">
        <w:trPr>
          <w:trHeight w:val="864"/>
        </w:trPr>
        <w:tc>
          <w:tcPr>
            <w:tcW w:w="9912" w:type="dxa"/>
            <w:shd w:val="clear" w:color="auto" w:fill="D9D9D9" w:themeFill="text2" w:themeFillShade="D9"/>
            <w:tcMar/>
            <w:vAlign w:val="center"/>
          </w:tcPr>
          <w:p w:rsidRPr="0004517B" w:rsidR="00925C96" w:rsidP="00925C96" w:rsidRDefault="00925C96" w14:paraId="2CD0D25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Pr="00925C96" w:rsidR="00925C96" w:rsidTr="23080DD6" w14:paraId="6F0997B7" w14:textId="77777777">
        <w:trPr>
          <w:trHeight w:val="1405"/>
        </w:trPr>
        <w:tc>
          <w:tcPr>
            <w:tcW w:w="9912" w:type="dxa"/>
            <w:tcMar/>
            <w:vAlign w:val="center"/>
          </w:tcPr>
          <w:p w:rsidRPr="00925C96" w:rsidR="00925C96" w:rsidP="00925C96" w:rsidRDefault="0095022C" w14:paraId="7CDBEBEC" w14:textId="77777777">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b w:val="0"/>
                <w:bCs w:val="0"/>
                <w:color w:val="auto"/>
                <w:sz w:val="22"/>
                <w:szCs w:val="22"/>
              </w:rPr>
              <w:t xml:space="preserve"> Dublin Core</w:t>
            </w:r>
          </w:p>
          <w:p w:rsidRPr="00925C96" w:rsidR="00925C96" w:rsidP="00925C96" w:rsidRDefault="0095022C" w14:paraId="1BF6C196" w14:textId="77777777">
            <w:pPr>
              <w:jc w:val="left"/>
            </w:pPr>
            <w:sdt>
              <w:sdtPr>
                <w:id w:val="369656883"/>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EML (Ecological Metadata Language)</w:t>
            </w:r>
          </w:p>
          <w:p w:rsidRPr="00925C96" w:rsidR="00925C96" w:rsidP="00925C96" w:rsidRDefault="0095022C" w14:paraId="646D4CEA" w14:textId="77777777">
            <w:pPr>
              <w:jc w:val="left"/>
            </w:pPr>
            <w:sdt>
              <w:sdtPr>
                <w:id w:val="-78381181"/>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FGDC (Federal Geographic Data Committee) metadata standard</w:t>
            </w:r>
          </w:p>
          <w:p w:rsidRPr="00925C96" w:rsidR="00925C96" w:rsidP="00925C96" w:rsidRDefault="0095022C" w14:paraId="502C9A67" w14:textId="77777777">
            <w:pPr>
              <w:jc w:val="left"/>
            </w:pPr>
            <w:sdt>
              <w:sdtPr>
                <w:id w:val="-958485722"/>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ISO/TC 211 metadata standard</w:t>
            </w:r>
          </w:p>
          <w:p w:rsidRPr="00925C96" w:rsidR="00925C96" w:rsidP="00925C96" w:rsidRDefault="0095022C" w14:paraId="5A2C42C0" w14:textId="5F790F32">
            <w:pPr>
              <w:jc w:val="left"/>
            </w:pPr>
            <w:sdt>
              <w:sdtPr>
                <w:id w:val="84962796"/>
                <w14:checkbox>
                  <w14:checked w14:val="1"/>
                  <w14:checkedState w14:val="2612" w14:font="MS Gothic"/>
                  <w14:uncheckedState w14:val="2610" w14:font="MS Gothic"/>
                </w14:checkbox>
              </w:sdtPr>
              <w:sdtContent>
                <w:r w:rsidRPr="23080DD6" w:rsidR="133408B6">
                  <w:rPr>
                    <w:rFonts w:ascii="MS Gothic" w:hAnsi="MS Gothic" w:eastAsia="MS Gothic" w:cs="MS Gothic"/>
                  </w:rPr>
                  <w:t>☒</w:t>
                </w:r>
              </w:sdtContent>
            </w:sdt>
            <w:r w:rsidR="00925C96">
              <w:rPr/>
              <w:t xml:space="preserve"> Other (Please specify): </w:t>
            </w:r>
            <w:sdt>
              <w:sdtPr>
                <w:id w:val="1454911137"/>
                <w:placeholder>
                  <w:docPart w:val="141B1B33D81145D7B9D7C2F5DF6CB3A5"/>
                </w:placeholder>
              </w:sdtPr>
              <w:sdtContent>
                <w:r w:rsidR="539CA18B">
                  <w:rPr/>
                  <w:t xml:space="preserve">we </w:t>
                </w:r>
                <w:r w:rsidR="539CA18B">
                  <w:rPr/>
                  <w:t>dont</w:t>
                </w:r>
                <w:r w:rsidR="539CA18B">
                  <w:rPr/>
                  <w:t xml:space="preserve"> know yet </w:t>
                </w:r>
              </w:sdtContent>
            </w:sdt>
          </w:p>
        </w:tc>
      </w:tr>
      <w:tr w:rsidRPr="00925C96" w:rsidR="00925C96" w:rsidTr="23080DD6" w14:paraId="608B483D" w14:textId="77777777">
        <w:trPr>
          <w:trHeight w:val="576"/>
        </w:trPr>
        <w:tc>
          <w:tcPr>
            <w:tcW w:w="9912" w:type="dxa"/>
            <w:shd w:val="clear" w:color="auto" w:fill="D9D9D9" w:themeFill="text2" w:themeFillShade="D9"/>
            <w:tcMar/>
            <w:vAlign w:val="center"/>
          </w:tcPr>
          <w:p w:rsidRPr="0004517B" w:rsidR="00925C96" w:rsidP="00925C96" w:rsidRDefault="00925C96" w14:paraId="5E0E2AC2"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Pr="00925C96" w:rsidR="00925C96" w:rsidTr="23080DD6" w14:paraId="5A7DBF9F" w14:textId="77777777">
        <w:trPr>
          <w:trHeight w:val="1170"/>
        </w:trPr>
        <w:tc>
          <w:tcPr>
            <w:tcW w:w="9912" w:type="dxa"/>
            <w:tcMar/>
            <w:vAlign w:val="center"/>
          </w:tcPr>
          <w:p w:rsidRPr="00925C96" w:rsidR="00925C96" w:rsidP="00925C96" w:rsidRDefault="0095022C" w14:paraId="5A5F3E59" w14:textId="77777777">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rFonts w:asciiTheme="minorHAnsi" w:hAnsiTheme="minorHAnsi"/>
                <w:b w:val="0"/>
                <w:bCs w:val="0"/>
                <w:color w:val="auto"/>
                <w:sz w:val="22"/>
                <w:szCs w:val="22"/>
              </w:rPr>
              <w:t xml:space="preserve"> Provide mappings to more commonly used ontologies.</w:t>
            </w:r>
          </w:p>
          <w:p w:rsidRPr="00925C96" w:rsidR="00925C96" w:rsidP="00925C96" w:rsidRDefault="0095022C" w14:paraId="12E7D5A5" w14:textId="77777777">
            <w:pPr>
              <w:jc w:val="left"/>
            </w:pPr>
            <w:sdt>
              <w:sdtPr>
                <w:id w:val="-2009206663"/>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Work with experts in the field to ensure compatibility.</w:t>
            </w:r>
          </w:p>
          <w:p w:rsidRPr="00925C96" w:rsidR="00925C96" w:rsidP="00925C96" w:rsidRDefault="0095022C" w14:paraId="62FBD156" w14:textId="266B473A">
            <w:pPr>
              <w:jc w:val="left"/>
            </w:pPr>
            <w:sdt>
              <w:sdtPr>
                <w:id w:val="614952471"/>
                <w14:checkbox>
                  <w14:checked w14:val="1"/>
                  <w14:checkedState w14:val="2612" w14:font="MS Gothic"/>
                  <w14:uncheckedState w14:val="2610" w14:font="MS Gothic"/>
                </w14:checkbox>
              </w:sdtPr>
              <w:sdtContent>
                <w:r w:rsidRPr="23080DD6" w:rsidR="716E0F4D">
                  <w:rPr>
                    <w:rFonts w:ascii="MS Gothic" w:hAnsi="MS Gothic" w:eastAsia="MS Gothic" w:cs="MS Gothic"/>
                  </w:rPr>
                  <w:t>☒</w:t>
                </w:r>
              </w:sdtContent>
            </w:sdt>
            <w:r w:rsidR="00925C96">
              <w:rPr/>
              <w:t xml:space="preserve"> Not applicable</w:t>
            </w:r>
          </w:p>
          <w:p w:rsidRPr="00925C96" w:rsidR="00925C96" w:rsidP="00925C96" w:rsidRDefault="0095022C" w14:paraId="719ACB7F" w14:textId="77777777">
            <w:pPr>
              <w:jc w:val="left"/>
            </w:pPr>
            <w:sdt>
              <w:sdtPr>
                <w:id w:val="-1532024510"/>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Other (Please specify): </w:t>
            </w:r>
            <w:sdt>
              <w:sdtPr>
                <w:id w:val="413906298"/>
                <w:placeholder>
                  <w:docPart w:val="DF0261B77AD847E199A8296A8086A96A"/>
                </w:placeholder>
                <w:showingPlcHdr/>
              </w:sdtPr>
              <w:sdtEndPr/>
              <w:sdtContent>
                <w:r w:rsidRPr="00925C96" w:rsidR="00925C96">
                  <w:rPr>
                    <w:rStyle w:val="PlaceholderText"/>
                    <w:i/>
                    <w:iCs/>
                  </w:rPr>
                  <w:t>Click or tap here to type your answer.</w:t>
                </w:r>
              </w:sdtContent>
            </w:sdt>
          </w:p>
        </w:tc>
      </w:tr>
      <w:tr w:rsidRPr="00925C96" w:rsidR="00925C96" w:rsidTr="23080DD6" w14:paraId="4D55B072" w14:textId="77777777">
        <w:trPr>
          <w:trHeight w:val="576"/>
        </w:trPr>
        <w:tc>
          <w:tcPr>
            <w:tcW w:w="9912" w:type="dxa"/>
            <w:shd w:val="clear" w:color="auto" w:fill="D9D9D9" w:themeFill="text2" w:themeFillShade="D9"/>
            <w:tcMar/>
            <w:vAlign w:val="center"/>
          </w:tcPr>
          <w:p w:rsidRPr="0004517B" w:rsidR="00925C96" w:rsidP="00925C96" w:rsidRDefault="00925C96" w14:paraId="252D139A"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Pr="00925C96" w:rsidR="00925C96" w:rsidTr="23080DD6" w14:paraId="2FE166B8" w14:textId="77777777">
        <w:trPr>
          <w:trHeight w:val="510"/>
        </w:trPr>
        <w:tc>
          <w:tcPr>
            <w:tcW w:w="9912" w:type="dxa"/>
            <w:tcMar/>
            <w:vAlign w:val="center"/>
          </w:tcPr>
          <w:p w:rsidRPr="00925C96" w:rsidR="00925C96" w:rsidP="23080DD6" w:rsidRDefault="0095022C" w14:paraId="6B5ED369" w14:textId="0A7DED0F">
            <w:pPr>
              <w:pStyle w:val="Caption"/>
              <w:jc w:val="left"/>
              <w:rPr>
                <w:rFonts w:ascii="Calibri" w:hAnsi="Calibri" w:asciiTheme="minorAscii" w:hAnsiTheme="minorAscii"/>
                <w:b w:val="0"/>
                <w:bCs w:val="0"/>
                <w:color w:val="auto"/>
                <w:sz w:val="22"/>
                <w:szCs w:val="22"/>
              </w:rPr>
            </w:pPr>
            <w:sdt>
              <w:sdtPr>
                <w:id w:val="-223136220"/>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1B3A8527">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925C96">
              <w:rPr>
                <w:rFonts w:ascii="Calibri" w:hAnsi="Calibri" w:asciiTheme="minorAscii" w:hAnsiTheme="minorAscii"/>
                <w:b w:val="0"/>
                <w:bCs w:val="0"/>
                <w:color w:val="auto"/>
                <w:sz w:val="22"/>
                <w:szCs w:val="22"/>
              </w:rPr>
              <w:t xml:space="preserve"> Yes</w:t>
            </w:r>
            <w:r w:rsidRPr="23080DD6" w:rsidR="6B0C5790">
              <w:rPr>
                <w:rFonts w:ascii="Calibri" w:hAnsi="Calibri" w:asciiTheme="minorAscii" w:hAnsiTheme="minorAscii"/>
                <w:b w:val="0"/>
                <w:bCs w:val="0"/>
                <w:color w:val="auto"/>
                <w:sz w:val="22"/>
                <w:szCs w:val="22"/>
              </w:rPr>
              <w:t xml:space="preserve"> </w:t>
            </w:r>
            <w:r w:rsidRPr="23080DD6" w:rsidR="00925C96">
              <w:rPr>
                <w:rFonts w:ascii="Calibri" w:hAnsi="Calibri" w:asciiTheme="minorAscii" w:hAnsiTheme="minorAscii"/>
                <w:b w:val="0"/>
                <w:bCs w:val="0"/>
                <w:color w:val="auto"/>
                <w:sz w:val="22"/>
                <w:szCs w:val="22"/>
              </w:rPr>
              <w:t xml:space="preserve">  </w:t>
            </w:r>
            <w:sdt>
              <w:sdtPr>
                <w:id w:val="1216701162"/>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6B0C5790">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925C96">
              <w:rPr>
                <w:rFonts w:ascii="Calibri" w:hAnsi="Calibri" w:asciiTheme="minorAscii" w:hAnsiTheme="minorAscii"/>
                <w:b w:val="0"/>
                <w:bCs w:val="0"/>
                <w:color w:val="auto"/>
                <w:sz w:val="22"/>
                <w:szCs w:val="22"/>
              </w:rPr>
              <w:t xml:space="preserve"> No</w:t>
            </w:r>
          </w:p>
        </w:tc>
      </w:tr>
      <w:tr w:rsidRPr="00925C96" w:rsidR="00925C96" w:rsidTr="23080DD6" w14:paraId="12EBDFD6" w14:textId="77777777">
        <w:trPr>
          <w:trHeight w:val="576"/>
        </w:trPr>
        <w:tc>
          <w:tcPr>
            <w:tcW w:w="9912" w:type="dxa"/>
            <w:shd w:val="clear" w:color="auto" w:fill="D9D9D9" w:themeFill="text2" w:themeFillShade="D9"/>
            <w:tcMar/>
            <w:vAlign w:val="center"/>
          </w:tcPr>
          <w:p w:rsidRPr="0004517B" w:rsidR="00925C96" w:rsidP="00925C96" w:rsidRDefault="00925C96" w14:paraId="752E792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Pr="00925C96" w:rsidR="00925C96" w:rsidTr="23080DD6" w14:paraId="003AD4B5" w14:textId="77777777">
        <w:trPr>
          <w:trHeight w:val="510"/>
        </w:trPr>
        <w:tc>
          <w:tcPr>
            <w:tcW w:w="9912" w:type="dxa"/>
            <w:tcMar/>
            <w:vAlign w:val="center"/>
          </w:tcPr>
          <w:p w:rsidRPr="00925C96" w:rsidR="00925C96" w:rsidP="23080DD6" w:rsidRDefault="0095022C" w14:paraId="7DF6CD9C" w14:textId="360D0609">
            <w:pPr>
              <w:pStyle w:val="Caption"/>
              <w:jc w:val="left"/>
              <w:rPr>
                <w:rFonts w:ascii="Calibri" w:hAnsi="Calibri" w:asciiTheme="minorAscii" w:hAnsiTheme="minorAscii"/>
                <w:b w:val="0"/>
                <w:bCs w:val="0"/>
                <w:color w:val="auto"/>
                <w:sz w:val="22"/>
                <w:szCs w:val="22"/>
              </w:rPr>
            </w:pPr>
            <w:sdt>
              <w:sdtPr>
                <w:id w:val="-581838588"/>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00925C96">
                  <w:rPr>
                    <w:rFonts w:ascii="Segoe UI Symbol" w:hAnsi="Segoe UI Symbol" w:cs="Segoe UI Symbol"/>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925C96">
              <w:rPr>
                <w:rFonts w:ascii="Calibri" w:hAnsi="Calibri" w:asciiTheme="minorAscii" w:hAnsiTheme="minorAscii"/>
                <w:b w:val="0"/>
                <w:bCs w:val="0"/>
                <w:color w:val="auto"/>
                <w:sz w:val="22"/>
                <w:szCs w:val="22"/>
              </w:rPr>
              <w:t xml:space="preserve"> Yes</w:t>
            </w:r>
            <w:r w:rsidRPr="23080DD6" w:rsidR="74B8C93E">
              <w:rPr>
                <w:rFonts w:ascii="Calibri" w:hAnsi="Calibri" w:asciiTheme="minorAscii" w:hAnsiTheme="minorAscii"/>
                <w:b w:val="0"/>
                <w:bCs w:val="0"/>
                <w:color w:val="auto"/>
                <w:sz w:val="22"/>
                <w:szCs w:val="22"/>
              </w:rPr>
              <w:t xml:space="preserve"> </w:t>
            </w:r>
            <w:r w:rsidRPr="23080DD6" w:rsidR="00925C96">
              <w:rPr>
                <w:rFonts w:ascii="Calibri" w:hAnsi="Calibri" w:asciiTheme="minorAscii" w:hAnsiTheme="minorAscii"/>
                <w:b w:val="0"/>
                <w:bCs w:val="0"/>
                <w:color w:val="auto"/>
                <w:sz w:val="22"/>
                <w:szCs w:val="22"/>
              </w:rPr>
              <w:t xml:space="preserve">  </w:t>
            </w:r>
            <w:sdt>
              <w:sdtPr>
                <w:id w:val="-985086757"/>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74B8C93E">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925C96">
              <w:rPr>
                <w:rFonts w:ascii="Calibri" w:hAnsi="Calibri" w:asciiTheme="minorAscii" w:hAnsiTheme="minorAscii"/>
                <w:b w:val="0"/>
                <w:bCs w:val="0"/>
                <w:color w:val="auto"/>
                <w:sz w:val="22"/>
                <w:szCs w:val="22"/>
              </w:rPr>
              <w:t xml:space="preserve"> No</w:t>
            </w:r>
          </w:p>
        </w:tc>
      </w:tr>
      <w:tr w:rsidRPr="00925C96" w:rsidR="00925C96" w:rsidTr="23080DD6" w14:paraId="2C0F330A" w14:textId="77777777">
        <w:trPr>
          <w:trHeight w:val="576"/>
        </w:trPr>
        <w:tc>
          <w:tcPr>
            <w:tcW w:w="9912" w:type="dxa"/>
            <w:shd w:val="clear" w:color="auto" w:fill="D9D9D9" w:themeFill="text2" w:themeFillShade="D9"/>
            <w:tcMar/>
            <w:vAlign w:val="center"/>
          </w:tcPr>
          <w:p w:rsidRPr="0004517B" w:rsidR="00925C96" w:rsidP="00925C96" w:rsidRDefault="00925C96" w14:paraId="6BFEE11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Pr="00925C96" w:rsidR="00925C96" w:rsidTr="23080DD6" w14:paraId="11693136" w14:textId="77777777">
        <w:trPr>
          <w:trHeight w:val="979"/>
        </w:trPr>
        <w:tc>
          <w:tcPr>
            <w:tcW w:w="9912" w:type="dxa"/>
            <w:tcMar/>
            <w:vAlign w:val="center"/>
          </w:tcPr>
          <w:p w:rsidRPr="00925C96" w:rsidR="00925C96" w:rsidP="23080DD6" w:rsidRDefault="0095022C" w14:paraId="5E25C126" w14:textId="618083EE">
            <w:pPr>
              <w:pStyle w:val="Caption"/>
              <w:jc w:val="left"/>
              <w:rPr>
                <w:rFonts w:ascii="Calibri" w:hAnsi="Calibri" w:asciiTheme="minorAscii" w:hAnsiTheme="minorAscii"/>
                <w:b w:val="0"/>
                <w:bCs w:val="0"/>
                <w:color w:val="auto"/>
                <w:sz w:val="22"/>
                <w:szCs w:val="22"/>
              </w:rPr>
            </w:pPr>
            <w:sdt>
              <w:sdtPr>
                <w:id w:val="-1715109259"/>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23080DD6" w:rsidR="6E7EE6D1">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23080DD6" w:rsidR="00925C96">
              <w:rPr>
                <w:rFonts w:ascii="Calibri" w:hAnsi="Calibri" w:asciiTheme="minorAscii" w:hAnsiTheme="minorAscii"/>
                <w:b w:val="0"/>
                <w:bCs w:val="0"/>
                <w:color w:val="auto"/>
                <w:sz w:val="22"/>
                <w:szCs w:val="22"/>
              </w:rPr>
              <w:t xml:space="preserve"> Yes, all relevant data will be referenced and properly cited.</w:t>
            </w:r>
          </w:p>
          <w:p w:rsidRPr="00925C96" w:rsidR="00925C96" w:rsidP="00925C96" w:rsidRDefault="0095022C" w14:paraId="696FC9AF" w14:textId="77777777">
            <w:pPr>
              <w:jc w:val="left"/>
            </w:pPr>
            <w:sdt>
              <w:sdtPr>
                <w:id w:val="1206605870"/>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Yes, but only the most important or relevant data will be referenced.</w:t>
            </w:r>
          </w:p>
          <w:p w:rsidRPr="00925C96" w:rsidR="00925C96" w:rsidP="00925C96" w:rsidRDefault="0095022C" w14:paraId="00993A96" w14:textId="77777777">
            <w:pPr>
              <w:jc w:val="left"/>
            </w:pPr>
            <w:sdt>
              <w:sdtPr>
                <w:id w:val="496316719"/>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No, the data will not include any references to other data</w:t>
            </w:r>
          </w:p>
        </w:tc>
      </w:tr>
      <w:tr w:rsidRPr="00925C96" w:rsidR="00925C96" w:rsidTr="23080DD6" w14:paraId="6B8A6DA2" w14:textId="77777777">
        <w:trPr>
          <w:trHeight w:val="576"/>
        </w:trPr>
        <w:tc>
          <w:tcPr>
            <w:tcW w:w="9912" w:type="dxa"/>
            <w:shd w:val="clear" w:color="auto" w:fill="D9D9D9" w:themeFill="text2" w:themeFillShade="D9"/>
            <w:tcMar/>
            <w:vAlign w:val="center"/>
          </w:tcPr>
          <w:p w:rsidRPr="0004517B" w:rsidR="00925C96" w:rsidP="00925C96" w:rsidRDefault="00925C96" w14:paraId="0B91983F"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Pr="00925C96" w:rsidR="00925C96" w:rsidTr="23080DD6" w14:paraId="0BD2E3FD" w14:textId="77777777">
        <w:trPr>
          <w:trHeight w:val="1542"/>
        </w:trPr>
        <w:tc>
          <w:tcPr>
            <w:tcW w:w="9912" w:type="dxa"/>
            <w:tcMar/>
            <w:vAlign w:val="center"/>
          </w:tcPr>
          <w:p w:rsidRPr="00925C96" w:rsidR="00925C96" w:rsidP="00925C96" w:rsidRDefault="0095022C" w14:paraId="389CBFA6" w14:textId="77777777">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rFonts w:asciiTheme="minorHAnsi" w:hAnsiTheme="minorHAnsi"/>
                <w:b w:val="0"/>
                <w:bCs w:val="0"/>
                <w:color w:val="auto"/>
                <w:sz w:val="22"/>
                <w:szCs w:val="22"/>
              </w:rPr>
              <w:t xml:space="preserve"> By using persistent identifiers such as DOIs or URNs</w:t>
            </w:r>
          </w:p>
          <w:p w:rsidRPr="00925C96" w:rsidR="00925C96" w:rsidP="00925C96" w:rsidRDefault="0095022C" w14:paraId="707112CD" w14:textId="13F1A92F">
            <w:pPr>
              <w:pStyle w:val="Caption"/>
              <w:jc w:val="left"/>
              <w:rPr>
                <w:b w:val="0"/>
                <w:bCs w:val="0"/>
                <w:color w:val="auto"/>
                <w:sz w:val="22"/>
                <w:szCs w:val="22"/>
              </w:rPr>
            </w:pPr>
            <w:sdt>
              <w:sdtPr>
                <w:id w:val="-2071414225"/>
                <w14:checkbox>
                  <w14:checked w14:val="1"/>
                  <w14:checkedState w14:val="2612" w14:font="MS Gothic"/>
                  <w14:uncheckedState w14:val="2610" w14:font="MS Gothic"/>
                </w14:checkbox>
                <w:rPr>
                  <w:b w:val="0"/>
                  <w:bCs w:val="0"/>
                  <w:color w:val="auto"/>
                  <w:sz w:val="22"/>
                  <w:szCs w:val="22"/>
                </w:rPr>
              </w:sdtPr>
              <w:sdtContent>
                <w:r w:rsidRPr="23080DD6" w:rsidR="688E31AF">
                  <w:rPr>
                    <w:rFonts w:ascii="MS Gothic" w:hAnsi="MS Gothic" w:eastAsia="MS Gothic" w:cs="MS Gothic"/>
                    <w:b w:val="0"/>
                    <w:bCs w:val="0"/>
                    <w:color w:val="auto"/>
                    <w:sz w:val="22"/>
                    <w:szCs w:val="22"/>
                  </w:rPr>
                  <w:t>☒</w:t>
                </w:r>
              </w:sdtContent>
              <w:sdtEndPr>
                <w:rPr>
                  <w:b w:val="0"/>
                  <w:bCs w:val="0"/>
                  <w:color w:val="auto"/>
                  <w:sz w:val="22"/>
                  <w:szCs w:val="22"/>
                </w:rPr>
              </w:sdtEndPr>
            </w:sdt>
            <w:r w:rsidRPr="23080DD6" w:rsidR="00925C96">
              <w:rPr>
                <w:b w:val="0"/>
                <w:bCs w:val="0"/>
                <w:color w:val="auto"/>
                <w:sz w:val="22"/>
                <w:szCs w:val="22"/>
              </w:rPr>
              <w:t xml:space="preserve"> By following relevant standards and best practices for data citation</w:t>
            </w:r>
          </w:p>
          <w:p w:rsidRPr="00925C96" w:rsidR="00925C96" w:rsidP="00925C96" w:rsidRDefault="0095022C" w14:paraId="3CEB37F6" w14:textId="7ADD6A86">
            <w:pPr>
              <w:pStyle w:val="Caption"/>
              <w:jc w:val="left"/>
              <w:rPr>
                <w:b w:val="0"/>
                <w:bCs w:val="0"/>
                <w:color w:val="auto"/>
                <w:sz w:val="22"/>
                <w:szCs w:val="22"/>
              </w:rPr>
            </w:pPr>
            <w:sdt>
              <w:sdtPr>
                <w:id w:val="-482849628"/>
                <w14:checkbox>
                  <w14:checked w14:val="1"/>
                  <w14:checkedState w14:val="2612" w14:font="MS Gothic"/>
                  <w14:uncheckedState w14:val="2610" w14:font="MS Gothic"/>
                </w14:checkbox>
                <w:rPr>
                  <w:b w:val="0"/>
                  <w:bCs w:val="0"/>
                  <w:color w:val="auto"/>
                  <w:sz w:val="22"/>
                  <w:szCs w:val="22"/>
                </w:rPr>
              </w:sdtPr>
              <w:sdtContent>
                <w:r w:rsidRPr="23080DD6" w:rsidR="60BDFBF4">
                  <w:rPr>
                    <w:rFonts w:ascii="MS Gothic" w:hAnsi="MS Gothic" w:eastAsia="MS Gothic" w:cs="MS Gothic"/>
                    <w:b w:val="0"/>
                    <w:bCs w:val="0"/>
                    <w:color w:val="auto"/>
                    <w:sz w:val="22"/>
                    <w:szCs w:val="22"/>
                  </w:rPr>
                  <w:t>☒</w:t>
                </w:r>
              </w:sdtContent>
              <w:sdtEndPr>
                <w:rPr>
                  <w:b w:val="0"/>
                  <w:bCs w:val="0"/>
                  <w:color w:val="auto"/>
                  <w:sz w:val="22"/>
                  <w:szCs w:val="22"/>
                </w:rPr>
              </w:sdtEndPr>
            </w:sdt>
            <w:r w:rsidRPr="23080DD6" w:rsidR="00925C96">
              <w:rPr>
                <w:b w:val="0"/>
                <w:bCs w:val="0"/>
                <w:color w:val="auto"/>
                <w:sz w:val="22"/>
                <w:szCs w:val="22"/>
              </w:rPr>
              <w:t xml:space="preserve"> By providing detailed documentation on how to access the referenced data</w:t>
            </w:r>
          </w:p>
          <w:p w:rsidRPr="00925C96" w:rsidR="00925C96" w:rsidP="00925C96" w:rsidRDefault="0095022C" w14:paraId="26CEAB04" w14:textId="77777777">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b w:val="0"/>
                <w:bCs w:val="0"/>
                <w:color w:val="auto"/>
                <w:sz w:val="22"/>
                <w:szCs w:val="22"/>
              </w:rPr>
              <w:t xml:space="preserve"> By ensuring the referenced data is deposited in trusted repositories with proper preservation and access policies </w:t>
            </w:r>
          </w:p>
          <w:p w:rsidRPr="00925C96" w:rsidR="00925C96" w:rsidP="00925C96" w:rsidRDefault="0095022C" w14:paraId="61837957" w14:textId="77777777">
            <w:pPr>
              <w:jc w:val="left"/>
            </w:pPr>
            <w:sdt>
              <w:sdtPr>
                <w:id w:val="1984271542"/>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Other (Please specify): </w:t>
            </w:r>
            <w:sdt>
              <w:sdtPr>
                <w:id w:val="1117342409"/>
                <w:placeholder>
                  <w:docPart w:val="5ED597D7693A4F7ABF3E1CA63D75AED2"/>
                </w:placeholder>
                <w:showingPlcHdr/>
              </w:sdtPr>
              <w:sdtEndPr/>
              <w:sdtContent>
                <w:r w:rsidRPr="00925C96" w:rsidR="00925C96">
                  <w:rPr>
                    <w:rStyle w:val="PlaceholderText"/>
                    <w:i/>
                    <w:iCs/>
                  </w:rPr>
                  <w:t>Click or tap here to type your answer.</w:t>
                </w:r>
              </w:sdtContent>
            </w:sdt>
          </w:p>
        </w:tc>
      </w:tr>
      <w:bookmarkEnd w:id="12"/>
    </w:tbl>
    <w:p w:rsidRPr="00925C96" w:rsidR="00925C96" w:rsidP="00925C96" w:rsidRDefault="00925C96" w14:paraId="509CD790" w14:textId="77777777"/>
    <w:p w:rsidR="001478FF" w:rsidP="00A565D3" w:rsidRDefault="001478FF" w14:paraId="2EED9604" w14:textId="10F757FD">
      <w:pPr>
        <w:pStyle w:val="Heading2"/>
      </w:pPr>
      <w:bookmarkStart w:name="_Toc155868996" w:id="13"/>
      <w:r w:rsidRPr="001478FF">
        <w:t>FAIR DATA - Increase Data re-use</w:t>
      </w:r>
      <w:bookmarkEnd w:id="13"/>
    </w:p>
    <w:tbl>
      <w:tblPr>
        <w:tblStyle w:val="Grigliatabella1"/>
        <w:tblW w:w="0" w:type="auto"/>
        <w:tblLook w:val="0480" w:firstRow="0" w:lastRow="0" w:firstColumn="1" w:lastColumn="0" w:noHBand="0" w:noVBand="1"/>
      </w:tblPr>
      <w:tblGrid>
        <w:gridCol w:w="9912"/>
      </w:tblGrid>
      <w:tr w:rsidRPr="00925C96" w:rsidR="00925C96" w:rsidTr="23080DD6" w14:paraId="23FE94D7" w14:textId="77777777">
        <w:trPr>
          <w:trHeight w:val="576"/>
        </w:trPr>
        <w:tc>
          <w:tcPr>
            <w:tcW w:w="9912" w:type="dxa"/>
            <w:shd w:val="clear" w:color="auto" w:fill="D9D9D9" w:themeFill="text2" w:themeFillShade="D9"/>
            <w:tcMar/>
            <w:vAlign w:val="center"/>
          </w:tcPr>
          <w:p w:rsidRPr="0004517B" w:rsidR="00925C96" w:rsidP="00925C96" w:rsidRDefault="00925C96" w14:paraId="59AEDA6E"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Pr="00925C96" w:rsidR="00925C96" w:rsidTr="23080DD6" w14:paraId="19D81D67" w14:textId="77777777">
        <w:trPr>
          <w:trHeight w:val="1260"/>
        </w:trPr>
        <w:tc>
          <w:tcPr>
            <w:tcW w:w="9912" w:type="dxa"/>
            <w:tcMar/>
            <w:vAlign w:val="center"/>
          </w:tcPr>
          <w:p w:rsidRPr="00925C96" w:rsidR="00925C96" w:rsidP="23080DD6" w:rsidRDefault="0095022C" w14:paraId="78A0BEA3" w14:textId="26C6EF11">
            <w:pPr>
              <w:ind w:left="318" w:hanging="318"/>
              <w:jc w:val="left"/>
              <w:rPr>
                <w:rFonts w:ascii="Calibri" w:hAnsi="Calibri" w:cs="Calibri" w:asciiTheme="minorAscii" w:hAnsiTheme="minorAscii" w:cstheme="minorAscii"/>
              </w:rPr>
            </w:pPr>
            <w:sdt>
              <w:sdtPr>
                <w:id w:val="5878964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A23CF42">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Through readme files</w:t>
            </w:r>
          </w:p>
          <w:p w:rsidRPr="00925C96" w:rsidR="00925C96" w:rsidP="23080DD6" w:rsidRDefault="0095022C" w14:paraId="49BE7ECE" w14:textId="01746F52">
            <w:pPr>
              <w:ind w:left="318" w:hanging="318"/>
              <w:jc w:val="left"/>
              <w:rPr>
                <w:rFonts w:ascii="Calibri" w:hAnsi="Calibri" w:cs="Calibri" w:asciiTheme="minorAscii" w:hAnsiTheme="minorAscii" w:cstheme="minorAscii"/>
              </w:rPr>
            </w:pPr>
            <w:sdt>
              <w:sdtPr>
                <w:id w:val="-24718607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A23CF42">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Through codebooks</w:t>
            </w:r>
          </w:p>
          <w:p w:rsidRPr="00925C96" w:rsidR="00925C96" w:rsidP="00925C96" w:rsidRDefault="0095022C" w14:paraId="2C138DF6" w14:textId="77777777">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Through data dictionaries</w:t>
            </w:r>
          </w:p>
          <w:p w:rsidRPr="00925C96" w:rsidR="00925C96" w:rsidP="00925C96" w:rsidRDefault="0095022C" w14:paraId="0539EA24" w14:textId="77777777">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2081F437" w14:textId="77777777">
        <w:trPr>
          <w:trHeight w:val="576"/>
        </w:trPr>
        <w:tc>
          <w:tcPr>
            <w:tcW w:w="9912" w:type="dxa"/>
            <w:shd w:val="clear" w:color="auto" w:fill="D9D9D9" w:themeFill="text2" w:themeFillShade="D9"/>
            <w:tcMar/>
            <w:vAlign w:val="center"/>
          </w:tcPr>
          <w:p w:rsidRPr="0004517B" w:rsidR="00925C96" w:rsidP="00925C96" w:rsidRDefault="00925C96" w14:paraId="12ECC659"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Pr="00925C96" w:rsidR="00925C96" w:rsidTr="23080DD6" w14:paraId="111116A7" w14:textId="77777777">
        <w:trPr>
          <w:trHeight w:val="510"/>
        </w:trPr>
        <w:tc>
          <w:tcPr>
            <w:tcW w:w="9912" w:type="dxa"/>
            <w:tcMar/>
            <w:vAlign w:val="center"/>
          </w:tcPr>
          <w:p w:rsidRPr="00925C96" w:rsidR="00925C96" w:rsidP="23080DD6" w:rsidRDefault="0095022C" w14:paraId="34829814" w14:textId="046CAC18">
            <w:pPr>
              <w:jc w:val="left"/>
              <w:rPr>
                <w:rFonts w:ascii="Calibri" w:hAnsi="Calibri" w:cs="Calibri" w:asciiTheme="minorAscii" w:hAnsiTheme="minorAscii" w:cstheme="minorAscii"/>
              </w:rPr>
            </w:pPr>
            <w:sdt>
              <w:sdtPr>
                <w:id w:val="88036674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3C0B978">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Yes</w:t>
            </w:r>
            <w:r w:rsidRPr="23080DD6" w:rsidR="3CA549B2">
              <w:rPr>
                <w:rFonts w:ascii="Calibri" w:hAnsi="Calibri" w:cs="Calibri" w:asciiTheme="minorAscii" w:hAnsiTheme="minorAscii" w:cstheme="minorAscii"/>
              </w:rPr>
              <w:t xml:space="preserve"> </w:t>
            </w:r>
            <w:r w:rsidRPr="23080DD6" w:rsidR="00925C96">
              <w:rPr>
                <w:rFonts w:ascii="Calibri" w:hAnsi="Calibri" w:cs="Calibri" w:asciiTheme="minorAscii" w:hAnsiTheme="minorAscii" w:cstheme="minorAscii"/>
              </w:rPr>
              <w:t xml:space="preserve">  </w:t>
            </w:r>
            <w:sdt>
              <w:sdtPr>
                <w:id w:val="39103370"/>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00925C96">
                  <w:rPr>
                    <w:rFonts w:ascii="Segoe UI Symbol" w:hAnsi="Segoe UI Symbol" w:eastAsia="MS Gothic" w:cs="Segoe UI Symbol"/>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No </w:t>
            </w:r>
          </w:p>
        </w:tc>
      </w:tr>
      <w:tr w:rsidRPr="00925C96" w:rsidR="00925C96" w:rsidTr="23080DD6" w14:paraId="005B85FD" w14:textId="77777777">
        <w:trPr>
          <w:trHeight w:val="576"/>
        </w:trPr>
        <w:tc>
          <w:tcPr>
            <w:tcW w:w="9912" w:type="dxa"/>
            <w:shd w:val="clear" w:color="auto" w:fill="D9D9D9" w:themeFill="text2" w:themeFillShade="D9"/>
            <w:tcMar/>
            <w:vAlign w:val="center"/>
          </w:tcPr>
          <w:p w:rsidRPr="0004517B" w:rsidR="00925C96" w:rsidP="00925C96" w:rsidRDefault="00925C96" w14:paraId="579EC0E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Pr="00925C96" w:rsidR="00925C96" w:rsidTr="23080DD6" w14:paraId="4C7550F0" w14:textId="77777777">
        <w:trPr>
          <w:trHeight w:val="510"/>
        </w:trPr>
        <w:tc>
          <w:tcPr>
            <w:tcW w:w="9912" w:type="dxa"/>
            <w:tcMar/>
            <w:vAlign w:val="center"/>
          </w:tcPr>
          <w:p w:rsidRPr="00925C96" w:rsidR="00925C96" w:rsidP="00925C96" w:rsidRDefault="0095022C" w14:paraId="522FD822"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By hiring a technical writer</w:t>
            </w:r>
          </w:p>
          <w:p w:rsidRPr="00925C96" w:rsidR="00925C96" w:rsidP="00925C96" w:rsidRDefault="0095022C" w14:paraId="1083640D" w14:textId="77777777">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By conducting usability testing</w:t>
            </w:r>
          </w:p>
          <w:p w:rsidRPr="00925C96" w:rsidR="00925C96" w:rsidP="23080DD6" w:rsidRDefault="0095022C" w14:paraId="1BA20477" w14:textId="52F5C933">
            <w:pPr>
              <w:jc w:val="left"/>
              <w:rPr>
                <w:rFonts w:ascii="Calibri" w:hAnsi="Calibri" w:cs="Calibri" w:asciiTheme="minorAscii" w:hAnsiTheme="minorAscii" w:cstheme="minorAscii"/>
              </w:rPr>
            </w:pPr>
            <w:sdt>
              <w:sdtPr>
                <w:id w:val="-197729563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D5A13F6">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By having non-experts review the documentation</w:t>
            </w:r>
          </w:p>
          <w:p w:rsidRPr="00925C96" w:rsidR="00925C96" w:rsidP="00925C96" w:rsidRDefault="0095022C" w14:paraId="3192167C" w14:textId="77777777">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0F2F58E4" w14:textId="77777777">
        <w:trPr>
          <w:trHeight w:val="576"/>
        </w:trPr>
        <w:tc>
          <w:tcPr>
            <w:tcW w:w="9912" w:type="dxa"/>
            <w:shd w:val="clear" w:color="auto" w:fill="D9D9D9" w:themeFill="text2" w:themeFillShade="D9"/>
            <w:tcMar/>
            <w:vAlign w:val="center"/>
          </w:tcPr>
          <w:p w:rsidRPr="0004517B" w:rsidR="00925C96" w:rsidP="00925C96" w:rsidRDefault="00925C96" w14:paraId="4BAEE26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Pr="00925C96" w:rsidR="00925C96" w:rsidTr="23080DD6" w14:paraId="4AD81494" w14:textId="77777777">
        <w:trPr>
          <w:trHeight w:val="1568"/>
        </w:trPr>
        <w:tc>
          <w:tcPr>
            <w:tcW w:w="9912" w:type="dxa"/>
            <w:tcMar/>
            <w:vAlign w:val="center"/>
          </w:tcPr>
          <w:p w:rsidRPr="00925C96" w:rsidR="00925C96" w:rsidP="23080DD6" w:rsidRDefault="0095022C" w14:paraId="2671D867" w14:textId="00DA533F">
            <w:pPr>
              <w:pStyle w:val="Caption"/>
              <w:ind w:left="318" w:hanging="318"/>
              <w:jc w:val="left"/>
              <w:rPr>
                <w:rFonts w:ascii="Calibri" w:hAnsi="Calibri" w:cs="Calibri" w:asciiTheme="minorAscii" w:hAnsiTheme="minorAscii" w:cstheme="minorAscii"/>
                <w:b w:val="0"/>
                <w:bCs w:val="0"/>
                <w:color w:val="auto"/>
                <w:sz w:val="22"/>
                <w:szCs w:val="22"/>
              </w:rPr>
            </w:pPr>
            <w:sdt>
              <w:sdtPr>
                <w:id w:val="-2010747669"/>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3FDA0091">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Yes, the data will be made freely available and licensed under Creative Commons or similar standard licenses.</w:t>
            </w:r>
          </w:p>
          <w:p w:rsidRPr="00925C96" w:rsidR="00925C96" w:rsidP="23080DD6" w:rsidRDefault="0095022C" w14:paraId="7887BC62" w14:textId="3C9ECDED">
            <w:pPr>
              <w:jc w:val="left"/>
              <w:rPr>
                <w:rFonts w:ascii="Calibri" w:hAnsi="Calibri" w:cs="Calibri" w:asciiTheme="minorAscii" w:hAnsiTheme="minorAscii" w:cstheme="minorAscii"/>
              </w:rPr>
            </w:pPr>
            <w:sdt>
              <w:sdtPr>
                <w:id w:val="-802145458"/>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23080DD6" w:rsidR="3FDA0091">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Yes, the data will be made freely available, but no license will be used.</w:t>
            </w:r>
          </w:p>
          <w:p w:rsidRPr="00925C96" w:rsidR="00925C96" w:rsidP="00925C96" w:rsidRDefault="0095022C" w14:paraId="0A52FB0F" w14:textId="77777777">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No, the data will not be made freely available.</w:t>
            </w:r>
          </w:p>
          <w:p w:rsidRPr="00925C96" w:rsidR="00925C96" w:rsidP="23080DD6" w:rsidRDefault="0095022C" w14:paraId="2C7620E1" w14:textId="796F9903">
            <w:pPr>
              <w:jc w:val="left"/>
              <w:rPr>
                <w:rFonts w:ascii="Calibri" w:hAnsi="Calibri" w:cs="Calibri" w:asciiTheme="minorAscii" w:hAnsiTheme="minorAscii" w:cstheme="minorAscii"/>
              </w:rPr>
            </w:pPr>
            <w:sdt>
              <w:sdtPr>
                <w:id w:val="-120194185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1DCE2A5">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Other (Please specify): </w:t>
            </w:r>
            <w:sdt>
              <w:sdtPr>
                <w:id w:val="1530683485"/>
                <w:placeholder>
                  <w:docPart w:val="C871A00BBC2D40429C9580935E8917AF"/>
                </w:placeholder>
                <w:rPr>
                  <w:rFonts w:ascii="Calibri" w:hAnsi="Calibri" w:cs="Calibri" w:asciiTheme="minorAscii" w:hAnsiTheme="minorAscii" w:cstheme="minorAscii"/>
                </w:rPr>
              </w:sdtPr>
              <w:sdtContent>
                <w:r w:rsidRPr="23080DD6" w:rsidR="087080E0">
                  <w:rPr>
                    <w:rFonts w:ascii="Calibri" w:hAnsi="Calibri" w:cs="Calibri" w:asciiTheme="minorAscii" w:hAnsiTheme="minorAscii" w:cstheme="minorAscii"/>
                  </w:rPr>
                  <w:t>we dont know yet</w:t>
                </w:r>
              </w:sdtContent>
              <w:sdtEndPr>
                <w:rPr>
                  <w:rFonts w:ascii="Calibri" w:hAnsi="Calibri" w:cs="Calibri" w:asciiTheme="minorAscii" w:hAnsiTheme="minorAscii" w:cstheme="minorAscii"/>
                </w:rPr>
              </w:sdtEndPr>
            </w:sdt>
          </w:p>
        </w:tc>
      </w:tr>
      <w:tr w:rsidRPr="00925C96" w:rsidR="00925C96" w:rsidTr="23080DD6" w14:paraId="6327AA63" w14:textId="77777777">
        <w:trPr>
          <w:trHeight w:val="576"/>
        </w:trPr>
        <w:tc>
          <w:tcPr>
            <w:tcW w:w="9912" w:type="dxa"/>
            <w:shd w:val="clear" w:color="auto" w:fill="D9D9D9" w:themeFill="text2" w:themeFillShade="D9"/>
            <w:tcMar/>
            <w:vAlign w:val="center"/>
          </w:tcPr>
          <w:p w:rsidRPr="0004517B" w:rsidR="00925C96" w:rsidP="00925C96" w:rsidRDefault="00925C96" w14:paraId="5E9A5E7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Pr="00925C96" w:rsidR="00925C96" w:rsidTr="23080DD6" w14:paraId="0E21C0BA" w14:textId="77777777">
        <w:trPr>
          <w:trHeight w:val="510"/>
        </w:trPr>
        <w:tc>
          <w:tcPr>
            <w:tcW w:w="9912" w:type="dxa"/>
            <w:tcMar/>
            <w:vAlign w:val="center"/>
          </w:tcPr>
          <w:p w:rsidRPr="00925C96" w:rsidR="00925C96" w:rsidP="23080DD6" w:rsidRDefault="0095022C" w14:paraId="03C09506" w14:textId="16713CD7">
            <w:pPr>
              <w:pStyle w:val="Caption"/>
              <w:jc w:val="left"/>
              <w:rPr>
                <w:rFonts w:ascii="Calibri" w:hAnsi="Calibri" w:cs="Calibri" w:asciiTheme="minorAscii" w:hAnsiTheme="minorAscii" w:cstheme="minorAscii"/>
                <w:b w:val="0"/>
                <w:bCs w:val="0"/>
                <w:color w:val="auto"/>
                <w:sz w:val="22"/>
                <w:szCs w:val="22"/>
              </w:rPr>
            </w:pPr>
            <w:sdt>
              <w:sdtPr>
                <w:id w:val="708149921"/>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916D51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w:t>
            </w:r>
            <w:r w:rsidRPr="23080DD6" w:rsidR="00925C96">
              <w:rPr>
                <w:rFonts w:ascii="Calibri" w:hAnsi="Calibri" w:cs="Calibri" w:asciiTheme="minorAscii" w:hAnsiTheme="minorAscii" w:cstheme="minorAscii"/>
                <w:b w:val="0"/>
                <w:bCs w:val="0"/>
                <w:color w:val="auto"/>
                <w:sz w:val="22"/>
                <w:szCs w:val="22"/>
              </w:rPr>
              <w:t xml:space="preserve">Yes  </w:t>
            </w:r>
            <w:sdt>
              <w:sdtPr>
                <w:id w:val="-1042747958"/>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00925C96">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No</w:t>
            </w:r>
          </w:p>
        </w:tc>
      </w:tr>
      <w:tr w:rsidRPr="00925C96" w:rsidR="00925C96" w:rsidTr="23080DD6" w14:paraId="44BDA3ED" w14:textId="77777777">
        <w:trPr>
          <w:trHeight w:val="576"/>
        </w:trPr>
        <w:tc>
          <w:tcPr>
            <w:tcW w:w="9912" w:type="dxa"/>
            <w:shd w:val="clear" w:color="auto" w:fill="D9D9D9" w:themeFill="text2" w:themeFillShade="D9"/>
            <w:tcMar/>
            <w:vAlign w:val="center"/>
          </w:tcPr>
          <w:p w:rsidRPr="0004517B" w:rsidR="00925C96" w:rsidP="00925C96" w:rsidRDefault="00925C96" w14:paraId="3FEB663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Pr="00925C96" w:rsidR="00925C96" w:rsidTr="23080DD6" w14:paraId="67440BF5" w14:textId="77777777">
        <w:trPr>
          <w:trHeight w:val="1400"/>
        </w:trPr>
        <w:tc>
          <w:tcPr>
            <w:tcW w:w="9912" w:type="dxa"/>
            <w:tcMar/>
            <w:vAlign w:val="center"/>
          </w:tcPr>
          <w:p w:rsidRPr="00925C96" w:rsidR="00925C96" w:rsidP="23080DD6" w:rsidRDefault="0095022C" w14:paraId="3A46814E" w14:textId="0FFF2315">
            <w:pPr>
              <w:pStyle w:val="Caption"/>
              <w:jc w:val="left"/>
              <w:rPr>
                <w:rFonts w:ascii="Calibri" w:hAnsi="Calibri" w:cs="Calibri" w:asciiTheme="minorAscii" w:hAnsiTheme="minorAscii" w:cstheme="minorAscii"/>
                <w:b w:val="0"/>
                <w:bCs w:val="0"/>
                <w:color w:val="auto"/>
                <w:sz w:val="22"/>
                <w:szCs w:val="22"/>
              </w:rPr>
            </w:pPr>
            <w:sdt>
              <w:sdtPr>
                <w:id w:val="1862093564"/>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207D799">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By depositing the data in a trusted repository</w:t>
            </w:r>
          </w:p>
          <w:p w:rsidRPr="00925C96" w:rsidR="00925C96" w:rsidP="00925C96" w:rsidRDefault="0095022C" w14:paraId="3DDB6EBE" w14:textId="77777777">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By providing permanent identifiers to the data</w:t>
            </w:r>
          </w:p>
          <w:p w:rsidRPr="00925C96" w:rsidR="00925C96" w:rsidP="00925C96" w:rsidRDefault="0095022C" w14:paraId="26344DF6" w14:textId="77777777">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By documenting the data and metadata according to standards</w:t>
            </w:r>
          </w:p>
          <w:p w:rsidRPr="00925C96" w:rsidR="00925C96" w:rsidP="00925C96" w:rsidRDefault="0095022C" w14:paraId="3F9F8F2A" w14:textId="77777777">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5F2DEB37" w14:textId="77777777">
        <w:trPr>
          <w:trHeight w:val="576"/>
        </w:trPr>
        <w:tc>
          <w:tcPr>
            <w:tcW w:w="9912" w:type="dxa"/>
            <w:shd w:val="clear" w:color="auto" w:fill="D9D9D9" w:themeFill="text2" w:themeFillShade="D9"/>
            <w:tcMar/>
            <w:vAlign w:val="center"/>
          </w:tcPr>
          <w:p w:rsidRPr="0004517B" w:rsidR="00925C96" w:rsidP="00925C96" w:rsidRDefault="00925C96" w14:paraId="388B9DB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Pr="00925C96" w:rsidR="00925C96" w:rsidTr="23080DD6" w14:paraId="0A75C056" w14:textId="77777777">
        <w:trPr>
          <w:trHeight w:val="510"/>
        </w:trPr>
        <w:tc>
          <w:tcPr>
            <w:tcW w:w="9912" w:type="dxa"/>
            <w:tcMar/>
            <w:vAlign w:val="center"/>
          </w:tcPr>
          <w:p w:rsidRPr="00925C96" w:rsidR="00925C96" w:rsidP="23080DD6" w:rsidRDefault="0095022C" w14:paraId="7FA57B3D" w14:textId="42E7F097">
            <w:pPr>
              <w:pStyle w:val="Caption"/>
              <w:jc w:val="left"/>
              <w:rPr>
                <w:rFonts w:ascii="Calibri" w:hAnsi="Calibri" w:cs="Calibri" w:asciiTheme="minorAscii" w:hAnsiTheme="minorAscii" w:cstheme="minorAscii"/>
                <w:b w:val="0"/>
                <w:bCs w:val="0"/>
                <w:color w:val="auto"/>
                <w:sz w:val="22"/>
                <w:szCs w:val="22"/>
              </w:rPr>
            </w:pPr>
            <w:sdt>
              <w:sdtPr>
                <w:id w:val="-876164841"/>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6B0350F">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w:t>
            </w:r>
            <w:r w:rsidRPr="23080DD6" w:rsidR="00925C96">
              <w:rPr>
                <w:rFonts w:ascii="Calibri" w:hAnsi="Calibri" w:cs="Calibri" w:asciiTheme="minorAscii" w:hAnsiTheme="minorAscii" w:cstheme="minorAscii"/>
                <w:b w:val="0"/>
                <w:bCs w:val="0"/>
                <w:color w:val="auto"/>
                <w:sz w:val="22"/>
                <w:szCs w:val="22"/>
              </w:rPr>
              <w:t xml:space="preserve">Yes  </w:t>
            </w:r>
            <w:sdt>
              <w:sdtPr>
                <w:id w:val="-621454247"/>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00925C96">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No</w:t>
            </w:r>
          </w:p>
        </w:tc>
      </w:tr>
      <w:tr w:rsidRPr="00925C96" w:rsidR="00925C96" w:rsidTr="23080DD6" w14:paraId="22EBF98A" w14:textId="77777777">
        <w:trPr>
          <w:trHeight w:val="576"/>
        </w:trPr>
        <w:tc>
          <w:tcPr>
            <w:tcW w:w="9912" w:type="dxa"/>
            <w:shd w:val="clear" w:color="auto" w:fill="D9D9D9" w:themeFill="text2" w:themeFillShade="D9"/>
            <w:tcMar/>
            <w:vAlign w:val="center"/>
          </w:tcPr>
          <w:p w:rsidRPr="0004517B" w:rsidR="00925C96" w:rsidP="00925C96" w:rsidRDefault="00925C96" w14:paraId="62604961" w14:textId="5512F18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Pr="0004517B" w:rsid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Pr="00925C96" w:rsidR="00925C96" w:rsidTr="23080DD6" w14:paraId="0230D802" w14:textId="77777777">
        <w:trPr>
          <w:trHeight w:val="960"/>
        </w:trPr>
        <w:tc>
          <w:tcPr>
            <w:tcW w:w="9912" w:type="dxa"/>
            <w:tcMar/>
            <w:vAlign w:val="center"/>
          </w:tcPr>
          <w:p w:rsidRPr="00925C96" w:rsidR="00925C96" w:rsidP="00925C96" w:rsidRDefault="0095022C" w14:paraId="51D0DACE"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By using appropriate metadata standards and vocabularies</w:t>
            </w:r>
          </w:p>
          <w:p w:rsidRPr="00925C96" w:rsidR="00925C96" w:rsidP="23080DD6" w:rsidRDefault="0095022C" w14:paraId="5466E91A" w14:textId="5E58AAFA">
            <w:pPr>
              <w:jc w:val="left"/>
              <w:rPr>
                <w:rFonts w:ascii="Calibri" w:hAnsi="Calibri" w:cs="Calibri" w:asciiTheme="minorAscii" w:hAnsiTheme="minorAscii" w:cstheme="minorAscii"/>
              </w:rPr>
            </w:pPr>
            <w:sdt>
              <w:sdtPr>
                <w:id w:val="97803911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453488F">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By providing detailed documentation and version control information</w:t>
            </w:r>
          </w:p>
          <w:p w:rsidRPr="00925C96" w:rsidR="00925C96" w:rsidP="00925C96" w:rsidRDefault="0095022C" w14:paraId="0B09633D" w14:textId="77777777">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r w:rsidRPr="00925C96" w:rsidR="00925C96">
              <w:rPr>
                <w:rStyle w:val="PlaceholderText"/>
                <w:rFonts w:asciiTheme="minorHAnsi" w:hAnsiTheme="minorHAnsi" w:cstheme="minorHAnsi"/>
                <w:i/>
                <w:iCs/>
              </w:rPr>
              <w:t>Click or tap here to type your answer.</w:t>
            </w:r>
          </w:p>
        </w:tc>
      </w:tr>
      <w:tr w:rsidRPr="00925C96" w:rsidR="00925C96" w:rsidTr="23080DD6" w14:paraId="49B3D630" w14:textId="77777777">
        <w:trPr>
          <w:trHeight w:val="576"/>
        </w:trPr>
        <w:tc>
          <w:tcPr>
            <w:tcW w:w="9912" w:type="dxa"/>
            <w:shd w:val="clear" w:color="auto" w:fill="D9D9D9" w:themeFill="text2" w:themeFillShade="D9"/>
            <w:tcMar/>
            <w:vAlign w:val="center"/>
          </w:tcPr>
          <w:p w:rsidRPr="0004517B" w:rsidR="00925C96" w:rsidP="00925C96" w:rsidRDefault="00925C96" w14:paraId="26DB64B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Pr="00925C96" w:rsidR="00925C96" w:rsidTr="23080DD6" w14:paraId="48BFB1F1" w14:textId="77777777">
        <w:trPr>
          <w:trHeight w:val="1408"/>
        </w:trPr>
        <w:tc>
          <w:tcPr>
            <w:tcW w:w="9912" w:type="dxa"/>
            <w:tcMar/>
            <w:vAlign w:val="center"/>
          </w:tcPr>
          <w:p w:rsidRPr="00925C96" w:rsidR="00925C96" w:rsidP="00925C96" w:rsidRDefault="0095022C" w14:paraId="132CDD2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Validation checks or error detection routines.</w:t>
            </w:r>
          </w:p>
          <w:p w:rsidRPr="00925C96" w:rsidR="00925C96" w:rsidP="00925C96" w:rsidRDefault="0095022C" w14:paraId="3B2C3832"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Manual data review and verification</w:t>
            </w:r>
          </w:p>
          <w:p w:rsidRPr="00925C96" w:rsidR="00925C96" w:rsidP="23080DD6" w:rsidRDefault="0095022C" w14:paraId="2A749DA6" w14:textId="77AE8C2B">
            <w:pPr>
              <w:pStyle w:val="Caption"/>
              <w:jc w:val="left"/>
              <w:rPr>
                <w:rFonts w:ascii="Calibri" w:hAnsi="Calibri" w:cs="Calibri" w:asciiTheme="minorAscii" w:hAnsiTheme="minorAscii" w:cstheme="minorAscii"/>
                <w:b w:val="0"/>
                <w:bCs w:val="0"/>
                <w:color w:val="auto"/>
                <w:sz w:val="22"/>
                <w:szCs w:val="22"/>
              </w:rPr>
            </w:pPr>
            <w:sdt>
              <w:sdtPr>
                <w:id w:val="-1591545343"/>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73094F6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Peer review or quality control procedures</w:t>
            </w:r>
          </w:p>
          <w:p w:rsidRPr="00925C96" w:rsidR="00925C96" w:rsidP="00925C96" w:rsidRDefault="0095022C" w14:paraId="56D0A7B8" w14:textId="77777777">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Statistical methods or software tools for data analysis and validation</w:t>
            </w:r>
          </w:p>
          <w:p w:rsidRPr="00925C96" w:rsidR="00925C96" w:rsidP="00925C96" w:rsidRDefault="0095022C" w14:paraId="1DBF2373" w14:textId="77777777">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747399D9" w14:textId="77777777">
        <w:trPr>
          <w:trHeight w:val="576"/>
        </w:trPr>
        <w:tc>
          <w:tcPr>
            <w:tcW w:w="9912" w:type="dxa"/>
            <w:shd w:val="clear" w:color="auto" w:fill="D9D9D9" w:themeFill="text2" w:themeFillShade="D9"/>
            <w:tcMar/>
            <w:vAlign w:val="center"/>
          </w:tcPr>
          <w:p w:rsidRPr="0004517B" w:rsidR="00925C96" w:rsidP="00925C96" w:rsidRDefault="00925C96" w14:paraId="7D1A491B"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Pr="00925C96" w:rsidR="00925C96" w:rsidTr="23080DD6" w14:paraId="2B554E46" w14:textId="77777777">
        <w:trPr>
          <w:trHeight w:val="510"/>
        </w:trPr>
        <w:tc>
          <w:tcPr>
            <w:tcW w:w="9912" w:type="dxa"/>
            <w:tcMar/>
            <w:vAlign w:val="center"/>
          </w:tcPr>
          <w:p w:rsidRPr="00925C96" w:rsidR="00925C96" w:rsidP="23080DD6" w:rsidRDefault="0095022C" w14:paraId="11E22294" w14:textId="74A6CF0B">
            <w:pPr>
              <w:pStyle w:val="Caption"/>
              <w:jc w:val="left"/>
              <w:rPr>
                <w:rFonts w:ascii="Calibri" w:hAnsi="Calibri" w:cs="Calibri" w:asciiTheme="minorAscii" w:hAnsiTheme="minorAscii" w:cstheme="minorAscii"/>
                <w:b w:val="0"/>
                <w:bCs w:val="0"/>
                <w:color w:val="auto"/>
                <w:sz w:val="22"/>
                <w:szCs w:val="22"/>
              </w:rPr>
            </w:pPr>
            <w:sdt>
              <w:sdtPr>
                <w:id w:val="134373944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7F1FDA3">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w:t>
            </w:r>
            <w:r w:rsidRPr="23080DD6" w:rsidR="00925C96">
              <w:rPr>
                <w:rFonts w:ascii="Calibri" w:hAnsi="Calibri" w:cs="Calibri" w:asciiTheme="minorAscii" w:hAnsiTheme="minorAscii" w:cstheme="minorAscii"/>
                <w:b w:val="0"/>
                <w:bCs w:val="0"/>
                <w:color w:val="auto"/>
                <w:sz w:val="22"/>
                <w:szCs w:val="22"/>
              </w:rPr>
              <w:t xml:space="preserve">Yes  </w:t>
            </w:r>
            <w:sdt>
              <w:sdtPr>
                <w:id w:val="1633514866"/>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00925C96">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00925C96">
              <w:rPr>
                <w:rFonts w:ascii="Calibri" w:hAnsi="Calibri" w:cs="Calibri" w:asciiTheme="minorAscii" w:hAnsiTheme="minorAscii" w:cstheme="minorAscii"/>
                <w:b w:val="0"/>
                <w:bCs w:val="0"/>
                <w:color w:val="auto"/>
                <w:sz w:val="22"/>
                <w:szCs w:val="22"/>
              </w:rPr>
              <w:t xml:space="preserve"> No</w:t>
            </w:r>
          </w:p>
        </w:tc>
      </w:tr>
    </w:tbl>
    <w:p w:rsidR="00925C96" w:rsidP="00925C96" w:rsidRDefault="00925C96" w14:paraId="7F1087D5" w14:textId="77777777"/>
    <w:p w:rsidR="00354C3C" w:rsidRDefault="00354C3C" w14:paraId="2467D2B8" w14:textId="5B39B3F3">
      <w:pPr>
        <w:jc w:val="left"/>
      </w:pPr>
      <w:r>
        <w:br w:type="page"/>
      </w:r>
    </w:p>
    <w:p w:rsidRPr="00925C96" w:rsidR="00354C3C" w:rsidP="00925C96" w:rsidRDefault="00354C3C" w14:paraId="4FB94545" w14:textId="77777777"/>
    <w:p w:rsidR="001478FF" w:rsidP="00A565D3" w:rsidRDefault="001478FF" w14:paraId="7937585B" w14:textId="77777777">
      <w:pPr>
        <w:pStyle w:val="Heading1"/>
      </w:pPr>
      <w:bookmarkStart w:name="_Toc155868997" w:id="14"/>
      <w:r w:rsidRPr="001478FF">
        <w:t>Other research outputs</w:t>
      </w:r>
      <w:bookmarkEnd w:id="14"/>
    </w:p>
    <w:tbl>
      <w:tblPr>
        <w:tblStyle w:val="Grigliatabella1"/>
        <w:tblW w:w="0" w:type="auto"/>
        <w:tblLook w:val="0480" w:firstRow="0" w:lastRow="0" w:firstColumn="1" w:lastColumn="0" w:noHBand="0" w:noVBand="1"/>
      </w:tblPr>
      <w:tblGrid>
        <w:gridCol w:w="9912"/>
      </w:tblGrid>
      <w:tr w:rsidRPr="00925C96" w:rsidR="00925C96" w:rsidTr="23080DD6" w14:paraId="59782878" w14:textId="77777777">
        <w:trPr>
          <w:trHeight w:val="576"/>
        </w:trPr>
        <w:tc>
          <w:tcPr>
            <w:tcW w:w="9912" w:type="dxa"/>
            <w:shd w:val="clear" w:color="auto" w:fill="D9D9D9" w:themeFill="text2" w:themeFillShade="D9"/>
            <w:tcMar/>
            <w:vAlign w:val="center"/>
          </w:tcPr>
          <w:p w:rsidRPr="0004517B" w:rsidR="00925C96" w:rsidP="00925C96" w:rsidRDefault="00925C96" w14:paraId="6FCAFDD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Pr="00925C96" w:rsidR="00925C96" w:rsidTr="23080DD6" w14:paraId="02450718" w14:textId="77777777">
        <w:trPr>
          <w:trHeight w:val="1547"/>
        </w:trPr>
        <w:tc>
          <w:tcPr>
            <w:tcW w:w="9912" w:type="dxa"/>
            <w:tcMar/>
            <w:vAlign w:val="center"/>
          </w:tcPr>
          <w:p w:rsidRPr="00925C96" w:rsidR="00925C96" w:rsidP="23080DD6" w:rsidRDefault="0095022C" w14:paraId="71B57302" w14:textId="6720D7EC">
            <w:pPr>
              <w:ind w:left="318" w:hanging="318"/>
              <w:jc w:val="left"/>
              <w:rPr>
                <w:rFonts w:ascii="Calibri" w:hAnsi="Calibri" w:cs="Calibri" w:asciiTheme="minorAscii" w:hAnsiTheme="minorAscii" w:cstheme="minorAscii"/>
              </w:rPr>
            </w:pPr>
            <w:sdt>
              <w:sdtPr>
                <w:id w:val="61478768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D6E98F9">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Software</w:t>
            </w:r>
          </w:p>
          <w:p w:rsidRPr="00925C96" w:rsidR="00925C96" w:rsidP="23080DD6" w:rsidRDefault="0095022C" w14:paraId="590A17C0" w14:textId="10F2E9F1">
            <w:pPr>
              <w:ind w:left="318" w:hanging="318"/>
              <w:jc w:val="left"/>
              <w:rPr>
                <w:rFonts w:ascii="Calibri" w:hAnsi="Calibri" w:cs="Calibri" w:asciiTheme="minorAscii" w:hAnsiTheme="minorAscii" w:cstheme="minorAscii"/>
              </w:rPr>
            </w:pPr>
            <w:sdt>
              <w:sdtPr>
                <w:id w:val="90764990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D6E98F9">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Workflows</w:t>
            </w:r>
          </w:p>
          <w:p w:rsidRPr="00925C96" w:rsidR="00925C96" w:rsidP="00925C96" w:rsidRDefault="0095022C" w14:paraId="733DFCAF" w14:textId="77777777">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Protocols</w:t>
            </w:r>
          </w:p>
          <w:p w:rsidRPr="00925C96" w:rsidR="00925C96" w:rsidP="00925C96" w:rsidRDefault="0095022C" w14:paraId="2C13C0E8" w14:textId="77777777">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Models</w:t>
            </w:r>
          </w:p>
          <w:p w:rsidRPr="00925C96" w:rsidR="00925C96" w:rsidP="00925C96" w:rsidRDefault="0095022C" w14:paraId="0CDC5D86" w14:textId="77777777">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Physical materials</w:t>
            </w:r>
          </w:p>
          <w:p w:rsidRPr="00925C96" w:rsidR="00925C96" w:rsidP="23080DD6" w:rsidRDefault="0095022C" w14:paraId="7CFC9DF7" w14:textId="75EBA245">
            <w:pPr>
              <w:ind w:left="318" w:hanging="318"/>
              <w:jc w:val="left"/>
              <w:rPr>
                <w:rFonts w:ascii="Calibri" w:hAnsi="Calibri" w:cs="Calibri" w:asciiTheme="minorAscii" w:hAnsiTheme="minorAscii" w:cstheme="minorAscii"/>
              </w:rPr>
            </w:pPr>
            <w:sdt>
              <w:sdtPr>
                <w:id w:val="172055024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8FC0C10">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Other (Please specify): </w:t>
            </w:r>
            <w:sdt>
              <w:sdtPr>
                <w:id w:val="-663085264"/>
                <w:placeholder>
                  <w:docPart w:val="E7C394905C7640F78382479F8AF99C40"/>
                </w:placeholder>
                <w:rPr>
                  <w:rFonts w:ascii="Calibri" w:hAnsi="Calibri" w:cs="Calibri" w:asciiTheme="minorAscii" w:hAnsiTheme="minorAscii" w:cstheme="minorAscii"/>
                </w:rPr>
              </w:sdtPr>
              <w:sdtContent>
                <w:r w:rsidRPr="23080DD6" w:rsidR="41DE946D">
                  <w:rPr>
                    <w:rFonts w:ascii="Calibri" w:hAnsi="Calibri" w:cs="Calibri" w:asciiTheme="minorAscii" w:hAnsiTheme="minorAscii" w:cstheme="minorAscii"/>
                  </w:rPr>
                  <w:t xml:space="preserve"> we </w:t>
                </w:r>
                <w:r w:rsidRPr="23080DD6" w:rsidR="41DE946D">
                  <w:rPr>
                    <w:rFonts w:ascii="Calibri" w:hAnsi="Calibri" w:cs="Calibri" w:asciiTheme="minorAscii" w:hAnsiTheme="minorAscii" w:cstheme="minorAscii"/>
                  </w:rPr>
                  <w:t>dont</w:t>
                </w:r>
                <w:r w:rsidRPr="23080DD6" w:rsidR="41DE946D">
                  <w:rPr>
                    <w:rFonts w:ascii="Calibri" w:hAnsi="Calibri" w:cs="Calibri" w:asciiTheme="minorAscii" w:hAnsiTheme="minorAscii" w:cstheme="minorAscii"/>
                  </w:rPr>
                  <w:t xml:space="preserve"> know </w:t>
                </w:r>
                <w:r w:rsidRPr="23080DD6" w:rsidR="41DE946D">
                  <w:rPr>
                    <w:rFonts w:ascii="Calibri" w:hAnsi="Calibri" w:cs="Calibri" w:asciiTheme="minorAscii" w:hAnsiTheme="minorAscii" w:cstheme="minorAscii"/>
                  </w:rPr>
                  <w:t>yet ,</w:t>
                </w:r>
                <w:r w:rsidRPr="23080DD6" w:rsidR="41DE946D">
                  <w:rPr>
                    <w:rFonts w:ascii="Calibri" w:hAnsi="Calibri" w:cs="Calibri" w:asciiTheme="minorAscii" w:hAnsiTheme="minorAscii" w:cstheme="minorAscii"/>
                  </w:rPr>
                  <w:t xml:space="preserve"> </w:t>
                </w:r>
                <w:r w:rsidRPr="23080DD6" w:rsidR="41DE946D">
                  <w:rPr>
                    <w:rFonts w:ascii="Calibri" w:hAnsi="Calibri" w:cs="Calibri" w:asciiTheme="minorAscii" w:hAnsiTheme="minorAscii" w:cstheme="minorAscii"/>
                  </w:rPr>
                  <w:t>propably</w:t>
                </w:r>
                <w:r w:rsidRPr="23080DD6" w:rsidR="41DE946D">
                  <w:rPr>
                    <w:rFonts w:ascii="Calibri" w:hAnsi="Calibri" w:cs="Calibri" w:asciiTheme="minorAscii" w:hAnsiTheme="minorAscii" w:cstheme="minorAscii"/>
                  </w:rPr>
                  <w:t xml:space="preserve"> software or workflows</w:t>
                </w:r>
              </w:sdtContent>
              <w:sdtEndPr>
                <w:rPr>
                  <w:rFonts w:ascii="Calibri" w:hAnsi="Calibri" w:cs="Calibri" w:asciiTheme="minorAscii" w:hAnsiTheme="minorAscii" w:cstheme="minorAscii"/>
                </w:rPr>
              </w:sdtEndPr>
            </w:sdt>
          </w:p>
        </w:tc>
      </w:tr>
      <w:tr w:rsidRPr="00925C96" w:rsidR="00925C96" w:rsidTr="23080DD6" w14:paraId="5077C3ED" w14:textId="77777777">
        <w:trPr>
          <w:trHeight w:val="576"/>
        </w:trPr>
        <w:tc>
          <w:tcPr>
            <w:tcW w:w="9912" w:type="dxa"/>
            <w:shd w:val="clear" w:color="auto" w:fill="D9D9D9" w:themeFill="text2" w:themeFillShade="D9"/>
            <w:tcMar/>
            <w:vAlign w:val="center"/>
          </w:tcPr>
          <w:p w:rsidRPr="0004517B" w:rsidR="00925C96" w:rsidP="00925C96" w:rsidRDefault="00925C96" w14:paraId="2D2DC8A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Pr="00925C96" w:rsidR="00925C96" w:rsidTr="23080DD6" w14:paraId="26485472" w14:textId="77777777">
        <w:trPr>
          <w:trHeight w:val="1098"/>
        </w:trPr>
        <w:tc>
          <w:tcPr>
            <w:tcW w:w="9912" w:type="dxa"/>
            <w:tcMar/>
            <w:vAlign w:val="center"/>
          </w:tcPr>
          <w:p w:rsidRPr="00925C96" w:rsidR="00925C96" w:rsidP="23080DD6" w:rsidRDefault="0095022C" w14:paraId="1DA44559" w14:textId="10727616">
            <w:pPr>
              <w:jc w:val="left"/>
              <w:rPr>
                <w:rFonts w:ascii="Calibri" w:hAnsi="Calibri" w:cs="Calibri" w:asciiTheme="minorAscii" w:hAnsiTheme="minorAscii" w:cstheme="minorAscii"/>
              </w:rPr>
            </w:pPr>
            <w:sdt>
              <w:sdtPr>
                <w:id w:val="109367090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1232963">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Store them in a trusted repository.</w:t>
            </w:r>
          </w:p>
          <w:p w:rsidRPr="00925C96" w:rsidR="00925C96" w:rsidP="00925C96" w:rsidRDefault="0095022C" w14:paraId="4205308A" w14:textId="77777777">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Use appropriate metadata standards and documentation to describe and facilitate re-use.</w:t>
            </w:r>
          </w:p>
          <w:p w:rsidRPr="00925C96" w:rsidR="00925C96" w:rsidP="00925C96" w:rsidRDefault="0095022C" w14:paraId="5C23E35D" w14:textId="77777777">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Use appropriate license to ensure that they can be freely reused and repurposed by others.</w:t>
            </w:r>
          </w:p>
          <w:p w:rsidRPr="00925C96" w:rsidR="00925C96" w:rsidP="00925C96" w:rsidRDefault="0095022C" w14:paraId="67D660B1" w14:textId="77777777">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074F9583" w14:textId="77777777">
        <w:trPr>
          <w:trHeight w:val="576"/>
        </w:trPr>
        <w:tc>
          <w:tcPr>
            <w:tcW w:w="9912" w:type="dxa"/>
            <w:shd w:val="clear" w:color="auto" w:fill="D9D9D9" w:themeFill="text2" w:themeFillShade="D9"/>
            <w:tcMar/>
            <w:vAlign w:val="center"/>
          </w:tcPr>
          <w:p w:rsidRPr="0004517B" w:rsidR="00925C96" w:rsidP="00925C96" w:rsidRDefault="00925C96" w14:paraId="3FDC73B4"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Pr="00925C96" w:rsidR="00925C96" w:rsidTr="23080DD6" w14:paraId="15437A65" w14:textId="77777777">
        <w:trPr>
          <w:trHeight w:val="1166"/>
        </w:trPr>
        <w:tc>
          <w:tcPr>
            <w:tcW w:w="9912" w:type="dxa"/>
            <w:tcMar/>
            <w:vAlign w:val="center"/>
          </w:tcPr>
          <w:p w:rsidRPr="00925C96" w:rsidR="00925C96" w:rsidP="00925C96" w:rsidRDefault="0095022C" w14:paraId="13278342" w14:textId="77777777">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Use appropriate metadata standards and documentation to describe and facilitate re-use</w:t>
            </w:r>
          </w:p>
          <w:p w:rsidRPr="00925C96" w:rsidR="00925C96" w:rsidP="23080DD6" w:rsidRDefault="0095022C" w14:paraId="6DE32515" w14:textId="6C251D58">
            <w:pPr>
              <w:ind w:left="318" w:hanging="318"/>
              <w:jc w:val="left"/>
              <w:rPr>
                <w:rFonts w:ascii="Calibri" w:hAnsi="Calibri" w:cs="Calibri" w:asciiTheme="minorAscii" w:hAnsiTheme="minorAscii" w:cstheme="minorAscii"/>
              </w:rPr>
            </w:pPr>
            <w:sdt>
              <w:sdtPr>
                <w:id w:val="211015277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1B68757">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Publish them using </w:t>
            </w:r>
            <w:r w:rsidRPr="23080DD6" w:rsidR="00925C96">
              <w:rPr>
                <w:rFonts w:ascii="Calibri" w:hAnsi="Calibri" w:cs="Calibri" w:asciiTheme="minorAscii" w:hAnsiTheme="minorAscii" w:cstheme="minorAscii"/>
              </w:rPr>
              <w:t>an appropriate license</w:t>
            </w:r>
            <w:r w:rsidRPr="23080DD6" w:rsidR="00925C96">
              <w:rPr>
                <w:rFonts w:ascii="Calibri" w:hAnsi="Calibri" w:cs="Calibri" w:asciiTheme="minorAscii" w:hAnsiTheme="minorAscii" w:cstheme="minorAscii"/>
              </w:rPr>
              <w:t xml:space="preserve"> to ensure that they can be freely reused and repurposed by others.</w:t>
            </w:r>
          </w:p>
          <w:p w:rsidRPr="00925C96" w:rsidR="00925C96" w:rsidP="23080DD6" w:rsidRDefault="0095022C" w14:paraId="3E1299FB" w14:textId="10148C0C">
            <w:pPr>
              <w:jc w:val="left"/>
              <w:rPr>
                <w:rFonts w:ascii="Calibri" w:hAnsi="Calibri" w:cs="Calibri" w:asciiTheme="minorAscii" w:hAnsiTheme="minorAscii" w:cstheme="minorAscii"/>
              </w:rPr>
            </w:pPr>
            <w:sdt>
              <w:sdtPr>
                <w:id w:val="-26183863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664C3B42">
                  <w:rPr>
                    <w:rFonts w:ascii="MS Gothic" w:hAnsi="MS Gothic" w:eastAsia="MS Gothic" w:cs="MS Gothic"/>
                  </w:rPr>
                  <w:t>☒</w:t>
                </w:r>
              </w:sdtContent>
              <w:sdtEndPr>
                <w:rPr>
                  <w:rFonts w:ascii="Calibri" w:hAnsi="Calibri" w:cs="Calibri" w:asciiTheme="minorAscii" w:hAnsiTheme="minorAscii" w:cstheme="minorAscii"/>
                </w:rPr>
              </w:sdtEndPr>
            </w:sdt>
            <w:r w:rsidRPr="23080DD6" w:rsidR="00925C96">
              <w:rPr>
                <w:rFonts w:ascii="Calibri" w:hAnsi="Calibri" w:cs="Calibri" w:asciiTheme="minorAscii" w:hAnsiTheme="minorAscii" w:cstheme="minorAscii"/>
              </w:rPr>
              <w:t xml:space="preserve"> Make them available through a trusted repository or other public platforms. </w:t>
            </w:r>
          </w:p>
          <w:p w:rsidRPr="00925C96" w:rsidR="00925C96" w:rsidP="00925C96" w:rsidRDefault="0095022C" w14:paraId="6AA9F5B1" w14:textId="77777777">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23080DD6" w14:paraId="1F00CB4C" w14:textId="77777777">
        <w:trPr>
          <w:trHeight w:val="576"/>
        </w:trPr>
        <w:tc>
          <w:tcPr>
            <w:tcW w:w="9912" w:type="dxa"/>
            <w:shd w:val="clear" w:color="auto" w:fill="D9D9D9" w:themeFill="text2" w:themeFillShade="D9"/>
            <w:tcMar/>
            <w:vAlign w:val="center"/>
          </w:tcPr>
          <w:p w:rsidRPr="0004517B" w:rsidR="00925C96" w:rsidP="00925C96" w:rsidRDefault="00925C96" w14:paraId="58BB282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Pr="00925C96" w:rsidR="00925C96" w:rsidTr="23080DD6" w14:paraId="68A79C70" w14:textId="77777777">
        <w:trPr>
          <w:trHeight w:val="510"/>
        </w:trPr>
        <w:sdt>
          <w:sdtPr>
            <w:id w:val="-1257130806"/>
            <w:placeholder>
              <w:docPart w:val="3F0C49F592B2412780F32AB8B8BB1915"/>
            </w:placeholder>
            <w:text w:multiLine="1"/>
            <w:rPr>
              <w:rStyle w:val="PlaceholderText"/>
              <w:rFonts w:ascii="Calibri" w:hAnsi="Calibri" w:cs="Calibri" w:asciiTheme="minorAscii" w:hAnsiTheme="minorAscii" w:cstheme="minorAscii"/>
              <w:b w:val="0"/>
              <w:bCs w:val="0"/>
              <w:i w:val="1"/>
              <w:iCs w:val="1"/>
              <w:sz w:val="22"/>
              <w:szCs w:val="22"/>
            </w:rPr>
          </w:sdtPr>
          <w:sdtEndPr>
            <w:rPr>
              <w:rStyle w:val="PlaceholderText"/>
              <w:rFonts w:ascii="Calibri" w:hAnsi="Calibri" w:cs="Calibri" w:asciiTheme="minorAscii" w:hAnsiTheme="minorAscii" w:cstheme="minorAscii"/>
              <w:b w:val="0"/>
              <w:bCs w:val="0"/>
              <w:i w:val="1"/>
              <w:iCs w:val="1"/>
              <w:sz w:val="22"/>
              <w:szCs w:val="22"/>
            </w:rPr>
          </w:sdtEndPr>
          <w:sdtContent>
            <w:tc>
              <w:tcPr>
                <w:tcW w:w="9912" w:type="dxa"/>
                <w:tcMar/>
                <w:vAlign w:val="center"/>
              </w:tcPr>
              <w:p w:rsidRPr="00925C96" w:rsidR="00925C96" w:rsidP="23080DD6" w:rsidRDefault="00925C96" w14:paraId="7C83D5A2" w14:textId="606F512B">
                <w:pPr>
                  <w:pStyle w:val="Caption"/>
                  <w:jc w:val="left"/>
                  <w:rPr>
                    <w:rStyle w:val="PlaceholderText"/>
                    <w:rFonts w:ascii="Calibri" w:hAnsi="Calibri" w:cs="Calibri" w:asciiTheme="minorAscii" w:hAnsiTheme="minorAscii" w:cstheme="minorAscii"/>
                    <w:b w:val="0"/>
                    <w:bCs w:val="0"/>
                    <w:i w:val="1"/>
                    <w:iCs w:val="1"/>
                    <w:sz w:val="22"/>
                    <w:szCs w:val="22"/>
                  </w:rPr>
                </w:pPr>
                <w:r w:rsidRPr="23080DD6" w:rsidR="77B0AB64">
                  <w:rPr>
                    <w:rStyle w:val="PlaceholderText"/>
                    <w:rFonts w:ascii="Calibri" w:hAnsi="Calibri" w:cs="Calibri" w:asciiTheme="minorAscii" w:hAnsiTheme="minorAscii" w:cstheme="minorAscii"/>
                    <w:b w:val="0"/>
                    <w:bCs w:val="0"/>
                    <w:i w:val="1"/>
                    <w:iCs w:val="1"/>
                    <w:sz w:val="22"/>
                    <w:szCs w:val="22"/>
                  </w:rPr>
                  <w:t>n/a</w:t>
                </w:r>
              </w:p>
            </w:tc>
          </w:sdtContent>
        </w:sdt>
      </w:tr>
      <w:tr w:rsidRPr="00925C96" w:rsidR="00925C96" w:rsidTr="23080DD6" w14:paraId="0913E473" w14:textId="77777777">
        <w:trPr>
          <w:trHeight w:val="1440"/>
        </w:trPr>
        <w:tc>
          <w:tcPr>
            <w:tcW w:w="9912" w:type="dxa"/>
            <w:shd w:val="clear" w:color="auto" w:fill="D9D9D9" w:themeFill="text2" w:themeFillShade="D9"/>
            <w:tcMar/>
            <w:vAlign w:val="center"/>
          </w:tcPr>
          <w:p w:rsidRPr="0004517B" w:rsidR="00925C96" w:rsidP="00925C96" w:rsidRDefault="00925C96" w14:paraId="012966C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rsidRPr="0004517B" w:rsidR="00925C96" w:rsidP="00925C96" w:rsidRDefault="00925C96" w14:paraId="2C59B8D1" w14:textId="77777777">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Pr="00925C96" w:rsidR="00925C96" w:rsidTr="23080DD6" w14:paraId="534F8B9D" w14:textId="77777777">
        <w:trPr>
          <w:trHeight w:val="379"/>
        </w:trPr>
        <w:sdt>
          <w:sdtPr>
            <w:id w:val="-1029094902"/>
            <w:placeholder>
              <w:docPart w:val="2AFB9CE9256F455497D54C78C75A5E26"/>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925C96" w:rsidR="00925C96" w:rsidP="23080DD6" w:rsidRDefault="00925C96" w14:paraId="5B2FC96F" w14:textId="4B83CF32">
                <w:pPr>
                  <w:jc w:val="left"/>
                  <w:rPr>
                    <w:rFonts w:ascii="Calibri" w:hAnsi="Calibri" w:cs="Calibri" w:asciiTheme="minorAscii" w:hAnsiTheme="minorAscii" w:cstheme="minorAscii"/>
                  </w:rPr>
                </w:pPr>
                <w:r w:rsidRPr="23080DD6" w:rsidR="7CDA123C">
                  <w:rPr>
                    <w:rFonts w:ascii="Calibri" w:hAnsi="Calibri" w:cs="Calibri" w:asciiTheme="minorAscii" w:hAnsiTheme="minorAscii" w:cstheme="minorAscii"/>
                  </w:rPr>
                  <w:t xml:space="preserve">We </w:t>
                </w:r>
                <w:r w:rsidRPr="23080DD6" w:rsidR="7CDA123C">
                  <w:rPr>
                    <w:rFonts w:ascii="Calibri" w:hAnsi="Calibri" w:cs="Calibri" w:asciiTheme="minorAscii" w:hAnsiTheme="minorAscii" w:cstheme="minorAscii"/>
                  </w:rPr>
                  <w:t>dont</w:t>
                </w:r>
                <w:r w:rsidRPr="23080DD6" w:rsidR="7CDA123C">
                  <w:rPr>
                    <w:rFonts w:ascii="Calibri" w:hAnsi="Calibri" w:cs="Calibri" w:asciiTheme="minorAscii" w:hAnsiTheme="minorAscii" w:cstheme="minorAscii"/>
                  </w:rPr>
                  <w:t xml:space="preserve"> know yet </w:t>
                </w:r>
              </w:p>
            </w:tc>
          </w:sdtContent>
        </w:sdt>
      </w:tr>
    </w:tbl>
    <w:p w:rsidR="00925C96" w:rsidP="00925C96" w:rsidRDefault="00925C96" w14:paraId="1C80E87A" w14:textId="77777777"/>
    <w:p w:rsidR="00354C3C" w:rsidRDefault="00354C3C" w14:paraId="5C4C2526" w14:textId="60B9A5F5">
      <w:pPr>
        <w:jc w:val="left"/>
      </w:pPr>
      <w:r>
        <w:br w:type="page"/>
      </w:r>
    </w:p>
    <w:p w:rsidRPr="00925C96" w:rsidR="00354C3C" w:rsidP="00925C96" w:rsidRDefault="00354C3C" w14:paraId="4D208776" w14:textId="77777777"/>
    <w:p w:rsidR="001478FF" w:rsidP="00A565D3" w:rsidRDefault="001478FF" w14:paraId="4F5C600F" w14:textId="00AFF42F">
      <w:pPr>
        <w:pStyle w:val="Heading1"/>
      </w:pPr>
      <w:bookmarkStart w:name="_Toc155868998" w:id="15"/>
      <w:r w:rsidRPr="001478FF">
        <w:t>Allocation of resources</w:t>
      </w:r>
      <w:bookmarkEnd w:id="15"/>
    </w:p>
    <w:tbl>
      <w:tblPr>
        <w:tblStyle w:val="Grigliatabella1"/>
        <w:tblW w:w="0" w:type="auto"/>
        <w:tblLook w:val="0480" w:firstRow="0" w:lastRow="0" w:firstColumn="1" w:lastColumn="0" w:noHBand="0" w:noVBand="1"/>
      </w:tblPr>
      <w:tblGrid>
        <w:gridCol w:w="9912"/>
      </w:tblGrid>
      <w:tr w:rsidRPr="0049091A" w:rsidR="0049091A" w:rsidTr="23080DD6" w14:paraId="6EC347F1" w14:textId="77777777">
        <w:trPr>
          <w:trHeight w:val="576"/>
        </w:trPr>
        <w:tc>
          <w:tcPr>
            <w:tcW w:w="9912" w:type="dxa"/>
            <w:shd w:val="clear" w:color="auto" w:fill="D9D9D9" w:themeFill="text2" w:themeFillShade="D9"/>
            <w:tcMar/>
            <w:vAlign w:val="center"/>
          </w:tcPr>
          <w:p w:rsidRPr="0004517B" w:rsidR="0049091A" w:rsidP="0049091A" w:rsidRDefault="0049091A" w14:paraId="1D3754F7"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Pr="0049091A" w:rsidR="0049091A" w:rsidTr="23080DD6" w14:paraId="60217BE6" w14:textId="77777777">
        <w:trPr>
          <w:trHeight w:val="671"/>
        </w:trPr>
        <w:sdt>
          <w:sdtPr>
            <w:id w:val="2141068947"/>
            <w:placeholder>
              <w:docPart w:val="8F072FF00D5E413A9F46D28E2E7C5816"/>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54ABDBF0"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23080DD6" w14:paraId="7A78FCB2" w14:textId="77777777">
        <w:trPr>
          <w:trHeight w:val="576"/>
        </w:trPr>
        <w:tc>
          <w:tcPr>
            <w:tcW w:w="9912" w:type="dxa"/>
            <w:shd w:val="clear" w:color="auto" w:fill="D9D9D9" w:themeFill="text2" w:themeFillShade="D9"/>
            <w:tcMar/>
            <w:vAlign w:val="center"/>
          </w:tcPr>
          <w:p w:rsidRPr="0004517B" w:rsidR="0049091A" w:rsidP="0049091A" w:rsidRDefault="0049091A" w14:paraId="7F9B0E1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Pr="0049091A" w:rsidR="0049091A" w:rsidTr="23080DD6" w14:paraId="4883A5F2" w14:textId="77777777">
        <w:trPr>
          <w:trHeight w:val="1026"/>
        </w:trPr>
        <w:tc>
          <w:tcPr>
            <w:tcW w:w="9912" w:type="dxa"/>
            <w:tcMar/>
            <w:vAlign w:val="center"/>
          </w:tcPr>
          <w:p w:rsidRPr="0049091A" w:rsidR="0049091A" w:rsidP="0049091A" w:rsidRDefault="0095022C" w14:paraId="0E831F3F"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By hiring dedicated data management personnel</w:t>
            </w:r>
          </w:p>
          <w:p w:rsidRPr="0049091A" w:rsidR="0049091A" w:rsidP="0049091A" w:rsidRDefault="0095022C" w14:paraId="57525AA0" w14:textId="77777777">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By allocating funds to purchase necessary hardware and software</w:t>
            </w:r>
          </w:p>
          <w:p w:rsidRPr="0049091A" w:rsidR="0049091A" w:rsidP="23080DD6" w:rsidRDefault="0095022C" w14:paraId="0D6B8272" w14:textId="57BD3E97">
            <w:pPr>
              <w:jc w:val="left"/>
              <w:rPr>
                <w:rFonts w:ascii="Calibri" w:hAnsi="Calibri" w:cs="Calibri" w:asciiTheme="minorAscii" w:hAnsiTheme="minorAscii" w:cstheme="minorAscii"/>
              </w:rPr>
            </w:pPr>
            <w:sdt>
              <w:sdtPr>
                <w:id w:val="-35989519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4A2A45B">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By using cloud-based storage and curation services</w:t>
            </w:r>
          </w:p>
          <w:p w:rsidRPr="0049091A" w:rsidR="0049091A" w:rsidP="23080DD6" w:rsidRDefault="0095022C" w14:paraId="70780C7A" w14:textId="56CE805A">
            <w:pPr>
              <w:jc w:val="left"/>
              <w:rPr>
                <w:rFonts w:ascii="Calibri" w:hAnsi="Calibri" w:cs="Calibri" w:asciiTheme="minorAscii" w:hAnsiTheme="minorAscii" w:cstheme="minorAscii"/>
              </w:rPr>
            </w:pPr>
            <w:sdt>
              <w:sdtPr>
                <w:id w:val="106622457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39C349C">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Other (Please specify): </w:t>
            </w:r>
            <w:r w:rsidRPr="23080DD6" w:rsidR="081B7DAC">
              <w:rPr>
                <w:rFonts w:ascii="Calibri" w:hAnsi="Calibri" w:cs="Calibri" w:asciiTheme="minorAscii" w:hAnsiTheme="minorAscii" w:cstheme="minorAscii"/>
              </w:rPr>
              <w:t xml:space="preserve">We </w:t>
            </w:r>
            <w:r w:rsidRPr="23080DD6" w:rsidR="2610F5F0">
              <w:rPr>
                <w:rFonts w:ascii="Calibri" w:hAnsi="Calibri" w:cs="Calibri" w:asciiTheme="minorAscii" w:hAnsiTheme="minorAscii" w:cstheme="minorAscii"/>
              </w:rPr>
              <w:t>don't</w:t>
            </w:r>
            <w:r w:rsidRPr="23080DD6" w:rsidR="081B7DAC">
              <w:rPr>
                <w:rFonts w:ascii="Calibri" w:hAnsi="Calibri" w:cs="Calibri" w:asciiTheme="minorAscii" w:hAnsiTheme="minorAscii" w:cstheme="minorAscii"/>
              </w:rPr>
              <w:t xml:space="preserve"> know yet </w:t>
            </w:r>
            <w:r w:rsidRPr="23080DD6" w:rsidR="3118C55B">
              <w:rPr>
                <w:rFonts w:ascii="Calibri" w:hAnsi="Calibri" w:cs="Calibri" w:asciiTheme="minorAscii" w:hAnsiTheme="minorAscii" w:cstheme="minorAscii"/>
              </w:rPr>
              <w:t>probably</w:t>
            </w:r>
            <w:r w:rsidRPr="23080DD6" w:rsidR="081B7DAC">
              <w:rPr>
                <w:rFonts w:ascii="Calibri" w:hAnsi="Calibri" w:cs="Calibri" w:asciiTheme="minorAscii" w:hAnsiTheme="minorAscii" w:cstheme="minorAscii"/>
              </w:rPr>
              <w:t xml:space="preserve"> we will use some cloud base storage solution</w:t>
            </w:r>
            <w:r w:rsidRPr="23080DD6" w:rsidR="58F167D9">
              <w:rPr>
                <w:rStyle w:val="PlaceholderText"/>
                <w:rFonts w:ascii="Calibri" w:hAnsi="Calibri" w:cs="Calibri" w:asciiTheme="minorAscii" w:hAnsiTheme="minorAscii" w:cstheme="minorAscii"/>
                <w:i w:val="1"/>
                <w:iCs w:val="1"/>
              </w:rPr>
              <w:t>.</w:t>
            </w:r>
          </w:p>
        </w:tc>
      </w:tr>
      <w:tr w:rsidRPr="0049091A" w:rsidR="0049091A" w:rsidTr="23080DD6" w14:paraId="16F0EA01" w14:textId="77777777">
        <w:trPr>
          <w:trHeight w:val="1440"/>
        </w:trPr>
        <w:tc>
          <w:tcPr>
            <w:tcW w:w="9912" w:type="dxa"/>
            <w:shd w:val="clear" w:color="auto" w:fill="D9D9D9" w:themeFill="text2" w:themeFillShade="D9"/>
            <w:tcMar/>
            <w:vAlign w:val="center"/>
          </w:tcPr>
          <w:p w:rsidRPr="0004517B" w:rsidR="0049091A" w:rsidP="0049091A" w:rsidRDefault="0049091A" w14:paraId="7D82180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rsidRPr="0004517B" w:rsidR="0049091A" w:rsidP="0049091A" w:rsidRDefault="0049091A" w14:paraId="02E143C1"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Pr="0049091A" w:rsidR="0049091A" w:rsidTr="23080DD6" w14:paraId="4E873DCE" w14:textId="77777777">
        <w:trPr>
          <w:trHeight w:val="593"/>
        </w:trPr>
        <w:tc>
          <w:tcPr>
            <w:tcW w:w="9912" w:type="dxa"/>
            <w:tcMar/>
            <w:vAlign w:val="center"/>
          </w:tcPr>
          <w:p w:rsidRPr="0049091A" w:rsidR="0049091A" w:rsidP="23080DD6" w:rsidRDefault="0049091A" w14:paraId="334DE642" w14:textId="15B1CAF6">
            <w:pPr>
              <w:jc w:val="left"/>
              <w:rPr>
                <w:rFonts w:ascii="Calibri" w:hAnsi="Calibri" w:cs="Calibri" w:asciiTheme="minorAscii" w:hAnsiTheme="minorAscii" w:cstheme="minorAscii"/>
              </w:rPr>
            </w:pPr>
            <w:r w:rsidRPr="23080DD6" w:rsidR="1BD9074B">
              <w:rPr>
                <w:rFonts w:ascii="Calibri" w:hAnsi="Calibri" w:cs="Calibri" w:asciiTheme="minorAscii" w:hAnsiTheme="minorAscii" w:cstheme="minorAscii"/>
              </w:rPr>
              <w:t>n/a</w:t>
            </w:r>
          </w:p>
        </w:tc>
      </w:tr>
      <w:tr w:rsidRPr="0049091A" w:rsidR="0049091A" w:rsidTr="23080DD6" w14:paraId="729168C3" w14:textId="77777777">
        <w:trPr>
          <w:trHeight w:val="1728"/>
        </w:trPr>
        <w:tc>
          <w:tcPr>
            <w:tcW w:w="9912" w:type="dxa"/>
            <w:shd w:val="clear" w:color="auto" w:fill="D9D9D9" w:themeFill="text2" w:themeFillShade="D9"/>
            <w:tcMar/>
            <w:vAlign w:val="center"/>
          </w:tcPr>
          <w:p w:rsidRPr="0004517B" w:rsidR="0049091A" w:rsidP="0049091A" w:rsidRDefault="0049091A" w14:paraId="355ADAC8"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rsidRPr="0004517B" w:rsidR="0049091A" w:rsidP="0049091A" w:rsidRDefault="0049091A" w14:paraId="7988076A"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Pr="0049091A" w:rsidR="0049091A" w:rsidTr="23080DD6" w14:paraId="22A8A1F0" w14:textId="77777777">
        <w:trPr>
          <w:trHeight w:val="510"/>
        </w:trPr>
        <w:sdt>
          <w:sdtPr>
            <w:id w:val="-1050607026"/>
            <w:placeholder>
              <w:docPart w:val="4F944F6AF00A43099668022E3AD1DE61"/>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4F6CF966" w14:textId="5BDFDB13">
                <w:pPr>
                  <w:jc w:val="left"/>
                  <w:rPr>
                    <w:rFonts w:ascii="Calibri" w:hAnsi="Calibri" w:cs="Calibri" w:asciiTheme="minorAscii" w:hAnsiTheme="minorAscii" w:cstheme="minorAscii"/>
                  </w:rPr>
                </w:pPr>
                <w:r w:rsidRPr="23080DD6" w:rsidR="2AEA8F35">
                  <w:rPr>
                    <w:rFonts w:ascii="Calibri" w:hAnsi="Calibri" w:cs="Calibri" w:asciiTheme="minorAscii" w:hAnsiTheme="minorAscii" w:cstheme="minorAscii"/>
                  </w:rPr>
                  <w:t xml:space="preserve">We have more than one capable engineer for data </w:t>
                </w:r>
                <w:r w:rsidRPr="23080DD6" w:rsidR="739CBF26">
                  <w:rPr>
                    <w:rFonts w:ascii="Calibri" w:hAnsi="Calibri" w:cs="Calibri" w:asciiTheme="minorAscii" w:hAnsiTheme="minorAscii" w:cstheme="minorAscii"/>
                  </w:rPr>
                  <w:t>management,</w:t>
                </w:r>
                <w:r w:rsidRPr="23080DD6" w:rsidR="2AEA8F35">
                  <w:rPr>
                    <w:rFonts w:ascii="Calibri" w:hAnsi="Calibri" w:cs="Calibri" w:asciiTheme="minorAscii" w:hAnsiTheme="minorAscii" w:cstheme="minorAscii"/>
                  </w:rPr>
                  <w:t xml:space="preserve"> and we will decide when we have </w:t>
                </w:r>
                <w:r w:rsidRPr="23080DD6" w:rsidR="230D67DA">
                  <w:rPr>
                    <w:rFonts w:ascii="Calibri" w:hAnsi="Calibri" w:cs="Calibri" w:asciiTheme="minorAscii" w:hAnsiTheme="minorAscii" w:cstheme="minorAscii"/>
                  </w:rPr>
                  <w:t>produced</w:t>
                </w:r>
                <w:r w:rsidRPr="23080DD6" w:rsidR="2AEA8F35">
                  <w:rPr>
                    <w:rFonts w:ascii="Calibri" w:hAnsi="Calibri" w:cs="Calibri" w:asciiTheme="minorAscii" w:hAnsiTheme="minorAscii" w:cstheme="minorAscii"/>
                  </w:rPr>
                  <w:t xml:space="preserve"> some </w:t>
                </w:r>
                <w:r w:rsidRPr="23080DD6" w:rsidR="153B70D8">
                  <w:rPr>
                    <w:rFonts w:ascii="Calibri" w:hAnsi="Calibri" w:cs="Calibri" w:asciiTheme="minorAscii" w:hAnsiTheme="minorAscii" w:cstheme="minorAscii"/>
                  </w:rPr>
                  <w:t>data.</w:t>
                </w:r>
              </w:p>
            </w:tc>
          </w:sdtContent>
        </w:sdt>
      </w:tr>
      <w:tr w:rsidRPr="0049091A" w:rsidR="0049091A" w:rsidTr="23080DD6" w14:paraId="61D4163E" w14:textId="77777777">
        <w:trPr>
          <w:trHeight w:val="2304"/>
        </w:trPr>
        <w:tc>
          <w:tcPr>
            <w:tcW w:w="9912" w:type="dxa"/>
            <w:shd w:val="clear" w:color="auto" w:fill="D9D9D9" w:themeFill="text2" w:themeFillShade="D9"/>
            <w:tcMar/>
            <w:vAlign w:val="center"/>
          </w:tcPr>
          <w:p w:rsidRPr="0004517B" w:rsidR="0049091A" w:rsidP="0049091A" w:rsidRDefault="0049091A" w14:paraId="3A592C8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rsidRPr="0004517B" w:rsidR="0049091A" w:rsidP="0049091A" w:rsidRDefault="0049091A" w14:paraId="0A0E4E07"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Pr="0049091A" w:rsidR="0049091A" w:rsidTr="23080DD6" w14:paraId="0B29C57A" w14:textId="77777777">
        <w:trPr>
          <w:trHeight w:val="683"/>
        </w:trPr>
        <w:sdt>
          <w:sdtPr>
            <w:id w:val="-1073344149"/>
            <w:placeholder>
              <w:docPart w:val="F43B03D588A04EF9BF199D31136D1D21"/>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20662F1A" w14:textId="5541A487">
                <w:pPr>
                  <w:jc w:val="left"/>
                  <w:rPr>
                    <w:rFonts w:ascii="Calibri" w:hAnsi="Calibri" w:cs="Calibri" w:asciiTheme="minorAscii" w:hAnsiTheme="minorAscii" w:cstheme="minorAscii"/>
                  </w:rPr>
                </w:pPr>
                <w:r w:rsidRPr="23080DD6" w:rsidR="1D2C2E7D">
                  <w:rPr>
                    <w:rFonts w:ascii="Calibri" w:hAnsi="Calibri" w:cs="Calibri" w:asciiTheme="minorAscii" w:hAnsiTheme="minorAscii" w:cstheme="minorAscii"/>
                  </w:rPr>
                  <w:t xml:space="preserve">We </w:t>
                </w:r>
                <w:r w:rsidRPr="23080DD6" w:rsidR="1D2C2E7D">
                  <w:rPr>
                    <w:rFonts w:ascii="Calibri" w:hAnsi="Calibri" w:cs="Calibri" w:asciiTheme="minorAscii" w:hAnsiTheme="minorAscii" w:cstheme="minorAscii"/>
                  </w:rPr>
                  <w:t>don't</w:t>
                </w:r>
                <w:r w:rsidRPr="23080DD6" w:rsidR="1D2C2E7D">
                  <w:rPr>
                    <w:rFonts w:ascii="Calibri" w:hAnsi="Calibri" w:cs="Calibri" w:asciiTheme="minorAscii" w:hAnsiTheme="minorAscii" w:cstheme="minorAscii"/>
                  </w:rPr>
                  <w:t xml:space="preserve"> know yet</w:t>
                </w:r>
              </w:p>
            </w:tc>
          </w:sdtContent>
        </w:sdt>
      </w:tr>
    </w:tbl>
    <w:p w:rsidR="0049091A" w:rsidP="0049091A" w:rsidRDefault="0049091A" w14:paraId="39DEBB47" w14:textId="77777777"/>
    <w:p w:rsidR="00354C3C" w:rsidRDefault="00354C3C" w14:paraId="729463F4" w14:textId="33C2E2CD">
      <w:pPr>
        <w:jc w:val="left"/>
      </w:pPr>
      <w:r>
        <w:br w:type="page"/>
      </w:r>
    </w:p>
    <w:p w:rsidRPr="0049091A" w:rsidR="00354C3C" w:rsidP="0049091A" w:rsidRDefault="00354C3C" w14:paraId="5683A7E4" w14:textId="77777777"/>
    <w:p w:rsidR="001478FF" w:rsidP="00A565D3" w:rsidRDefault="001478FF" w14:paraId="10A760DD" w14:textId="089AA634">
      <w:pPr>
        <w:pStyle w:val="Heading1"/>
      </w:pPr>
      <w:bookmarkStart w:name="_Toc155868999" w:id="16"/>
      <w:r w:rsidRPr="001478FF">
        <w:t>Data Security</w:t>
      </w:r>
      <w:bookmarkEnd w:id="16"/>
    </w:p>
    <w:tbl>
      <w:tblPr>
        <w:tblStyle w:val="Grigliatabella1"/>
        <w:tblW w:w="0" w:type="auto"/>
        <w:tblLook w:val="0480" w:firstRow="0" w:lastRow="0" w:firstColumn="1" w:lastColumn="0" w:noHBand="0" w:noVBand="1"/>
      </w:tblPr>
      <w:tblGrid>
        <w:gridCol w:w="9912"/>
      </w:tblGrid>
      <w:tr w:rsidRPr="0049091A" w:rsidR="0049091A" w:rsidTr="23080DD6" w14:paraId="0E182C1E" w14:textId="77777777">
        <w:trPr>
          <w:trHeight w:val="576"/>
        </w:trPr>
        <w:tc>
          <w:tcPr>
            <w:tcW w:w="9912" w:type="dxa"/>
            <w:shd w:val="clear" w:color="auto" w:fill="D9D9D9" w:themeFill="text2" w:themeFillShade="D9"/>
            <w:tcMar/>
            <w:vAlign w:val="center"/>
          </w:tcPr>
          <w:p w:rsidRPr="0004517B" w:rsidR="0049091A" w:rsidP="0049091A" w:rsidRDefault="0049091A" w14:paraId="1DACED4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Pr="0049091A" w:rsidR="0049091A" w:rsidTr="23080DD6" w14:paraId="1BDFD41B" w14:textId="77777777">
        <w:trPr>
          <w:trHeight w:val="1132"/>
        </w:trPr>
        <w:tc>
          <w:tcPr>
            <w:tcW w:w="9912" w:type="dxa"/>
            <w:tcMar/>
            <w:vAlign w:val="center"/>
          </w:tcPr>
          <w:p w:rsidRPr="0049091A" w:rsidR="0049091A" w:rsidP="0049091A" w:rsidRDefault="0095022C" w14:paraId="50613485" w14:textId="77777777">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Yes, potential risks and threats to data security have been identified, and a plan to mitigate these risks has been developed.</w:t>
            </w:r>
          </w:p>
          <w:p w:rsidRPr="0049091A" w:rsidR="0049091A" w:rsidP="23080DD6" w:rsidRDefault="0095022C" w14:paraId="3C289FF1" w14:textId="70CCCCE2">
            <w:pPr>
              <w:ind w:left="318" w:hanging="318"/>
              <w:jc w:val="left"/>
              <w:rPr>
                <w:rFonts w:ascii="Calibri" w:hAnsi="Calibri" w:cs="Calibri" w:asciiTheme="minorAscii" w:hAnsiTheme="minorAscii" w:cstheme="minorAscii"/>
              </w:rPr>
            </w:pPr>
            <w:sdt>
              <w:sdtPr>
                <w:id w:val="-133221982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50B4764">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No, potential risks and threats to data security have not been </w:t>
            </w:r>
            <w:r w:rsidRPr="23080DD6" w:rsidR="58F167D9">
              <w:rPr>
                <w:rFonts w:ascii="Calibri" w:hAnsi="Calibri" w:cs="Calibri" w:asciiTheme="minorAscii" w:hAnsiTheme="minorAscii" w:cstheme="minorAscii"/>
              </w:rPr>
              <w:t>identified</w:t>
            </w:r>
            <w:r w:rsidRPr="23080DD6" w:rsidR="58F167D9">
              <w:rPr>
                <w:rFonts w:ascii="Calibri" w:hAnsi="Calibri" w:cs="Calibri" w:asciiTheme="minorAscii" w:hAnsiTheme="minorAscii" w:cstheme="minorAscii"/>
              </w:rPr>
              <w:t xml:space="preserve"> yet.</w:t>
            </w:r>
          </w:p>
          <w:p w:rsidRPr="0049091A" w:rsidR="0049091A" w:rsidP="0049091A" w:rsidRDefault="0095022C" w14:paraId="7D8CC148" w14:textId="77777777">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23080DD6" w14:paraId="3B6991F3" w14:textId="77777777">
        <w:trPr>
          <w:trHeight w:val="432"/>
        </w:trPr>
        <w:tc>
          <w:tcPr>
            <w:tcW w:w="9912" w:type="dxa"/>
            <w:shd w:val="clear" w:color="auto" w:fill="D9D9D9" w:themeFill="text2" w:themeFillShade="D9"/>
            <w:tcMar/>
            <w:vAlign w:val="center"/>
          </w:tcPr>
          <w:p w:rsidRPr="0004517B" w:rsidR="0049091A" w:rsidP="0049091A" w:rsidRDefault="0049091A" w14:paraId="74D8C77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Pr="0049091A" w:rsidR="0049091A" w:rsidTr="23080DD6" w14:paraId="7A001BC9" w14:textId="77777777">
        <w:trPr>
          <w:trHeight w:val="1937"/>
        </w:trPr>
        <w:tc>
          <w:tcPr>
            <w:tcW w:w="9912" w:type="dxa"/>
            <w:tcMar/>
            <w:vAlign w:val="center"/>
          </w:tcPr>
          <w:p w:rsidRPr="0049091A" w:rsidR="0049091A" w:rsidP="23080DD6" w:rsidRDefault="0095022C" w14:paraId="5C10F037" w14:textId="3FE86BB0">
            <w:pPr>
              <w:jc w:val="left"/>
              <w:rPr>
                <w:rFonts w:ascii="Calibri" w:hAnsi="Calibri" w:cs="Calibri" w:asciiTheme="minorAscii" w:hAnsiTheme="minorAscii" w:cstheme="minorAscii"/>
              </w:rPr>
            </w:pPr>
            <w:sdt>
              <w:sdtPr>
                <w:id w:val="-56179886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095CF3F">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Unauthorized access by hackers or cybercriminals</w:t>
            </w:r>
          </w:p>
          <w:p w:rsidRPr="0049091A" w:rsidR="0049091A" w:rsidP="0049091A" w:rsidRDefault="0095022C" w14:paraId="10DC5F20" w14:textId="77777777">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Accidental data loss or corruption</w:t>
            </w:r>
          </w:p>
          <w:p w:rsidRPr="0049091A" w:rsidR="0049091A" w:rsidP="23080DD6" w:rsidRDefault="0095022C" w14:paraId="713A0CBD" w14:textId="0E7D9402">
            <w:pPr>
              <w:jc w:val="left"/>
              <w:rPr>
                <w:rFonts w:ascii="Calibri" w:hAnsi="Calibri" w:cs="Calibri" w:asciiTheme="minorAscii" w:hAnsiTheme="minorAscii" w:cstheme="minorAscii"/>
              </w:rPr>
            </w:pPr>
            <w:sdt>
              <w:sdtPr>
                <w:id w:val="-209823996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5BF1691F">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Data breaches resulting from inadequate security measures.</w:t>
            </w:r>
          </w:p>
          <w:p w:rsidRPr="0049091A" w:rsidR="0049091A" w:rsidP="23080DD6" w:rsidRDefault="0095022C" w14:paraId="5B079EC0" w14:textId="39A593D5">
            <w:pPr>
              <w:jc w:val="left"/>
              <w:rPr>
                <w:rFonts w:ascii="Calibri" w:hAnsi="Calibri" w:cs="Calibri" w:asciiTheme="minorAscii" w:hAnsiTheme="minorAscii" w:cstheme="minorAscii"/>
              </w:rPr>
            </w:pPr>
            <w:sdt>
              <w:sdtPr>
                <w:id w:val="-14227747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35D61D74">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Insider threats, such as employees mishandling data or deliberately leaking it</w:t>
            </w:r>
          </w:p>
          <w:p w:rsidRPr="0049091A" w:rsidR="0049091A" w:rsidP="0049091A" w:rsidRDefault="0095022C" w14:paraId="4E6221C3" w14:textId="77777777">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Natural disasters or other environmental risks</w:t>
            </w:r>
          </w:p>
          <w:p w:rsidRPr="0049091A" w:rsidR="0049091A" w:rsidP="23080DD6" w:rsidRDefault="0095022C" w14:paraId="25B612E7" w14:textId="42FFC07F">
            <w:pPr>
              <w:jc w:val="left"/>
              <w:rPr>
                <w:rFonts w:ascii="Calibri" w:hAnsi="Calibri" w:cs="Calibri" w:asciiTheme="minorAscii" w:hAnsiTheme="minorAscii" w:cstheme="minorAscii"/>
              </w:rPr>
            </w:pPr>
            <w:sdt>
              <w:sdtPr>
                <w:id w:val="186578613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1BA4FFFC">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Cyber-attacks from foreign governments or state-sponsored actors</w:t>
            </w:r>
          </w:p>
          <w:p w:rsidRPr="0049091A" w:rsidR="0049091A" w:rsidP="0049091A" w:rsidRDefault="0095022C" w14:paraId="54FFF252" w14:textId="77777777">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23080DD6" w14:paraId="640A4AB1" w14:textId="77777777">
        <w:trPr>
          <w:trHeight w:val="432"/>
        </w:trPr>
        <w:tc>
          <w:tcPr>
            <w:tcW w:w="9912" w:type="dxa"/>
            <w:shd w:val="clear" w:color="auto" w:fill="D9D9D9" w:themeFill="text2" w:themeFillShade="D9"/>
            <w:tcMar/>
            <w:vAlign w:val="center"/>
          </w:tcPr>
          <w:p w:rsidRPr="0004517B" w:rsidR="0049091A" w:rsidP="0049091A" w:rsidRDefault="0049091A" w14:paraId="7136F2B7"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Pr="0049091A" w:rsidR="0049091A" w:rsidTr="23080DD6" w14:paraId="2F8380A4" w14:textId="77777777">
        <w:trPr>
          <w:trHeight w:val="510"/>
        </w:trPr>
        <w:sdt>
          <w:sdtPr>
            <w:id w:val="1941488531"/>
            <w:placeholder>
              <w:docPart w:val="0913196E18414867A8EE7E73BEDBA738"/>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79E05E03" w14:textId="15A553D0">
                <w:pPr>
                  <w:pStyle w:val="Normal"/>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rPr>
                </w:pPr>
                <w:r w:rsidRPr="23080DD6" w:rsidR="1678BC0A">
                  <w:rPr>
                    <w:rFonts w:ascii="Calibri" w:hAnsi="Calibri" w:cs="Calibri" w:asciiTheme="minorAscii" w:hAnsiTheme="minorAscii" w:cstheme="minorAscii"/>
                  </w:rPr>
                  <w:t xml:space="preserve">If the data have </w:t>
                </w:r>
                <w:r w:rsidRPr="23080DD6" w:rsidR="1678BC0A">
                  <w:rPr>
                    <w:rFonts w:ascii="Calibri" w:hAnsi="Calibri" w:cs="Calibri" w:asciiTheme="minorAscii" w:hAnsiTheme="minorAscii" w:cstheme="minorAscii"/>
                  </w:rPr>
                  <w:t>information's</w:t>
                </w:r>
                <w:r w:rsidRPr="23080DD6" w:rsidR="1678BC0A">
                  <w:rPr>
                    <w:rFonts w:ascii="Calibri" w:hAnsi="Calibri" w:cs="Calibri" w:asciiTheme="minorAscii" w:hAnsiTheme="minorAscii" w:cstheme="minorAscii"/>
                  </w:rPr>
                  <w:t xml:space="preserve"> that require special </w:t>
                </w:r>
                <w:r w:rsidRPr="23080DD6" w:rsidR="1678BC0A">
                  <w:rPr>
                    <w:rFonts w:ascii="Calibri" w:hAnsi="Calibri" w:cs="Calibri" w:asciiTheme="minorAscii" w:hAnsiTheme="minorAscii" w:cstheme="minorAscii"/>
                  </w:rPr>
                  <w:t>handling</w:t>
                </w:r>
                <w:r w:rsidRPr="23080DD6" w:rsidR="1678BC0A">
                  <w:rPr>
                    <w:rFonts w:ascii="Calibri" w:hAnsi="Calibri" w:cs="Calibri" w:asciiTheme="minorAscii" w:hAnsiTheme="minorAscii" w:cstheme="minorAscii"/>
                  </w:rPr>
                  <w:t xml:space="preserve"> we will make</w:t>
                </w:r>
                <w:r w:rsidRPr="23080DD6" w:rsidR="1678BC0A">
                  <w:rPr>
                    <w:rFonts w:ascii="Calibri" w:hAnsi="Calibri" w:cs="Calibri" w:asciiTheme="minorAscii" w:hAnsiTheme="minorAscii" w:cstheme="minorAscii"/>
                  </w:rPr>
                  <w:t xml:space="preserve"> sure that are protected, and we will also create good documentation to prevent </w:t>
                </w:r>
                <w:r w:rsidRPr="23080DD6" w:rsidR="26650F04">
                  <w:rPr>
                    <w:rFonts w:ascii="Calibri" w:hAnsi="Calibri" w:cs="Calibri" w:asciiTheme="minorAscii" w:hAnsiTheme="minorAscii" w:cstheme="minorAscii"/>
                  </w:rPr>
                  <w:t xml:space="preserve">data </w:t>
                </w:r>
                <w:r w:rsidRPr="23080DD6" w:rsidR="34BD0522">
                  <w:rPr>
                    <w:rFonts w:ascii="Calibri" w:hAnsi="Calibri" w:cs="Calibri" w:asciiTheme="minorAscii" w:hAnsiTheme="minorAscii" w:cstheme="minorAscii"/>
                  </w:rPr>
                  <w:t>mishandling</w:t>
                </w:r>
                <w:r w:rsidRPr="23080DD6" w:rsidR="26650F04">
                  <w:rPr>
                    <w:rFonts w:ascii="Calibri" w:hAnsi="Calibri" w:cs="Calibri" w:asciiTheme="minorAscii" w:hAnsiTheme="minorAscii" w:cstheme="minorAscii"/>
                  </w:rPr>
                  <w:t xml:space="preserve"> b</w:t>
                </w:r>
                <w:r w:rsidRPr="23080DD6" w:rsidR="008832F4">
                  <w:rPr>
                    <w:rFonts w:ascii="Calibri" w:hAnsi="Calibri" w:cs="Calibri" w:asciiTheme="minorAscii" w:hAnsiTheme="minorAscii" w:cstheme="minorAscii"/>
                  </w:rPr>
                  <w:t xml:space="preserve">y employes and partners </w:t>
                </w:r>
              </w:p>
            </w:tc>
          </w:sdtContent>
        </w:sdt>
      </w:tr>
      <w:tr w:rsidRPr="0049091A" w:rsidR="0049091A" w:rsidTr="23080DD6" w14:paraId="69D0F179" w14:textId="77777777">
        <w:trPr>
          <w:trHeight w:val="576"/>
        </w:trPr>
        <w:tc>
          <w:tcPr>
            <w:tcW w:w="9912" w:type="dxa"/>
            <w:shd w:val="clear" w:color="auto" w:fill="D9D9D9" w:themeFill="text2" w:themeFillShade="D9"/>
            <w:tcMar/>
            <w:vAlign w:val="center"/>
          </w:tcPr>
          <w:p w:rsidRPr="0004517B" w:rsidR="0049091A" w:rsidP="0049091A" w:rsidRDefault="0049091A" w14:paraId="62EAEE9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Pr="0049091A" w:rsidR="0049091A" w:rsidTr="23080DD6" w14:paraId="363579EF" w14:textId="77777777">
        <w:trPr>
          <w:trHeight w:val="541"/>
        </w:trPr>
        <w:tc>
          <w:tcPr>
            <w:tcW w:w="9912" w:type="dxa"/>
            <w:tcMar/>
            <w:vAlign w:val="center"/>
          </w:tcPr>
          <w:p w:rsidRPr="0049091A" w:rsidR="0049091A" w:rsidP="23080DD6" w:rsidRDefault="0095022C" w14:paraId="0FCC9324" w14:textId="524F2AB2">
            <w:pPr>
              <w:jc w:val="left"/>
              <w:rPr>
                <w:rFonts w:ascii="Calibri" w:hAnsi="Calibri" w:cs="Calibri" w:asciiTheme="minorAscii" w:hAnsiTheme="minorAscii" w:cstheme="minorAscii"/>
              </w:rPr>
            </w:pPr>
            <w:sdt>
              <w:sdtPr>
                <w:id w:val="1532764283"/>
                <w:placeholder>
                  <w:docPart w:val="CC12DB1C41FB4E94ADF33E8FB8101F8F"/>
                </w:placeholder>
                <w:rPr>
                  <w:rFonts w:ascii="Calibri" w:hAnsi="Calibri" w:cs="Calibri" w:asciiTheme="minorAscii" w:hAnsiTheme="minorAscii" w:cstheme="minorAscii"/>
                </w:rPr>
              </w:sdtPr>
              <w:sdtContent>
                <w:r w:rsidRPr="23080DD6" w:rsidR="70C815A9">
                  <w:rPr>
                    <w:rFonts w:ascii="Calibri" w:hAnsi="Calibri" w:cs="Calibri" w:asciiTheme="minorAscii" w:hAnsiTheme="minorAscii" w:cstheme="minorAscii"/>
                  </w:rPr>
                  <w:t>Storage of the data in multiple location and multiple snapshots of the data across time</w:t>
                </w:r>
              </w:sdtContent>
              <w:sdtEndPr>
                <w:rPr>
                  <w:rFonts w:ascii="Calibri" w:hAnsi="Calibri" w:cs="Calibri" w:asciiTheme="minorAscii" w:hAnsiTheme="minorAscii" w:cstheme="minorAscii"/>
                </w:rPr>
              </w:sdtEndPr>
            </w:sdt>
          </w:p>
        </w:tc>
      </w:tr>
      <w:tr w:rsidRPr="0049091A" w:rsidR="0049091A" w:rsidTr="23080DD6" w14:paraId="07528392" w14:textId="77777777">
        <w:trPr>
          <w:trHeight w:val="432"/>
        </w:trPr>
        <w:tc>
          <w:tcPr>
            <w:tcW w:w="9912" w:type="dxa"/>
            <w:shd w:val="clear" w:color="auto" w:fill="D9D9D9" w:themeFill="text2" w:themeFillShade="D9"/>
            <w:tcMar/>
            <w:vAlign w:val="center"/>
          </w:tcPr>
          <w:p w:rsidRPr="0004517B" w:rsidR="0049091A" w:rsidP="0049091A" w:rsidRDefault="0049091A" w14:paraId="3C93A5F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name="_Hlk131587412" w:id="17"/>
      <w:tr w:rsidRPr="0049091A" w:rsidR="0049091A" w:rsidTr="23080DD6" w14:paraId="7FF47AF3" w14:textId="77777777">
        <w:trPr>
          <w:trHeight w:val="510"/>
        </w:trPr>
        <w:tc>
          <w:tcPr>
            <w:tcW w:w="9912" w:type="dxa"/>
            <w:tcMar/>
            <w:vAlign w:val="center"/>
          </w:tcPr>
          <w:p w:rsidRPr="0049091A" w:rsidR="0049091A" w:rsidP="23080DD6" w:rsidRDefault="0095022C" w14:paraId="038E2A2C" w14:textId="602F68F8">
            <w:pPr>
              <w:pStyle w:val="Caption"/>
              <w:jc w:val="left"/>
              <w:rPr>
                <w:rFonts w:ascii="Calibri" w:hAnsi="Calibri" w:cs="Calibri" w:asciiTheme="minorAscii" w:hAnsiTheme="minorAscii" w:cstheme="minorAscii"/>
                <w:b w:val="0"/>
                <w:bCs w:val="0"/>
                <w:color w:val="auto"/>
                <w:sz w:val="22"/>
                <w:szCs w:val="22"/>
              </w:rPr>
            </w:pPr>
            <w:sdt>
              <w:sdtPr>
                <w:id w:val="1292941686"/>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2696091A">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w:t>
            </w:r>
            <w:r w:rsidRPr="23080DD6" w:rsidR="58F167D9">
              <w:rPr>
                <w:rFonts w:ascii="Calibri" w:hAnsi="Calibri" w:cs="Calibri" w:asciiTheme="minorAscii" w:hAnsiTheme="minorAscii" w:cstheme="minorAscii"/>
                <w:b w:val="0"/>
                <w:bCs w:val="0"/>
                <w:color w:val="auto"/>
                <w:sz w:val="22"/>
                <w:szCs w:val="22"/>
              </w:rPr>
              <w:t xml:space="preserve">Yes  </w:t>
            </w:r>
            <w:sdt>
              <w:sdtPr>
                <w:id w:val="1045338534"/>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8F167D9">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No</w:t>
            </w:r>
          </w:p>
        </w:tc>
      </w:tr>
      <w:bookmarkEnd w:id="17"/>
      <w:tr w:rsidRPr="0049091A" w:rsidR="0049091A" w:rsidTr="23080DD6" w14:paraId="4C61919A" w14:textId="77777777">
        <w:trPr>
          <w:trHeight w:val="576"/>
        </w:trPr>
        <w:tc>
          <w:tcPr>
            <w:tcW w:w="9912" w:type="dxa"/>
            <w:shd w:val="clear" w:color="auto" w:fill="D9D9D9" w:themeFill="text2" w:themeFillShade="D9"/>
            <w:tcMar/>
            <w:vAlign w:val="center"/>
          </w:tcPr>
          <w:p w:rsidRPr="0004517B" w:rsidR="0049091A" w:rsidP="0049091A" w:rsidRDefault="0049091A" w14:paraId="611DB97B"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Pr="0049091A" w:rsidR="0049091A" w:rsidTr="23080DD6" w14:paraId="4DED9CFC" w14:textId="77777777">
        <w:trPr>
          <w:trHeight w:val="510"/>
        </w:trPr>
        <w:tc>
          <w:tcPr>
            <w:tcW w:w="9912" w:type="dxa"/>
            <w:tcMar/>
            <w:vAlign w:val="center"/>
          </w:tcPr>
          <w:p w:rsidRPr="0049091A" w:rsidR="0049091A" w:rsidP="23080DD6" w:rsidRDefault="0095022C" w14:paraId="561BACB1" w14:textId="26C871CE">
            <w:pPr>
              <w:pStyle w:val="Caption"/>
              <w:jc w:val="left"/>
              <w:rPr>
                <w:rFonts w:ascii="Calibri" w:hAnsi="Calibri" w:cs="Calibri" w:asciiTheme="minorAscii" w:hAnsiTheme="minorAscii" w:cstheme="minorAscii"/>
                <w:b w:val="0"/>
                <w:bCs w:val="0"/>
                <w:color w:val="auto"/>
                <w:sz w:val="22"/>
                <w:szCs w:val="22"/>
              </w:rPr>
            </w:pPr>
            <w:sdt>
              <w:sdtPr>
                <w:id w:val="-1800835205"/>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7D7343F6">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GDPR (General Data Protection Regulation)</w:t>
            </w:r>
          </w:p>
          <w:p w:rsidRPr="0049091A" w:rsidR="0049091A" w:rsidP="0049091A" w:rsidRDefault="0095022C" w14:paraId="7EBCE3C7" w14:textId="77777777">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HIPAA (Health Insurance Portability and Accountability Act)</w:t>
            </w:r>
          </w:p>
          <w:p w:rsidRPr="0049091A" w:rsidR="0049091A" w:rsidP="0049091A" w:rsidRDefault="0095022C" w14:paraId="2F7B558F" w14:textId="77777777">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FERPA (Family Educational Rights and Privacy Act)</w:t>
            </w:r>
          </w:p>
          <w:p w:rsidRPr="0049091A" w:rsidR="0049091A" w:rsidP="23080DD6" w:rsidRDefault="0095022C" w14:paraId="298E29FD" w14:textId="6E1CAF55">
            <w:pPr>
              <w:jc w:val="left"/>
              <w:rPr>
                <w:rFonts w:ascii="Calibri" w:hAnsi="Calibri" w:cs="Calibri" w:asciiTheme="minorAscii" w:hAnsiTheme="minorAscii" w:cstheme="minorAscii"/>
              </w:rPr>
            </w:pPr>
            <w:sdt>
              <w:sdtPr>
                <w:id w:val="-155538764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F2DF4C2">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Other (Please specify): </w:t>
            </w:r>
            <w:sdt>
              <w:sdtPr>
                <w:id w:val="1387994294"/>
                <w:placeholder>
                  <w:docPart w:val="BC586B0672BA4C58939FD570D4C02F10"/>
                </w:placeholder>
                <w:rPr>
                  <w:rFonts w:ascii="Calibri" w:hAnsi="Calibri" w:cs="Calibri" w:asciiTheme="minorAscii" w:hAnsiTheme="minorAscii" w:cstheme="minorAscii"/>
                </w:rPr>
              </w:sdtPr>
              <w:sdtContent>
                <w:r w:rsidRPr="23080DD6" w:rsidR="3C0129D8">
                  <w:rPr>
                    <w:rFonts w:ascii="Calibri" w:hAnsi="Calibri" w:cs="Calibri" w:asciiTheme="minorAscii" w:hAnsiTheme="minorAscii" w:cstheme="minorAscii"/>
                  </w:rPr>
                  <w:t xml:space="preserve">we </w:t>
                </w:r>
                <w:r w:rsidRPr="23080DD6" w:rsidR="3C0129D8">
                  <w:rPr>
                    <w:rFonts w:ascii="Calibri" w:hAnsi="Calibri" w:cs="Calibri" w:asciiTheme="minorAscii" w:hAnsiTheme="minorAscii" w:cstheme="minorAscii"/>
                  </w:rPr>
                  <w:t>dont</w:t>
                </w:r>
                <w:r w:rsidRPr="23080DD6" w:rsidR="3C0129D8">
                  <w:rPr>
                    <w:rFonts w:ascii="Calibri" w:hAnsi="Calibri" w:cs="Calibri" w:asciiTheme="minorAscii" w:hAnsiTheme="minorAscii" w:cstheme="minorAscii"/>
                  </w:rPr>
                  <w:t xml:space="preserve"> have data that require any special handling</w:t>
                </w:r>
              </w:sdtContent>
              <w:sdtEndPr>
                <w:rPr>
                  <w:rFonts w:ascii="Calibri" w:hAnsi="Calibri" w:cs="Calibri" w:asciiTheme="minorAscii" w:hAnsiTheme="minorAscii" w:cstheme="minorAscii"/>
                </w:rPr>
              </w:sdtEndPr>
            </w:sdt>
          </w:p>
        </w:tc>
      </w:tr>
      <w:tr w:rsidRPr="0049091A" w:rsidR="0049091A" w:rsidTr="23080DD6" w14:paraId="0114DACB" w14:textId="77777777">
        <w:trPr>
          <w:trHeight w:val="576"/>
        </w:trPr>
        <w:tc>
          <w:tcPr>
            <w:tcW w:w="9912" w:type="dxa"/>
            <w:shd w:val="clear" w:color="auto" w:fill="D9D9D9" w:themeFill="text2" w:themeFillShade="D9"/>
            <w:tcMar/>
            <w:vAlign w:val="center"/>
          </w:tcPr>
          <w:p w:rsidRPr="0004517B" w:rsidR="0049091A" w:rsidP="0049091A" w:rsidRDefault="0049091A" w14:paraId="2FAC53B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Pr="0049091A" w:rsidR="0049091A" w:rsidTr="23080DD6" w14:paraId="4C1F2661" w14:textId="77777777">
        <w:trPr>
          <w:trHeight w:val="1051"/>
        </w:trPr>
        <w:tc>
          <w:tcPr>
            <w:tcW w:w="9912" w:type="dxa"/>
            <w:tcMar/>
            <w:vAlign w:val="center"/>
          </w:tcPr>
          <w:p w:rsidRPr="0049091A" w:rsidR="0049091A" w:rsidP="23080DD6" w:rsidRDefault="0095022C" w14:paraId="181A5785" w14:textId="544970C5">
            <w:pPr>
              <w:pStyle w:val="Caption"/>
              <w:jc w:val="left"/>
              <w:rPr>
                <w:rFonts w:ascii="Calibri" w:hAnsi="Calibri" w:cs="Calibri" w:asciiTheme="minorAscii" w:hAnsiTheme="minorAscii" w:cstheme="minorAscii"/>
                <w:b w:val="0"/>
                <w:bCs w:val="0"/>
                <w:color w:val="auto"/>
                <w:sz w:val="22"/>
                <w:szCs w:val="22"/>
              </w:rPr>
            </w:pPr>
            <w:sdt>
              <w:sdtPr>
                <w:id w:val="-560173781"/>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0B884F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Obtaining informed consent from participants</w:t>
            </w:r>
          </w:p>
          <w:p w:rsidRPr="0049091A" w:rsidR="0049091A" w:rsidP="23080DD6" w:rsidRDefault="0095022C" w14:paraId="459C3E84" w14:textId="3D79AE7E">
            <w:pPr>
              <w:jc w:val="left"/>
              <w:rPr>
                <w:rFonts w:ascii="Calibri" w:hAnsi="Calibri" w:cs="Calibri" w:asciiTheme="minorAscii" w:hAnsiTheme="minorAscii" w:cstheme="minorAscii"/>
              </w:rPr>
            </w:pPr>
            <w:sdt>
              <w:sdtPr>
                <w:id w:val="193347218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80043C3">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Anonymizing or de-</w:t>
            </w:r>
            <w:r w:rsidRPr="23080DD6" w:rsidR="58F167D9">
              <w:rPr>
                <w:rFonts w:ascii="Calibri" w:hAnsi="Calibri" w:cs="Calibri" w:asciiTheme="minorAscii" w:hAnsiTheme="minorAscii" w:cstheme="minorAscii"/>
              </w:rPr>
              <w:t>identifying</w:t>
            </w:r>
            <w:r w:rsidRPr="23080DD6" w:rsidR="58F167D9">
              <w:rPr>
                <w:rFonts w:ascii="Calibri" w:hAnsi="Calibri" w:cs="Calibri" w:asciiTheme="minorAscii" w:hAnsiTheme="minorAscii" w:cstheme="minorAscii"/>
              </w:rPr>
              <w:t xml:space="preserve"> sensitive data.</w:t>
            </w:r>
          </w:p>
          <w:p w:rsidRPr="0049091A" w:rsidR="0049091A" w:rsidP="0049091A" w:rsidRDefault="0095022C" w14:paraId="161731F3" w14:textId="77777777">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Implementing access controls to limit data access to authorized personnel only.</w:t>
            </w:r>
          </w:p>
          <w:p w:rsidRPr="0049091A" w:rsidR="0049091A" w:rsidP="0049091A" w:rsidRDefault="0095022C" w14:paraId="12E3E6EF" w14:textId="77777777">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r w:rsidRPr="0049091A" w:rsidR="0049091A">
              <w:rPr>
                <w:rStyle w:val="PlaceholderText"/>
                <w:rFonts w:asciiTheme="minorHAnsi" w:hAnsiTheme="minorHAnsi" w:cstheme="minorHAnsi"/>
                <w:i/>
                <w:iCs/>
              </w:rPr>
              <w:t>Click or tap here to type your answer.</w:t>
            </w:r>
          </w:p>
        </w:tc>
      </w:tr>
      <w:tr w:rsidRPr="0049091A" w:rsidR="0049091A" w:rsidTr="23080DD6" w14:paraId="24E69F08" w14:textId="77777777">
        <w:trPr>
          <w:trHeight w:val="576"/>
        </w:trPr>
        <w:tc>
          <w:tcPr>
            <w:tcW w:w="9912" w:type="dxa"/>
            <w:shd w:val="clear" w:color="auto" w:fill="D9D9D9" w:themeFill="text2" w:themeFillShade="D9"/>
            <w:tcMar/>
            <w:vAlign w:val="center"/>
          </w:tcPr>
          <w:p w:rsidRPr="0004517B" w:rsidR="0049091A" w:rsidP="0049091A" w:rsidRDefault="0049091A" w14:paraId="621042F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Pr="0049091A" w:rsidR="0049091A" w:rsidTr="23080DD6" w14:paraId="3F0B7830" w14:textId="77777777">
        <w:trPr>
          <w:trHeight w:val="1030"/>
        </w:trPr>
        <w:tc>
          <w:tcPr>
            <w:tcW w:w="9912" w:type="dxa"/>
            <w:tcMar/>
            <w:vAlign w:val="center"/>
          </w:tcPr>
          <w:p w:rsidRPr="0049091A" w:rsidR="0049091A" w:rsidP="23080DD6" w:rsidRDefault="0095022C" w14:paraId="3E6FB572" w14:textId="207359B0">
            <w:pPr>
              <w:pStyle w:val="Caption"/>
              <w:jc w:val="left"/>
              <w:rPr>
                <w:rFonts w:ascii="Calibri" w:hAnsi="Calibri" w:cs="Calibri" w:asciiTheme="minorAscii" w:hAnsiTheme="minorAscii" w:cstheme="minorAscii"/>
                <w:b w:val="0"/>
                <w:bCs w:val="0"/>
                <w:color w:val="auto"/>
                <w:sz w:val="22"/>
                <w:szCs w:val="22"/>
              </w:rPr>
            </w:pPr>
            <w:sdt>
              <w:sdtPr>
                <w:id w:val="565834308"/>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9D31246">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Including data security and privacy considerations in project planning and design</w:t>
            </w:r>
          </w:p>
          <w:p w:rsidRPr="0049091A" w:rsidR="0049091A" w:rsidP="23080DD6" w:rsidRDefault="0095022C" w14:paraId="5E90B173" w14:textId="40438EDC">
            <w:pPr>
              <w:pStyle w:val="Caption"/>
              <w:jc w:val="left"/>
              <w:rPr>
                <w:rFonts w:ascii="Calibri" w:hAnsi="Calibri" w:cs="Calibri" w:asciiTheme="minorAscii" w:hAnsiTheme="minorAscii" w:cstheme="minorAscii"/>
                <w:b w:val="0"/>
                <w:bCs w:val="0"/>
                <w:color w:val="auto"/>
                <w:sz w:val="22"/>
                <w:szCs w:val="22"/>
              </w:rPr>
            </w:pPr>
            <w:sdt>
              <w:sdtPr>
                <w:id w:val="2005159867"/>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FE3D6D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Providing regular reminders or training on data security and privacy to staff</w:t>
            </w:r>
          </w:p>
          <w:p w:rsidRPr="0049091A" w:rsidR="0049091A" w:rsidP="23080DD6" w:rsidRDefault="0095022C" w14:paraId="6FF47D37" w14:textId="0E91004E">
            <w:pPr>
              <w:pStyle w:val="Caption"/>
              <w:jc w:val="left"/>
              <w:rPr>
                <w:rFonts w:ascii="Calibri" w:hAnsi="Calibri" w:cs="Calibri" w:asciiTheme="minorAscii" w:hAnsiTheme="minorAscii" w:cstheme="minorAscii"/>
                <w:b w:val="0"/>
                <w:bCs w:val="0"/>
                <w:color w:val="auto"/>
                <w:sz w:val="22"/>
                <w:szCs w:val="22"/>
              </w:rPr>
            </w:pPr>
            <w:sdt>
              <w:sdtPr>
                <w:id w:val="41845463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638DCEA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Periodically reviewing and updating data security and privacy measures</w:t>
            </w:r>
          </w:p>
          <w:p w:rsidRPr="0049091A" w:rsidR="0049091A" w:rsidP="0049091A" w:rsidRDefault="0095022C" w14:paraId="11748B2A" w14:textId="77777777">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23080DD6" w14:paraId="6C977592" w14:textId="77777777">
        <w:trPr>
          <w:trHeight w:val="432"/>
        </w:trPr>
        <w:tc>
          <w:tcPr>
            <w:tcW w:w="9912" w:type="dxa"/>
            <w:shd w:val="clear" w:color="auto" w:fill="D9D9D9" w:themeFill="text2" w:themeFillShade="D9"/>
            <w:tcMar/>
            <w:vAlign w:val="center"/>
          </w:tcPr>
          <w:p w:rsidRPr="0004517B" w:rsidR="0049091A" w:rsidP="0049091A" w:rsidRDefault="0049091A" w14:paraId="360EB08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appointed a Data Protection Officer</w:t>
            </w:r>
          </w:p>
        </w:tc>
      </w:tr>
      <w:tr w:rsidRPr="0049091A" w:rsidR="0049091A" w:rsidTr="23080DD6" w14:paraId="155457F6" w14:textId="77777777">
        <w:trPr>
          <w:trHeight w:val="855"/>
        </w:trPr>
        <w:tc>
          <w:tcPr>
            <w:tcW w:w="9912" w:type="dxa"/>
            <w:tcMar/>
            <w:vAlign w:val="center"/>
          </w:tcPr>
          <w:p w:rsidRPr="0049091A" w:rsidR="0049091A" w:rsidP="0049091A" w:rsidRDefault="0095022C" w14:paraId="09866145" w14:textId="77777777">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Yes</w:t>
            </w:r>
          </w:p>
          <w:p w:rsidRPr="0049091A" w:rsidR="0049091A" w:rsidP="23080DD6" w:rsidRDefault="0095022C" w14:paraId="034E5808" w14:textId="68A61D26">
            <w:pPr>
              <w:ind w:left="318" w:hanging="318"/>
              <w:jc w:val="left"/>
              <w:rPr>
                <w:rFonts w:ascii="Calibri" w:hAnsi="Calibri" w:cs="Calibri" w:asciiTheme="minorAscii" w:hAnsiTheme="minorAscii" w:cstheme="minorAscii"/>
              </w:rPr>
            </w:pPr>
            <w:sdt>
              <w:sdtPr>
                <w:id w:val="151303285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6402A34">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No</w:t>
            </w:r>
          </w:p>
          <w:p w:rsidRPr="0049091A" w:rsidR="0049091A" w:rsidP="0049091A" w:rsidRDefault="0095022C" w14:paraId="6F93D4B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EndPr/>
              <w:sdtContent>
                <w:r w:rsidRPr="0049091A" w:rsidR="0049091A">
                  <w:rPr>
                    <w:rStyle w:val="PlaceholderText"/>
                    <w:rFonts w:asciiTheme="minorHAnsi" w:hAnsiTheme="minorHAnsi" w:cstheme="minorHAnsi"/>
                    <w:b w:val="0"/>
                    <w:bCs w:val="0"/>
                    <w:i/>
                    <w:iCs/>
                    <w:color w:val="auto"/>
                    <w:sz w:val="22"/>
                    <w:szCs w:val="22"/>
                  </w:rPr>
                  <w:t>Click or tap here to type your answer.</w:t>
                </w:r>
              </w:sdtContent>
            </w:sdt>
          </w:p>
        </w:tc>
      </w:tr>
      <w:tr w:rsidRPr="0049091A" w:rsidR="0049091A" w:rsidTr="23080DD6" w14:paraId="469131A7" w14:textId="77777777">
        <w:trPr>
          <w:trHeight w:val="576"/>
        </w:trPr>
        <w:tc>
          <w:tcPr>
            <w:tcW w:w="9912" w:type="dxa"/>
            <w:shd w:val="clear" w:color="auto" w:fill="D9D9D9" w:themeFill="text2" w:themeFillShade="D9"/>
            <w:tcMar/>
            <w:vAlign w:val="center"/>
          </w:tcPr>
          <w:p w:rsidRPr="0004517B" w:rsidR="0049091A" w:rsidP="0049091A" w:rsidRDefault="0049091A" w14:paraId="5FBF3CE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Pr="0049091A" w:rsidR="0049091A" w:rsidTr="23080DD6" w14:paraId="5ED0F38E" w14:textId="77777777">
        <w:trPr>
          <w:trHeight w:val="1130"/>
        </w:trPr>
        <w:tc>
          <w:tcPr>
            <w:tcW w:w="9912" w:type="dxa"/>
            <w:tcMar/>
            <w:vAlign w:val="center"/>
          </w:tcPr>
          <w:p w:rsidRPr="0049091A" w:rsidR="0049091A" w:rsidP="0049091A" w:rsidRDefault="0095022C" w14:paraId="4B2AC08A"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By implementing appropriate access controls and encryption</w:t>
            </w:r>
          </w:p>
          <w:p w:rsidRPr="0049091A" w:rsidR="0049091A" w:rsidP="23080DD6" w:rsidRDefault="0095022C" w14:paraId="4229450D" w14:textId="11314CE0">
            <w:pPr>
              <w:jc w:val="left"/>
              <w:rPr>
                <w:rFonts w:ascii="Calibri" w:hAnsi="Calibri" w:cs="Calibri" w:asciiTheme="minorAscii" w:hAnsiTheme="minorAscii" w:cstheme="minorAscii"/>
              </w:rPr>
            </w:pPr>
            <w:sdt>
              <w:sdtPr>
                <w:id w:val="110160812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27BE921">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By conducting privacy impact assessments</w:t>
            </w:r>
          </w:p>
          <w:p w:rsidRPr="0049091A" w:rsidR="0049091A" w:rsidP="23080DD6" w:rsidRDefault="0095022C" w14:paraId="444AD22C" w14:textId="31CDDEB1">
            <w:pPr>
              <w:jc w:val="left"/>
              <w:rPr>
                <w:rFonts w:ascii="Calibri" w:hAnsi="Calibri" w:cs="Calibri" w:asciiTheme="minorAscii" w:hAnsiTheme="minorAscii" w:cstheme="minorAscii"/>
              </w:rPr>
            </w:pPr>
            <w:sdt>
              <w:sdtPr>
                <w:id w:val="-91723642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437CE012">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By </w:t>
            </w:r>
            <w:r w:rsidRPr="23080DD6" w:rsidR="58F167D9">
              <w:rPr>
                <w:rFonts w:ascii="Calibri" w:hAnsi="Calibri" w:cs="Calibri" w:asciiTheme="minorAscii" w:hAnsiTheme="minorAscii" w:cstheme="minorAscii"/>
              </w:rPr>
              <w:t>complying with</w:t>
            </w:r>
            <w:r w:rsidRPr="23080DD6" w:rsidR="58F167D9">
              <w:rPr>
                <w:rFonts w:ascii="Calibri" w:hAnsi="Calibri" w:cs="Calibri" w:asciiTheme="minorAscii" w:hAnsiTheme="minorAscii" w:cstheme="minorAscii"/>
              </w:rPr>
              <w:t xml:space="preserve"> relevant ethical and legal requirements</w:t>
            </w:r>
          </w:p>
          <w:p w:rsidRPr="0049091A" w:rsidR="0049091A" w:rsidP="0049091A" w:rsidRDefault="0095022C" w14:paraId="056DC2A5" w14:textId="77777777">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r w:rsidRPr="0049091A" w:rsidR="0049091A">
              <w:rPr>
                <w:rStyle w:val="PlaceholderText"/>
                <w:rFonts w:asciiTheme="minorHAnsi" w:hAnsiTheme="minorHAnsi" w:cstheme="minorHAnsi"/>
                <w:i/>
                <w:iCs/>
              </w:rPr>
              <w:t>Click or tap here to type your answer.</w:t>
            </w:r>
          </w:p>
        </w:tc>
      </w:tr>
    </w:tbl>
    <w:p w:rsidR="0049091A" w:rsidP="0049091A" w:rsidRDefault="0049091A" w14:paraId="16B20416" w14:textId="77777777"/>
    <w:p w:rsidR="00354C3C" w:rsidRDefault="00354C3C" w14:paraId="669BCF96" w14:textId="4A80EEB1">
      <w:pPr>
        <w:jc w:val="left"/>
      </w:pPr>
      <w:r>
        <w:br w:type="page"/>
      </w:r>
    </w:p>
    <w:p w:rsidRPr="0049091A" w:rsidR="00354C3C" w:rsidP="0049091A" w:rsidRDefault="00354C3C" w14:paraId="4F51DC95" w14:textId="77777777"/>
    <w:p w:rsidR="001478FF" w:rsidP="00A565D3" w:rsidRDefault="001478FF" w14:paraId="130CF87E" w14:textId="73A5A561">
      <w:pPr>
        <w:pStyle w:val="Heading1"/>
      </w:pPr>
      <w:bookmarkStart w:name="_Toc155869000" w:id="18"/>
      <w:r w:rsidRPr="001478FF">
        <w:t>Ethics</w:t>
      </w:r>
      <w:bookmarkEnd w:id="18"/>
    </w:p>
    <w:tbl>
      <w:tblPr>
        <w:tblStyle w:val="Grigliatabella1"/>
        <w:tblW w:w="0" w:type="auto"/>
        <w:tblLook w:val="0480" w:firstRow="0" w:lastRow="0" w:firstColumn="1" w:lastColumn="0" w:noHBand="0" w:noVBand="1"/>
      </w:tblPr>
      <w:tblGrid>
        <w:gridCol w:w="9912"/>
      </w:tblGrid>
      <w:tr w:rsidRPr="0049091A" w:rsidR="0049091A" w:rsidTr="23080DD6" w14:paraId="338077F2" w14:textId="77777777">
        <w:trPr>
          <w:trHeight w:val="1008"/>
        </w:trPr>
        <w:tc>
          <w:tcPr>
            <w:tcW w:w="9912" w:type="dxa"/>
            <w:shd w:val="clear" w:color="auto" w:fill="D9D9D9" w:themeFill="text2" w:themeFillShade="D9"/>
            <w:tcMar/>
            <w:vAlign w:val="center"/>
          </w:tcPr>
          <w:p w:rsidRPr="0004517B" w:rsidR="0049091A" w:rsidP="0049091A" w:rsidRDefault="0049091A" w14:paraId="0501DCCE" w14:textId="77777777">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Pr="0049091A" w:rsidR="0049091A" w:rsidTr="23080DD6" w14:paraId="5347A0FB" w14:textId="77777777">
        <w:trPr>
          <w:trHeight w:val="671"/>
        </w:trPr>
        <w:sdt>
          <w:sdtPr>
            <w:id w:val="-2101862579"/>
            <w:placeholder>
              <w:docPart w:val="31B5A770C1324C1F8EAC4A9D49CB4C58"/>
            </w:placeholder>
            <w:text w:multiLine="1"/>
          </w:sdtPr>
          <w:sdtEndPr/>
          <w:sdtContent>
            <w:tc>
              <w:tcPr>
                <w:tcW w:w="9912" w:type="dxa"/>
                <w:tcMar/>
                <w:vAlign w:val="center"/>
              </w:tcPr>
              <w:p w:rsidRPr="0049091A" w:rsidR="0049091A" w:rsidP="0049091A" w:rsidRDefault="0049091A" w14:paraId="62863FBA" w14:textId="1782E760">
                <w:pPr>
                  <w:ind w:left="318" w:hanging="318"/>
                  <w:jc w:val="left"/>
                </w:pPr>
                <w:r w:rsidR="61251A10">
                  <w:rPr/>
                  <w:t>There are no data to share for now so there is no any concerns</w:t>
                </w:r>
              </w:p>
            </w:tc>
          </w:sdtContent>
        </w:sdt>
      </w:tr>
    </w:tbl>
    <w:p w:rsidRPr="0049091A" w:rsidR="0049091A" w:rsidP="0049091A" w:rsidRDefault="0049091A" w14:paraId="41FD6610" w14:textId="77777777"/>
    <w:p w:rsidR="001478FF" w:rsidP="00A565D3" w:rsidRDefault="001478FF" w14:paraId="3BB065AE" w14:textId="5342D36D">
      <w:pPr>
        <w:pStyle w:val="Heading1"/>
      </w:pPr>
      <w:bookmarkStart w:name="_Toc155869001" w:id="19"/>
      <w:r w:rsidRPr="001478FF">
        <w:t>Personal Data</w:t>
      </w:r>
      <w:bookmarkEnd w:id="19"/>
    </w:p>
    <w:tbl>
      <w:tblPr>
        <w:tblStyle w:val="Grigliatabella1"/>
        <w:tblW w:w="0" w:type="auto"/>
        <w:tblLook w:val="0480" w:firstRow="0" w:lastRow="0" w:firstColumn="1" w:lastColumn="0" w:noHBand="0" w:noVBand="1"/>
      </w:tblPr>
      <w:tblGrid>
        <w:gridCol w:w="9912"/>
      </w:tblGrid>
      <w:tr w:rsidRPr="0049091A" w:rsidR="0049091A" w:rsidTr="23080DD6" w14:paraId="745407C0" w14:textId="77777777">
        <w:trPr>
          <w:trHeight w:val="432"/>
        </w:trPr>
        <w:tc>
          <w:tcPr>
            <w:tcW w:w="9912" w:type="dxa"/>
            <w:shd w:val="clear" w:color="auto" w:fill="D9D9D9" w:themeFill="text2" w:themeFillShade="D9"/>
            <w:tcMar/>
            <w:vAlign w:val="center"/>
          </w:tcPr>
          <w:p w:rsidRPr="0004517B" w:rsidR="0049091A" w:rsidP="0049091A" w:rsidRDefault="0049091A" w14:paraId="6E3B4F09" w14:textId="1787859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Pr="0049091A" w:rsidR="0049091A" w:rsidTr="23080DD6" w14:paraId="40FA9DD7" w14:textId="77777777">
        <w:trPr>
          <w:trHeight w:val="613"/>
        </w:trPr>
        <w:tc>
          <w:tcPr>
            <w:tcW w:w="9912" w:type="dxa"/>
            <w:tcMar/>
            <w:vAlign w:val="center"/>
          </w:tcPr>
          <w:p w:rsidRPr="0049091A" w:rsidR="0049091A" w:rsidP="23080DD6" w:rsidRDefault="0095022C" w14:paraId="56BA37C6" w14:textId="43A2BBF5">
            <w:pPr>
              <w:pStyle w:val="Caption"/>
              <w:tabs>
                <w:tab w:val="left" w:pos="3396"/>
              </w:tabs>
              <w:jc w:val="left"/>
              <w:rPr>
                <w:rFonts w:ascii="Calibri" w:hAnsi="Calibri" w:cs="Calibri" w:asciiTheme="minorAscii" w:hAnsiTheme="minorAscii" w:cstheme="minorAscii"/>
                <w:b w:val="0"/>
                <w:bCs w:val="0"/>
                <w:sz w:val="22"/>
                <w:szCs w:val="22"/>
              </w:rPr>
            </w:pPr>
            <w:sdt>
              <w:sdtPr>
                <w:id w:val="-2145108165"/>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8F167D9">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Yes</w:t>
            </w:r>
            <w:r w:rsidRPr="23080DD6" w:rsidR="54B45770">
              <w:rPr>
                <w:rFonts w:ascii="Calibri" w:hAnsi="Calibri" w:cs="Calibri" w:asciiTheme="minorAscii" w:hAnsiTheme="minorAscii" w:cstheme="minorAscii"/>
                <w:b w:val="0"/>
                <w:bCs w:val="0"/>
                <w:color w:val="auto"/>
                <w:sz w:val="22"/>
                <w:szCs w:val="22"/>
              </w:rPr>
              <w:t xml:space="preserve"> </w:t>
            </w:r>
            <w:r w:rsidRPr="23080DD6" w:rsidR="58F167D9">
              <w:rPr>
                <w:rFonts w:ascii="Calibri" w:hAnsi="Calibri" w:cs="Calibri" w:asciiTheme="minorAscii" w:hAnsiTheme="minorAscii" w:cstheme="minorAscii"/>
                <w:b w:val="0"/>
                <w:bCs w:val="0"/>
                <w:color w:val="auto"/>
                <w:sz w:val="22"/>
                <w:szCs w:val="22"/>
              </w:rPr>
              <w:t xml:space="preserve">  </w:t>
            </w:r>
            <w:sdt>
              <w:sdtPr>
                <w:id w:val="-25093805"/>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D02391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No</w:t>
            </w:r>
          </w:p>
        </w:tc>
      </w:tr>
      <w:tr w:rsidRPr="0049091A" w:rsidR="0049091A" w:rsidTr="23080DD6" w14:paraId="5A489620" w14:textId="77777777">
        <w:trPr>
          <w:trHeight w:val="432"/>
        </w:trPr>
        <w:tc>
          <w:tcPr>
            <w:tcW w:w="9912" w:type="dxa"/>
            <w:shd w:val="clear" w:color="auto" w:fill="D9D9D9" w:themeFill="text2" w:themeFillShade="D9"/>
            <w:tcMar/>
            <w:vAlign w:val="center"/>
          </w:tcPr>
          <w:p w:rsidRPr="0004517B" w:rsidR="0049091A" w:rsidP="0049091A" w:rsidRDefault="0049091A" w14:paraId="6986250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Pr="0049091A" w:rsidR="0049091A" w:rsidTr="23080DD6" w14:paraId="758D1DB2" w14:textId="77777777">
        <w:trPr>
          <w:trHeight w:val="613"/>
        </w:trPr>
        <w:sdt>
          <w:sdtPr>
            <w:id w:val="478269828"/>
            <w:placeholder>
              <w:docPart w:val="03FCB88509FE4C0B86360A3607F873AA"/>
            </w:placeholder>
            <w:text w:multiLine="1"/>
            <w:rPr>
              <w:rFonts w:ascii="Calibri" w:hAnsi="Calibri" w:cs="Calibri" w:asciiTheme="minorAscii" w:hAnsiTheme="minorAscii" w:cstheme="minorAscii"/>
              <w:b w:val="0"/>
              <w:bCs w:val="0"/>
              <w:sz w:val="22"/>
              <w:szCs w:val="22"/>
            </w:rPr>
          </w:sdtPr>
          <w:sdtEndPr>
            <w:rPr>
              <w:rFonts w:ascii="Calibri" w:hAnsi="Calibri" w:cs="Calibri" w:asciiTheme="minorAscii" w:hAnsiTheme="minorAscii" w:cstheme="minorAscii"/>
              <w:b w:val="0"/>
              <w:bCs w:val="0"/>
              <w:sz w:val="22"/>
              <w:szCs w:val="22"/>
            </w:rPr>
          </w:sdtEndPr>
          <w:sdtContent>
            <w:tc>
              <w:tcPr>
                <w:tcW w:w="9912" w:type="dxa"/>
                <w:tcMar/>
                <w:vAlign w:val="center"/>
              </w:tcPr>
              <w:p w:rsidRPr="0049091A" w:rsidR="0049091A" w:rsidP="23080DD6" w:rsidRDefault="0049091A" w14:paraId="2DB4361F" w14:textId="1893260D">
                <w:pPr>
                  <w:pStyle w:val="Caption"/>
                  <w:tabs>
                    <w:tab w:val="left" w:pos="3396"/>
                  </w:tabs>
                  <w:jc w:val="left"/>
                  <w:rPr>
                    <w:rFonts w:ascii="Calibri" w:hAnsi="Calibri" w:cs="Calibri" w:asciiTheme="minorAscii" w:hAnsiTheme="minorAscii" w:cstheme="minorAscii"/>
                    <w:b w:val="0"/>
                    <w:bCs w:val="0"/>
                    <w:sz w:val="22"/>
                    <w:szCs w:val="22"/>
                  </w:rPr>
                </w:pPr>
                <w:r w:rsidRPr="23080DD6" w:rsidR="195E854E">
                  <w:rPr>
                    <w:rFonts w:ascii="Calibri" w:hAnsi="Calibri" w:cs="Calibri" w:asciiTheme="minorAscii" w:hAnsiTheme="minorAscii" w:cstheme="minorAscii"/>
                    <w:b w:val="0"/>
                    <w:bCs w:val="0"/>
                    <w:sz w:val="22"/>
                    <w:szCs w:val="22"/>
                  </w:rPr>
                  <w:t>n/a</w:t>
                </w:r>
              </w:p>
            </w:tc>
          </w:sdtContent>
        </w:sdt>
      </w:tr>
      <w:tr w:rsidRPr="0049091A" w:rsidR="0049091A" w:rsidTr="23080DD6" w14:paraId="7AB5E78F" w14:textId="77777777">
        <w:trPr>
          <w:trHeight w:val="432"/>
        </w:trPr>
        <w:tc>
          <w:tcPr>
            <w:tcW w:w="9912" w:type="dxa"/>
            <w:shd w:val="clear" w:color="auto" w:fill="D9D9D9" w:themeFill="text2" w:themeFillShade="D9"/>
            <w:tcMar/>
            <w:vAlign w:val="center"/>
          </w:tcPr>
          <w:p w:rsidRPr="0004517B" w:rsidR="0049091A" w:rsidP="0049091A" w:rsidRDefault="0049091A" w14:paraId="41B93F1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Pr="0049091A" w:rsidR="0049091A" w:rsidTr="23080DD6" w14:paraId="111215D0" w14:textId="77777777">
        <w:trPr>
          <w:trHeight w:val="671"/>
        </w:trPr>
        <w:sdt>
          <w:sdtPr>
            <w:id w:val="1156343584"/>
            <w:placeholder>
              <w:docPart w:val="935BF80D8B9D48B38F94A2635FC9BB1A"/>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2F815E79" w14:textId="42EDAF03">
                <w:pPr>
                  <w:ind w:left="318" w:hanging="318"/>
                  <w:jc w:val="left"/>
                  <w:rPr>
                    <w:rFonts w:ascii="Calibri" w:hAnsi="Calibri" w:cs="Calibri" w:asciiTheme="minorAscii" w:hAnsiTheme="minorAscii" w:cstheme="minorAscii"/>
                  </w:rPr>
                </w:pPr>
                <w:r w:rsidRPr="23080DD6" w:rsidR="58851BC6">
                  <w:rPr>
                    <w:rFonts w:ascii="Calibri" w:hAnsi="Calibri" w:cs="Calibri" w:asciiTheme="minorAscii" w:hAnsiTheme="minorAscii" w:cstheme="minorAscii"/>
                  </w:rPr>
                  <w:t>n/a</w:t>
                </w:r>
              </w:p>
            </w:tc>
          </w:sdtContent>
        </w:sdt>
      </w:tr>
      <w:tr w:rsidRPr="0049091A" w:rsidR="0049091A" w:rsidTr="23080DD6" w14:paraId="6736838A" w14:textId="77777777">
        <w:trPr>
          <w:trHeight w:val="864"/>
        </w:trPr>
        <w:tc>
          <w:tcPr>
            <w:tcW w:w="9912" w:type="dxa"/>
            <w:shd w:val="clear" w:color="auto" w:fill="D9D9D9" w:themeFill="text2" w:themeFillShade="D9"/>
            <w:tcMar/>
            <w:vAlign w:val="center"/>
          </w:tcPr>
          <w:p w:rsidRPr="0004517B" w:rsidR="0049091A" w:rsidP="0049091A" w:rsidRDefault="0049091A" w14:paraId="7DDB7578"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Pr="0049091A" w:rsidR="0049091A" w:rsidTr="23080DD6" w14:paraId="76B73F13" w14:textId="77777777">
        <w:trPr>
          <w:trHeight w:val="671"/>
        </w:trPr>
        <w:sdt>
          <w:sdtPr>
            <w:id w:val="-134331214"/>
            <w:placeholder>
              <w:docPart w:val="6073209538CE4B898BDE23F41CF176D9"/>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31612438" w14:textId="446F8A59">
                <w:pPr>
                  <w:ind w:left="318" w:hanging="318"/>
                  <w:jc w:val="left"/>
                  <w:rPr>
                    <w:rFonts w:ascii="Calibri" w:hAnsi="Calibri" w:cs="Calibri" w:asciiTheme="minorAscii" w:hAnsiTheme="minorAscii" w:cstheme="minorAscii"/>
                  </w:rPr>
                </w:pPr>
                <w:r w:rsidRPr="23080DD6" w:rsidR="4EC48512">
                  <w:rPr>
                    <w:rFonts w:ascii="Calibri" w:hAnsi="Calibri" w:cs="Calibri" w:asciiTheme="minorAscii" w:hAnsiTheme="minorAscii" w:cstheme="minorAscii"/>
                  </w:rPr>
                  <w:t>n/a</w:t>
                </w:r>
              </w:p>
            </w:tc>
          </w:sdtContent>
        </w:sdt>
      </w:tr>
      <w:tr w:rsidRPr="0049091A" w:rsidR="0049091A" w:rsidTr="23080DD6" w14:paraId="475E4CBB" w14:textId="77777777">
        <w:trPr>
          <w:trHeight w:val="864"/>
        </w:trPr>
        <w:tc>
          <w:tcPr>
            <w:tcW w:w="9912" w:type="dxa"/>
            <w:shd w:val="clear" w:color="auto" w:fill="D9D9D9" w:themeFill="text2" w:themeFillShade="D9"/>
            <w:tcMar/>
            <w:vAlign w:val="center"/>
          </w:tcPr>
          <w:p w:rsidRPr="0004517B" w:rsidR="0049091A" w:rsidP="0049091A" w:rsidRDefault="0049091A" w14:paraId="6EFBA7B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Pr="0049091A" w:rsidR="0049091A" w:rsidTr="23080DD6" w14:paraId="678212BC" w14:textId="77777777">
        <w:trPr>
          <w:trHeight w:val="671"/>
        </w:trPr>
        <w:sdt>
          <w:sdtPr>
            <w:id w:val="1537090996"/>
            <w:placeholder>
              <w:docPart w:val="9866C0204FD84C258C83C5AABC4299C4"/>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07B28AC3" w14:textId="6A24B3E5">
                <w:pPr>
                  <w:ind w:left="318" w:hanging="318"/>
                  <w:jc w:val="left"/>
                  <w:rPr>
                    <w:rFonts w:ascii="Calibri" w:hAnsi="Calibri" w:cs="Calibri" w:asciiTheme="minorAscii" w:hAnsiTheme="minorAscii" w:cstheme="minorAscii"/>
                  </w:rPr>
                </w:pPr>
                <w:r w:rsidRPr="23080DD6" w:rsidR="14079903">
                  <w:rPr>
                    <w:rFonts w:ascii="Calibri" w:hAnsi="Calibri" w:cs="Calibri" w:asciiTheme="minorAscii" w:hAnsiTheme="minorAscii" w:cstheme="minorAscii"/>
                  </w:rPr>
                  <w:t>n/a</w:t>
                </w:r>
              </w:p>
            </w:tc>
          </w:sdtContent>
        </w:sdt>
      </w:tr>
      <w:tr w:rsidRPr="0049091A" w:rsidR="0049091A" w:rsidTr="23080DD6" w14:paraId="4D2CFF05" w14:textId="77777777">
        <w:trPr>
          <w:trHeight w:val="576"/>
        </w:trPr>
        <w:tc>
          <w:tcPr>
            <w:tcW w:w="9912" w:type="dxa"/>
            <w:shd w:val="clear" w:color="auto" w:fill="D9D9D9" w:themeFill="text2" w:themeFillShade="D9"/>
            <w:tcMar/>
            <w:vAlign w:val="center"/>
          </w:tcPr>
          <w:p w:rsidRPr="0004517B" w:rsidR="0049091A" w:rsidP="0049091A" w:rsidRDefault="0049091A" w14:paraId="0415A379"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Pr="0049091A" w:rsidR="0049091A" w:rsidTr="23080DD6" w14:paraId="68233383" w14:textId="77777777">
        <w:trPr>
          <w:trHeight w:val="1323"/>
        </w:trPr>
        <w:tc>
          <w:tcPr>
            <w:tcW w:w="9912" w:type="dxa"/>
            <w:tcMar/>
            <w:vAlign w:val="center"/>
          </w:tcPr>
          <w:p w:rsidRPr="0049091A" w:rsidR="0049091A" w:rsidP="0049091A" w:rsidRDefault="0095022C" w14:paraId="52404725"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 consent will be obtained and documented using a consent form.</w:t>
            </w:r>
          </w:p>
          <w:p w:rsidRPr="0049091A" w:rsidR="0049091A" w:rsidP="0049091A" w:rsidRDefault="0095022C" w14:paraId="06F6389A"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 consent will be obtained and documented using other methods (please specify):</w:t>
            </w:r>
            <w:r w:rsidRPr="0049091A" w:rsid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EndPr/>
              <w:sdtContent>
                <w:r w:rsidRPr="0049091A" w:rsidR="0049091A">
                  <w:rPr>
                    <w:rStyle w:val="PlaceholderText"/>
                    <w:rFonts w:asciiTheme="minorHAnsi" w:hAnsiTheme="minorHAnsi" w:cstheme="minorHAnsi"/>
                    <w:b w:val="0"/>
                    <w:bCs w:val="0"/>
                    <w:i/>
                    <w:iCs/>
                    <w:sz w:val="22"/>
                    <w:szCs w:val="22"/>
                  </w:rPr>
                  <w:t>Click or tap here to type your answer.</w:t>
                </w:r>
              </w:sdtContent>
            </w:sdt>
          </w:p>
          <w:p w:rsidRPr="0049091A" w:rsidR="0049091A" w:rsidP="0049091A" w:rsidRDefault="0095022C" w14:paraId="2EE61D79"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No, consent will not be obtained.</w:t>
            </w:r>
          </w:p>
          <w:p w:rsidRPr="0049091A" w:rsidR="0049091A" w:rsidP="23080DD6" w:rsidRDefault="0095022C" w14:paraId="4D058745" w14:textId="07B6D385">
            <w:pPr>
              <w:pStyle w:val="Caption"/>
              <w:jc w:val="left"/>
              <w:rPr>
                <w:rFonts w:ascii="Calibri" w:hAnsi="Calibri" w:cs="Calibri" w:asciiTheme="minorAscii" w:hAnsiTheme="minorAscii" w:cstheme="minorAscii"/>
                <w:b w:val="0"/>
                <w:bCs w:val="0"/>
                <w:color w:val="auto"/>
                <w:sz w:val="22"/>
                <w:szCs w:val="22"/>
              </w:rPr>
            </w:pPr>
            <w:sdt>
              <w:sdtPr>
                <w:id w:val="-336158744"/>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692CC51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Not applicable to my research</w:t>
            </w:r>
          </w:p>
        </w:tc>
      </w:tr>
      <w:tr w:rsidRPr="0049091A" w:rsidR="0049091A" w:rsidTr="23080DD6" w14:paraId="18028A47" w14:textId="77777777">
        <w:trPr>
          <w:trHeight w:val="432"/>
        </w:trPr>
        <w:tc>
          <w:tcPr>
            <w:tcW w:w="9912" w:type="dxa"/>
            <w:shd w:val="clear" w:color="auto" w:fill="D9D9D9" w:themeFill="text2" w:themeFillShade="D9"/>
            <w:tcMar/>
            <w:vAlign w:val="center"/>
          </w:tcPr>
          <w:p w:rsidRPr="0004517B" w:rsidR="0049091A" w:rsidP="0049091A" w:rsidRDefault="0049091A" w14:paraId="297C1370"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Pr="0049091A" w:rsidR="0049091A" w:rsidTr="23080DD6" w14:paraId="1E64509B" w14:textId="77777777">
        <w:trPr>
          <w:trHeight w:val="850"/>
        </w:trPr>
        <w:tc>
          <w:tcPr>
            <w:tcW w:w="9912" w:type="dxa"/>
            <w:tcMar/>
            <w:vAlign w:val="center"/>
          </w:tcPr>
          <w:p w:rsidRPr="0049091A" w:rsidR="0049091A" w:rsidP="0049091A" w:rsidRDefault="0095022C" w14:paraId="347F906C"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w:t>
            </w:r>
          </w:p>
          <w:p w:rsidRPr="0049091A" w:rsidR="0049091A" w:rsidP="0049091A" w:rsidRDefault="0095022C" w14:paraId="1CD455C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No</w:t>
            </w:r>
          </w:p>
          <w:p w:rsidRPr="0049091A" w:rsidR="0049091A" w:rsidP="23080DD6" w:rsidRDefault="0095022C" w14:paraId="18EB8544" w14:textId="49423D7A">
            <w:pPr>
              <w:pStyle w:val="Caption"/>
              <w:jc w:val="left"/>
              <w:rPr>
                <w:rFonts w:ascii="Calibri" w:hAnsi="Calibri" w:cs="Calibri" w:asciiTheme="minorAscii" w:hAnsiTheme="minorAscii" w:cstheme="minorAscii"/>
                <w:b w:val="0"/>
                <w:bCs w:val="0"/>
                <w:color w:val="auto"/>
                <w:sz w:val="22"/>
                <w:szCs w:val="22"/>
              </w:rPr>
            </w:pPr>
            <w:sdt>
              <w:sdtPr>
                <w:id w:val="-172112836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4A4810F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Not applicable</w:t>
            </w:r>
          </w:p>
        </w:tc>
      </w:tr>
      <w:tr w:rsidRPr="0049091A" w:rsidR="0049091A" w:rsidTr="23080DD6" w14:paraId="69C2A7F9" w14:textId="77777777">
        <w:trPr>
          <w:trHeight w:val="576"/>
        </w:trPr>
        <w:tc>
          <w:tcPr>
            <w:tcW w:w="9912" w:type="dxa"/>
            <w:shd w:val="clear" w:color="auto" w:fill="D9D9D9" w:themeFill="text2" w:themeFillShade="D9"/>
            <w:tcMar/>
            <w:vAlign w:val="center"/>
          </w:tcPr>
          <w:p w:rsidRPr="0004517B" w:rsidR="0049091A" w:rsidP="0049091A" w:rsidRDefault="0049091A" w14:paraId="0975080E" w14:textId="77777777">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t>If not, informed consent is requested and provided from the data subject, under which legal basis will you process personal data?</w:t>
            </w:r>
          </w:p>
        </w:tc>
      </w:tr>
      <w:tr w:rsidRPr="0049091A" w:rsidR="0049091A" w:rsidTr="23080DD6" w14:paraId="483D244E" w14:textId="77777777">
        <w:trPr>
          <w:trHeight w:val="671"/>
        </w:trPr>
        <w:sdt>
          <w:sdtPr>
            <w:id w:val="-481927433"/>
            <w:placeholder>
              <w:docPart w:val="40CE6F05CEFD402798B92173FAC470C5"/>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6BB2DFB5" w14:textId="3320A176">
                <w:pPr>
                  <w:ind w:left="318" w:hanging="318"/>
                  <w:jc w:val="left"/>
                  <w:rPr>
                    <w:rFonts w:ascii="Calibri" w:hAnsi="Calibri" w:cs="Calibri" w:asciiTheme="minorAscii" w:hAnsiTheme="minorAscii" w:cstheme="minorAscii"/>
                  </w:rPr>
                </w:pPr>
                <w:r w:rsidRPr="23080DD6" w:rsidR="7ED7AC30">
                  <w:rPr>
                    <w:rFonts w:ascii="Calibri" w:hAnsi="Calibri" w:cs="Calibri" w:asciiTheme="minorAscii" w:hAnsiTheme="minorAscii" w:cstheme="minorAscii"/>
                  </w:rPr>
                  <w:t>n/a</w:t>
                </w:r>
              </w:p>
            </w:tc>
          </w:sdtContent>
        </w:sdt>
      </w:tr>
      <w:tr w:rsidRPr="0049091A" w:rsidR="0049091A" w:rsidTr="23080DD6" w14:paraId="4F653224" w14:textId="77777777">
        <w:trPr>
          <w:trHeight w:val="432"/>
        </w:trPr>
        <w:tc>
          <w:tcPr>
            <w:tcW w:w="9912" w:type="dxa"/>
            <w:shd w:val="clear" w:color="auto" w:fill="D9D9D9" w:themeFill="text2" w:themeFillShade="D9"/>
            <w:tcMar/>
            <w:vAlign w:val="center"/>
          </w:tcPr>
          <w:p w:rsidRPr="0004517B" w:rsidR="0049091A" w:rsidP="0049091A" w:rsidRDefault="0049091A" w14:paraId="6CA6A06C"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Pr="0049091A" w:rsidR="0049091A" w:rsidTr="23080DD6" w14:paraId="7F09E08F" w14:textId="77777777">
        <w:trPr>
          <w:trHeight w:val="671"/>
        </w:trPr>
        <w:sdt>
          <w:sdtPr>
            <w:id w:val="-1286187950"/>
            <w:placeholder>
              <w:docPart w:val="7E297593A41742E7A750837E7D59164F"/>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78415FEC" w14:textId="0711B5D2">
                <w:pPr>
                  <w:ind w:left="318" w:hanging="318"/>
                  <w:jc w:val="left"/>
                  <w:rPr>
                    <w:rFonts w:ascii="Calibri" w:hAnsi="Calibri" w:cs="Calibri" w:asciiTheme="minorAscii" w:hAnsiTheme="minorAscii" w:cstheme="minorAscii"/>
                  </w:rPr>
                </w:pPr>
                <w:r w:rsidRPr="23080DD6" w:rsidR="060072EF">
                  <w:rPr>
                    <w:rFonts w:ascii="Calibri" w:hAnsi="Calibri" w:cs="Calibri" w:asciiTheme="minorAscii" w:hAnsiTheme="minorAscii" w:cstheme="minorAscii"/>
                  </w:rPr>
                  <w:t>n/a</w:t>
                </w:r>
              </w:p>
            </w:tc>
          </w:sdtContent>
        </w:sdt>
      </w:tr>
      <w:tr w:rsidRPr="0049091A" w:rsidR="0049091A" w:rsidTr="23080DD6" w14:paraId="3B5D07AD" w14:textId="77777777">
        <w:trPr>
          <w:trHeight w:val="432"/>
        </w:trPr>
        <w:tc>
          <w:tcPr>
            <w:tcW w:w="9912" w:type="dxa"/>
            <w:shd w:val="clear" w:color="auto" w:fill="D9D9D9" w:themeFill="text2" w:themeFillShade="D9"/>
            <w:tcMar/>
            <w:vAlign w:val="center"/>
          </w:tcPr>
          <w:p w:rsidRPr="0004517B" w:rsidR="0049091A" w:rsidP="0049091A" w:rsidRDefault="0049091A" w14:paraId="38F8C9A8"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Pr="0049091A" w:rsidR="0049091A" w:rsidTr="23080DD6" w14:paraId="3AA05816" w14:textId="77777777">
        <w:trPr>
          <w:trHeight w:val="671"/>
        </w:trPr>
        <w:sdt>
          <w:sdtPr>
            <w:id w:val="-877086723"/>
            <w:placeholder>
              <w:docPart w:val="78785CBFBB804FB9A52E52473F4F3781"/>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7AFC42EC" w14:textId="5D343BB0">
                <w:pPr>
                  <w:ind w:left="318" w:hanging="318"/>
                  <w:jc w:val="left"/>
                  <w:rPr>
                    <w:rFonts w:ascii="Calibri" w:hAnsi="Calibri" w:cs="Calibri" w:asciiTheme="minorAscii" w:hAnsiTheme="minorAscii" w:cstheme="minorAscii"/>
                  </w:rPr>
                </w:pPr>
                <w:r w:rsidRPr="23080DD6" w:rsidR="16D84DC1">
                  <w:rPr>
                    <w:rFonts w:ascii="Calibri" w:hAnsi="Calibri" w:cs="Calibri" w:asciiTheme="minorAscii" w:hAnsiTheme="minorAscii" w:cstheme="minorAscii"/>
                  </w:rPr>
                  <w:t>Not for now</w:t>
                </w:r>
              </w:p>
            </w:tc>
          </w:sdtContent>
        </w:sdt>
      </w:tr>
      <w:tr w:rsidRPr="0049091A" w:rsidR="0049091A" w:rsidTr="23080DD6" w14:paraId="67457BF6" w14:textId="77777777">
        <w:trPr>
          <w:trHeight w:val="432"/>
        </w:trPr>
        <w:tc>
          <w:tcPr>
            <w:tcW w:w="9912" w:type="dxa"/>
            <w:shd w:val="clear" w:color="auto" w:fill="D9D9D9" w:themeFill="text2" w:themeFillShade="D9"/>
            <w:tcMar/>
            <w:vAlign w:val="center"/>
          </w:tcPr>
          <w:p w:rsidRPr="0004517B" w:rsidR="0049091A" w:rsidP="0049091A" w:rsidRDefault="0049091A" w14:paraId="346023AD"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Pr="0049091A" w:rsidR="0049091A" w:rsidTr="23080DD6" w14:paraId="072BA894" w14:textId="77777777">
        <w:trPr>
          <w:trHeight w:val="671"/>
        </w:trPr>
        <w:sdt>
          <w:sdtPr>
            <w:id w:val="600921080"/>
            <w:placeholder>
              <w:docPart w:val="2A122F6E2FCB469CB4D1C0E01CF7C6E0"/>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6FB17D95" w14:textId="792C366D">
                <w:pPr>
                  <w:ind w:left="318" w:hanging="318"/>
                  <w:jc w:val="left"/>
                  <w:rPr>
                    <w:rFonts w:ascii="Calibri" w:hAnsi="Calibri" w:cs="Calibri" w:asciiTheme="minorAscii" w:hAnsiTheme="minorAscii" w:cstheme="minorAscii"/>
                  </w:rPr>
                </w:pPr>
                <w:r w:rsidRPr="23080DD6" w:rsidR="775A0B53">
                  <w:rPr>
                    <w:rFonts w:ascii="Calibri" w:hAnsi="Calibri" w:cs="Calibri" w:asciiTheme="minorAscii" w:hAnsiTheme="minorAscii" w:cstheme="minorAscii"/>
                  </w:rPr>
                  <w:t>yes</w:t>
                </w:r>
              </w:p>
            </w:tc>
          </w:sdtContent>
        </w:sdt>
      </w:tr>
      <w:tr w:rsidRPr="0049091A" w:rsidR="0049091A" w:rsidTr="23080DD6" w14:paraId="5B3421A3" w14:textId="77777777">
        <w:trPr>
          <w:trHeight w:val="576"/>
        </w:trPr>
        <w:tc>
          <w:tcPr>
            <w:tcW w:w="9912" w:type="dxa"/>
            <w:shd w:val="clear" w:color="auto" w:fill="D9D9D9" w:themeFill="text2" w:themeFillShade="D9"/>
            <w:tcMar/>
            <w:vAlign w:val="center"/>
          </w:tcPr>
          <w:p w:rsidRPr="0004517B" w:rsidR="0049091A" w:rsidP="0049091A" w:rsidRDefault="0049091A" w14:paraId="30EEFB86" w14:textId="3E46191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Pr="0049091A" w:rsidR="0049091A" w:rsidTr="23080DD6" w14:paraId="3BE6AB49" w14:textId="77777777">
        <w:trPr>
          <w:trHeight w:val="671"/>
        </w:trPr>
        <w:sdt>
          <w:sdtPr>
            <w:id w:val="-327758758"/>
            <w:placeholder>
              <w:docPart w:val="A7EF646652B142DEA666E3D65A6D3035"/>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23080DD6" w:rsidRDefault="0049091A" w14:paraId="79FB61DF" w14:textId="4D2AF416">
                <w:pPr>
                  <w:ind w:left="318" w:hanging="318"/>
                  <w:jc w:val="left"/>
                  <w:rPr>
                    <w:rFonts w:ascii="Calibri" w:hAnsi="Calibri" w:cs="Calibri" w:asciiTheme="minorAscii" w:hAnsiTheme="minorAscii" w:cstheme="minorAscii"/>
                  </w:rPr>
                </w:pPr>
                <w:r w:rsidRPr="23080DD6" w:rsidR="2619E043">
                  <w:rPr>
                    <w:rFonts w:ascii="Calibri" w:hAnsi="Calibri" w:cs="Calibri" w:asciiTheme="minorAscii" w:hAnsiTheme="minorAscii" w:cstheme="minorAscii"/>
                  </w:rPr>
                  <w:t>no</w:t>
                </w:r>
              </w:p>
            </w:tc>
          </w:sdtContent>
        </w:sdt>
      </w:tr>
      <w:tr w:rsidRPr="0049091A" w:rsidR="0049091A" w:rsidTr="23080DD6" w14:paraId="656F3093" w14:textId="77777777">
        <w:trPr>
          <w:trHeight w:val="576"/>
        </w:trPr>
        <w:tc>
          <w:tcPr>
            <w:tcW w:w="9912" w:type="dxa"/>
            <w:shd w:val="clear" w:color="auto" w:fill="D9D9D9" w:themeFill="text2" w:themeFillShade="D9"/>
            <w:tcMar/>
            <w:vAlign w:val="center"/>
          </w:tcPr>
          <w:p w:rsidRPr="0004517B" w:rsidR="0049091A" w:rsidP="0049091A" w:rsidRDefault="0049091A" w14:paraId="1B45F25A"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Pr="0049091A" w:rsidR="0049091A" w:rsidTr="23080DD6" w14:paraId="5CEBEBF3" w14:textId="77777777">
        <w:trPr>
          <w:trHeight w:val="1132"/>
        </w:trPr>
        <w:tc>
          <w:tcPr>
            <w:tcW w:w="9912" w:type="dxa"/>
            <w:tcMar/>
            <w:vAlign w:val="center"/>
          </w:tcPr>
          <w:p w:rsidRPr="0049091A" w:rsidR="0049091A" w:rsidP="0049091A" w:rsidRDefault="0095022C" w14:paraId="75A754FC" w14:textId="77777777">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Yes, potential risks and threats to personal data security have been identified, and a plan to mitigate these risks has been developed.</w:t>
            </w:r>
          </w:p>
          <w:p w:rsidRPr="0049091A" w:rsidR="0049091A" w:rsidP="23080DD6" w:rsidRDefault="0095022C" w14:paraId="2F7442BB" w14:textId="549A79C6">
            <w:pPr>
              <w:ind w:left="318" w:hanging="318"/>
              <w:jc w:val="left"/>
              <w:rPr>
                <w:rFonts w:ascii="Calibri" w:hAnsi="Calibri" w:cs="Calibri" w:asciiTheme="minorAscii" w:hAnsiTheme="minorAscii" w:cstheme="minorAscii"/>
              </w:rPr>
            </w:pPr>
            <w:sdt>
              <w:sdtPr>
                <w:id w:val="-36228782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0C04E505">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No, potential risks and threats to personal data security have not been </w:t>
            </w:r>
            <w:r w:rsidRPr="23080DD6" w:rsidR="58F167D9">
              <w:rPr>
                <w:rFonts w:ascii="Calibri" w:hAnsi="Calibri" w:cs="Calibri" w:asciiTheme="minorAscii" w:hAnsiTheme="minorAscii" w:cstheme="minorAscii"/>
              </w:rPr>
              <w:t>identified</w:t>
            </w:r>
            <w:r w:rsidRPr="23080DD6" w:rsidR="58F167D9">
              <w:rPr>
                <w:rFonts w:ascii="Calibri" w:hAnsi="Calibri" w:cs="Calibri" w:asciiTheme="minorAscii" w:hAnsiTheme="minorAscii" w:cstheme="minorAscii"/>
              </w:rPr>
              <w:t xml:space="preserve"> yet.</w:t>
            </w:r>
          </w:p>
          <w:p w:rsidRPr="0049091A" w:rsidR="0049091A" w:rsidP="0049091A" w:rsidRDefault="0095022C" w14:paraId="1A30CB17" w14:textId="77777777">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23080DD6" w14:paraId="4308C4BA" w14:textId="77777777">
        <w:trPr>
          <w:trHeight w:val="576"/>
        </w:trPr>
        <w:tc>
          <w:tcPr>
            <w:tcW w:w="9912" w:type="dxa"/>
            <w:shd w:val="clear" w:color="auto" w:fill="D9D9D9" w:themeFill="text2" w:themeFillShade="D9"/>
            <w:tcMar/>
            <w:vAlign w:val="center"/>
          </w:tcPr>
          <w:p w:rsidRPr="0004517B" w:rsidR="0049091A" w:rsidP="0049091A" w:rsidRDefault="0049091A" w14:paraId="61C7A4C3"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Pr="0049091A" w:rsidR="0049091A" w:rsidTr="23080DD6" w14:paraId="58CBBFA5" w14:textId="77777777">
        <w:trPr>
          <w:trHeight w:val="576"/>
        </w:trPr>
        <w:tc>
          <w:tcPr>
            <w:tcW w:w="9912" w:type="dxa"/>
            <w:tcMar/>
            <w:vAlign w:val="center"/>
          </w:tcPr>
          <w:p w:rsidRPr="0049091A" w:rsidR="0049091A" w:rsidP="23080DD6" w:rsidRDefault="0095022C" w14:paraId="426FDF06" w14:textId="15F6D1F7">
            <w:pPr>
              <w:pStyle w:val="Caption"/>
              <w:ind w:left="318" w:hanging="318"/>
              <w:jc w:val="left"/>
              <w:rPr>
                <w:rFonts w:ascii="Calibri" w:hAnsi="Calibri" w:cs="Calibri" w:asciiTheme="minorAscii" w:hAnsiTheme="minorAscii" w:cstheme="minorAscii"/>
                <w:b w:val="0"/>
                <w:bCs w:val="0"/>
                <w:sz w:val="22"/>
                <w:szCs w:val="22"/>
              </w:rPr>
            </w:pPr>
            <w:sdt>
              <w:sdtPr>
                <w:id w:val="-429593878"/>
                <w:placeholder>
                  <w:docPart w:val="999102FD2B464E999D6311ED2A1151ED"/>
                </w:placeholder>
                <w:rPr>
                  <w:rFonts w:ascii="Calibri" w:hAnsi="Calibri" w:cs="Calibri" w:asciiTheme="minorAscii" w:hAnsiTheme="minorAscii" w:cstheme="minorAscii"/>
                  <w:b w:val="0"/>
                  <w:bCs w:val="0"/>
                  <w:sz w:val="22"/>
                  <w:szCs w:val="22"/>
                </w:rPr>
              </w:sdtPr>
              <w:sdtContent>
                <w:r w:rsidRPr="23080DD6" w:rsidR="6A91FD5D">
                  <w:rPr>
                    <w:rFonts w:ascii="Calibri" w:hAnsi="Calibri" w:cs="Calibri" w:asciiTheme="minorAscii" w:hAnsiTheme="minorAscii" w:cstheme="minorAscii"/>
                    <w:b w:val="0"/>
                    <w:bCs w:val="0"/>
                    <w:sz w:val="22"/>
                    <w:szCs w:val="22"/>
                  </w:rPr>
                  <w:t xml:space="preserve">Strong security </w:t>
                </w:r>
                <w:r w:rsidRPr="23080DD6" w:rsidR="6A91FD5D">
                  <w:rPr>
                    <w:rFonts w:ascii="Calibri" w:hAnsi="Calibri" w:cs="Calibri" w:asciiTheme="minorAscii" w:hAnsiTheme="minorAscii" w:cstheme="minorAscii"/>
                    <w:b w:val="0"/>
                    <w:bCs w:val="0"/>
                    <w:sz w:val="22"/>
                    <w:szCs w:val="22"/>
                  </w:rPr>
                  <w:t>mesurements</w:t>
                </w:r>
                <w:r w:rsidRPr="23080DD6" w:rsidR="6A91FD5D">
                  <w:rPr>
                    <w:rFonts w:ascii="Calibri" w:hAnsi="Calibri" w:cs="Calibri" w:asciiTheme="minorAscii" w:hAnsiTheme="minorAscii" w:cstheme="minorAscii"/>
                    <w:b w:val="0"/>
                    <w:bCs w:val="0"/>
                    <w:sz w:val="22"/>
                    <w:szCs w:val="22"/>
                  </w:rPr>
                  <w:t>, multiple data storage points, authorized access only</w:t>
                </w:r>
              </w:sdtContent>
              <w:sdtEndPr>
                <w:rPr>
                  <w:rFonts w:ascii="Calibri" w:hAnsi="Calibri" w:cs="Calibri" w:asciiTheme="minorAscii" w:hAnsiTheme="minorAscii" w:cstheme="minorAscii"/>
                  <w:b w:val="0"/>
                  <w:bCs w:val="0"/>
                  <w:sz w:val="22"/>
                  <w:szCs w:val="22"/>
                </w:rPr>
              </w:sdtEndPr>
            </w:sdt>
          </w:p>
        </w:tc>
      </w:tr>
      <w:tr w:rsidRPr="0049091A" w:rsidR="0049091A" w:rsidTr="23080DD6" w14:paraId="3425BFB9" w14:textId="77777777">
        <w:trPr>
          <w:trHeight w:val="432"/>
        </w:trPr>
        <w:tc>
          <w:tcPr>
            <w:tcW w:w="9912" w:type="dxa"/>
            <w:shd w:val="clear" w:color="auto" w:fill="D9D9D9" w:themeFill="text2" w:themeFillShade="D9"/>
            <w:tcMar/>
            <w:vAlign w:val="center"/>
          </w:tcPr>
          <w:p w:rsidRPr="0004517B" w:rsidR="0049091A" w:rsidP="0049091A" w:rsidRDefault="0049091A" w14:paraId="1B840E4F" w14:textId="588456E3">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Pr="0004517B" w:rsidR="00E33D89">
              <w:rPr>
                <w:rFonts w:asciiTheme="minorHAnsi" w:hAnsiTheme="minorHAnsi" w:cstheme="minorHAnsi"/>
                <w:sz w:val="22"/>
                <w:szCs w:val="22"/>
              </w:rPr>
              <w:t>?</w:t>
            </w:r>
          </w:p>
        </w:tc>
      </w:tr>
      <w:tr w:rsidRPr="0049091A" w:rsidR="0049091A" w:rsidTr="23080DD6" w14:paraId="4AFFAD2D" w14:textId="77777777">
        <w:trPr>
          <w:trHeight w:val="671"/>
        </w:trPr>
        <w:tc>
          <w:tcPr>
            <w:tcW w:w="9912" w:type="dxa"/>
            <w:tcMar/>
            <w:vAlign w:val="center"/>
          </w:tcPr>
          <w:p w:rsidRPr="0049091A" w:rsidR="0049091A" w:rsidP="23080DD6" w:rsidRDefault="0095022C" w14:paraId="2738D993" w14:textId="62D3E381">
            <w:pPr>
              <w:ind w:left="318" w:hanging="318"/>
              <w:jc w:val="left"/>
              <w:rPr>
                <w:rFonts w:ascii="Calibri" w:hAnsi="Calibri" w:cs="Calibri" w:asciiTheme="minorAscii" w:hAnsiTheme="minorAscii" w:cstheme="minorAscii"/>
              </w:rPr>
            </w:pPr>
            <w:sdt>
              <w:sdtPr>
                <w:id w:val="1328476917"/>
                <w:placeholder>
                  <w:docPart w:val="3F645E1F0DB141E2833B60D4FA2E2DFE"/>
                </w:placeholder>
                <w:rPr>
                  <w:rFonts w:ascii="Calibri" w:hAnsi="Calibri" w:cs="Calibri" w:asciiTheme="minorAscii" w:hAnsiTheme="minorAscii" w:cstheme="minorAscii"/>
                </w:rPr>
              </w:sdtPr>
              <w:sdtContent>
                <w:r w:rsidRPr="23080DD6" w:rsidR="7BFEBB55">
                  <w:rPr>
                    <w:rFonts w:ascii="Calibri" w:hAnsi="Calibri" w:cs="Calibri" w:asciiTheme="minorAscii" w:hAnsiTheme="minorAscii" w:cstheme="minorAscii"/>
                  </w:rPr>
                  <w:t>yes</w:t>
                </w:r>
              </w:sdtContent>
              <w:sdtEndPr>
                <w:rPr>
                  <w:rFonts w:ascii="Calibri" w:hAnsi="Calibri" w:cs="Calibri" w:asciiTheme="minorAscii" w:hAnsiTheme="minorAscii" w:cstheme="minorAscii"/>
                </w:rPr>
              </w:sdtEndPr>
            </w:sdt>
          </w:p>
        </w:tc>
      </w:tr>
      <w:tr w:rsidRPr="0049091A" w:rsidR="0049091A" w:rsidTr="23080DD6" w14:paraId="11205CC9" w14:textId="77777777">
        <w:trPr>
          <w:trHeight w:val="576"/>
        </w:trPr>
        <w:tc>
          <w:tcPr>
            <w:tcW w:w="9912" w:type="dxa"/>
            <w:shd w:val="clear" w:color="auto" w:fill="D9D9D9" w:themeFill="text2" w:themeFillShade="D9"/>
            <w:tcMar/>
            <w:vAlign w:val="center"/>
          </w:tcPr>
          <w:p w:rsidRPr="0004517B" w:rsidR="0049091A" w:rsidP="0049091A" w:rsidRDefault="0049091A" w14:paraId="4DA369D8" w14:textId="2E1686EE">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Pr="0004517B" w:rsidR="005F14B4">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Pr="0049091A" w:rsidR="0049091A" w:rsidTr="23080DD6" w14:paraId="7CBE86CB" w14:textId="77777777">
        <w:trPr>
          <w:trHeight w:val="1581"/>
        </w:trPr>
        <w:tc>
          <w:tcPr>
            <w:tcW w:w="9912" w:type="dxa"/>
            <w:tcMar/>
            <w:vAlign w:val="center"/>
          </w:tcPr>
          <w:p w:rsidRPr="0049091A" w:rsidR="0049091A" w:rsidP="0049091A" w:rsidRDefault="0095022C" w14:paraId="2194524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Data protection Impact Assessment (DPIA)</w:t>
            </w:r>
          </w:p>
          <w:p w:rsidRPr="0049091A" w:rsidR="0049091A" w:rsidP="0049091A" w:rsidRDefault="0095022C" w14:paraId="52253DAA"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Designate a Data Protection Officer (DPO)  </w:t>
            </w:r>
          </w:p>
          <w:p w:rsidRPr="0049091A" w:rsidR="0049091A" w:rsidP="0049091A" w:rsidRDefault="0095022C" w14:paraId="79BB94B8" w14:textId="77777777">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rsidRPr="0049091A" w:rsidR="0049091A" w:rsidP="0049091A" w:rsidRDefault="0095022C" w14:paraId="2C45619D"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rsidR="0049091A" w:rsidP="0049091A" w:rsidRDefault="0049091A" w14:paraId="56F83828" w14:textId="77777777"/>
    <w:p w:rsidR="00354C3C" w:rsidRDefault="00354C3C" w14:paraId="68341E49" w14:textId="5E9BF523">
      <w:pPr>
        <w:jc w:val="left"/>
      </w:pPr>
      <w:r>
        <w:br w:type="page"/>
      </w:r>
    </w:p>
    <w:p w:rsidRPr="0049091A" w:rsidR="00354C3C" w:rsidP="0049091A" w:rsidRDefault="00354C3C" w14:paraId="20183222" w14:textId="77777777"/>
    <w:p w:rsidR="001478FF" w:rsidP="00A565D3" w:rsidRDefault="001478FF" w14:paraId="2B3DF3CF" w14:textId="55AA99A9">
      <w:pPr>
        <w:pStyle w:val="Heading1"/>
      </w:pPr>
      <w:bookmarkStart w:name="_Toc155869002" w:id="20"/>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Pr="00F46442" w:rsidR="00F46442" w:rsidTr="23080DD6" w14:paraId="301B1841" w14:textId="77777777">
        <w:trPr>
          <w:trHeight w:val="613"/>
        </w:trPr>
        <w:tc>
          <w:tcPr>
            <w:tcW w:w="9912" w:type="dxa"/>
            <w:shd w:val="clear" w:color="auto" w:fill="D9D9D9" w:themeFill="text2" w:themeFillShade="D9"/>
            <w:tcMar/>
            <w:vAlign w:val="center"/>
          </w:tcPr>
          <w:p w:rsidRPr="00F11ED9" w:rsidR="0049091A" w:rsidP="00F46442" w:rsidRDefault="0049091A" w14:paraId="2B20C4E2"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rsidRPr="00F11ED9" w:rsidR="0049091A" w:rsidP="00F46442" w:rsidRDefault="0049091A" w14:paraId="232DD397" w14:textId="3EB856B9">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Pr="00F11ED9" w:rsidR="00F46442">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Pr="00F11ED9" w:rsidR="00F46442">
              <w:rPr>
                <w:rFonts w:asciiTheme="minorHAnsi" w:hAnsiTheme="minorHAnsi" w:cstheme="minorHAnsi"/>
                <w:i/>
                <w:iCs/>
                <w:sz w:val="22"/>
                <w:szCs w:val="22"/>
              </w:rPr>
              <w:t>5</w:t>
            </w:r>
          </w:p>
        </w:tc>
      </w:tr>
      <w:tr w:rsidRPr="00F46442" w:rsidR="0049091A" w:rsidTr="23080DD6" w14:paraId="7A284D68" w14:textId="77777777">
        <w:trPr>
          <w:trHeight w:val="613"/>
        </w:trPr>
        <w:tc>
          <w:tcPr>
            <w:tcW w:w="9912" w:type="dxa"/>
            <w:tcMar/>
            <w:vAlign w:val="center"/>
          </w:tcPr>
          <w:p w:rsidRPr="00F46442" w:rsidR="0049091A" w:rsidP="23080DD6" w:rsidRDefault="0095022C" w14:paraId="1A7E4BA2" w14:textId="25909654">
            <w:pPr>
              <w:pStyle w:val="Caption"/>
              <w:tabs>
                <w:tab w:val="left" w:pos="3396"/>
              </w:tabs>
              <w:jc w:val="left"/>
              <w:rPr>
                <w:rFonts w:ascii="Calibri" w:hAnsi="Calibri" w:cs="Calibri" w:asciiTheme="minorAscii" w:hAnsiTheme="minorAscii" w:cstheme="minorAscii"/>
                <w:b w:val="0"/>
                <w:bCs w:val="0"/>
                <w:sz w:val="22"/>
                <w:szCs w:val="22"/>
              </w:rPr>
            </w:pPr>
            <w:sdt>
              <w:sdtPr>
                <w:id w:val="-186666743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30D36254">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w:t>
            </w:r>
            <w:r w:rsidRPr="23080DD6" w:rsidR="58F167D9">
              <w:rPr>
                <w:rFonts w:ascii="Calibri" w:hAnsi="Calibri" w:cs="Calibri" w:asciiTheme="minorAscii" w:hAnsiTheme="minorAscii" w:cstheme="minorAscii"/>
                <w:b w:val="0"/>
                <w:bCs w:val="0"/>
                <w:color w:val="auto"/>
                <w:sz w:val="22"/>
                <w:szCs w:val="22"/>
              </w:rPr>
              <w:t xml:space="preserve">Yes  </w:t>
            </w:r>
            <w:sdt>
              <w:sdtPr>
                <w:id w:val="-249426074"/>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23080DD6" w:rsidR="58F167D9">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23080DD6" w:rsidR="58F167D9">
              <w:rPr>
                <w:rFonts w:ascii="Calibri" w:hAnsi="Calibri" w:cs="Calibri" w:asciiTheme="minorAscii" w:hAnsiTheme="minorAscii" w:cstheme="minorAscii"/>
                <w:b w:val="0"/>
                <w:bCs w:val="0"/>
                <w:color w:val="auto"/>
                <w:sz w:val="22"/>
                <w:szCs w:val="22"/>
              </w:rPr>
              <w:t xml:space="preserve"> No</w:t>
            </w:r>
          </w:p>
        </w:tc>
      </w:tr>
      <w:tr w:rsidRPr="00F46442" w:rsidR="00F46442" w:rsidTr="23080DD6" w14:paraId="4D1F6EAD" w14:textId="77777777">
        <w:trPr>
          <w:trHeight w:val="613"/>
        </w:trPr>
        <w:tc>
          <w:tcPr>
            <w:tcW w:w="9912" w:type="dxa"/>
            <w:shd w:val="clear" w:color="auto" w:fill="D9D9D9" w:themeFill="text2" w:themeFillShade="D9"/>
            <w:tcMar/>
            <w:vAlign w:val="center"/>
          </w:tcPr>
          <w:p w:rsidRPr="00F11ED9" w:rsidR="0049091A" w:rsidP="00F46442" w:rsidRDefault="0049091A" w14:paraId="772E7A86" w14:textId="7C2BC29D">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Pr="00F46442" w:rsidR="0049091A" w:rsidTr="23080DD6" w14:paraId="0BAD12D3" w14:textId="77777777">
        <w:trPr>
          <w:trHeight w:val="613"/>
        </w:trPr>
        <w:sdt>
          <w:sdtPr>
            <w:id w:val="35626468"/>
            <w:placeholder>
              <w:docPart w:val="608403DE8A5A468A91F9D22E59BCDE9C"/>
            </w:placeholder>
            <w:text w:multiLine="1"/>
            <w:rPr>
              <w:rFonts w:ascii="Calibri" w:hAnsi="Calibri" w:cs="Calibri" w:asciiTheme="minorAscii" w:hAnsiTheme="minorAscii" w:cstheme="minorAscii"/>
              <w:b w:val="0"/>
              <w:bCs w:val="0"/>
              <w:sz w:val="22"/>
              <w:szCs w:val="22"/>
            </w:rPr>
          </w:sdtPr>
          <w:sdtEndPr>
            <w:rPr>
              <w:rFonts w:ascii="Calibri" w:hAnsi="Calibri" w:cs="Calibri" w:asciiTheme="minorAscii" w:hAnsiTheme="minorAscii" w:cstheme="minorAscii"/>
              <w:b w:val="0"/>
              <w:bCs w:val="0"/>
              <w:sz w:val="22"/>
              <w:szCs w:val="22"/>
            </w:rPr>
          </w:sdtEndPr>
          <w:sdtContent>
            <w:tc>
              <w:tcPr>
                <w:tcW w:w="9912" w:type="dxa"/>
                <w:tcMar/>
                <w:vAlign w:val="center"/>
              </w:tcPr>
              <w:p w:rsidRPr="00F46442" w:rsidR="0049091A" w:rsidP="23080DD6" w:rsidRDefault="0049091A" w14:paraId="49E5B066" w14:textId="5CBC88DB">
                <w:pPr>
                  <w:pStyle w:val="Caption"/>
                  <w:tabs>
                    <w:tab w:val="left" w:pos="3396"/>
                  </w:tabs>
                  <w:jc w:val="left"/>
                  <w:rPr>
                    <w:rFonts w:ascii="Calibri" w:hAnsi="Calibri" w:cs="Calibri" w:asciiTheme="minorAscii" w:hAnsiTheme="minorAscii" w:cstheme="minorAscii"/>
                    <w:b w:val="0"/>
                    <w:bCs w:val="0"/>
                    <w:sz w:val="22"/>
                    <w:szCs w:val="22"/>
                  </w:rPr>
                </w:pPr>
                <w:r w:rsidRPr="23080DD6" w:rsidR="26324E58">
                  <w:rPr>
                    <w:rFonts w:ascii="Calibri" w:hAnsi="Calibri" w:cs="Calibri" w:asciiTheme="minorAscii" w:hAnsiTheme="minorAscii" w:cstheme="minorAscii"/>
                    <w:b w:val="0"/>
                    <w:bCs w:val="0"/>
                    <w:sz w:val="22"/>
                    <w:szCs w:val="22"/>
                  </w:rPr>
                  <w:t xml:space="preserve">We </w:t>
                </w:r>
                <w:r w:rsidRPr="23080DD6" w:rsidR="26324E58">
                  <w:rPr>
                    <w:rFonts w:ascii="Calibri" w:hAnsi="Calibri" w:cs="Calibri" w:asciiTheme="minorAscii" w:hAnsiTheme="minorAscii" w:cstheme="minorAscii"/>
                    <w:b w:val="0"/>
                    <w:bCs w:val="0"/>
                    <w:sz w:val="22"/>
                    <w:szCs w:val="22"/>
                  </w:rPr>
                  <w:t>havent</w:t>
                </w:r>
                <w:r w:rsidRPr="23080DD6" w:rsidR="26324E58">
                  <w:rPr>
                    <w:rFonts w:ascii="Calibri" w:hAnsi="Calibri" w:cs="Calibri" w:asciiTheme="minorAscii" w:hAnsiTheme="minorAscii" w:cstheme="minorAscii"/>
                    <w:b w:val="0"/>
                    <w:bCs w:val="0"/>
                    <w:sz w:val="22"/>
                    <w:szCs w:val="22"/>
                  </w:rPr>
                  <w:t xml:space="preserve"> use any </w:t>
                </w:r>
                <w:r w:rsidRPr="23080DD6" w:rsidR="26324E58">
                  <w:rPr>
                    <w:rFonts w:ascii="Calibri" w:hAnsi="Calibri" w:cs="Calibri" w:asciiTheme="minorAscii" w:hAnsiTheme="minorAscii" w:cstheme="minorAscii"/>
                    <w:b w:val="0"/>
                    <w:bCs w:val="0"/>
                    <w:sz w:val="22"/>
                    <w:szCs w:val="22"/>
                  </w:rPr>
                  <w:t>a.i.</w:t>
                </w:r>
                <w:r w:rsidRPr="23080DD6" w:rsidR="26324E58">
                  <w:rPr>
                    <w:rFonts w:ascii="Calibri" w:hAnsi="Calibri" w:cs="Calibri" w:asciiTheme="minorAscii" w:hAnsiTheme="minorAscii" w:cstheme="minorAscii"/>
                    <w:b w:val="0"/>
                    <w:bCs w:val="0"/>
                    <w:sz w:val="22"/>
                    <w:szCs w:val="22"/>
                  </w:rPr>
                  <w:t xml:space="preserve"> tools for now, but since we have </w:t>
                </w:r>
                <w:r w:rsidRPr="23080DD6" w:rsidR="26324E58">
                  <w:rPr>
                    <w:rFonts w:ascii="Calibri" w:hAnsi="Calibri" w:cs="Calibri" w:asciiTheme="minorAscii" w:hAnsiTheme="minorAscii" w:cstheme="minorAscii"/>
                    <w:b w:val="0"/>
                    <w:bCs w:val="0"/>
                    <w:sz w:val="22"/>
                    <w:szCs w:val="22"/>
                  </w:rPr>
                  <w:t>agree</w:t>
                </w:r>
                <w:r w:rsidRPr="23080DD6" w:rsidR="26324E58">
                  <w:rPr>
                    <w:rFonts w:ascii="Calibri" w:hAnsi="Calibri" w:cs="Calibri" w:asciiTheme="minorAscii" w:hAnsiTheme="minorAscii" w:cstheme="minorAscii"/>
                    <w:b w:val="0"/>
                    <w:bCs w:val="0"/>
                    <w:sz w:val="22"/>
                    <w:szCs w:val="22"/>
                  </w:rPr>
                  <w:t xml:space="preserve"> to </w:t>
                </w:r>
                <w:r w:rsidRPr="23080DD6" w:rsidR="26324E58">
                  <w:rPr>
                    <w:rFonts w:ascii="Calibri" w:hAnsi="Calibri" w:cs="Calibri" w:asciiTheme="minorAscii" w:hAnsiTheme="minorAscii" w:cstheme="minorAscii"/>
                    <w:b w:val="0"/>
                    <w:bCs w:val="0"/>
                    <w:sz w:val="22"/>
                    <w:szCs w:val="22"/>
                  </w:rPr>
                  <w:t>assist</w:t>
                </w:r>
                <w:r w:rsidRPr="23080DD6" w:rsidR="26324E58">
                  <w:rPr>
                    <w:rFonts w:ascii="Calibri" w:hAnsi="Calibri" w:cs="Calibri" w:asciiTheme="minorAscii" w:hAnsiTheme="minorAscii" w:cstheme="minorAscii"/>
                    <w:b w:val="0"/>
                    <w:bCs w:val="0"/>
                    <w:sz w:val="22"/>
                    <w:szCs w:val="22"/>
                  </w:rPr>
                  <w:t xml:space="preserve"> in ai matters </w:t>
                </w:r>
                <w:r w:rsidRPr="23080DD6" w:rsidR="26324E58">
                  <w:rPr>
                    <w:rFonts w:ascii="Calibri" w:hAnsi="Calibri" w:cs="Calibri" w:asciiTheme="minorAscii" w:hAnsiTheme="minorAscii" w:cstheme="minorAscii"/>
                    <w:b w:val="0"/>
                    <w:bCs w:val="0"/>
                    <w:sz w:val="22"/>
                    <w:szCs w:val="22"/>
                  </w:rPr>
                  <w:t>a.i.</w:t>
                </w:r>
                <w:r w:rsidRPr="23080DD6" w:rsidR="26324E58">
                  <w:rPr>
                    <w:rFonts w:ascii="Calibri" w:hAnsi="Calibri" w:cs="Calibri" w:asciiTheme="minorAscii" w:hAnsiTheme="minorAscii" w:cstheme="minorAscii"/>
                    <w:b w:val="0"/>
                    <w:bCs w:val="0"/>
                    <w:sz w:val="22"/>
                    <w:szCs w:val="22"/>
                  </w:rPr>
                  <w:t xml:space="preserve"> tools will be used in the future base on the project needs</w:t>
                </w:r>
              </w:p>
            </w:tc>
          </w:sdtContent>
        </w:sdt>
      </w:tr>
      <w:tr w:rsidRPr="00F46442" w:rsidR="00F46442" w:rsidTr="23080DD6" w14:paraId="6B4009C8" w14:textId="77777777">
        <w:trPr>
          <w:trHeight w:val="613"/>
        </w:trPr>
        <w:tc>
          <w:tcPr>
            <w:tcW w:w="9912" w:type="dxa"/>
            <w:shd w:val="clear" w:color="auto" w:fill="D9D9D9" w:themeFill="text2" w:themeFillShade="D9"/>
            <w:tcMar/>
            <w:vAlign w:val="center"/>
          </w:tcPr>
          <w:p w:rsidRPr="00F11ED9" w:rsidR="0049091A" w:rsidP="00F46442" w:rsidRDefault="0049091A" w14:paraId="09B7CCFF" w14:textId="6EE3285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name="_Hlk131588965" w:id="21"/>
      <w:tr w:rsidRPr="00F46442" w:rsidR="0049091A" w:rsidTr="23080DD6" w14:paraId="2F3E9A59" w14:textId="77777777">
        <w:trPr>
          <w:trHeight w:val="836"/>
        </w:trPr>
        <w:tc>
          <w:tcPr>
            <w:tcW w:w="9912" w:type="dxa"/>
            <w:tcMar/>
            <w:vAlign w:val="center"/>
          </w:tcPr>
          <w:p w:rsidRPr="00F46442" w:rsidR="0049091A" w:rsidP="23080DD6" w:rsidRDefault="0095022C" w14:paraId="12C431E0" w14:textId="6E56FEDA">
            <w:pPr>
              <w:ind w:left="318" w:hanging="318"/>
              <w:jc w:val="left"/>
              <w:rPr>
                <w:rFonts w:ascii="Calibri" w:hAnsi="Calibri" w:cs="Calibri" w:asciiTheme="minorAscii" w:hAnsiTheme="minorAscii" w:cstheme="minorAscii"/>
              </w:rPr>
            </w:pPr>
            <w:sdt>
              <w:sdtPr>
                <w:id w:val="-39558914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2DA6F606">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Yes</w:t>
            </w:r>
          </w:p>
          <w:p w:rsidRPr="00F46442" w:rsidR="0049091A" w:rsidP="00F46442" w:rsidRDefault="0095022C" w14:paraId="0BBA075D" w14:textId="77777777">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w:t>
            </w:r>
          </w:p>
          <w:p w:rsidRPr="00F46442" w:rsidR="0049091A" w:rsidP="00F46442" w:rsidRDefault="0095022C" w14:paraId="7AB93BF8" w14:textId="77777777">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Not Applicable</w:t>
            </w:r>
          </w:p>
        </w:tc>
      </w:tr>
      <w:bookmarkEnd w:id="21"/>
      <w:tr w:rsidRPr="00F46442" w:rsidR="00F46442" w:rsidTr="23080DD6" w14:paraId="08B8AFE4" w14:textId="77777777">
        <w:trPr>
          <w:trHeight w:val="552"/>
        </w:trPr>
        <w:tc>
          <w:tcPr>
            <w:tcW w:w="9912" w:type="dxa"/>
            <w:shd w:val="clear" w:color="auto" w:fill="D9D9D9" w:themeFill="text2" w:themeFillShade="D9"/>
            <w:tcMar/>
            <w:vAlign w:val="center"/>
          </w:tcPr>
          <w:p w:rsidRPr="00F11ED9" w:rsidR="0049091A" w:rsidP="00F46442" w:rsidRDefault="0049091A" w14:paraId="0FB4088D"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Pr="00F46442" w:rsidR="0049091A" w:rsidTr="23080DD6" w14:paraId="5D8285BC" w14:textId="77777777">
        <w:trPr>
          <w:trHeight w:val="836"/>
        </w:trPr>
        <w:tc>
          <w:tcPr>
            <w:tcW w:w="9912" w:type="dxa"/>
            <w:tcMar/>
            <w:vAlign w:val="center"/>
          </w:tcPr>
          <w:p w:rsidRPr="00F46442" w:rsidR="0049091A" w:rsidP="23080DD6" w:rsidRDefault="0095022C" w14:paraId="304066D1" w14:textId="727F5E2D">
            <w:pPr>
              <w:ind w:left="318" w:hanging="318"/>
              <w:jc w:val="left"/>
              <w:rPr>
                <w:rFonts w:ascii="Calibri" w:hAnsi="Calibri" w:cs="Calibri" w:asciiTheme="minorAscii" w:hAnsiTheme="minorAscii" w:cstheme="minorAscii"/>
              </w:rPr>
            </w:pPr>
            <w:sdt>
              <w:sdtPr>
                <w:id w:val="-45056101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B507DCF">
                  <w:rPr>
                    <w:rFonts w:ascii="MS Gothic" w:hAnsi="MS Gothic" w:eastAsia="MS Gothic" w:cs="MS Gothic"/>
                  </w:rPr>
                  <w:t>☒</w:t>
                </w:r>
              </w:sdtContent>
              <w:sdtEndPr>
                <w:rPr>
                  <w:rFonts w:ascii="Calibri" w:hAnsi="Calibri" w:cs="Calibri" w:asciiTheme="minorAscii" w:hAnsiTheme="minorAscii" w:cstheme="minorAscii"/>
                </w:rPr>
              </w:sdtEndPr>
            </w:sdt>
            <w:r w:rsidRPr="23080DD6" w:rsidR="58F167D9">
              <w:rPr>
                <w:rFonts w:ascii="Calibri" w:hAnsi="Calibri" w:cs="Calibri" w:asciiTheme="minorAscii" w:hAnsiTheme="minorAscii" w:cstheme="minorAscii"/>
              </w:rPr>
              <w:t xml:space="preserve"> Yes</w:t>
            </w:r>
          </w:p>
          <w:p w:rsidRPr="00F46442" w:rsidR="0049091A" w:rsidP="00F46442" w:rsidRDefault="0095022C" w14:paraId="31B5211D" w14:textId="77777777">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w:t>
            </w:r>
          </w:p>
          <w:p w:rsidRPr="00F46442" w:rsidR="0049091A" w:rsidP="00F46442" w:rsidRDefault="0095022C" w14:paraId="0CC4306D" w14:textId="77777777">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Not Applicable</w:t>
            </w:r>
          </w:p>
        </w:tc>
      </w:tr>
      <w:tr w:rsidRPr="00F46442" w:rsidR="00F46442" w:rsidTr="23080DD6" w14:paraId="15518B51" w14:textId="77777777">
        <w:trPr>
          <w:trHeight w:val="880"/>
        </w:trPr>
        <w:tc>
          <w:tcPr>
            <w:tcW w:w="9912" w:type="dxa"/>
            <w:shd w:val="clear" w:color="auto" w:fill="D9D9D9" w:themeFill="text2" w:themeFillShade="D9"/>
            <w:tcMar/>
            <w:vAlign w:val="center"/>
          </w:tcPr>
          <w:p w:rsidRPr="00F11ED9" w:rsidR="0049091A" w:rsidP="00F46442" w:rsidRDefault="005A3CF9" w14:paraId="735169B7" w14:textId="2135F0E9">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Pr="00F11ED9" w:rsidR="0049091A">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Pr="00F46442" w:rsidR="0049091A" w:rsidTr="23080DD6" w14:paraId="4AA3B950" w14:textId="77777777">
        <w:trPr>
          <w:trHeight w:val="671"/>
        </w:trPr>
        <w:sdt>
          <w:sdtPr>
            <w:id w:val="1621491333"/>
            <w:placeholder>
              <w:docPart w:val="80310C3698564EAA825C4AA057124858"/>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49091A" w:rsidP="23080DD6" w:rsidRDefault="0049091A" w14:paraId="745A6363" w14:textId="68DFC471">
                <w:pPr>
                  <w:ind w:left="318" w:hanging="318"/>
                  <w:jc w:val="left"/>
                  <w:rPr>
                    <w:rFonts w:ascii="Calibri" w:hAnsi="Calibri" w:cs="Calibri" w:asciiTheme="minorAscii" w:hAnsiTheme="minorAscii" w:cstheme="minorAscii"/>
                  </w:rPr>
                </w:pPr>
                <w:r w:rsidRPr="23080DD6" w:rsidR="70809B80">
                  <w:rPr>
                    <w:rFonts w:ascii="Calibri" w:hAnsi="Calibri" w:cs="Calibri" w:asciiTheme="minorAscii" w:hAnsiTheme="minorAscii" w:cstheme="minorAscii"/>
                  </w:rPr>
                  <w:t>There is no risk, we havent use ai tools for now</w:t>
                </w:r>
              </w:p>
            </w:tc>
          </w:sdtContent>
        </w:sdt>
      </w:tr>
      <w:tr w:rsidRPr="00F11ED9" w:rsidR="005A3CF9" w:rsidTr="23080DD6" w14:paraId="3661F51A" w14:textId="77777777">
        <w:tblPrEx>
          <w:tblLook w:val="04A0" w:firstRow="1" w:lastRow="0" w:firstColumn="1" w:lastColumn="0" w:noHBand="0" w:noVBand="1"/>
        </w:tblPrEx>
        <w:trPr>
          <w:trHeight w:val="880"/>
        </w:trPr>
        <w:tc>
          <w:tcPr>
            <w:tcW w:w="9912" w:type="dxa"/>
            <w:shd w:val="clear" w:color="auto" w:fill="D9D9D9" w:themeFill="text2" w:themeFillShade="D9"/>
            <w:tcMar/>
          </w:tcPr>
          <w:p w:rsidRPr="00F11ED9" w:rsidR="005A3CF9" w:rsidP="002C2C3B" w:rsidRDefault="005A3CF9" w14:paraId="5B5A6859"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Pr="00F46442" w:rsidR="005A3CF9" w:rsidTr="23080DD6" w14:paraId="3885EDE7" w14:textId="77777777">
        <w:tblPrEx>
          <w:tblLook w:val="04A0" w:firstRow="1" w:lastRow="0" w:firstColumn="1" w:lastColumn="0" w:noHBand="0" w:noVBand="1"/>
        </w:tblPrEx>
        <w:trPr>
          <w:trHeight w:val="671"/>
        </w:trPr>
        <w:sdt>
          <w:sdtPr>
            <w:id w:val="-473598134"/>
            <w:placeholder>
              <w:docPart w:val="90C57F79AD484A4899DB595E29CE4B2F"/>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tcPr>
              <w:p w:rsidRPr="00F46442" w:rsidR="005A3CF9" w:rsidP="23080DD6" w:rsidRDefault="005A3CF9" w14:paraId="6704A6F5" w14:textId="5B67849F">
                <w:pPr>
                  <w:ind w:left="318" w:hanging="318"/>
                  <w:jc w:val="left"/>
                  <w:rPr>
                    <w:rFonts w:ascii="Calibri" w:hAnsi="Calibri" w:cs="Calibri" w:asciiTheme="minorAscii" w:hAnsiTheme="minorAscii" w:cstheme="minorAscii"/>
                  </w:rPr>
                </w:pPr>
                <w:r w:rsidRPr="23080DD6" w:rsidR="7E45C8A2">
                  <w:rPr>
                    <w:rFonts w:ascii="Calibri" w:hAnsi="Calibri" w:cs="Calibri" w:asciiTheme="minorAscii" w:hAnsiTheme="minorAscii" w:cstheme="minorAscii"/>
                  </w:rPr>
                  <w:t xml:space="preserve">We </w:t>
                </w:r>
                <w:r w:rsidRPr="23080DD6" w:rsidR="7E45C8A2">
                  <w:rPr>
                    <w:rFonts w:ascii="Calibri" w:hAnsi="Calibri" w:cs="Calibri" w:asciiTheme="minorAscii" w:hAnsiTheme="minorAscii" w:cstheme="minorAscii"/>
                  </w:rPr>
                  <w:t>dont</w:t>
                </w:r>
                <w:r w:rsidRPr="23080DD6" w:rsidR="7E45C8A2">
                  <w:rPr>
                    <w:rFonts w:ascii="Calibri" w:hAnsi="Calibri" w:cs="Calibri" w:asciiTheme="minorAscii" w:hAnsiTheme="minorAscii" w:cstheme="minorAscii"/>
                  </w:rPr>
                  <w:t xml:space="preserve"> know yet it will be based on the data and the ai tools that we are going to use on the future</w:t>
                </w:r>
              </w:p>
            </w:tc>
          </w:sdtContent>
        </w:sdt>
      </w:tr>
    </w:tbl>
    <w:p w:rsidR="0049091A" w:rsidP="0049091A" w:rsidRDefault="0049091A" w14:paraId="7441062A" w14:textId="77777777"/>
    <w:p w:rsidR="00354C3C" w:rsidRDefault="00354C3C" w14:paraId="75F99EC6" w14:textId="6A8D84D6">
      <w:pPr>
        <w:jc w:val="left"/>
      </w:pPr>
      <w:r>
        <w:br w:type="page"/>
      </w:r>
    </w:p>
    <w:p w:rsidRPr="0049091A" w:rsidR="00354C3C" w:rsidP="0049091A" w:rsidRDefault="00354C3C" w14:paraId="522DEA4C" w14:textId="77777777"/>
    <w:p w:rsidR="001478FF" w:rsidP="00A565D3" w:rsidRDefault="001478FF" w14:paraId="6039711D" w14:textId="39AC8A2F">
      <w:pPr>
        <w:pStyle w:val="Heading1"/>
      </w:pPr>
      <w:bookmarkStart w:name="_Toc155869003" w:id="22"/>
      <w:r w:rsidRPr="001478FF">
        <w:t>Other issues</w:t>
      </w:r>
      <w:bookmarkEnd w:id="22"/>
    </w:p>
    <w:tbl>
      <w:tblPr>
        <w:tblStyle w:val="Grigliatabella1"/>
        <w:tblW w:w="0" w:type="auto"/>
        <w:tblLook w:val="0480" w:firstRow="0" w:lastRow="0" w:firstColumn="1" w:lastColumn="0" w:noHBand="0" w:noVBand="1"/>
      </w:tblPr>
      <w:tblGrid>
        <w:gridCol w:w="9912"/>
      </w:tblGrid>
      <w:tr w:rsidRPr="00F46442" w:rsidR="00F46442" w:rsidTr="23080DD6" w14:paraId="31906954" w14:textId="77777777">
        <w:trPr>
          <w:trHeight w:val="3456"/>
        </w:trPr>
        <w:tc>
          <w:tcPr>
            <w:tcW w:w="9912" w:type="dxa"/>
            <w:shd w:val="clear" w:color="auto" w:fill="D9D9D9" w:themeFill="text2" w:themeFillShade="D9"/>
            <w:tcMar/>
            <w:vAlign w:val="center"/>
          </w:tcPr>
          <w:p w:rsidRPr="00F11ED9" w:rsidR="00F46442" w:rsidP="006F409E" w:rsidRDefault="00F46442" w14:paraId="19E9596E"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rsidRPr="00F11ED9" w:rsidR="00F46442" w:rsidP="00F46442" w:rsidRDefault="00F46442" w14:paraId="2818930D" w14:textId="77777777">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rsidRPr="00F11ED9" w:rsidR="00F46442" w:rsidP="00F46442" w:rsidRDefault="00F46442" w14:paraId="51CE1524" w14:textId="77777777">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rsidRPr="00F46442" w:rsidR="00F46442" w:rsidP="00F46442" w:rsidRDefault="00F46442" w14:paraId="6A0DE17D" w14:textId="77777777">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Pr="00F46442" w:rsidR="00F46442" w:rsidTr="23080DD6" w14:paraId="1755C773" w14:textId="77777777">
        <w:trPr>
          <w:trHeight w:val="671"/>
        </w:trPr>
        <w:sdt>
          <w:sdtPr>
            <w:id w:val="-94947223"/>
            <w:placeholder>
              <w:docPart w:val="CF021F20E94743709291A140C1AF6ECA"/>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F46442" w:rsidP="23080DD6" w:rsidRDefault="00F46442" w14:paraId="0C258B18" w14:textId="0A1B5BC8">
                <w:pPr>
                  <w:ind w:left="318" w:hanging="318"/>
                  <w:jc w:val="left"/>
                  <w:rPr>
                    <w:rFonts w:ascii="Calibri" w:hAnsi="Calibri" w:cs="Calibri" w:asciiTheme="minorAscii" w:hAnsiTheme="minorAscii" w:cstheme="minorAscii"/>
                  </w:rPr>
                </w:pPr>
                <w:r w:rsidRPr="23080DD6" w:rsidR="6129918A">
                  <w:rPr>
                    <w:rFonts w:ascii="Calibri" w:hAnsi="Calibri" w:cs="Calibri" w:asciiTheme="minorAscii" w:hAnsiTheme="minorAscii" w:cstheme="minorAscii"/>
                  </w:rPr>
                  <w:t xml:space="preserve">There are plenty such as </w:t>
                </w:r>
                <w:r w:rsidRPr="23080DD6" w:rsidR="6129918A">
                  <w:rPr>
                    <w:rFonts w:ascii="Calibri" w:hAnsi="Calibri" w:cs="Calibri" w:asciiTheme="minorAscii" w:hAnsiTheme="minorAscii" w:cstheme="minorAscii"/>
                  </w:rPr>
                  <w:t>gdpr</w:t>
                </w:r>
                <w:r w:rsidRPr="23080DD6" w:rsidR="6129918A">
                  <w:rPr>
                    <w:rFonts w:ascii="Calibri" w:hAnsi="Calibri" w:cs="Calibri" w:asciiTheme="minorAscii" w:hAnsiTheme="minorAscii" w:cstheme="minorAscii"/>
                  </w:rPr>
                  <w:t xml:space="preserve"> and </w:t>
                </w:r>
                <w:r w:rsidRPr="23080DD6" w:rsidR="6129918A">
                  <w:rPr>
                    <w:rFonts w:ascii="Calibri" w:hAnsi="Calibri" w:cs="Calibri" w:asciiTheme="minorAscii" w:hAnsiTheme="minorAscii" w:cstheme="minorAscii"/>
                  </w:rPr>
                  <w:t>hipaa</w:t>
                </w:r>
                <w:r w:rsidRPr="23080DD6" w:rsidR="6129918A">
                  <w:rPr>
                    <w:rFonts w:ascii="Calibri" w:hAnsi="Calibri" w:cs="Calibri" w:asciiTheme="minorAscii" w:hAnsiTheme="minorAscii" w:cstheme="minorAscii"/>
                  </w:rPr>
                  <w:t xml:space="preserve"> but the one who will be used in the project </w:t>
                </w:r>
                <w:r w:rsidRPr="23080DD6" w:rsidR="6129918A">
                  <w:rPr>
                    <w:rFonts w:ascii="Calibri" w:hAnsi="Calibri" w:cs="Calibri" w:asciiTheme="minorAscii" w:hAnsiTheme="minorAscii" w:cstheme="minorAscii"/>
                  </w:rPr>
                  <w:t>depents</w:t>
                </w:r>
                <w:r w:rsidRPr="23080DD6" w:rsidR="6129918A">
                  <w:rPr>
                    <w:rFonts w:ascii="Calibri" w:hAnsi="Calibri" w:cs="Calibri" w:asciiTheme="minorAscii" w:hAnsiTheme="minorAscii" w:cstheme="minorAscii"/>
                  </w:rPr>
                  <w:t xml:space="preserve"> on what </w:t>
                </w:r>
                <w:r w:rsidRPr="23080DD6" w:rsidR="50AA52A4">
                  <w:rPr>
                    <w:rFonts w:ascii="Calibri" w:hAnsi="Calibri" w:cs="Calibri" w:asciiTheme="minorAscii" w:hAnsiTheme="minorAscii" w:cstheme="minorAscii"/>
                  </w:rPr>
                  <w:t>dat</w:t>
                </w:r>
                <w:r w:rsidRPr="23080DD6" w:rsidR="50AA52A4">
                  <w:rPr>
                    <w:rFonts w:ascii="Calibri" w:hAnsi="Calibri" w:cs="Calibri" w:asciiTheme="minorAscii" w:hAnsiTheme="minorAscii" w:cstheme="minorAscii"/>
                  </w:rPr>
                  <w:t>a we are going to use in the future</w:t>
                </w:r>
              </w:p>
            </w:tc>
          </w:sdtContent>
        </w:sdt>
      </w:tr>
      <w:tr w:rsidRPr="00F46442" w:rsidR="00F46442" w:rsidTr="23080DD6" w14:paraId="09C2529A" w14:textId="77777777">
        <w:trPr>
          <w:trHeight w:val="576"/>
        </w:trPr>
        <w:tc>
          <w:tcPr>
            <w:tcW w:w="9912" w:type="dxa"/>
            <w:shd w:val="clear" w:color="auto" w:fill="D9D9D9" w:themeFill="text2" w:themeFillShade="D9"/>
            <w:tcMar/>
            <w:vAlign w:val="center"/>
          </w:tcPr>
          <w:p w:rsidRPr="00546451" w:rsidR="00F46442" w:rsidP="006F409E" w:rsidRDefault="00F46442" w14:paraId="50D1554D" w14:textId="77777777">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Pr="00F46442" w:rsidR="00F46442" w:rsidTr="23080DD6" w14:paraId="15F64012" w14:textId="77777777">
        <w:trPr>
          <w:trHeight w:val="876"/>
        </w:trPr>
        <w:sdt>
          <w:sdtPr>
            <w:id w:val="1777900250"/>
            <w:placeholder>
              <w:docPart w:val="7937193E95E3449582A7CF07F7428BE8"/>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F46442" w:rsidP="23080DD6" w:rsidRDefault="00F46442" w14:paraId="7EE7996F" w14:textId="47F0EE64">
                <w:pPr>
                  <w:jc w:val="left"/>
                  <w:rPr>
                    <w:rFonts w:ascii="Calibri" w:hAnsi="Calibri" w:cs="Calibri" w:asciiTheme="minorAscii" w:hAnsiTheme="minorAscii" w:cstheme="minorAscii"/>
                  </w:rPr>
                </w:pPr>
                <w:r w:rsidRPr="23080DD6" w:rsidR="578D6DB8">
                  <w:rPr>
                    <w:rFonts w:ascii="Calibri" w:hAnsi="Calibri" w:cs="Calibri" w:asciiTheme="minorAscii" w:hAnsiTheme="minorAscii" w:cstheme="minorAscii"/>
                  </w:rPr>
                  <w:t xml:space="preserve">We </w:t>
                </w:r>
                <w:r w:rsidRPr="23080DD6" w:rsidR="578D6DB8">
                  <w:rPr>
                    <w:rFonts w:ascii="Calibri" w:hAnsi="Calibri" w:cs="Calibri" w:asciiTheme="minorAscii" w:hAnsiTheme="minorAscii" w:cstheme="minorAscii"/>
                  </w:rPr>
                  <w:t>don't</w:t>
                </w:r>
                <w:r w:rsidRPr="23080DD6" w:rsidR="578D6DB8">
                  <w:rPr>
                    <w:rFonts w:ascii="Calibri" w:hAnsi="Calibri" w:cs="Calibri" w:asciiTheme="minorAscii" w:hAnsiTheme="minorAscii" w:cstheme="minorAscii"/>
                  </w:rPr>
                  <w:t xml:space="preserve"> know for now, but if for example we need to handle </w:t>
                </w:r>
                <w:r w:rsidRPr="23080DD6" w:rsidR="578D6DB8">
                  <w:rPr>
                    <w:rFonts w:ascii="Calibri" w:hAnsi="Calibri" w:cs="Calibri" w:asciiTheme="minorAscii" w:hAnsiTheme="minorAscii" w:cstheme="minorAscii"/>
                  </w:rPr>
                  <w:t>patients</w:t>
                </w:r>
                <w:r w:rsidRPr="23080DD6" w:rsidR="578D6DB8">
                  <w:rPr>
                    <w:rFonts w:ascii="Calibri" w:hAnsi="Calibri" w:cs="Calibri" w:asciiTheme="minorAscii" w:hAnsiTheme="minorAscii" w:cstheme="minorAscii"/>
                  </w:rPr>
                  <w:t xml:space="preserve"> data we will </w:t>
                </w:r>
                <w:r w:rsidRPr="23080DD6" w:rsidR="578D6DB8">
                  <w:rPr>
                    <w:rFonts w:ascii="Calibri" w:hAnsi="Calibri" w:cs="Calibri" w:asciiTheme="minorAscii" w:hAnsiTheme="minorAscii" w:cstheme="minorAscii"/>
                  </w:rPr>
                  <w:t>unonimize</w:t>
                </w:r>
                <w:r w:rsidRPr="23080DD6" w:rsidR="578D6DB8">
                  <w:rPr>
                    <w:rFonts w:ascii="Calibri" w:hAnsi="Calibri" w:cs="Calibri" w:asciiTheme="minorAscii" w:hAnsiTheme="minorAscii" w:cstheme="minorAscii"/>
                  </w:rPr>
                  <w:t xml:space="preserve"> the data to be </w:t>
                </w:r>
                <w:r w:rsidRPr="23080DD6" w:rsidR="578D6DB8">
                  <w:rPr>
                    <w:rFonts w:ascii="Calibri" w:hAnsi="Calibri" w:cs="Calibri" w:asciiTheme="minorAscii" w:hAnsiTheme="minorAscii" w:cstheme="minorAscii"/>
                  </w:rPr>
                  <w:t>gdpr</w:t>
                </w:r>
                <w:r w:rsidRPr="23080DD6" w:rsidR="578D6DB8">
                  <w:rPr>
                    <w:rFonts w:ascii="Calibri" w:hAnsi="Calibri" w:cs="Calibri" w:asciiTheme="minorAscii" w:hAnsiTheme="minorAscii" w:cstheme="minorAscii"/>
                  </w:rPr>
                  <w:t xml:space="preserve"> </w:t>
                </w:r>
                <w:r w:rsidRPr="23080DD6" w:rsidR="27EA2981">
                  <w:rPr>
                    <w:rFonts w:ascii="Calibri" w:hAnsi="Calibri" w:cs="Calibri" w:asciiTheme="minorAscii" w:hAnsiTheme="minorAscii" w:cstheme="minorAscii"/>
                  </w:rPr>
                  <w:t>compliant</w:t>
                </w:r>
                <w:r w:rsidRPr="23080DD6" w:rsidR="578D6DB8">
                  <w:rPr>
                    <w:rFonts w:ascii="Calibri" w:hAnsi="Calibri" w:cs="Calibri" w:asciiTheme="minorAscii" w:hAnsiTheme="minorAscii" w:cstheme="minorAscii"/>
                  </w:rPr>
                  <w:t xml:space="preserve"> </w:t>
                </w:r>
                <w:r w:rsidRPr="23080DD6" w:rsidR="578D6DB8">
                  <w:rPr>
                    <w:rFonts w:ascii="Calibri" w:hAnsi="Calibri" w:cs="Calibri" w:asciiTheme="minorAscii" w:hAnsiTheme="minorAscii" w:cstheme="minorAscii"/>
                  </w:rPr>
                  <w:t>and also</w:t>
                </w:r>
                <w:r w:rsidRPr="23080DD6" w:rsidR="578D6DB8">
                  <w:rPr>
                    <w:rFonts w:ascii="Calibri" w:hAnsi="Calibri" w:cs="Calibri" w:asciiTheme="minorAscii" w:hAnsiTheme="minorAscii" w:cstheme="minorAscii"/>
                  </w:rPr>
                  <w:t xml:space="preserve"> not publish spe</w:t>
                </w:r>
                <w:r w:rsidRPr="23080DD6" w:rsidR="55BAD1BC">
                  <w:rPr>
                    <w:rFonts w:ascii="Calibri" w:hAnsi="Calibri" w:cs="Calibri" w:asciiTheme="minorAscii" w:hAnsiTheme="minorAscii" w:cstheme="minorAscii"/>
                  </w:rPr>
                  <w:t xml:space="preserve">cific information to be </w:t>
                </w:r>
                <w:r w:rsidRPr="23080DD6" w:rsidR="55BAD1BC">
                  <w:rPr>
                    <w:rFonts w:ascii="Calibri" w:hAnsi="Calibri" w:cs="Calibri" w:asciiTheme="minorAscii" w:hAnsiTheme="minorAscii" w:cstheme="minorAscii"/>
                  </w:rPr>
                  <w:t>hipaa</w:t>
                </w:r>
                <w:r w:rsidRPr="23080DD6" w:rsidR="55BAD1BC">
                  <w:rPr>
                    <w:rFonts w:ascii="Calibri" w:hAnsi="Calibri" w:cs="Calibri" w:asciiTheme="minorAscii" w:hAnsiTheme="minorAscii" w:cstheme="minorAscii"/>
                  </w:rPr>
                  <w:t xml:space="preserve"> </w:t>
                </w:r>
                <w:r w:rsidRPr="23080DD6" w:rsidR="67E66312">
                  <w:rPr>
                    <w:rFonts w:ascii="Calibri" w:hAnsi="Calibri" w:cs="Calibri" w:asciiTheme="minorAscii" w:hAnsiTheme="minorAscii" w:cstheme="minorAscii"/>
                  </w:rPr>
                  <w:t>compliant</w:t>
                </w:r>
              </w:p>
            </w:tc>
          </w:sdtContent>
        </w:sdt>
      </w:tr>
      <w:tr w:rsidRPr="00F46442" w:rsidR="00F46442" w:rsidTr="23080DD6" w14:paraId="073BD848" w14:textId="77777777">
        <w:trPr>
          <w:trHeight w:val="576"/>
        </w:trPr>
        <w:tc>
          <w:tcPr>
            <w:tcW w:w="9912" w:type="dxa"/>
            <w:shd w:val="clear" w:color="auto" w:fill="D9D9D9" w:themeFill="text2" w:themeFillShade="D9"/>
            <w:tcMar/>
            <w:vAlign w:val="center"/>
          </w:tcPr>
          <w:p w:rsidRPr="00546451" w:rsidR="00F46442" w:rsidP="006F409E" w:rsidRDefault="00F46442" w14:paraId="2304B90C"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Pr="00F46442" w:rsidR="00F46442" w:rsidTr="23080DD6" w14:paraId="62C2F904" w14:textId="77777777">
        <w:trPr>
          <w:trHeight w:val="510"/>
        </w:trPr>
        <w:tc>
          <w:tcPr>
            <w:tcW w:w="9912" w:type="dxa"/>
            <w:tcMar/>
            <w:vAlign w:val="center"/>
          </w:tcPr>
          <w:p w:rsidRPr="00F46442" w:rsidR="00F46442" w:rsidP="00F46442" w:rsidRDefault="0095022C" w14:paraId="1DE4EA3F" w14:textId="77777777">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EndPr/>
              <w:sdtContent>
                <w:r w:rsidRPr="00F46442" w:rsidR="00F46442">
                  <w:rPr>
                    <w:rFonts w:ascii="Segoe UI Symbol" w:hAnsi="Segoe UI Symbol" w:eastAsia="MS Gothic" w:cs="Segoe UI Symbol"/>
                  </w:rPr>
                  <w:t>☐</w:t>
                </w:r>
              </w:sdtContent>
            </w:sdt>
            <w:r w:rsidRPr="00F46442" w:rsidR="00F46442">
              <w:rPr>
                <w:rFonts w:asciiTheme="minorHAnsi" w:hAnsiTheme="minorHAnsi" w:cstheme="minorHAnsi"/>
              </w:rPr>
              <w:t xml:space="preserve"> Training</w:t>
            </w:r>
          </w:p>
          <w:p w:rsidRPr="00F46442" w:rsidR="00F46442" w:rsidP="23080DD6" w:rsidRDefault="0095022C" w14:paraId="71FB2D2E" w14:textId="28AE2C11">
            <w:pPr>
              <w:jc w:val="left"/>
              <w:rPr>
                <w:rFonts w:ascii="Calibri" w:hAnsi="Calibri" w:cs="Calibri" w:asciiTheme="minorAscii" w:hAnsiTheme="minorAscii" w:cstheme="minorAscii"/>
              </w:rPr>
            </w:pPr>
            <w:sdt>
              <w:sdtPr>
                <w:id w:val="202374030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23080DD6" w:rsidR="7F6991B5">
                  <w:rPr>
                    <w:rFonts w:ascii="MS Gothic" w:hAnsi="MS Gothic" w:eastAsia="MS Gothic" w:cs="MS Gothic"/>
                  </w:rPr>
                  <w:t>☒</w:t>
                </w:r>
              </w:sdtContent>
              <w:sdtEndPr>
                <w:rPr>
                  <w:rFonts w:ascii="Calibri" w:hAnsi="Calibri" w:cs="Calibri" w:asciiTheme="minorAscii" w:hAnsiTheme="minorAscii" w:cstheme="minorAscii"/>
                </w:rPr>
              </w:sdtEndPr>
            </w:sdt>
            <w:r w:rsidRPr="23080DD6" w:rsidR="00F46442">
              <w:rPr>
                <w:rFonts w:ascii="Calibri" w:hAnsi="Calibri" w:cs="Calibri" w:asciiTheme="minorAscii" w:hAnsiTheme="minorAscii" w:cstheme="minorAscii"/>
              </w:rPr>
              <w:t xml:space="preserve"> Guidelines</w:t>
            </w:r>
          </w:p>
          <w:p w:rsidRPr="00F46442" w:rsidR="00F46442" w:rsidP="00F46442" w:rsidRDefault="0095022C" w14:paraId="4C0123B0" w14:textId="77777777">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EndPr/>
              <w:sdtContent>
                <w:r w:rsidRPr="00F46442" w:rsidR="00F46442">
                  <w:rPr>
                    <w:rFonts w:ascii="Segoe UI Symbol" w:hAnsi="Segoe UI Symbol" w:eastAsia="MS Gothic" w:cs="Segoe UI Symbol"/>
                  </w:rPr>
                  <w:t>☐</w:t>
                </w:r>
              </w:sdtContent>
            </w:sdt>
            <w:r w:rsidRPr="00F46442" w:rsid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EndPr/>
              <w:sdtContent>
                <w:r w:rsidRPr="00F46442" w:rsidR="00F46442">
                  <w:rPr>
                    <w:rStyle w:val="PlaceholderText"/>
                    <w:rFonts w:asciiTheme="minorHAnsi" w:hAnsiTheme="minorHAnsi" w:cstheme="minorHAnsi"/>
                    <w:i/>
                    <w:iCs/>
                  </w:rPr>
                  <w:t>Click or tap here to type your answer.</w:t>
                </w:r>
              </w:sdtContent>
            </w:sdt>
          </w:p>
        </w:tc>
      </w:tr>
      <w:tr w:rsidRPr="00F46442" w:rsidR="00F46442" w:rsidTr="23080DD6" w14:paraId="36610418" w14:textId="77777777">
        <w:trPr>
          <w:trHeight w:val="576"/>
        </w:trPr>
        <w:tc>
          <w:tcPr>
            <w:tcW w:w="9912" w:type="dxa"/>
            <w:shd w:val="clear" w:color="auto" w:fill="D9D9D9" w:themeFill="text2" w:themeFillShade="D9"/>
            <w:tcMar/>
            <w:vAlign w:val="center"/>
          </w:tcPr>
          <w:p w:rsidRPr="00546451" w:rsidR="00F46442" w:rsidP="006F409E" w:rsidRDefault="00F46442" w14:paraId="6CD805BD"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Pr="00F46442" w:rsidR="00F46442" w:rsidTr="23080DD6" w14:paraId="2DDA5CA0" w14:textId="77777777">
        <w:trPr>
          <w:trHeight w:val="683"/>
        </w:trPr>
        <w:tc>
          <w:tcPr>
            <w:tcW w:w="9912" w:type="dxa"/>
            <w:tcMar/>
            <w:vAlign w:val="center"/>
          </w:tcPr>
          <w:p w:rsidRPr="00F46442" w:rsidR="00F46442" w:rsidP="23080DD6" w:rsidRDefault="00F46442" w14:paraId="42E6DDDE" w14:textId="64D26405">
            <w:pPr>
              <w:pStyle w:val="Normal"/>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rPr>
            </w:pPr>
            <w:r w:rsidRPr="23080DD6" w:rsidR="06216AED">
              <w:rPr>
                <w:rFonts w:ascii="Calibri" w:hAnsi="Calibri" w:cs="Calibri" w:asciiTheme="minorAscii" w:hAnsiTheme="minorAscii" w:cstheme="minorAscii"/>
              </w:rPr>
              <w:t>Yes</w:t>
            </w:r>
            <w:r w:rsidRPr="23080DD6" w:rsidR="06216AED">
              <w:rPr>
                <w:rFonts w:ascii="Calibri" w:hAnsi="Calibri" w:cs="Calibri" w:asciiTheme="minorAscii" w:hAnsiTheme="minorAscii" w:cstheme="minorAscii"/>
              </w:rPr>
              <w:t xml:space="preserve"> we will </w:t>
            </w:r>
            <w:r w:rsidRPr="23080DD6" w:rsidR="06216AED">
              <w:rPr>
                <w:rFonts w:ascii="Calibri" w:hAnsi="Calibri" w:cs="Calibri" w:asciiTheme="minorAscii" w:hAnsiTheme="minorAscii" w:cstheme="minorAscii"/>
              </w:rPr>
              <w:t>monitor</w:t>
            </w:r>
            <w:r w:rsidRPr="23080DD6" w:rsidR="06216AED">
              <w:rPr>
                <w:rFonts w:ascii="Calibri" w:hAnsi="Calibri" w:cs="Calibri" w:asciiTheme="minorAscii" w:hAnsiTheme="minorAscii" w:cstheme="minorAscii"/>
              </w:rPr>
              <w:t xml:space="preserve"> and evaluate the </w:t>
            </w:r>
            <w:r w:rsidRPr="23080DD6" w:rsidR="39726364">
              <w:rPr>
                <w:rFonts w:ascii="Calibri" w:hAnsi="Calibri" w:cs="Calibri" w:asciiTheme="minorAscii" w:hAnsiTheme="minorAscii" w:cstheme="minorAscii"/>
              </w:rPr>
              <w:t>compliance</w:t>
            </w:r>
            <w:r w:rsidRPr="23080DD6" w:rsidR="06216AED">
              <w:rPr>
                <w:rFonts w:ascii="Calibri" w:hAnsi="Calibri" w:cs="Calibri" w:asciiTheme="minorAscii" w:hAnsiTheme="minorAscii" w:cstheme="minorAscii"/>
              </w:rPr>
              <w:t xml:space="preserve"> with polices and procedure by regularly checking our complia</w:t>
            </w:r>
            <w:r w:rsidRPr="23080DD6" w:rsidR="5153EC3A">
              <w:rPr>
                <w:rFonts w:ascii="Calibri" w:hAnsi="Calibri" w:cs="Calibri" w:asciiTheme="minorAscii" w:hAnsiTheme="minorAscii" w:cstheme="minorAscii"/>
              </w:rPr>
              <w:t>nce with such policies and procedures</w:t>
            </w:r>
          </w:p>
        </w:tc>
      </w:tr>
    </w:tbl>
    <w:p w:rsidRPr="00EF3700" w:rsidR="00EF3700" w:rsidP="00F46442" w:rsidRDefault="00EF3700" w14:paraId="70E02F59" w14:textId="546C66DC">
      <w:pPr>
        <w:pStyle w:val="Heading2"/>
        <w:numPr>
          <w:ilvl w:val="0"/>
          <w:numId w:val="0"/>
        </w:numPr>
        <w:spacing w:after="120"/>
        <w:rPr>
          <w:lang w:val="en-US"/>
        </w:rPr>
      </w:pPr>
    </w:p>
    <w:sectPr w:rsidRPr="00EF3700" w:rsidR="00EF3700" w:rsidSect="00B6681A">
      <w:pgSz w:w="11906" w:h="16838" w:orient="portrait"/>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621A82" w:rsidR="0028306E" w:rsidP="00887661" w:rsidRDefault="0028306E" w14:paraId="09569ED2" w14:textId="77777777">
      <w:pPr>
        <w:spacing w:after="0" w:line="240" w:lineRule="auto"/>
      </w:pPr>
      <w:r w:rsidRPr="00621A82">
        <w:separator/>
      </w:r>
    </w:p>
  </w:endnote>
  <w:endnote w:type="continuationSeparator" w:id="0">
    <w:p w:rsidRPr="00621A82" w:rsidR="0028306E" w:rsidP="00887661" w:rsidRDefault="0028306E" w14:paraId="349E6297" w14:textId="77777777">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EndPr>
      <w:rPr>
        <w:color w:val="A6A6A6" w:themeColor="text2" w:themeTint="FF" w:themeShade="A6"/>
        <w:sz w:val="20"/>
        <w:szCs w:val="20"/>
      </w:rPr>
    </w:sdtEndPr>
    <w:sdtContent>
      <w:p w:rsidRPr="00CA6D46" w:rsidR="00042737" w:rsidP="00CA6D46" w:rsidRDefault="00042737" w14:paraId="6221F595" w14:textId="4DB584A1">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21A82" w:rsidR="00042737" w:rsidP="00291F2E" w:rsidRDefault="00CA6D46" w14:paraId="5AA78917" w14:textId="1DDD447F">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B42FE" w:rsidR="00CA6D46" w:rsidP="00CA6D46" w:rsidRDefault="00204909" w14:paraId="7BCBD5BB" w14:textId="0B98F05E">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Pr="007F49EF" w:rsidR="00CA6D46">
      <w:rPr>
        <w:color w:val="808080" w:themeColor="background2" w:themeShade="80"/>
        <w:sz w:val="20"/>
        <w:szCs w:val="20"/>
      </w:rPr>
      <w:t xml:space="preserve"> has received </w:t>
    </w:r>
    <w:r w:rsidRPr="00FD6050" w:rsidR="00CA6D46">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Pr="00FD6050" w:rsidR="00CA6D46">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Pr="00FD6050" w:rsidR="00CA6D46">
      <w:rPr>
        <w:color w:val="808080" w:themeColor="background2" w:themeShade="80"/>
        <w:sz w:val="20"/>
        <w:szCs w:val="20"/>
      </w:rPr>
      <w:t xml:space="preserve">under </w:t>
    </w:r>
    <w:r w:rsidR="00CA6D46">
      <w:rPr>
        <w:color w:val="808080" w:themeColor="background2" w:themeShade="80"/>
        <w:sz w:val="20"/>
        <w:szCs w:val="20"/>
      </w:rPr>
      <w:t>G</w:t>
    </w:r>
    <w:r w:rsidRPr="00FD6050" w:rsidR="00CA6D46">
      <w:rPr>
        <w:color w:val="808080" w:themeColor="background2" w:themeShade="80"/>
        <w:sz w:val="20"/>
        <w:szCs w:val="20"/>
      </w:rPr>
      <w:t xml:space="preserve">rant </w:t>
    </w:r>
    <w:r w:rsidR="00CA6D46">
      <w:rPr>
        <w:color w:val="808080" w:themeColor="background2" w:themeShade="80"/>
        <w:sz w:val="20"/>
        <w:szCs w:val="20"/>
      </w:rPr>
      <w:t>A</w:t>
    </w:r>
    <w:r w:rsidRPr="00FD6050" w:rsidR="00CA6D46">
      <w:rPr>
        <w:color w:val="808080" w:themeColor="background2" w:themeShade="80"/>
        <w:sz w:val="20"/>
        <w:szCs w:val="20"/>
      </w:rPr>
      <w:t xml:space="preserve">greement </w:t>
    </w:r>
    <w:r w:rsidR="00CA6D46">
      <w:rPr>
        <w:color w:val="808080" w:themeColor="background2" w:themeShade="80"/>
        <w:sz w:val="20"/>
        <w:szCs w:val="20"/>
      </w:rPr>
      <w:t>No.</w:t>
    </w:r>
    <w:r w:rsidRPr="007F49EF" w:rsidR="00CA6D46">
      <w:t xml:space="preserve"> </w:t>
    </w:r>
    <w:r w:rsidRPr="007F49EF" w:rsidR="00CA6D46">
      <w:rPr>
        <w:color w:val="808080" w:themeColor="background2" w:themeShade="80"/>
        <w:sz w:val="20"/>
        <w:szCs w:val="20"/>
      </w:rPr>
      <w:t>1011</w:t>
    </w:r>
    <w:r>
      <w:rPr>
        <w:color w:val="808080" w:themeColor="background2" w:themeShade="80"/>
        <w:sz w:val="20"/>
        <w:szCs w:val="20"/>
      </w:rPr>
      <w:t>68560</w:t>
    </w:r>
    <w:r w:rsidRPr="00FD6050" w:rsidR="00CA6D46">
      <w:rPr>
        <w:color w:val="808080" w:themeColor="background2" w:themeShade="80"/>
        <w:sz w:val="20"/>
        <w:szCs w:val="20"/>
      </w:rPr>
      <w:t>.</w:t>
    </w:r>
  </w:p>
  <w:p w:rsidRPr="00CA6D46" w:rsidR="00042737" w:rsidP="00291F2E" w:rsidRDefault="00CA6D46" w14:paraId="68431DEF" w14:textId="0F523BA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621A82" w:rsidR="0028306E" w:rsidP="00887661" w:rsidRDefault="0028306E" w14:paraId="39ED648A" w14:textId="77777777">
      <w:pPr>
        <w:spacing w:after="0" w:line="240" w:lineRule="auto"/>
      </w:pPr>
      <w:r w:rsidRPr="00621A82">
        <w:separator/>
      </w:r>
    </w:p>
  </w:footnote>
  <w:footnote w:type="continuationSeparator" w:id="0">
    <w:p w:rsidRPr="00621A82" w:rsidR="0028306E" w:rsidP="00887661" w:rsidRDefault="0028306E" w14:paraId="48D2E5F3" w14:textId="77777777">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12B4" w:rsidP="00D40477" w:rsidRDefault="00204909" w14:paraId="11DC80AB" w14:textId="6E27897B">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rsidR="002F12B4" w:rsidRDefault="00F46442" w14:paraId="6E63E238" w14:textId="0F7C252E">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hint="default" w:ascii="Symbol" w:hAnsi="Symbol"/>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hint="default" w:ascii="Calibri" w:hAnsi="Calibri" w:eastAsiaTheme="minorHAnsi" w:cstheme="minorBidi"/>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hint="default" w:ascii="Calibri" w:hAnsi="Calibri" w:eastAsia="Calibri" w:cs="Times New Roman"/>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hint="default" w:ascii="Symbol" w:hAnsi="Symbol"/>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hint="default" w:ascii="Times New Roman" w:hAnsi="Times New Roman" w:eastAsia="Times New Roman" w:cs="Times New Roman"/>
      </w:rPr>
    </w:lvl>
    <w:lvl w:ilvl="1" w:tplc="04100003" w:tentative="1">
      <w:start w:val="1"/>
      <w:numFmt w:val="bullet"/>
      <w:lvlText w:val="o"/>
      <w:lvlJc w:val="left"/>
      <w:pPr>
        <w:ind w:left="2160" w:hanging="360"/>
      </w:pPr>
      <w:rPr>
        <w:rFonts w:hint="default" w:ascii="Courier New" w:hAnsi="Courier New" w:cs="Courier New"/>
      </w:rPr>
    </w:lvl>
    <w:lvl w:ilvl="2" w:tplc="04100005" w:tentative="1">
      <w:start w:val="1"/>
      <w:numFmt w:val="bullet"/>
      <w:lvlText w:val=""/>
      <w:lvlJc w:val="left"/>
      <w:pPr>
        <w:ind w:left="2880" w:hanging="360"/>
      </w:pPr>
      <w:rPr>
        <w:rFonts w:hint="default" w:ascii="Wingdings" w:hAnsi="Wingdings"/>
      </w:rPr>
    </w:lvl>
    <w:lvl w:ilvl="3" w:tplc="04100001" w:tentative="1">
      <w:start w:val="1"/>
      <w:numFmt w:val="bullet"/>
      <w:lvlText w:val=""/>
      <w:lvlJc w:val="left"/>
      <w:pPr>
        <w:ind w:left="3600" w:hanging="360"/>
      </w:pPr>
      <w:rPr>
        <w:rFonts w:hint="default" w:ascii="Symbol" w:hAnsi="Symbol"/>
      </w:rPr>
    </w:lvl>
    <w:lvl w:ilvl="4" w:tplc="04100003" w:tentative="1">
      <w:start w:val="1"/>
      <w:numFmt w:val="bullet"/>
      <w:lvlText w:val="o"/>
      <w:lvlJc w:val="left"/>
      <w:pPr>
        <w:ind w:left="4320" w:hanging="360"/>
      </w:pPr>
      <w:rPr>
        <w:rFonts w:hint="default" w:ascii="Courier New" w:hAnsi="Courier New" w:cs="Courier New"/>
      </w:rPr>
    </w:lvl>
    <w:lvl w:ilvl="5" w:tplc="04100005" w:tentative="1">
      <w:start w:val="1"/>
      <w:numFmt w:val="bullet"/>
      <w:lvlText w:val=""/>
      <w:lvlJc w:val="left"/>
      <w:pPr>
        <w:ind w:left="5040" w:hanging="360"/>
      </w:pPr>
      <w:rPr>
        <w:rFonts w:hint="default" w:ascii="Wingdings" w:hAnsi="Wingdings"/>
      </w:rPr>
    </w:lvl>
    <w:lvl w:ilvl="6" w:tplc="04100001" w:tentative="1">
      <w:start w:val="1"/>
      <w:numFmt w:val="bullet"/>
      <w:lvlText w:val=""/>
      <w:lvlJc w:val="left"/>
      <w:pPr>
        <w:ind w:left="5760" w:hanging="360"/>
      </w:pPr>
      <w:rPr>
        <w:rFonts w:hint="default" w:ascii="Symbol" w:hAnsi="Symbol"/>
      </w:rPr>
    </w:lvl>
    <w:lvl w:ilvl="7" w:tplc="04100003" w:tentative="1">
      <w:start w:val="1"/>
      <w:numFmt w:val="bullet"/>
      <w:lvlText w:val="o"/>
      <w:lvlJc w:val="left"/>
      <w:pPr>
        <w:ind w:left="6480" w:hanging="360"/>
      </w:pPr>
      <w:rPr>
        <w:rFonts w:hint="default" w:ascii="Courier New" w:hAnsi="Courier New" w:cs="Courier New"/>
      </w:rPr>
    </w:lvl>
    <w:lvl w:ilvl="8" w:tplc="04100005" w:tentative="1">
      <w:start w:val="1"/>
      <w:numFmt w:val="bullet"/>
      <w:lvlText w:val=""/>
      <w:lvlJc w:val="left"/>
      <w:pPr>
        <w:ind w:left="7200" w:hanging="360"/>
      </w:pPr>
      <w:rPr>
        <w:rFonts w:hint="default" w:ascii="Wingdings" w:hAnsi="Wingdings"/>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hint="default" w:ascii="Calibri" w:hAnsi="Calibri" w:eastAsia="Calibri" w:cs="Times New Roman"/>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hint="default" w:ascii="Symbol" w:hAnsi="Symbol"/>
      </w:rPr>
    </w:lvl>
    <w:lvl w:ilvl="1" w:tplc="04100003">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hint="default" w:ascii="Symbol" w:hAnsi="Symbol"/>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hint="default" w:ascii="Symbol" w:hAnsi="Symbol"/>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hint="default" w:ascii="Times New Roman" w:hAnsi="Times New Roman" w:eastAsia="Times New Roman" w:cs="Times New Roman"/>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66EC"/>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A7C14"/>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32F4"/>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022C"/>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5430"/>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82CC1"/>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192A754"/>
    <w:rsid w:val="01DCE2A5"/>
    <w:rsid w:val="0258B573"/>
    <w:rsid w:val="027C3B87"/>
    <w:rsid w:val="03608510"/>
    <w:rsid w:val="03F736A8"/>
    <w:rsid w:val="05FA6D63"/>
    <w:rsid w:val="060072EF"/>
    <w:rsid w:val="06216AED"/>
    <w:rsid w:val="06402A34"/>
    <w:rsid w:val="06C5E75A"/>
    <w:rsid w:val="06F5FFAC"/>
    <w:rsid w:val="07E45B07"/>
    <w:rsid w:val="081B7DAC"/>
    <w:rsid w:val="087080E0"/>
    <w:rsid w:val="0934B4AD"/>
    <w:rsid w:val="099401C6"/>
    <w:rsid w:val="09A7FD0D"/>
    <w:rsid w:val="0B3FB82F"/>
    <w:rsid w:val="0BC8EBFD"/>
    <w:rsid w:val="0C04E505"/>
    <w:rsid w:val="0C38A93F"/>
    <w:rsid w:val="0C66D808"/>
    <w:rsid w:val="0DB0E07C"/>
    <w:rsid w:val="0F2622F0"/>
    <w:rsid w:val="0F6F4E3A"/>
    <w:rsid w:val="0FC79A91"/>
    <w:rsid w:val="120D0EBE"/>
    <w:rsid w:val="133408B6"/>
    <w:rsid w:val="14079903"/>
    <w:rsid w:val="14FB7E71"/>
    <w:rsid w:val="152CB516"/>
    <w:rsid w:val="152E0248"/>
    <w:rsid w:val="153B70D8"/>
    <w:rsid w:val="15A67FC6"/>
    <w:rsid w:val="164D9084"/>
    <w:rsid w:val="167404BF"/>
    <w:rsid w:val="1678BC0A"/>
    <w:rsid w:val="16D84DC1"/>
    <w:rsid w:val="17801A0E"/>
    <w:rsid w:val="1793984C"/>
    <w:rsid w:val="17A9EEA7"/>
    <w:rsid w:val="18FC0C10"/>
    <w:rsid w:val="195E854E"/>
    <w:rsid w:val="1A23CF42"/>
    <w:rsid w:val="1A5EDF04"/>
    <w:rsid w:val="1A7910AB"/>
    <w:rsid w:val="1B3A8527"/>
    <w:rsid w:val="1BA4FFFC"/>
    <w:rsid w:val="1BCBD7A7"/>
    <w:rsid w:val="1BD9074B"/>
    <w:rsid w:val="1C7DC708"/>
    <w:rsid w:val="1C87FCCF"/>
    <w:rsid w:val="1CF73CFE"/>
    <w:rsid w:val="1D0FD4D5"/>
    <w:rsid w:val="1D20A506"/>
    <w:rsid w:val="1D2C2E7D"/>
    <w:rsid w:val="1D6E98F9"/>
    <w:rsid w:val="1DAD9B4B"/>
    <w:rsid w:val="1DE02455"/>
    <w:rsid w:val="1F2412A2"/>
    <w:rsid w:val="1F6F7E05"/>
    <w:rsid w:val="2131006A"/>
    <w:rsid w:val="217074A5"/>
    <w:rsid w:val="21950266"/>
    <w:rsid w:val="21B6651E"/>
    <w:rsid w:val="227CAADD"/>
    <w:rsid w:val="23080DD6"/>
    <w:rsid w:val="230D67DA"/>
    <w:rsid w:val="2397C0C4"/>
    <w:rsid w:val="257884DE"/>
    <w:rsid w:val="2584D753"/>
    <w:rsid w:val="2610F5F0"/>
    <w:rsid w:val="261800FF"/>
    <w:rsid w:val="2619E043"/>
    <w:rsid w:val="26324E58"/>
    <w:rsid w:val="26613FAA"/>
    <w:rsid w:val="26650F04"/>
    <w:rsid w:val="2675FDE7"/>
    <w:rsid w:val="2696091A"/>
    <w:rsid w:val="26C1CE01"/>
    <w:rsid w:val="27EA2981"/>
    <w:rsid w:val="280043C3"/>
    <w:rsid w:val="284561F4"/>
    <w:rsid w:val="2A28416B"/>
    <w:rsid w:val="2AEA8F35"/>
    <w:rsid w:val="2B655E2D"/>
    <w:rsid w:val="2D9FC377"/>
    <w:rsid w:val="2DA6F606"/>
    <w:rsid w:val="2E6500E7"/>
    <w:rsid w:val="2E9E9A49"/>
    <w:rsid w:val="2F2DF4C2"/>
    <w:rsid w:val="30621999"/>
    <w:rsid w:val="30D36254"/>
    <w:rsid w:val="3118C55B"/>
    <w:rsid w:val="31E8806E"/>
    <w:rsid w:val="325EA3E9"/>
    <w:rsid w:val="336BF5E8"/>
    <w:rsid w:val="33BAA20B"/>
    <w:rsid w:val="346459B2"/>
    <w:rsid w:val="34BD0522"/>
    <w:rsid w:val="34CC2448"/>
    <w:rsid w:val="35D61D74"/>
    <w:rsid w:val="3720EC03"/>
    <w:rsid w:val="37C9D064"/>
    <w:rsid w:val="37DCE161"/>
    <w:rsid w:val="39312026"/>
    <w:rsid w:val="39726364"/>
    <w:rsid w:val="3A0DA0E1"/>
    <w:rsid w:val="3A31B738"/>
    <w:rsid w:val="3AE221F0"/>
    <w:rsid w:val="3AED0445"/>
    <w:rsid w:val="3B8F32B9"/>
    <w:rsid w:val="3C0129D8"/>
    <w:rsid w:val="3C358575"/>
    <w:rsid w:val="3C53B7BD"/>
    <w:rsid w:val="3C6AC352"/>
    <w:rsid w:val="3CA549B2"/>
    <w:rsid w:val="3CB798BD"/>
    <w:rsid w:val="3D29CA5A"/>
    <w:rsid w:val="3D47B599"/>
    <w:rsid w:val="3E5A6401"/>
    <w:rsid w:val="3EC97A54"/>
    <w:rsid w:val="3F378C08"/>
    <w:rsid w:val="3FDA0091"/>
    <w:rsid w:val="40AF305A"/>
    <w:rsid w:val="40B884F0"/>
    <w:rsid w:val="40FACF7B"/>
    <w:rsid w:val="41712BC2"/>
    <w:rsid w:val="41DE946D"/>
    <w:rsid w:val="4207D799"/>
    <w:rsid w:val="43053D84"/>
    <w:rsid w:val="43252B05"/>
    <w:rsid w:val="437CE012"/>
    <w:rsid w:val="44F5F7FD"/>
    <w:rsid w:val="46B0350F"/>
    <w:rsid w:val="46F6E9D9"/>
    <w:rsid w:val="472493E1"/>
    <w:rsid w:val="47260C88"/>
    <w:rsid w:val="476E06AC"/>
    <w:rsid w:val="47ABFA2F"/>
    <w:rsid w:val="4916D510"/>
    <w:rsid w:val="49E8FC2D"/>
    <w:rsid w:val="4A33D26F"/>
    <w:rsid w:val="4A4810FC"/>
    <w:rsid w:val="4AE3F3A1"/>
    <w:rsid w:val="4C109AB8"/>
    <w:rsid w:val="4D35A364"/>
    <w:rsid w:val="4D5A13F6"/>
    <w:rsid w:val="4D73DA61"/>
    <w:rsid w:val="4D8A391D"/>
    <w:rsid w:val="4DE17FBD"/>
    <w:rsid w:val="4EC48512"/>
    <w:rsid w:val="4ED2B7D1"/>
    <w:rsid w:val="4F998C80"/>
    <w:rsid w:val="4FE3D6D0"/>
    <w:rsid w:val="50183B2D"/>
    <w:rsid w:val="50899826"/>
    <w:rsid w:val="50AA52A4"/>
    <w:rsid w:val="5153EC3A"/>
    <w:rsid w:val="5356B47E"/>
    <w:rsid w:val="539CA18B"/>
    <w:rsid w:val="53C0B978"/>
    <w:rsid w:val="540282C8"/>
    <w:rsid w:val="54B45770"/>
    <w:rsid w:val="550B4764"/>
    <w:rsid w:val="55ADD960"/>
    <w:rsid w:val="55BAD1BC"/>
    <w:rsid w:val="56C61C56"/>
    <w:rsid w:val="572799ED"/>
    <w:rsid w:val="5777E71F"/>
    <w:rsid w:val="578D6DB8"/>
    <w:rsid w:val="57F1FDA3"/>
    <w:rsid w:val="58851BC6"/>
    <w:rsid w:val="58C42381"/>
    <w:rsid w:val="58F167D9"/>
    <w:rsid w:val="59116B4C"/>
    <w:rsid w:val="592FA485"/>
    <w:rsid w:val="594F58E2"/>
    <w:rsid w:val="59D31246"/>
    <w:rsid w:val="5A8AFF37"/>
    <w:rsid w:val="5BF1691F"/>
    <w:rsid w:val="5CA4A2D7"/>
    <w:rsid w:val="5CAED8FF"/>
    <w:rsid w:val="5D02391C"/>
    <w:rsid w:val="5D8D2D9E"/>
    <w:rsid w:val="5E27BD62"/>
    <w:rsid w:val="5E66D4A0"/>
    <w:rsid w:val="5ED867C2"/>
    <w:rsid w:val="5F591939"/>
    <w:rsid w:val="5FB9AEF6"/>
    <w:rsid w:val="5FD5AA5C"/>
    <w:rsid w:val="60BDFBF4"/>
    <w:rsid w:val="61232963"/>
    <w:rsid w:val="61251A10"/>
    <w:rsid w:val="6129918A"/>
    <w:rsid w:val="622C4CEF"/>
    <w:rsid w:val="6323BE74"/>
    <w:rsid w:val="632A6DF4"/>
    <w:rsid w:val="638DCEA0"/>
    <w:rsid w:val="63E2CD55"/>
    <w:rsid w:val="63F92374"/>
    <w:rsid w:val="6453488F"/>
    <w:rsid w:val="64683574"/>
    <w:rsid w:val="65032D5D"/>
    <w:rsid w:val="6524571B"/>
    <w:rsid w:val="664C3B42"/>
    <w:rsid w:val="67A7D9C2"/>
    <w:rsid w:val="67E66312"/>
    <w:rsid w:val="67EC996F"/>
    <w:rsid w:val="688E31AF"/>
    <w:rsid w:val="6892F3BE"/>
    <w:rsid w:val="692CC51C"/>
    <w:rsid w:val="6A05200F"/>
    <w:rsid w:val="6A91FD5D"/>
    <w:rsid w:val="6B0C5790"/>
    <w:rsid w:val="6B483DB8"/>
    <w:rsid w:val="6C4D1F4D"/>
    <w:rsid w:val="6E3FF551"/>
    <w:rsid w:val="6E7EE6D1"/>
    <w:rsid w:val="6EDC7B9E"/>
    <w:rsid w:val="6F6BE72C"/>
    <w:rsid w:val="707C76E3"/>
    <w:rsid w:val="70809B80"/>
    <w:rsid w:val="7095CF3F"/>
    <w:rsid w:val="70BCA566"/>
    <w:rsid w:val="70C815A9"/>
    <w:rsid w:val="715C7037"/>
    <w:rsid w:val="716E0F4D"/>
    <w:rsid w:val="71828CA0"/>
    <w:rsid w:val="71B68757"/>
    <w:rsid w:val="724D75C4"/>
    <w:rsid w:val="727BE921"/>
    <w:rsid w:val="73094F60"/>
    <w:rsid w:val="73176C95"/>
    <w:rsid w:val="73739C2F"/>
    <w:rsid w:val="73787E04"/>
    <w:rsid w:val="739C349C"/>
    <w:rsid w:val="739CBF26"/>
    <w:rsid w:val="74A2A45B"/>
    <w:rsid w:val="74B8C93E"/>
    <w:rsid w:val="7543EC0C"/>
    <w:rsid w:val="769508B8"/>
    <w:rsid w:val="771CA961"/>
    <w:rsid w:val="77298A88"/>
    <w:rsid w:val="775A0B53"/>
    <w:rsid w:val="77B0AB64"/>
    <w:rsid w:val="77C1D91F"/>
    <w:rsid w:val="77EFB6CA"/>
    <w:rsid w:val="77F5FED4"/>
    <w:rsid w:val="77FBAACC"/>
    <w:rsid w:val="78FF7C7E"/>
    <w:rsid w:val="79213091"/>
    <w:rsid w:val="7971CABD"/>
    <w:rsid w:val="7B507DCF"/>
    <w:rsid w:val="7BFEBB55"/>
    <w:rsid w:val="7C99D836"/>
    <w:rsid w:val="7C9D5821"/>
    <w:rsid w:val="7CDA123C"/>
    <w:rsid w:val="7D7343F6"/>
    <w:rsid w:val="7D8AA895"/>
    <w:rsid w:val="7D980FEB"/>
    <w:rsid w:val="7DC042FC"/>
    <w:rsid w:val="7DD39B0B"/>
    <w:rsid w:val="7E20C09E"/>
    <w:rsid w:val="7E408022"/>
    <w:rsid w:val="7E45C8A2"/>
    <w:rsid w:val="7E48B796"/>
    <w:rsid w:val="7E85EC7C"/>
    <w:rsid w:val="7ED7AC30"/>
    <w:rsid w:val="7F6991B5"/>
    <w:rsid w:val="7F9E92BF"/>
    <w:rsid w:val="7FAD4FA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31B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styleId="FooterChar" w:customStyle="1">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styleId="Heading1Char" w:customStyle="1">
    <w:name w:val="Heading 1 Char"/>
    <w:aliases w:val="Master 1 Char"/>
    <w:basedOn w:val="DefaultParagraphFont"/>
    <w:link w:val="Heading1"/>
    <w:uiPriority w:val="9"/>
    <w:rsid w:val="001D579D"/>
    <w:rPr>
      <w:rFonts w:ascii="Calibri" w:hAnsi="Calibri" w:eastAsiaTheme="majorEastAsia" w:cstheme="majorBidi"/>
      <w:b/>
      <w:bCs/>
      <w:color w:val="2D416A" w:themeColor="accent1"/>
      <w:sz w:val="28"/>
      <w:szCs w:val="28"/>
      <w:lang w:val="en-GB"/>
    </w:rPr>
  </w:style>
  <w:style w:type="character" w:styleId="Heading2Char" w:customStyle="1">
    <w:name w:val="Heading 2 Char"/>
    <w:aliases w:val="Master 2 Char"/>
    <w:basedOn w:val="DefaultParagraphFont"/>
    <w:link w:val="Heading2"/>
    <w:uiPriority w:val="9"/>
    <w:rsid w:val="00646001"/>
    <w:rPr>
      <w:rFonts w:ascii="Calibri" w:hAnsi="Calibri" w:eastAsiaTheme="majorEastAsia" w:cstheme="majorBidi"/>
      <w:b/>
      <w:bCs/>
      <w:color w:val="2D416A" w:themeColor="accent1"/>
      <w:sz w:val="26"/>
      <w:szCs w:val="26"/>
      <w:lang w:val="en-GB"/>
    </w:rPr>
  </w:style>
  <w:style w:type="character" w:styleId="Heading3Char" w:customStyle="1">
    <w:name w:val="Heading 3 Char"/>
    <w:basedOn w:val="DefaultParagraphFont"/>
    <w:link w:val="Heading3"/>
    <w:uiPriority w:val="9"/>
    <w:rsid w:val="00646001"/>
    <w:rPr>
      <w:rFonts w:ascii="Calibri" w:hAnsi="Calibri" w:eastAsiaTheme="majorEastAsia" w:cstheme="majorBidi"/>
      <w:b/>
      <w:bCs/>
      <w:color w:val="2D416A" w:themeColor="accent1"/>
      <w:lang w:val="en-GB"/>
    </w:rPr>
  </w:style>
  <w:style w:type="character" w:styleId="Heading4Char" w:customStyle="1">
    <w:name w:val="Heading 4 Char"/>
    <w:basedOn w:val="DefaultParagraphFont"/>
    <w:link w:val="Heading4"/>
    <w:uiPriority w:val="9"/>
    <w:rsid w:val="001E5796"/>
    <w:rPr>
      <w:rFonts w:ascii="Calibri" w:hAnsi="Calibri" w:eastAsiaTheme="majorEastAsia" w:cstheme="majorBidi"/>
      <w:b/>
      <w:bCs/>
      <w:i/>
      <w:iCs/>
      <w:color w:val="2D416A" w:themeColor="accent1"/>
      <w:lang w:val="en-GB"/>
    </w:rPr>
  </w:style>
  <w:style w:type="character" w:styleId="Heading5Char" w:customStyle="1">
    <w:name w:val="Heading 5 Char"/>
    <w:basedOn w:val="DefaultParagraphFont"/>
    <w:link w:val="Heading5"/>
    <w:uiPriority w:val="9"/>
    <w:rsid w:val="001E5796"/>
    <w:rPr>
      <w:rFonts w:ascii="Calibri" w:hAnsi="Calibri" w:eastAsiaTheme="majorEastAsia" w:cstheme="majorBidi"/>
      <w:color w:val="2D416A" w:themeColor="accent1"/>
      <w:lang w:val="en-GB"/>
    </w:rPr>
  </w:style>
  <w:style w:type="character" w:styleId="Heading6Char" w:customStyle="1">
    <w:name w:val="Heading 6 Char"/>
    <w:basedOn w:val="DefaultParagraphFont"/>
    <w:link w:val="Heading6"/>
    <w:uiPriority w:val="9"/>
    <w:rsid w:val="00B07160"/>
    <w:rPr>
      <w:rFonts w:ascii="Calibri" w:hAnsi="Calibri" w:eastAsiaTheme="majorEastAsia" w:cstheme="majorBidi"/>
      <w:i/>
      <w:iCs/>
      <w:color w:val="162034" w:themeColor="accent1" w:themeShade="7F"/>
      <w:lang w:val="en-GB"/>
    </w:rPr>
  </w:style>
  <w:style w:type="character" w:styleId="Heading7Char" w:customStyle="1">
    <w:name w:val="Heading 7 Char"/>
    <w:basedOn w:val="DefaultParagraphFont"/>
    <w:link w:val="Heading7"/>
    <w:uiPriority w:val="9"/>
    <w:rsid w:val="00B07160"/>
    <w:rPr>
      <w:rFonts w:ascii="Calibri" w:hAnsi="Calibri" w:eastAsiaTheme="majorEastAsia" w:cstheme="majorBidi"/>
      <w:i/>
      <w:iCs/>
      <w:color w:val="5A5A5A" w:themeColor="text1" w:themeTint="BF"/>
      <w:lang w:val="en-GB"/>
    </w:rPr>
  </w:style>
  <w:style w:type="character" w:styleId="Heading8Char" w:customStyle="1">
    <w:name w:val="Heading 8 Char"/>
    <w:basedOn w:val="DefaultParagraphFont"/>
    <w:link w:val="Heading8"/>
    <w:uiPriority w:val="9"/>
    <w:rsid w:val="00B07160"/>
    <w:rPr>
      <w:rFonts w:ascii="Calibri" w:hAnsi="Calibri" w:eastAsiaTheme="majorEastAsia" w:cstheme="majorBidi"/>
      <w:color w:val="5A5A5A" w:themeColor="text1" w:themeTint="BF"/>
      <w:sz w:val="20"/>
      <w:szCs w:val="20"/>
      <w:lang w:val="en-GB"/>
    </w:rPr>
  </w:style>
  <w:style w:type="character" w:styleId="Heading9Char" w:customStyle="1">
    <w:name w:val="Heading 9 Char"/>
    <w:basedOn w:val="DefaultParagraphFont"/>
    <w:link w:val="Heading9"/>
    <w:uiPriority w:val="9"/>
    <w:rsid w:val="00B07160"/>
    <w:rPr>
      <w:rFonts w:ascii="Calibri" w:hAnsi="Calibri" w:eastAsiaTheme="majorEastAsia"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styleId="FootnoteTextChar" w:customStyle="1">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color="2D416A" w:themeColor="accent1" w:sz="8" w:space="4"/>
      </w:pBdr>
      <w:spacing w:after="300" w:line="240" w:lineRule="auto"/>
      <w:contextualSpacing/>
    </w:pPr>
    <w:rPr>
      <w:rFonts w:asciiTheme="minorHAnsi" w:hAnsiTheme="minorHAnsi" w:eastAsiaTheme="majorEastAsia" w:cstheme="majorBidi"/>
      <w:color w:val="BFBFBF" w:themeColor="text2" w:themeShade="BF"/>
      <w:spacing w:val="5"/>
      <w:kern w:val="28"/>
      <w:sz w:val="52"/>
      <w:szCs w:val="52"/>
    </w:rPr>
  </w:style>
  <w:style w:type="character" w:styleId="TitleChar" w:customStyle="1">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color="83CEF1" w:themeColor="accent4" w:sz="8" w:space="0"/>
        <w:bottom w:val="single" w:color="83CEF1" w:themeColor="accent4" w:sz="8" w:space="0"/>
      </w:tblBorders>
    </w:tblPr>
    <w:tblStylePr w:type="firstRow">
      <w:pPr>
        <w:spacing w:before="0" w:after="0" w:line="240" w:lineRule="auto"/>
      </w:pPr>
      <w:rPr>
        <w:b/>
        <w:bCs/>
      </w:rPr>
      <w:tblPr/>
      <w:tcPr>
        <w:tcBorders>
          <w:top w:val="single" w:color="83CEF1" w:themeColor="accent4" w:sz="8" w:space="0"/>
          <w:left w:val="nil"/>
          <w:bottom w:val="single" w:color="83CEF1" w:themeColor="accent4" w:sz="8" w:space="0"/>
          <w:right w:val="nil"/>
          <w:insideH w:val="nil"/>
          <w:insideV w:val="nil"/>
        </w:tcBorders>
      </w:tcPr>
    </w:tblStylePr>
    <w:tblStylePr w:type="lastRow">
      <w:pPr>
        <w:spacing w:before="0" w:after="0" w:line="240" w:lineRule="auto"/>
      </w:pPr>
      <w:rPr>
        <w:b/>
        <w:bCs/>
      </w:rPr>
      <w:tblPr/>
      <w:tcPr>
        <w:tcBorders>
          <w:top w:val="single" w:color="83CEF1" w:themeColor="accent4" w:sz="8" w:space="0"/>
          <w:left w:val="nil"/>
          <w:bottom w:val="single" w:color="83CEF1"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color="A1D9F4" w:themeColor="accent4" w:themeTint="BF" w:sz="8" w:space="0"/>
        <w:left w:val="single" w:color="A1D9F4" w:themeColor="accent4" w:themeTint="BF" w:sz="8" w:space="0"/>
        <w:bottom w:val="single" w:color="A1D9F4" w:themeColor="accent4" w:themeTint="BF" w:sz="8" w:space="0"/>
        <w:right w:val="single" w:color="A1D9F4" w:themeColor="accent4" w:themeTint="BF" w:sz="8" w:space="0"/>
        <w:insideH w:val="single" w:color="A1D9F4" w:themeColor="accent4" w:themeTint="BF" w:sz="8" w:space="0"/>
      </w:tblBorders>
    </w:tblPr>
    <w:tblStylePr w:type="firstRow">
      <w:pPr>
        <w:spacing w:before="0" w:after="0" w:line="240" w:lineRule="auto"/>
      </w:pPr>
      <w:rPr>
        <w:b/>
        <w:bCs/>
        <w:color w:val="FFFFFF" w:themeColor="background1"/>
      </w:rPr>
      <w:tblPr/>
      <w:tcPr>
        <w:tcBorders>
          <w:top w:val="single" w:color="A1D9F4" w:themeColor="accent4" w:themeTint="BF" w:sz="8" w:space="0"/>
          <w:left w:val="single" w:color="A1D9F4" w:themeColor="accent4" w:themeTint="BF" w:sz="8" w:space="0"/>
          <w:bottom w:val="single" w:color="A1D9F4" w:themeColor="accent4" w:themeTint="BF" w:sz="8" w:space="0"/>
          <w:right w:val="single" w:color="A1D9F4" w:themeColor="accent4" w:themeTint="BF" w:sz="8" w:space="0"/>
          <w:insideH w:val="nil"/>
          <w:insideV w:val="nil"/>
        </w:tcBorders>
        <w:shd w:val="clear" w:color="auto" w:fill="83CEF1" w:themeFill="accent4"/>
      </w:tcPr>
    </w:tblStylePr>
    <w:tblStylePr w:type="lastRow">
      <w:pPr>
        <w:spacing w:before="0" w:after="0" w:line="240" w:lineRule="auto"/>
      </w:pPr>
      <w:rPr>
        <w:b/>
        <w:bCs/>
      </w:rPr>
      <w:tblPr/>
      <w:tcPr>
        <w:tcBorders>
          <w:top w:val="double" w:color="A1D9F4" w:themeColor="accent4" w:themeTint="BF" w:sz="6" w:space="0"/>
          <w:left w:val="single" w:color="A1D9F4" w:themeColor="accent4" w:themeTint="BF" w:sz="8" w:space="0"/>
          <w:bottom w:val="single" w:color="A1D9F4" w:themeColor="accent4" w:themeTint="BF" w:sz="8" w:space="0"/>
          <w:right w:val="single" w:color="A1D9F4"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styleId="SubtitleChar" w:customStyle="1">
    <w:name w:val="Subtitle Char"/>
    <w:basedOn w:val="DefaultParagraphFont"/>
    <w:link w:val="Subtitle"/>
    <w:uiPriority w:val="11"/>
    <w:rsid w:val="001D579D"/>
    <w:rPr>
      <w:rFonts w:ascii="Calibri" w:hAnsi="Calibri" w:eastAsiaTheme="majorEastAsia"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styleId="QuoteChar" w:customStyle="1">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color="2D416A" w:themeColor="accent1" w:sz="4" w:space="4"/>
      </w:pBdr>
      <w:spacing w:before="200" w:after="280"/>
      <w:ind w:left="936" w:right="936"/>
    </w:pPr>
    <w:rPr>
      <w:b/>
      <w:bCs/>
      <w:i/>
      <w:iCs/>
      <w:color w:val="2D416A" w:themeColor="accent1"/>
    </w:rPr>
  </w:style>
  <w:style w:type="character" w:styleId="IntenseQuoteChar" w:customStyle="1">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styleId="EndnoteTextChar" w:customStyle="1">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color="83CEF1" w:themeColor="accent4" w:sz="8" w:space="0"/>
        <w:left w:val="single" w:color="83CEF1" w:themeColor="accent4" w:sz="8" w:space="0"/>
        <w:bottom w:val="single" w:color="83CEF1" w:themeColor="accent4" w:sz="8" w:space="0"/>
        <w:right w:val="single" w:color="83CEF1" w:themeColor="accent4" w:sz="8" w:space="0"/>
        <w:insideH w:val="single" w:color="83CEF1" w:themeColor="accent4" w:sz="8" w:space="0"/>
        <w:insideV w:val="single" w:color="83CEF1"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3CEF1" w:themeColor="accent4" w:sz="8" w:space="0"/>
          <w:left w:val="single" w:color="83CEF1" w:themeColor="accent4" w:sz="8" w:space="0"/>
          <w:bottom w:val="single" w:color="83CEF1" w:themeColor="accent4" w:sz="18" w:space="0"/>
          <w:right w:val="single" w:color="83CEF1" w:themeColor="accent4" w:sz="8" w:space="0"/>
          <w:insideH w:val="nil"/>
          <w:insideV w:val="single" w:color="83CEF1"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3CEF1" w:themeColor="accent4" w:sz="6" w:space="0"/>
          <w:left w:val="single" w:color="83CEF1" w:themeColor="accent4" w:sz="8" w:space="0"/>
          <w:bottom w:val="single" w:color="83CEF1" w:themeColor="accent4" w:sz="8" w:space="0"/>
          <w:right w:val="single" w:color="83CEF1" w:themeColor="accent4" w:sz="8" w:space="0"/>
          <w:insideH w:val="nil"/>
          <w:insideV w:val="single" w:color="83CEF1"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3CEF1" w:themeColor="accent4" w:sz="8" w:space="0"/>
          <w:left w:val="single" w:color="83CEF1" w:themeColor="accent4" w:sz="8" w:space="0"/>
          <w:bottom w:val="single" w:color="83CEF1" w:themeColor="accent4" w:sz="8" w:space="0"/>
          <w:right w:val="single" w:color="83CEF1" w:themeColor="accent4" w:sz="8" w:space="0"/>
        </w:tcBorders>
      </w:tcPr>
    </w:tblStylePr>
    <w:tblStylePr w:type="band1Vert">
      <w:tblPr/>
      <w:tcPr>
        <w:tcBorders>
          <w:top w:val="single" w:color="83CEF1" w:themeColor="accent4" w:sz="8" w:space="0"/>
          <w:left w:val="single" w:color="83CEF1" w:themeColor="accent4" w:sz="8" w:space="0"/>
          <w:bottom w:val="single" w:color="83CEF1" w:themeColor="accent4" w:sz="8" w:space="0"/>
          <w:right w:val="single" w:color="83CEF1" w:themeColor="accent4" w:sz="8" w:space="0"/>
        </w:tcBorders>
        <w:shd w:val="clear" w:color="auto" w:fill="E0F2FB" w:themeFill="accent4" w:themeFillTint="3F"/>
      </w:tcPr>
    </w:tblStylePr>
    <w:tblStylePr w:type="band1Horz">
      <w:tblPr/>
      <w:tcPr>
        <w:tcBorders>
          <w:top w:val="single" w:color="83CEF1" w:themeColor="accent4" w:sz="8" w:space="0"/>
          <w:left w:val="single" w:color="83CEF1" w:themeColor="accent4" w:sz="8" w:space="0"/>
          <w:bottom w:val="single" w:color="83CEF1" w:themeColor="accent4" w:sz="8" w:space="0"/>
          <w:right w:val="single" w:color="83CEF1" w:themeColor="accent4" w:sz="8" w:space="0"/>
          <w:insideV w:val="single" w:color="83CEF1" w:themeColor="accent4" w:sz="8" w:space="0"/>
        </w:tcBorders>
        <w:shd w:val="clear" w:color="auto" w:fill="E0F2FB" w:themeFill="accent4" w:themeFillTint="3F"/>
      </w:tcPr>
    </w:tblStylePr>
    <w:tblStylePr w:type="band2Horz">
      <w:tblPr/>
      <w:tcPr>
        <w:tcBorders>
          <w:top w:val="single" w:color="83CEF1" w:themeColor="accent4" w:sz="8" w:space="0"/>
          <w:left w:val="single" w:color="83CEF1" w:themeColor="accent4" w:sz="8" w:space="0"/>
          <w:bottom w:val="single" w:color="83CEF1" w:themeColor="accent4" w:sz="8" w:space="0"/>
          <w:right w:val="single" w:color="83CEF1" w:themeColor="accent4" w:sz="8" w:space="0"/>
          <w:insideV w:val="single" w:color="83CEF1" w:themeColor="accent4" w:sz="8" w:space="0"/>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color="E5774E" w:themeColor="accent3" w:sz="8" w:space="0"/>
        <w:left w:val="single" w:color="E5774E" w:themeColor="accent3" w:sz="8" w:space="0"/>
        <w:bottom w:val="single" w:color="E5774E" w:themeColor="accent3" w:sz="8" w:space="0"/>
        <w:right w:val="single" w:color="E5774E" w:themeColor="accent3" w:sz="8" w:space="0"/>
        <w:insideH w:val="single" w:color="E5774E" w:themeColor="accent3" w:sz="8" w:space="0"/>
        <w:insideV w:val="single" w:color="E5774E"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774E" w:themeColor="accent3" w:sz="8" w:space="0"/>
          <w:left w:val="single" w:color="E5774E" w:themeColor="accent3" w:sz="8" w:space="0"/>
          <w:bottom w:val="single" w:color="E5774E" w:themeColor="accent3" w:sz="18" w:space="0"/>
          <w:right w:val="single" w:color="E5774E" w:themeColor="accent3" w:sz="8" w:space="0"/>
          <w:insideH w:val="nil"/>
          <w:insideV w:val="single" w:color="E5774E"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774E" w:themeColor="accent3" w:sz="6" w:space="0"/>
          <w:left w:val="single" w:color="E5774E" w:themeColor="accent3" w:sz="8" w:space="0"/>
          <w:bottom w:val="single" w:color="E5774E" w:themeColor="accent3" w:sz="8" w:space="0"/>
          <w:right w:val="single" w:color="E5774E" w:themeColor="accent3" w:sz="8" w:space="0"/>
          <w:insideH w:val="nil"/>
          <w:insideV w:val="single" w:color="E5774E"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774E" w:themeColor="accent3" w:sz="8" w:space="0"/>
          <w:left w:val="single" w:color="E5774E" w:themeColor="accent3" w:sz="8" w:space="0"/>
          <w:bottom w:val="single" w:color="E5774E" w:themeColor="accent3" w:sz="8" w:space="0"/>
          <w:right w:val="single" w:color="E5774E" w:themeColor="accent3" w:sz="8" w:space="0"/>
        </w:tcBorders>
      </w:tcPr>
    </w:tblStylePr>
    <w:tblStylePr w:type="band1Vert">
      <w:tblPr/>
      <w:tcPr>
        <w:tcBorders>
          <w:top w:val="single" w:color="E5774E" w:themeColor="accent3" w:sz="8" w:space="0"/>
          <w:left w:val="single" w:color="E5774E" w:themeColor="accent3" w:sz="8" w:space="0"/>
          <w:bottom w:val="single" w:color="E5774E" w:themeColor="accent3" w:sz="8" w:space="0"/>
          <w:right w:val="single" w:color="E5774E" w:themeColor="accent3" w:sz="8" w:space="0"/>
        </w:tcBorders>
        <w:shd w:val="clear" w:color="auto" w:fill="F8DDD3" w:themeFill="accent3" w:themeFillTint="3F"/>
      </w:tcPr>
    </w:tblStylePr>
    <w:tblStylePr w:type="band1Horz">
      <w:tblPr/>
      <w:tcPr>
        <w:tcBorders>
          <w:top w:val="single" w:color="E5774E" w:themeColor="accent3" w:sz="8" w:space="0"/>
          <w:left w:val="single" w:color="E5774E" w:themeColor="accent3" w:sz="8" w:space="0"/>
          <w:bottom w:val="single" w:color="E5774E" w:themeColor="accent3" w:sz="8" w:space="0"/>
          <w:right w:val="single" w:color="E5774E" w:themeColor="accent3" w:sz="8" w:space="0"/>
          <w:insideV w:val="single" w:color="E5774E" w:themeColor="accent3" w:sz="8" w:space="0"/>
        </w:tcBorders>
        <w:shd w:val="clear" w:color="auto" w:fill="F8DDD3" w:themeFill="accent3" w:themeFillTint="3F"/>
      </w:tcPr>
    </w:tblStylePr>
    <w:tblStylePr w:type="band2Horz">
      <w:tblPr/>
      <w:tcPr>
        <w:tcBorders>
          <w:top w:val="single" w:color="E5774E" w:themeColor="accent3" w:sz="8" w:space="0"/>
          <w:left w:val="single" w:color="E5774E" w:themeColor="accent3" w:sz="8" w:space="0"/>
          <w:bottom w:val="single" w:color="E5774E" w:themeColor="accent3" w:sz="8" w:space="0"/>
          <w:right w:val="single" w:color="E5774E" w:themeColor="accent3" w:sz="8" w:space="0"/>
          <w:insideV w:val="single" w:color="E5774E" w:themeColor="accent3" w:sz="8" w:space="0"/>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color="FECA48" w:themeColor="accent6" w:sz="8" w:space="0"/>
        <w:left w:val="single" w:color="FECA48" w:themeColor="accent6" w:sz="8" w:space="0"/>
        <w:bottom w:val="single" w:color="FECA48" w:themeColor="accent6" w:sz="8" w:space="0"/>
        <w:right w:val="single" w:color="FECA48" w:themeColor="accent6" w:sz="8" w:space="0"/>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color="FECA48" w:themeColor="accent6" w:sz="6" w:space="0"/>
          <w:left w:val="single" w:color="FECA48" w:themeColor="accent6" w:sz="8" w:space="0"/>
          <w:bottom w:val="single" w:color="FECA48" w:themeColor="accent6" w:sz="8" w:space="0"/>
          <w:right w:val="single" w:color="FECA48" w:themeColor="accent6" w:sz="8" w:space="0"/>
        </w:tcBorders>
      </w:tcPr>
    </w:tblStylePr>
    <w:tblStylePr w:type="firstCol">
      <w:rPr>
        <w:b/>
        <w:bCs/>
      </w:rPr>
    </w:tblStylePr>
    <w:tblStylePr w:type="lastCol">
      <w:rPr>
        <w:b/>
        <w:bCs/>
      </w:rPr>
    </w:tblStylePr>
    <w:tblStylePr w:type="band1Vert">
      <w:tblPr/>
      <w:tcPr>
        <w:tcBorders>
          <w:top w:val="single" w:color="FECA48" w:themeColor="accent6" w:sz="8" w:space="0"/>
          <w:left w:val="single" w:color="FECA48" w:themeColor="accent6" w:sz="8" w:space="0"/>
          <w:bottom w:val="single" w:color="FECA48" w:themeColor="accent6" w:sz="8" w:space="0"/>
          <w:right w:val="single" w:color="FECA48" w:themeColor="accent6" w:sz="8" w:space="0"/>
        </w:tcBorders>
      </w:tcPr>
    </w:tblStylePr>
    <w:tblStylePr w:type="band1Horz">
      <w:tblPr/>
      <w:tcPr>
        <w:tcBorders>
          <w:top w:val="single" w:color="FECA48" w:themeColor="accent6" w:sz="8" w:space="0"/>
          <w:left w:val="single" w:color="FECA48" w:themeColor="accent6" w:sz="8" w:space="0"/>
          <w:bottom w:val="single" w:color="FECA48" w:themeColor="accent6" w:sz="8" w:space="0"/>
          <w:right w:val="single" w:color="FECA48" w:themeColor="accent6" w:sz="8" w:space="0"/>
        </w:tcBorders>
      </w:tcPr>
    </w:tblStylePr>
  </w:style>
  <w:style w:type="paragraph" w:styleId="Code-ListingCaption" w:customStyle="1">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styleId="Code-ListingCaptionZchn" w:customStyle="1">
    <w:name w:val="Code-Listing_Caption Zchn"/>
    <w:basedOn w:val="DefaultParagraphFont"/>
    <w:link w:val="Code-ListingCaption"/>
    <w:uiPriority w:val="99"/>
    <w:rsid w:val="00756E0A"/>
    <w:rPr>
      <w:b/>
      <w:bCs/>
      <w:sz w:val="20"/>
      <w:szCs w:val="18"/>
      <w:lang w:val="de-DE"/>
    </w:rPr>
  </w:style>
  <w:style w:type="paragraph" w:styleId="Code-Listing" w:customStyle="1">
    <w:name w:val="Code-Listing"/>
    <w:basedOn w:val="Normal"/>
    <w:link w:val="Code-ListingZchn"/>
    <w:uiPriority w:val="99"/>
    <w:qFormat/>
    <w:rsid w:val="00756E0A"/>
    <w:pPr>
      <w:framePr w:w="8278" w:vSpace="284" w:wrap="around" w:hAnchor="text" w:v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styleId="Code-ListingZchn" w:customStyle="1">
    <w:name w:val="Code-Listing Zchn"/>
    <w:basedOn w:val="DefaultParagraphFont"/>
    <w:link w:val="Code-Listing"/>
    <w:uiPriority w:val="99"/>
    <w:rsid w:val="00756E0A"/>
    <w:rPr>
      <w:rFonts w:ascii="Consolas" w:hAnsi="Consolas" w:cs="Courier New"/>
      <w:noProof/>
      <w:color w:val="000000"/>
      <w:sz w:val="16"/>
      <w:lang w:val="en-US"/>
    </w:rPr>
  </w:style>
  <w:style w:type="paragraph" w:styleId="NormalText" w:customStyle="1">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styleId="NormalTextChar" w:customStyle="1">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styleId="reference" w:customStyle="1">
    <w:name w:val="reference"/>
    <w:basedOn w:val="Normal"/>
    <w:next w:val="Normal"/>
    <w:rsid w:val="00E57270"/>
    <w:pPr>
      <w:suppressAutoHyphens/>
      <w:autoSpaceDE w:val="0"/>
      <w:autoSpaceDN w:val="0"/>
      <w:spacing w:after="60" w:line="240" w:lineRule="auto"/>
      <w:textAlignment w:val="baseline"/>
    </w:pPr>
    <w:rPr>
      <w:rFonts w:ascii="Arial" w:hAnsi="Arial" w:eastAsia="Times New Roman" w:cs="Times New Roman"/>
      <w:lang w:val="de-DE" w:eastAsia="de-DE"/>
    </w:rPr>
  </w:style>
  <w:style w:type="table" w:styleId="LightList-Accent11" w:customStyle="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color="0C71A2" w:themeColor="accent2" w:sz="24" w:space="0"/>
        <w:left w:val="single" w:color="0C71A2" w:themeColor="accent2" w:sz="4" w:space="0"/>
        <w:bottom w:val="single" w:color="0C71A2" w:themeColor="accent2" w:sz="4" w:space="0"/>
        <w:right w:val="single" w:color="0C71A2" w:themeColor="accent2" w:sz="4" w:space="0"/>
        <w:insideH w:val="single" w:color="FFFFFF" w:themeColor="background1" w:sz="4" w:space="0"/>
        <w:insideV w:val="single" w:color="FFFFFF" w:themeColor="background1" w:sz="4" w:space="0"/>
      </w:tblBorders>
    </w:tblPr>
    <w:tcPr>
      <w:shd w:val="clear" w:color="auto" w:fill="E0F3FC" w:themeFill="accent2" w:themeFillTint="19"/>
    </w:tcPr>
    <w:tblStylePr w:type="firstRow">
      <w:rPr>
        <w:b/>
        <w:bCs/>
      </w:rPr>
      <w:tblPr/>
      <w:tcPr>
        <w:tcBorders>
          <w:top w:val="nil"/>
          <w:left w:val="nil"/>
          <w:bottom w:val="single" w:color="0C71A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color="074361" w:themeColor="accent2" w:themeShade="99" w:sz="4" w:space="0"/>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styleId="ListParagraphChar" w:customStyle="1">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styleId="PlainTextChar" w:customStyle="1">
    <w:name w:val="Plain Text Char"/>
    <w:basedOn w:val="DefaultParagraphFont"/>
    <w:link w:val="PlainText"/>
    <w:uiPriority w:val="99"/>
    <w:rsid w:val="003C54AE"/>
    <w:rPr>
      <w:rFonts w:ascii="Calibri" w:hAnsi="Calibri"/>
      <w:szCs w:val="21"/>
      <w:lang w:val="de-DE"/>
    </w:rPr>
  </w:style>
  <w:style w:type="table" w:styleId="Grigliatabella1" w:customStyle="1">
    <w:name w:val="Griglia tabella1"/>
    <w:basedOn w:val="TableNormal"/>
    <w:next w:val="TableGrid"/>
    <w:rsid w:val="009918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zione1" w:customStyle="1">
    <w:name w:val="Menzione1"/>
    <w:basedOn w:val="DefaultParagraphFont"/>
    <w:uiPriority w:val="99"/>
    <w:semiHidden/>
    <w:unhideWhenUsed/>
    <w:rsid w:val="005B40D9"/>
    <w:rPr>
      <w:color w:val="2B579A"/>
      <w:shd w:val="clear" w:color="auto" w:fill="E6E6E6"/>
    </w:rPr>
  </w:style>
  <w:style w:type="character" w:styleId="CaptionChar" w:customStyle="1">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styleId="Menzionenonrisolta1" w:customStyle="1">
    <w:name w:val="Menzione non risolta1"/>
    <w:basedOn w:val="DefaultParagraphFont"/>
    <w:uiPriority w:val="99"/>
    <w:semiHidden/>
    <w:unhideWhenUsed/>
    <w:rsid w:val="003E68AA"/>
    <w:rPr>
      <w:color w:val="808080"/>
      <w:shd w:val="clear" w:color="auto" w:fill="E6E6E6"/>
    </w:rPr>
  </w:style>
  <w:style w:type="table" w:styleId="Grigliatabella2" w:customStyle="1">
    <w:name w:val="Griglia tabella2"/>
    <w:basedOn w:val="TableNormal"/>
    <w:next w:val="TableGrid"/>
    <w:uiPriority w:val="59"/>
    <w:rsid w:val="002F3E8B"/>
    <w:pPr>
      <w:spacing w:after="0" w:line="240" w:lineRule="auto"/>
    </w:pPr>
    <w:rPr>
      <w:rFonts w:ascii="Calibri" w:hAnsi="Calibri" w:eastAsia="Calibri" w:cs="Times New Roman"/>
      <w:sz w:val="20"/>
      <w:szCs w:val="20"/>
      <w:lang w:val="en-GB" w:eastAsia="it-IT"/>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Sfondoacolori-Colore11" w:customStyle="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color="0C71A2" w:themeColor="accent2" w:sz="24" w:space="0"/>
        <w:left w:val="single" w:color="2D416A" w:themeColor="accent1" w:sz="4" w:space="0"/>
        <w:bottom w:val="single" w:color="2D416A" w:themeColor="accent1" w:sz="4" w:space="0"/>
        <w:right w:val="single" w:color="2D416A" w:themeColor="accent1" w:sz="4" w:space="0"/>
        <w:insideH w:val="single" w:color="FFFFFF" w:themeColor="background1" w:sz="4" w:space="0"/>
        <w:insideV w:val="single" w:color="FFFFFF" w:themeColor="background1" w:sz="4" w:space="0"/>
      </w:tblBorders>
    </w:tblPr>
    <w:tcPr>
      <w:shd w:val="clear" w:color="auto" w:fill="E6EAF4" w:themeFill="accent1" w:themeFillTint="19"/>
    </w:tcPr>
    <w:tblStylePr w:type="firstRow">
      <w:rPr>
        <w:b/>
        <w:bCs/>
      </w:rPr>
      <w:tblPr/>
      <w:tcPr>
        <w:tcBorders>
          <w:top w:val="nil"/>
          <w:left w:val="nil"/>
          <w:bottom w:val="single" w:color="0C71A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color="1B263F" w:themeColor="accent1" w:themeShade="99" w:sz="4" w:space="0"/>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styleId="StandardText" w:customStyle="1">
    <w:name w:val="Standard Text"/>
    <w:basedOn w:val="Normal"/>
    <w:link w:val="StandardTextTegn"/>
    <w:autoRedefine/>
    <w:rsid w:val="004E0D91"/>
    <w:pPr>
      <w:autoSpaceDE w:val="0"/>
      <w:autoSpaceDN w:val="0"/>
      <w:adjustRightInd w:val="0"/>
      <w:spacing w:after="0" w:line="240" w:lineRule="auto"/>
      <w:jc w:val="center"/>
    </w:pPr>
    <w:rPr>
      <w:rFonts w:eastAsia="SimSun" w:cs="Arial" w:asciiTheme="minorHAnsi" w:hAnsiTheme="minorHAnsi"/>
      <w:noProof/>
      <w:spacing w:val="-3"/>
      <w:lang w:eastAsia="de-DE"/>
    </w:rPr>
  </w:style>
  <w:style w:type="character" w:styleId="StandardTextTegn" w:customStyle="1">
    <w:name w:val="Standard Text Tegn"/>
    <w:link w:val="StandardText"/>
    <w:rsid w:val="004E0D91"/>
    <w:rPr>
      <w:rFonts w:eastAsia="SimSun" w:cs="Arial"/>
      <w:noProof/>
      <w:spacing w:val="-3"/>
      <w:lang w:val="en-GB" w:eastAsia="de-DE"/>
    </w:rPr>
  </w:style>
  <w:style w:type="paragraph" w:styleId="box" w:customStyle="1">
    <w:name w:val="box"/>
    <w:basedOn w:val="Normal"/>
    <w:rsid w:val="00536152"/>
    <w:pPr>
      <w:spacing w:before="120" w:after="120" w:line="240" w:lineRule="auto"/>
    </w:pPr>
    <w:rPr>
      <w:rFonts w:ascii="Times New Roman" w:hAnsi="Times New Roman" w:eastAsia="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hAnsi="Times New Roman" w:eastAsia="Times New Roman" w:cs="Times New Roman"/>
      <w:sz w:val="20"/>
      <w:szCs w:val="20"/>
      <w:lang w:val="it-IT" w:eastAsia="it-IT"/>
    </w:rPr>
  </w:style>
  <w:style w:type="character" w:styleId="CommentTextChar" w:customStyle="1">
    <w:name w:val="Comment Text Char"/>
    <w:basedOn w:val="DefaultParagraphFont"/>
    <w:link w:val="CommentText"/>
    <w:uiPriority w:val="99"/>
    <w:rsid w:val="00EB49D5"/>
    <w:rPr>
      <w:rFonts w:ascii="Times New Roman" w:hAnsi="Times New Roman" w:eastAsia="Times New Roman" w:cs="Times New Roman"/>
      <w:sz w:val="20"/>
      <w:szCs w:val="20"/>
      <w:lang w:val="it-IT" w:eastAsia="it-IT"/>
    </w:rPr>
  </w:style>
  <w:style w:type="paragraph" w:styleId="EUNormal" w:customStyle="1">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hAnsi="Calibri" w:eastAsiaTheme="minorHAnsi" w:cstheme="minorBidi"/>
      <w:b/>
      <w:bCs/>
      <w:lang w:val="en-GB" w:eastAsia="en-US"/>
    </w:rPr>
  </w:style>
  <w:style w:type="character" w:styleId="CommentSubjectChar" w:customStyle="1">
    <w:name w:val="Comment Subject Char"/>
    <w:basedOn w:val="CommentTextChar"/>
    <w:link w:val="CommentSubject"/>
    <w:uiPriority w:val="99"/>
    <w:semiHidden/>
    <w:rsid w:val="002921E9"/>
    <w:rPr>
      <w:rFonts w:ascii="Calibri" w:hAnsi="Calibri" w:eastAsia="Times New Roman" w:cs="Times New Roman"/>
      <w:b/>
      <w:bCs/>
      <w:sz w:val="20"/>
      <w:szCs w:val="20"/>
      <w:lang w:val="en-GB" w:eastAsia="it-IT"/>
    </w:rPr>
  </w:style>
  <w:style w:type="paragraph" w:styleId="Default" w:customStyle="1">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hAnsi="Calibri" w:eastAsia="Times New Roman" w:cs="Times New Roman"/>
      <w:sz w:val="20"/>
      <w:szCs w:val="20"/>
      <w:lang w:val="en-US"/>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shd w:val="clear" w:color="auto" w:fill="2C3687"/>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color="EFAD94" w:themeColor="accent3" w:themeTint="99" w:sz="4" w:space="0"/>
        <w:left w:val="single" w:color="EFAD94" w:themeColor="accent3" w:themeTint="99" w:sz="4" w:space="0"/>
        <w:bottom w:val="single" w:color="EFAD94" w:themeColor="accent3" w:themeTint="99" w:sz="4" w:space="0"/>
        <w:right w:val="single" w:color="EFAD94" w:themeColor="accent3" w:themeTint="99" w:sz="4" w:space="0"/>
        <w:insideH w:val="single" w:color="EFAD94" w:themeColor="accent3" w:themeTint="99" w:sz="4" w:space="0"/>
        <w:insideV w:val="single" w:color="EFAD94" w:themeColor="accent3" w:themeTint="99" w:sz="4" w:space="0"/>
      </w:tblBorders>
    </w:tblPr>
    <w:tblStylePr w:type="firstRow">
      <w:rPr>
        <w:b/>
        <w:bCs/>
        <w:color w:val="FFFFFF" w:themeColor="background1"/>
      </w:rPr>
      <w:tblPr/>
      <w:tcPr>
        <w:tcBorders>
          <w:top w:val="single" w:color="E5774E" w:themeColor="accent3" w:sz="4" w:space="0"/>
          <w:left w:val="single" w:color="E5774E" w:themeColor="accent3" w:sz="4" w:space="0"/>
          <w:bottom w:val="single" w:color="E5774E" w:themeColor="accent3" w:sz="4" w:space="0"/>
          <w:right w:val="single" w:color="E5774E" w:themeColor="accent3" w:sz="4" w:space="0"/>
          <w:insideH w:val="nil"/>
          <w:insideV w:val="nil"/>
        </w:tcBorders>
        <w:shd w:val="clear" w:color="auto" w:fill="E5774E" w:themeFill="accent3"/>
      </w:tcPr>
    </w:tblStylePr>
    <w:tblStylePr w:type="lastRow">
      <w:rPr>
        <w:b/>
        <w:bCs/>
      </w:rPr>
      <w:tblPr/>
      <w:tcPr>
        <w:tcBorders>
          <w:top w:val="double" w:color="E5774E" w:themeColor="accent3" w:sz="4" w:space="0"/>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P="00C53822" w:rsidRDefault="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P="00C53822" w:rsidRDefault="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P="00C53822" w:rsidRDefault="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P="00C53822" w:rsidRDefault="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P="00C53822" w:rsidRDefault="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P="00C53822" w:rsidRDefault="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P="00C53822" w:rsidRDefault="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P="00C53822" w:rsidRDefault="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P="00C53822" w:rsidRDefault="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P="00C53822" w:rsidRDefault="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P="00C53822" w:rsidRDefault="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P="00C53822" w:rsidRDefault="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P="00C53822" w:rsidRDefault="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P="00C53822" w:rsidRDefault="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P="00C53822" w:rsidRDefault="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P="00C53822" w:rsidRDefault="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P="00C53822" w:rsidRDefault="00C53822">
          <w:pPr>
            <w:pStyle w:val="5D641D7D915D4381BF3DF9822F838B4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P="00C53822" w:rsidRDefault="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P="00C53822" w:rsidRDefault="00C53822">
          <w:pPr>
            <w:pStyle w:val="6C6D5D3CD88443899F38B5914F1CE926"/>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P="00C53822" w:rsidRDefault="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P="00C53822" w:rsidRDefault="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P="00C53822" w:rsidRDefault="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P="00C53822" w:rsidRDefault="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P="00C53822" w:rsidRDefault="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P="00C53822" w:rsidRDefault="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P="00C53822" w:rsidRDefault="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P="00C53822" w:rsidRDefault="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P="00C53822" w:rsidRDefault="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P="00C53822" w:rsidRDefault="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P="00C53822" w:rsidRDefault="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P="00C53822" w:rsidRDefault="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P="00C53822" w:rsidRDefault="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P="00C53822" w:rsidRDefault="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P="00C53822" w:rsidRDefault="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P="00C53822" w:rsidRDefault="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P="00C53822" w:rsidRDefault="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P="00C53822" w:rsidRDefault="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P="00C53822" w:rsidRDefault="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P="00C53822" w:rsidRDefault="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P="00C53822" w:rsidRDefault="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P="00C53822" w:rsidRDefault="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P="00C53822" w:rsidRDefault="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P="00C53822" w:rsidRDefault="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P="00C53822" w:rsidRDefault="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P="00C53822" w:rsidRDefault="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P="00C53822" w:rsidRDefault="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P="00C53822" w:rsidRDefault="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P="00C53822" w:rsidRDefault="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P="00C53822" w:rsidRDefault="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P="00C53822" w:rsidRDefault="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P="00C53822" w:rsidRDefault="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P="00C53822" w:rsidRDefault="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P="00C53822" w:rsidRDefault="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P="00C53822" w:rsidRDefault="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P="00C53822" w:rsidRDefault="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P="00C53822" w:rsidRDefault="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P="00C53822" w:rsidRDefault="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P="00C53822" w:rsidRDefault="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P="00C53822" w:rsidRDefault="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P="00C53822" w:rsidRDefault="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P="00C53822" w:rsidRDefault="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P="00C53822" w:rsidRDefault="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P="00C53822" w:rsidRDefault="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P="00C53822" w:rsidRDefault="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P="00C53822" w:rsidRDefault="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P="00C53822" w:rsidRDefault="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P="00C53822" w:rsidRDefault="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P="00C53822" w:rsidRDefault="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P="00C53822" w:rsidRDefault="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P="00C53822" w:rsidRDefault="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P="00C53822" w:rsidRDefault="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P="00C53822" w:rsidRDefault="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P="00C53822" w:rsidRDefault="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P="00C53822" w:rsidRDefault="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P="00C53822" w:rsidRDefault="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P="00C53822" w:rsidRDefault="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P="00C53822" w:rsidRDefault="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P="00C53822" w:rsidRDefault="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P="00C53822" w:rsidRDefault="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P="00C53822" w:rsidRDefault="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P="00C53822" w:rsidRDefault="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P="00C53822" w:rsidRDefault="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P="00C53822" w:rsidRDefault="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P="00C53822" w:rsidRDefault="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P="00C53822" w:rsidRDefault="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P="00C53822" w:rsidRDefault="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P="00C53822" w:rsidRDefault="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P="00C53822" w:rsidRDefault="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P="00C53822" w:rsidRDefault="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P="00C53822" w:rsidRDefault="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P="00C53822" w:rsidRDefault="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P="00C53822" w:rsidRDefault="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P="00C53822" w:rsidRDefault="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B80FD6" w:rsidP="00FE304A" w:rsidRDefault="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BDDC69D79444358A6781AABA1C75645"/>
        <w:category>
          <w:name w:val="General"/>
          <w:gallery w:val="placeholder"/>
        </w:category>
        <w:types>
          <w:type w:val="bbPlcHdr"/>
        </w:types>
        <w:behaviors>
          <w:behavior w:val="content"/>
        </w:behaviors>
        <w:guid w:val="{28AB5743-38B5-4451-8AE6-0A28DE985AD0}"/>
      </w:docPartPr>
      <w:docPartBody>
        <w:p w:rsidR="3B8F32B9" w:rsidRDefault="3B8F32B9" w14:noSpellErr="1" w14:paraId="522EF39E">
          <w:r w:rsidRPr="23080DD6" w:rsidR="3B8F32B9">
            <w:rPr>
              <w:rStyle w:val="PlaceholderText"/>
              <w:i w:val="1"/>
              <w:iCs w:val="1"/>
            </w:rPr>
            <w:t>Click or tap here to enter text.</w:t>
          </w:r>
        </w:p>
      </w:docPartBody>
    </w:docPart>
    <w:docPart>
      <w:docPartPr>
        <w:name w:val="F14C775D04BE42B391E25F4E754AC066"/>
        <w:category>
          <w:name w:val="General"/>
          <w:gallery w:val="placeholder"/>
        </w:category>
        <w:types>
          <w:type w:val="bbPlcHdr"/>
        </w:types>
        <w:behaviors>
          <w:behavior w:val="content"/>
        </w:behaviors>
        <w:guid w:val="{6C757781-DBF9-47DA-AD97-C8F4EF846053}"/>
      </w:docPartPr>
      <w:docPartBody>
        <w:p w:rsidR="3B8F32B9" w:rsidRDefault="3B8F32B9" w14:paraId="75095CB1" w14:noSpellErr="1">
          <w:r w:rsidRPr="23080DD6" w:rsidR="3B8F32B9">
            <w:rPr>
              <w:rStyle w:val="PlaceholderText"/>
              <w:i w:val="1"/>
              <w:iCs w:val="1"/>
            </w:rPr>
            <w:t>Click or tap here to enter text.</w:t>
          </w:r>
        </w:p>
      </w:docPartBody>
    </w:docPart>
    <w:docPart>
      <w:docPartPr>
        <w:name w:val="156C6198DB1F429692B618EA35B50597"/>
        <w:category>
          <w:name w:val="General"/>
          <w:gallery w:val="placeholder"/>
        </w:category>
        <w:types>
          <w:type w:val="bbPlcHdr"/>
        </w:types>
        <w:behaviors>
          <w:behavior w:val="content"/>
        </w:behaviors>
        <w:guid w:val="{7701DF38-0CB2-417C-97A9-47B3087865BD}"/>
      </w:docPartPr>
      <w:docPartBody>
        <w:p w:rsidR="3B8F32B9" w:rsidRDefault="3B8F32B9" w14:paraId="539AE019" w14:noSpellErr="1">
          <w:r w:rsidRPr="23080DD6" w:rsidR="3B8F32B9">
            <w:rPr>
              <w:rStyle w:val="PlaceholderText"/>
              <w:i w:val="1"/>
              <w:iCs w:val="1"/>
            </w:rPr>
            <w:t>Click or tap here to enter text.</w:t>
          </w:r>
        </w:p>
      </w:docPartBody>
    </w:docPart>
    <w:docPart>
      <w:docPartPr>
        <w:name w:val="8131591DC69A444AA821DF61DA5B7822"/>
        <w:category>
          <w:name w:val="General"/>
          <w:gallery w:val="placeholder"/>
        </w:category>
        <w:types>
          <w:type w:val="bbPlcHdr"/>
        </w:types>
        <w:behaviors>
          <w:behavior w:val="content"/>
        </w:behaviors>
        <w:guid w:val="{EC8F430D-69E0-4FC1-B432-8B51F4EBA14B}"/>
      </w:docPartPr>
      <w:docPartBody>
        <w:p w:rsidR="3B8F32B9" w:rsidRDefault="3B8F32B9" w14:paraId="05EF839B" w14:noSpellErr="1">
          <w:r w:rsidRPr="23080DD6" w:rsidR="3B8F32B9">
            <w:rPr>
              <w:rStyle w:val="PlaceholderText"/>
              <w:i w:val="1"/>
              <w:iCs w:val="1"/>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5225C6"/>
    <w:rsid w:val="006415A7"/>
    <w:rsid w:val="00716CE3"/>
    <w:rsid w:val="0073723F"/>
    <w:rsid w:val="008529DE"/>
    <w:rsid w:val="008A2C4F"/>
    <w:rsid w:val="00945FC2"/>
    <w:rsid w:val="00A418EE"/>
    <w:rsid w:val="00B05430"/>
    <w:rsid w:val="00B80FD6"/>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UNICORN_Deliverable_Template.dotx</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subject>Horizon2020</dc:subject>
  <dc:creator/>
  <keywords>Deliverable</keywords>
  <lastModifiedBy>Ioannis Arakas</lastModifiedBy>
  <revision>3</revision>
  <dcterms:created xsi:type="dcterms:W3CDTF">2025-03-18T11:07:00.0000000Z</dcterms:created>
  <dcterms:modified xsi:type="dcterms:W3CDTF">2025-03-20T10:42:12.5722442Z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