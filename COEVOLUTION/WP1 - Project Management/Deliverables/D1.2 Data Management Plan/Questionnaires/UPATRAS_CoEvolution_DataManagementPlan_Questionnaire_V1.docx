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53E05" w14:textId="77777777" w:rsidR="00CA6D46" w:rsidRPr="00621A82" w:rsidRDefault="00CA6D46"/>
    <w:p w14:paraId="413316DC" w14:textId="03191E47" w:rsidR="00FD6050" w:rsidRPr="004F70A8" w:rsidRDefault="00204909" w:rsidP="00621839">
      <w:pPr>
        <w:spacing w:after="360"/>
        <w:jc w:val="center"/>
        <w:rPr>
          <w:rFonts w:asciiTheme="majorHAnsi" w:hAnsiTheme="majorHAnsi" w:cstheme="majorHAnsi"/>
          <w:b/>
          <w:sz w:val="24"/>
          <w:szCs w:val="24"/>
        </w:rPr>
      </w:pPr>
      <w:r>
        <w:rPr>
          <w:noProof/>
        </w:rPr>
        <w:drawing>
          <wp:inline distT="0" distB="0" distL="0" distR="0" wp14:anchorId="4EC0A787" wp14:editId="0CF3338B">
            <wp:extent cx="2755265" cy="1704340"/>
            <wp:effectExtent l="0" t="0" r="6985" b="0"/>
            <wp:docPr id="2094270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55265" cy="1704340"/>
                    </a:xfrm>
                    <a:prstGeom prst="rect">
                      <a:avLst/>
                    </a:prstGeom>
                    <a:noFill/>
                    <a:ln>
                      <a:noFill/>
                    </a:ln>
                  </pic:spPr>
                </pic:pic>
              </a:graphicData>
            </a:graphic>
          </wp:inline>
        </w:drawing>
      </w:r>
    </w:p>
    <w:p w14:paraId="1AD5044A" w14:textId="0C3DE5D8" w:rsidR="009C0E26" w:rsidRPr="00695B70" w:rsidRDefault="00204909" w:rsidP="0072670F">
      <w:pPr>
        <w:pStyle w:val="Default"/>
        <w:spacing w:after="240"/>
        <w:jc w:val="center"/>
        <w:rPr>
          <w:rFonts w:ascii="Calibri Light" w:hAnsi="Calibri Light" w:cs="Calibri Light"/>
          <w:b/>
          <w:color w:val="2D416A" w:themeColor="accent1"/>
          <w:sz w:val="36"/>
          <w:szCs w:val="36"/>
          <w:lang w:val="en-GB"/>
        </w:rPr>
      </w:pPr>
      <w:r w:rsidRPr="00695B70">
        <w:rPr>
          <w:rFonts w:ascii="Calibri Light" w:hAnsi="Calibri Light" w:cs="Calibri Light"/>
          <w:b/>
          <w:color w:val="2D416A" w:themeColor="accent1"/>
          <w:sz w:val="36"/>
          <w:szCs w:val="36"/>
          <w:lang w:val="en-US"/>
        </w:rPr>
        <w:t>A Comprehensive Trustworthy Framework for Connected Machine Learning and Secure Interconnected AI Solutions</w:t>
      </w:r>
      <w:r w:rsidR="004F70A8" w:rsidRPr="00695B70">
        <w:rPr>
          <w:rFonts w:ascii="Calibri Light" w:hAnsi="Calibri Light" w:cs="Calibri Light"/>
          <w:b/>
          <w:color w:val="2D416A" w:themeColor="accent1"/>
          <w:sz w:val="36"/>
          <w:szCs w:val="36"/>
          <w:lang w:val="en-GB"/>
        </w:rPr>
        <w:t>.</w:t>
      </w:r>
    </w:p>
    <w:p w14:paraId="1B66C85D" w14:textId="4B59DCAB" w:rsidR="004636CA" w:rsidRPr="00621A82" w:rsidRDefault="004636CA" w:rsidP="00524BDF">
      <w:pPr>
        <w:jc w:val="center"/>
        <w:rPr>
          <w:rFonts w:asciiTheme="minorHAnsi" w:eastAsia="Times New Roman" w:hAnsiTheme="minorHAnsi" w:cs="Times New Roman"/>
          <w:sz w:val="56"/>
          <w:szCs w:val="56"/>
          <w:lang w:bidi="en-US"/>
        </w:rPr>
      </w:pPr>
    </w:p>
    <w:p w14:paraId="2F432509" w14:textId="42CB8925" w:rsidR="00211E00" w:rsidRDefault="000D23A5" w:rsidP="000D23A5">
      <w:pPr>
        <w:jc w:val="center"/>
      </w:pPr>
      <w:r w:rsidRPr="000D23A5">
        <w:rPr>
          <w:rFonts w:asciiTheme="majorHAnsi" w:hAnsiTheme="majorHAnsi" w:cstheme="majorHAnsi"/>
          <w:b/>
          <w:sz w:val="56"/>
          <w:szCs w:val="56"/>
        </w:rPr>
        <w:t>Data Management Plan Questionnaire</w:t>
      </w:r>
    </w:p>
    <w:tbl>
      <w:tblPr>
        <w:tblStyle w:val="TableGrid"/>
        <w:tblW w:w="0" w:type="auto"/>
        <w:jc w:val="center"/>
        <w:tblLook w:val="04A0" w:firstRow="1" w:lastRow="0" w:firstColumn="1" w:lastColumn="0" w:noHBand="0" w:noVBand="1"/>
      </w:tblPr>
      <w:tblGrid>
        <w:gridCol w:w="3240"/>
        <w:gridCol w:w="6377"/>
      </w:tblGrid>
      <w:tr w:rsidR="00695B70" w14:paraId="18CB8321" w14:textId="77777777" w:rsidTr="00695B70">
        <w:trPr>
          <w:trHeight w:val="768"/>
          <w:jc w:val="center"/>
        </w:trPr>
        <w:tc>
          <w:tcPr>
            <w:tcW w:w="3240" w:type="dxa"/>
          </w:tcPr>
          <w:p w14:paraId="6D5AECBA" w14:textId="77777777" w:rsidR="00695B70" w:rsidRPr="008510B1" w:rsidRDefault="00695B70" w:rsidP="0063118B">
            <w:pPr>
              <w:spacing w:before="240" w:after="240"/>
              <w:rPr>
                <w:rFonts w:cs="Calibri"/>
                <w:b/>
                <w:sz w:val="24"/>
                <w:szCs w:val="24"/>
              </w:rPr>
            </w:pPr>
            <w:r w:rsidRPr="008510B1">
              <w:rPr>
                <w:rFonts w:cs="Calibri"/>
                <w:b/>
                <w:sz w:val="24"/>
                <w:szCs w:val="24"/>
              </w:rPr>
              <w:t>Project</w:t>
            </w:r>
          </w:p>
        </w:tc>
        <w:tc>
          <w:tcPr>
            <w:tcW w:w="6377" w:type="dxa"/>
          </w:tcPr>
          <w:p w14:paraId="54388ECF" w14:textId="38793D07" w:rsidR="00695B70" w:rsidRPr="008510B1" w:rsidRDefault="00695B70" w:rsidP="0063118B">
            <w:pPr>
              <w:spacing w:before="240" w:after="240"/>
              <w:rPr>
                <w:rFonts w:cs="Calibri"/>
                <w:sz w:val="24"/>
                <w:szCs w:val="24"/>
              </w:rPr>
            </w:pPr>
            <w:r>
              <w:rPr>
                <w:rFonts w:cs="Calibri"/>
                <w:sz w:val="24"/>
                <w:szCs w:val="24"/>
              </w:rPr>
              <w:t>CoEvolution</w:t>
            </w:r>
            <w:r w:rsidRPr="008510B1">
              <w:rPr>
                <w:rFonts w:cs="Calibri"/>
                <w:sz w:val="24"/>
                <w:szCs w:val="24"/>
              </w:rPr>
              <w:t xml:space="preserve">, </w:t>
            </w:r>
            <w:r>
              <w:rPr>
                <w:rFonts w:cs="Calibri"/>
                <w:sz w:val="24"/>
                <w:szCs w:val="24"/>
              </w:rPr>
              <w:t>101168560</w:t>
            </w:r>
          </w:p>
        </w:tc>
      </w:tr>
      <w:tr w:rsidR="00695B70" w14:paraId="20DF3AEB" w14:textId="77777777" w:rsidTr="00695B70">
        <w:trPr>
          <w:trHeight w:val="768"/>
          <w:jc w:val="center"/>
        </w:trPr>
        <w:tc>
          <w:tcPr>
            <w:tcW w:w="3240" w:type="dxa"/>
          </w:tcPr>
          <w:p w14:paraId="527239FE" w14:textId="77777777" w:rsidR="00695B70" w:rsidRPr="008510B1" w:rsidRDefault="00695B70" w:rsidP="0063118B">
            <w:pPr>
              <w:spacing w:before="240" w:after="240"/>
              <w:rPr>
                <w:rFonts w:cs="Calibri"/>
                <w:b/>
                <w:sz w:val="24"/>
                <w:szCs w:val="24"/>
              </w:rPr>
            </w:pPr>
            <w:r w:rsidRPr="008510B1">
              <w:rPr>
                <w:rFonts w:cs="Calibri"/>
                <w:b/>
                <w:sz w:val="24"/>
                <w:szCs w:val="24"/>
              </w:rPr>
              <w:t>Work Package</w:t>
            </w:r>
          </w:p>
        </w:tc>
        <w:tc>
          <w:tcPr>
            <w:tcW w:w="6377" w:type="dxa"/>
          </w:tcPr>
          <w:p w14:paraId="0327972D" w14:textId="65FA3FD5" w:rsidR="00695B70" w:rsidRPr="008510B1" w:rsidRDefault="00695B70" w:rsidP="0063118B">
            <w:pPr>
              <w:spacing w:before="240" w:after="240"/>
              <w:rPr>
                <w:rFonts w:cs="Calibri"/>
                <w:sz w:val="24"/>
                <w:szCs w:val="24"/>
              </w:rPr>
            </w:pPr>
            <w:r w:rsidRPr="008510B1">
              <w:rPr>
                <w:rFonts w:cs="Calibri"/>
                <w:sz w:val="24"/>
                <w:szCs w:val="24"/>
              </w:rPr>
              <w:t>WP1: Project Management</w:t>
            </w:r>
          </w:p>
        </w:tc>
      </w:tr>
      <w:tr w:rsidR="00695B70" w14:paraId="13AB2B8F" w14:textId="77777777" w:rsidTr="00695B70">
        <w:trPr>
          <w:trHeight w:val="768"/>
          <w:jc w:val="center"/>
        </w:trPr>
        <w:tc>
          <w:tcPr>
            <w:tcW w:w="3240" w:type="dxa"/>
          </w:tcPr>
          <w:p w14:paraId="2EE40B3D" w14:textId="77777777" w:rsidR="00695B70" w:rsidRPr="008510B1" w:rsidRDefault="00695B70" w:rsidP="0063118B">
            <w:pPr>
              <w:spacing w:before="240" w:after="240"/>
              <w:rPr>
                <w:rFonts w:cs="Calibri"/>
                <w:b/>
                <w:sz w:val="24"/>
                <w:szCs w:val="24"/>
              </w:rPr>
            </w:pPr>
            <w:r w:rsidRPr="008510B1">
              <w:rPr>
                <w:rFonts w:cs="Calibri"/>
                <w:b/>
                <w:sz w:val="24"/>
                <w:szCs w:val="24"/>
              </w:rPr>
              <w:t>Deliverable</w:t>
            </w:r>
          </w:p>
        </w:tc>
        <w:tc>
          <w:tcPr>
            <w:tcW w:w="6377" w:type="dxa"/>
          </w:tcPr>
          <w:p w14:paraId="7D8FE0AC" w14:textId="0369AF78" w:rsidR="00695B70" w:rsidRPr="008510B1" w:rsidRDefault="00695B70" w:rsidP="0063118B">
            <w:pPr>
              <w:spacing w:before="240" w:after="240"/>
              <w:rPr>
                <w:rFonts w:cs="Calibri"/>
                <w:sz w:val="24"/>
                <w:szCs w:val="24"/>
              </w:rPr>
            </w:pPr>
            <w:r w:rsidRPr="008510B1">
              <w:rPr>
                <w:rFonts w:cs="Calibri"/>
                <w:sz w:val="24"/>
                <w:szCs w:val="24"/>
              </w:rPr>
              <w:t>D1.</w:t>
            </w:r>
            <w:r>
              <w:rPr>
                <w:rFonts w:cs="Calibri"/>
                <w:sz w:val="24"/>
                <w:szCs w:val="24"/>
              </w:rPr>
              <w:t>2</w:t>
            </w:r>
            <w:r w:rsidRPr="008510B1">
              <w:rPr>
                <w:rFonts w:cs="Calibri"/>
                <w:sz w:val="24"/>
                <w:szCs w:val="24"/>
              </w:rPr>
              <w:t xml:space="preserve">: Data Management Plan </w:t>
            </w:r>
          </w:p>
        </w:tc>
      </w:tr>
      <w:tr w:rsidR="00695B70" w14:paraId="682EDA37" w14:textId="77777777" w:rsidTr="00695B70">
        <w:trPr>
          <w:trHeight w:val="768"/>
          <w:jc w:val="center"/>
        </w:trPr>
        <w:tc>
          <w:tcPr>
            <w:tcW w:w="3240" w:type="dxa"/>
          </w:tcPr>
          <w:p w14:paraId="28B2D734" w14:textId="77777777" w:rsidR="00695B70" w:rsidRPr="008510B1" w:rsidRDefault="00695B70" w:rsidP="0063118B">
            <w:pPr>
              <w:spacing w:before="240" w:after="240"/>
              <w:rPr>
                <w:rFonts w:cs="Calibri"/>
                <w:b/>
                <w:sz w:val="24"/>
                <w:szCs w:val="24"/>
              </w:rPr>
            </w:pPr>
            <w:r w:rsidRPr="008510B1">
              <w:rPr>
                <w:rFonts w:cs="Calibri"/>
                <w:b/>
                <w:sz w:val="24"/>
                <w:szCs w:val="24"/>
              </w:rPr>
              <w:t>Editor(s)</w:t>
            </w:r>
          </w:p>
        </w:tc>
        <w:tc>
          <w:tcPr>
            <w:tcW w:w="6377" w:type="dxa"/>
          </w:tcPr>
          <w:p w14:paraId="6FF6BFF4" w14:textId="07660D02" w:rsidR="00695B70" w:rsidRPr="008510B1" w:rsidRDefault="00695B70" w:rsidP="0063118B">
            <w:pPr>
              <w:spacing w:before="240" w:after="240"/>
              <w:rPr>
                <w:rFonts w:cs="Calibri"/>
                <w:sz w:val="24"/>
                <w:szCs w:val="24"/>
              </w:rPr>
            </w:pPr>
            <w:r>
              <w:rPr>
                <w:rFonts w:cs="Calibri"/>
                <w:sz w:val="24"/>
                <w:szCs w:val="24"/>
              </w:rPr>
              <w:t>AEGIS</w:t>
            </w:r>
            <w:r w:rsidRPr="008510B1">
              <w:rPr>
                <w:rFonts w:cs="Calibri"/>
                <w:sz w:val="24"/>
                <w:szCs w:val="24"/>
              </w:rPr>
              <w:t xml:space="preserve">: </w:t>
            </w:r>
            <w:r>
              <w:rPr>
                <w:rFonts w:cs="Calibri"/>
                <w:sz w:val="24"/>
                <w:szCs w:val="24"/>
              </w:rPr>
              <w:t>Stavros Tsipras, Georgia Tsipra, Nikolaos Gkatzios</w:t>
            </w:r>
          </w:p>
        </w:tc>
      </w:tr>
      <w:tr w:rsidR="00695B70" w14:paraId="2EF4035D" w14:textId="77777777" w:rsidTr="00695B70">
        <w:trPr>
          <w:trHeight w:val="768"/>
          <w:jc w:val="center"/>
        </w:trPr>
        <w:tc>
          <w:tcPr>
            <w:tcW w:w="3240" w:type="dxa"/>
          </w:tcPr>
          <w:p w14:paraId="68766371" w14:textId="77777777" w:rsidR="00695B70" w:rsidRPr="008510B1" w:rsidRDefault="00695B70" w:rsidP="0063118B">
            <w:pPr>
              <w:spacing w:before="240" w:after="240"/>
              <w:rPr>
                <w:rFonts w:cs="Calibri"/>
                <w:b/>
                <w:sz w:val="24"/>
                <w:szCs w:val="24"/>
              </w:rPr>
            </w:pPr>
            <w:r w:rsidRPr="008510B1">
              <w:rPr>
                <w:rFonts w:cs="Calibri"/>
                <w:b/>
                <w:sz w:val="24"/>
                <w:szCs w:val="24"/>
              </w:rPr>
              <w:t>Addressees</w:t>
            </w:r>
          </w:p>
        </w:tc>
        <w:tc>
          <w:tcPr>
            <w:tcW w:w="6377" w:type="dxa"/>
          </w:tcPr>
          <w:p w14:paraId="20D1E2BC" w14:textId="508E8840" w:rsidR="00695B70" w:rsidRPr="008510B1" w:rsidRDefault="00695B70" w:rsidP="0063118B">
            <w:pPr>
              <w:spacing w:before="240" w:after="240"/>
              <w:rPr>
                <w:rFonts w:cs="Calibri"/>
                <w:sz w:val="24"/>
                <w:szCs w:val="24"/>
              </w:rPr>
            </w:pPr>
            <w:r>
              <w:rPr>
                <w:rFonts w:cs="Calibri"/>
                <w:sz w:val="24"/>
                <w:szCs w:val="24"/>
              </w:rPr>
              <w:t xml:space="preserve">All </w:t>
            </w:r>
            <w:r w:rsidRPr="008510B1">
              <w:rPr>
                <w:rFonts w:cs="Calibri"/>
                <w:sz w:val="24"/>
                <w:szCs w:val="24"/>
              </w:rPr>
              <w:t>Partners</w:t>
            </w:r>
          </w:p>
        </w:tc>
      </w:tr>
      <w:tr w:rsidR="00695B70" w14:paraId="12D5605B" w14:textId="77777777" w:rsidTr="00695B70">
        <w:trPr>
          <w:trHeight w:val="768"/>
          <w:jc w:val="center"/>
        </w:trPr>
        <w:tc>
          <w:tcPr>
            <w:tcW w:w="3240" w:type="dxa"/>
          </w:tcPr>
          <w:p w14:paraId="1B2D9295" w14:textId="77777777" w:rsidR="00695B70" w:rsidRPr="008510B1" w:rsidRDefault="00695B70" w:rsidP="0063118B">
            <w:pPr>
              <w:spacing w:before="240" w:after="240"/>
              <w:rPr>
                <w:rFonts w:cs="Calibri"/>
                <w:b/>
                <w:sz w:val="24"/>
                <w:szCs w:val="24"/>
              </w:rPr>
            </w:pPr>
            <w:r w:rsidRPr="008510B1">
              <w:rPr>
                <w:rFonts w:cs="Calibri"/>
                <w:b/>
                <w:sz w:val="24"/>
                <w:szCs w:val="24"/>
              </w:rPr>
              <w:t>Deadline</w:t>
            </w:r>
          </w:p>
        </w:tc>
        <w:tc>
          <w:tcPr>
            <w:tcW w:w="6377" w:type="dxa"/>
          </w:tcPr>
          <w:p w14:paraId="3E5D0D56" w14:textId="7ED2D8F4" w:rsidR="00695B70" w:rsidRPr="008510B1" w:rsidRDefault="000074A6" w:rsidP="0063118B">
            <w:pPr>
              <w:spacing w:before="240" w:after="240"/>
              <w:rPr>
                <w:rFonts w:cs="Calibri"/>
                <w:sz w:val="24"/>
                <w:szCs w:val="24"/>
              </w:rPr>
            </w:pPr>
            <w:r>
              <w:rPr>
                <w:rFonts w:cs="Calibri"/>
                <w:sz w:val="24"/>
                <w:szCs w:val="24"/>
              </w:rPr>
              <w:t>21</w:t>
            </w:r>
            <w:r w:rsidR="00695B70" w:rsidRPr="5A8A561B">
              <w:rPr>
                <w:rFonts w:cs="Calibri"/>
                <w:sz w:val="24"/>
                <w:szCs w:val="24"/>
              </w:rPr>
              <w:t>/0</w:t>
            </w:r>
            <w:r w:rsidR="00695B70">
              <w:rPr>
                <w:rFonts w:cs="Calibri"/>
                <w:sz w:val="24"/>
                <w:szCs w:val="24"/>
              </w:rPr>
              <w:t>3</w:t>
            </w:r>
            <w:r w:rsidR="00695B70" w:rsidRPr="5A8A561B">
              <w:rPr>
                <w:rFonts w:cs="Calibri"/>
                <w:sz w:val="24"/>
                <w:szCs w:val="24"/>
              </w:rPr>
              <w:t>/2025</w:t>
            </w:r>
          </w:p>
        </w:tc>
      </w:tr>
    </w:tbl>
    <w:p w14:paraId="3925A118" w14:textId="5890C72D" w:rsidR="00211E00" w:rsidRDefault="00211E00">
      <w:pPr>
        <w:jc w:val="left"/>
        <w:rPr>
          <w:b/>
          <w:color w:val="095478" w:themeColor="accent2" w:themeShade="BF"/>
          <w:sz w:val="32"/>
          <w:szCs w:val="32"/>
        </w:rPr>
      </w:pPr>
    </w:p>
    <w:p w14:paraId="52AA855F" w14:textId="72CB64A7" w:rsidR="00695B70" w:rsidRDefault="00695B70">
      <w:pPr>
        <w:jc w:val="left"/>
        <w:rPr>
          <w:b/>
          <w:color w:val="095478" w:themeColor="accent2" w:themeShade="BF"/>
          <w:sz w:val="32"/>
          <w:szCs w:val="32"/>
        </w:rPr>
      </w:pPr>
      <w:r>
        <w:rPr>
          <w:b/>
          <w:color w:val="095478" w:themeColor="accent2" w:themeShade="BF"/>
          <w:sz w:val="32"/>
          <w:szCs w:val="32"/>
        </w:rPr>
        <w:br w:type="page"/>
      </w:r>
    </w:p>
    <w:p w14:paraId="7FE13E05" w14:textId="77777777" w:rsidR="00695B70" w:rsidRPr="00621A82" w:rsidRDefault="00695B70">
      <w:pPr>
        <w:jc w:val="left"/>
        <w:rPr>
          <w:b/>
          <w:color w:val="095478" w:themeColor="accent2" w:themeShade="BF"/>
          <w:sz w:val="32"/>
          <w:szCs w:val="32"/>
        </w:rPr>
      </w:pPr>
    </w:p>
    <w:sdt>
      <w:sdtPr>
        <w:rPr>
          <w:rFonts w:asciiTheme="minorHAnsi" w:eastAsiaTheme="minorHAnsi" w:hAnsiTheme="minorHAnsi" w:cstheme="minorBidi"/>
          <w:b w:val="0"/>
          <w:bCs w:val="0"/>
          <w:caps/>
          <w:noProof/>
          <w:color w:val="auto"/>
          <w:sz w:val="22"/>
          <w:szCs w:val="22"/>
          <w:lang w:val="en-GB" w:eastAsia="en-US"/>
        </w:rPr>
        <w:id w:val="-332995332"/>
        <w:docPartObj>
          <w:docPartGallery w:val="Table of Contents"/>
          <w:docPartUnique/>
        </w:docPartObj>
      </w:sdtPr>
      <w:sdtEndPr>
        <w:rPr>
          <w:b/>
          <w:bCs/>
          <w:color w:val="2D416A" w:themeColor="accent1"/>
          <w:sz w:val="26"/>
          <w:szCs w:val="26"/>
        </w:rPr>
      </w:sdtEndPr>
      <w:sdtContent>
        <w:p w14:paraId="45F4E558" w14:textId="77777777" w:rsidR="00A32C5F" w:rsidRPr="00621A82" w:rsidRDefault="00A32C5F">
          <w:pPr>
            <w:pStyle w:val="TOCHeading"/>
            <w:rPr>
              <w:lang w:val="en-GB"/>
            </w:rPr>
          </w:pPr>
          <w:r w:rsidRPr="00621A82">
            <w:rPr>
              <w:lang w:val="en-GB"/>
            </w:rPr>
            <w:t>Table of Contents</w:t>
          </w:r>
        </w:p>
        <w:p w14:paraId="0D6CAED2" w14:textId="13DA3604" w:rsidR="00F46442" w:rsidRDefault="009F3528">
          <w:pPr>
            <w:pStyle w:val="TOC1"/>
            <w:rPr>
              <w:rFonts w:eastAsiaTheme="minorEastAsia"/>
              <w:b w:val="0"/>
              <w:bCs w:val="0"/>
              <w:caps w:val="0"/>
              <w:color w:val="auto"/>
              <w:kern w:val="2"/>
              <w:sz w:val="22"/>
              <w:szCs w:val="22"/>
              <w:lang w:val="en-US"/>
              <w14:ligatures w14:val="standardContextual"/>
            </w:rPr>
          </w:pPr>
          <w:r w:rsidRPr="00621A82">
            <w:rPr>
              <w:noProof w:val="0"/>
            </w:rPr>
            <w:fldChar w:fldCharType="begin"/>
          </w:r>
          <w:r w:rsidRPr="00621A82">
            <w:rPr>
              <w:noProof w:val="0"/>
            </w:rPr>
            <w:instrText xml:space="preserve"> TOC \o "1-3" \h \z \u </w:instrText>
          </w:r>
          <w:r w:rsidRPr="00621A82">
            <w:rPr>
              <w:noProof w:val="0"/>
            </w:rPr>
            <w:fldChar w:fldCharType="separate"/>
          </w:r>
          <w:hyperlink w:anchor="_Toc155868985" w:history="1">
            <w:r w:rsidR="00F46442" w:rsidRPr="00DA4AC9">
              <w:rPr>
                <w:rStyle w:val="Hyperlink"/>
              </w:rPr>
              <w:t>1</w:t>
            </w:r>
            <w:r w:rsidR="00F46442">
              <w:rPr>
                <w:rFonts w:eastAsiaTheme="minorEastAsia"/>
                <w:b w:val="0"/>
                <w:bCs w:val="0"/>
                <w:caps w:val="0"/>
                <w:color w:val="auto"/>
                <w:kern w:val="2"/>
                <w:sz w:val="22"/>
                <w:szCs w:val="22"/>
                <w:lang w:val="en-US"/>
                <w14:ligatures w14:val="standardContextual"/>
              </w:rPr>
              <w:tab/>
            </w:r>
            <w:r w:rsidR="00F46442" w:rsidRPr="00DA4AC9">
              <w:rPr>
                <w:rStyle w:val="Hyperlink"/>
              </w:rPr>
              <w:t>Introduction</w:t>
            </w:r>
            <w:r w:rsidR="00F46442">
              <w:rPr>
                <w:webHidden/>
              </w:rPr>
              <w:tab/>
            </w:r>
            <w:r w:rsidR="00F46442">
              <w:rPr>
                <w:webHidden/>
              </w:rPr>
              <w:fldChar w:fldCharType="begin"/>
            </w:r>
            <w:r w:rsidR="00F46442">
              <w:rPr>
                <w:webHidden/>
              </w:rPr>
              <w:instrText xml:space="preserve"> PAGEREF _Toc155868985 \h </w:instrText>
            </w:r>
            <w:r w:rsidR="00F46442">
              <w:rPr>
                <w:webHidden/>
              </w:rPr>
            </w:r>
            <w:r w:rsidR="00F46442">
              <w:rPr>
                <w:webHidden/>
              </w:rPr>
              <w:fldChar w:fldCharType="separate"/>
            </w:r>
            <w:r w:rsidR="00F46442">
              <w:rPr>
                <w:webHidden/>
              </w:rPr>
              <w:t>5</w:t>
            </w:r>
            <w:r w:rsidR="00F46442">
              <w:rPr>
                <w:webHidden/>
              </w:rPr>
              <w:fldChar w:fldCharType="end"/>
            </w:r>
          </w:hyperlink>
        </w:p>
        <w:p w14:paraId="1D7B795F" w14:textId="18869CED" w:rsidR="00F46442" w:rsidRDefault="00ED45C6">
          <w:pPr>
            <w:pStyle w:val="TOC1"/>
            <w:rPr>
              <w:rFonts w:eastAsiaTheme="minorEastAsia"/>
              <w:b w:val="0"/>
              <w:bCs w:val="0"/>
              <w:caps w:val="0"/>
              <w:color w:val="auto"/>
              <w:kern w:val="2"/>
              <w:sz w:val="22"/>
              <w:szCs w:val="22"/>
              <w:lang w:val="en-US"/>
              <w14:ligatures w14:val="standardContextual"/>
            </w:rPr>
          </w:pPr>
          <w:hyperlink w:anchor="_Toc155868986" w:history="1">
            <w:r w:rsidR="00F46442" w:rsidRPr="00DA4AC9">
              <w:rPr>
                <w:rStyle w:val="Hyperlink"/>
              </w:rPr>
              <w:t>2</w:t>
            </w:r>
            <w:r w:rsidR="00F46442">
              <w:rPr>
                <w:rFonts w:eastAsiaTheme="minorEastAsia"/>
                <w:b w:val="0"/>
                <w:bCs w:val="0"/>
                <w:caps w:val="0"/>
                <w:color w:val="auto"/>
                <w:kern w:val="2"/>
                <w:sz w:val="22"/>
                <w:szCs w:val="22"/>
                <w:lang w:val="en-US"/>
                <w14:ligatures w14:val="standardContextual"/>
              </w:rPr>
              <w:tab/>
            </w:r>
            <w:r w:rsidR="00F46442" w:rsidRPr="00DA4AC9">
              <w:rPr>
                <w:rStyle w:val="Hyperlink"/>
              </w:rPr>
              <w:t>Partner Information</w:t>
            </w:r>
            <w:r w:rsidR="00F46442">
              <w:rPr>
                <w:webHidden/>
              </w:rPr>
              <w:tab/>
            </w:r>
            <w:r w:rsidR="00F46442">
              <w:rPr>
                <w:webHidden/>
              </w:rPr>
              <w:fldChar w:fldCharType="begin"/>
            </w:r>
            <w:r w:rsidR="00F46442">
              <w:rPr>
                <w:webHidden/>
              </w:rPr>
              <w:instrText xml:space="preserve"> PAGEREF _Toc155868986 \h </w:instrText>
            </w:r>
            <w:r w:rsidR="00F46442">
              <w:rPr>
                <w:webHidden/>
              </w:rPr>
            </w:r>
            <w:r w:rsidR="00F46442">
              <w:rPr>
                <w:webHidden/>
              </w:rPr>
              <w:fldChar w:fldCharType="separate"/>
            </w:r>
            <w:r w:rsidR="00F46442">
              <w:rPr>
                <w:webHidden/>
              </w:rPr>
              <w:t>6</w:t>
            </w:r>
            <w:r w:rsidR="00F46442">
              <w:rPr>
                <w:webHidden/>
              </w:rPr>
              <w:fldChar w:fldCharType="end"/>
            </w:r>
          </w:hyperlink>
        </w:p>
        <w:p w14:paraId="24EBE524" w14:textId="61CB8F40" w:rsidR="00F46442" w:rsidRDefault="00ED45C6">
          <w:pPr>
            <w:pStyle w:val="TOC1"/>
            <w:rPr>
              <w:rFonts w:eastAsiaTheme="minorEastAsia"/>
              <w:b w:val="0"/>
              <w:bCs w:val="0"/>
              <w:caps w:val="0"/>
              <w:color w:val="auto"/>
              <w:kern w:val="2"/>
              <w:sz w:val="22"/>
              <w:szCs w:val="22"/>
              <w:lang w:val="en-US"/>
              <w14:ligatures w14:val="standardContextual"/>
            </w:rPr>
          </w:pPr>
          <w:hyperlink w:anchor="_Toc155868987" w:history="1">
            <w:r w:rsidR="00F46442" w:rsidRPr="00DA4AC9">
              <w:rPr>
                <w:rStyle w:val="Hyperlink"/>
              </w:rPr>
              <w:t>3</w:t>
            </w:r>
            <w:r w:rsidR="00F46442">
              <w:rPr>
                <w:rFonts w:eastAsiaTheme="minorEastAsia"/>
                <w:b w:val="0"/>
                <w:bCs w:val="0"/>
                <w:caps w:val="0"/>
                <w:color w:val="auto"/>
                <w:kern w:val="2"/>
                <w:sz w:val="22"/>
                <w:szCs w:val="22"/>
                <w:lang w:val="en-US"/>
                <w14:ligatures w14:val="standardContextual"/>
              </w:rPr>
              <w:tab/>
            </w:r>
            <w:r w:rsidR="00F46442" w:rsidRPr="00DA4AC9">
              <w:rPr>
                <w:rStyle w:val="Hyperlink"/>
              </w:rPr>
              <w:t>Data Summary</w:t>
            </w:r>
            <w:r w:rsidR="00F46442">
              <w:rPr>
                <w:webHidden/>
              </w:rPr>
              <w:tab/>
            </w:r>
            <w:r w:rsidR="00F46442">
              <w:rPr>
                <w:webHidden/>
              </w:rPr>
              <w:fldChar w:fldCharType="begin"/>
            </w:r>
            <w:r w:rsidR="00F46442">
              <w:rPr>
                <w:webHidden/>
              </w:rPr>
              <w:instrText xml:space="preserve"> PAGEREF _Toc155868987 \h </w:instrText>
            </w:r>
            <w:r w:rsidR="00F46442">
              <w:rPr>
                <w:webHidden/>
              </w:rPr>
            </w:r>
            <w:r w:rsidR="00F46442">
              <w:rPr>
                <w:webHidden/>
              </w:rPr>
              <w:fldChar w:fldCharType="separate"/>
            </w:r>
            <w:r w:rsidR="00F46442">
              <w:rPr>
                <w:webHidden/>
              </w:rPr>
              <w:t>6</w:t>
            </w:r>
            <w:r w:rsidR="00F46442">
              <w:rPr>
                <w:webHidden/>
              </w:rPr>
              <w:fldChar w:fldCharType="end"/>
            </w:r>
          </w:hyperlink>
        </w:p>
        <w:p w14:paraId="08C24F54" w14:textId="6FA3B89D" w:rsidR="00F46442" w:rsidRDefault="00ED45C6">
          <w:pPr>
            <w:pStyle w:val="TOC1"/>
            <w:rPr>
              <w:rFonts w:eastAsiaTheme="minorEastAsia"/>
              <w:b w:val="0"/>
              <w:bCs w:val="0"/>
              <w:caps w:val="0"/>
              <w:color w:val="auto"/>
              <w:kern w:val="2"/>
              <w:sz w:val="22"/>
              <w:szCs w:val="22"/>
              <w:lang w:val="en-US"/>
              <w14:ligatures w14:val="standardContextual"/>
            </w:rPr>
          </w:pPr>
          <w:hyperlink w:anchor="_Toc155868988" w:history="1">
            <w:r w:rsidR="00F46442" w:rsidRPr="00DA4AC9">
              <w:rPr>
                <w:rStyle w:val="Hyperlink"/>
              </w:rPr>
              <w:t>4</w:t>
            </w:r>
            <w:r w:rsidR="00F46442">
              <w:rPr>
                <w:rFonts w:eastAsiaTheme="minorEastAsia"/>
                <w:b w:val="0"/>
                <w:bCs w:val="0"/>
                <w:caps w:val="0"/>
                <w:color w:val="auto"/>
                <w:kern w:val="2"/>
                <w:sz w:val="22"/>
                <w:szCs w:val="22"/>
                <w:lang w:val="en-US"/>
                <w14:ligatures w14:val="standardContextual"/>
              </w:rPr>
              <w:tab/>
            </w:r>
            <w:r w:rsidR="00F46442" w:rsidRPr="00DA4AC9">
              <w:rPr>
                <w:rStyle w:val="Hyperlink"/>
              </w:rPr>
              <w:t>FAIR DATA</w:t>
            </w:r>
            <w:r w:rsidR="00F46442">
              <w:rPr>
                <w:webHidden/>
              </w:rPr>
              <w:tab/>
            </w:r>
            <w:r w:rsidR="00F46442">
              <w:rPr>
                <w:webHidden/>
              </w:rPr>
              <w:fldChar w:fldCharType="begin"/>
            </w:r>
            <w:r w:rsidR="00F46442">
              <w:rPr>
                <w:webHidden/>
              </w:rPr>
              <w:instrText xml:space="preserve"> PAGEREF _Toc155868988 \h </w:instrText>
            </w:r>
            <w:r w:rsidR="00F46442">
              <w:rPr>
                <w:webHidden/>
              </w:rPr>
            </w:r>
            <w:r w:rsidR="00F46442">
              <w:rPr>
                <w:webHidden/>
              </w:rPr>
              <w:fldChar w:fldCharType="separate"/>
            </w:r>
            <w:r w:rsidR="00F46442">
              <w:rPr>
                <w:webHidden/>
              </w:rPr>
              <w:t>9</w:t>
            </w:r>
            <w:r w:rsidR="00F46442">
              <w:rPr>
                <w:webHidden/>
              </w:rPr>
              <w:fldChar w:fldCharType="end"/>
            </w:r>
          </w:hyperlink>
        </w:p>
        <w:p w14:paraId="2169F44D" w14:textId="35EBCD06" w:rsidR="00F46442" w:rsidRDefault="00ED45C6">
          <w:pPr>
            <w:pStyle w:val="TOC2"/>
            <w:rPr>
              <w:rFonts w:eastAsiaTheme="minorEastAsia"/>
              <w:noProof/>
              <w:color w:val="auto"/>
              <w:kern w:val="2"/>
              <w:sz w:val="22"/>
              <w:szCs w:val="22"/>
              <w:lang w:val="en-US"/>
              <w14:ligatures w14:val="standardContextual"/>
            </w:rPr>
          </w:pPr>
          <w:hyperlink w:anchor="_Toc155868989" w:history="1">
            <w:r w:rsidR="00F46442" w:rsidRPr="00DA4AC9">
              <w:rPr>
                <w:rStyle w:val="Hyperlink"/>
                <w:noProof/>
              </w:rPr>
              <w:t>4.1</w:t>
            </w:r>
            <w:r w:rsidR="00F46442">
              <w:rPr>
                <w:rFonts w:eastAsiaTheme="minorEastAsia"/>
                <w:noProof/>
                <w:color w:val="auto"/>
                <w:kern w:val="2"/>
                <w:sz w:val="22"/>
                <w:szCs w:val="22"/>
                <w:lang w:val="en-US"/>
                <w14:ligatures w14:val="standardContextual"/>
              </w:rPr>
              <w:tab/>
            </w:r>
            <w:r w:rsidR="00F46442" w:rsidRPr="00DA4AC9">
              <w:rPr>
                <w:rStyle w:val="Hyperlink"/>
                <w:noProof/>
              </w:rPr>
              <w:t>FAIR DATA - Making data findable, including provisions for metadata.</w:t>
            </w:r>
            <w:r w:rsidR="00F46442">
              <w:rPr>
                <w:noProof/>
                <w:webHidden/>
              </w:rPr>
              <w:tab/>
            </w:r>
            <w:r w:rsidR="00F46442">
              <w:rPr>
                <w:noProof/>
                <w:webHidden/>
              </w:rPr>
              <w:fldChar w:fldCharType="begin"/>
            </w:r>
            <w:r w:rsidR="00F46442">
              <w:rPr>
                <w:noProof/>
                <w:webHidden/>
              </w:rPr>
              <w:instrText xml:space="preserve"> PAGEREF _Toc155868989 \h </w:instrText>
            </w:r>
            <w:r w:rsidR="00F46442">
              <w:rPr>
                <w:noProof/>
                <w:webHidden/>
              </w:rPr>
            </w:r>
            <w:r w:rsidR="00F46442">
              <w:rPr>
                <w:noProof/>
                <w:webHidden/>
              </w:rPr>
              <w:fldChar w:fldCharType="separate"/>
            </w:r>
            <w:r w:rsidR="00F46442">
              <w:rPr>
                <w:noProof/>
                <w:webHidden/>
              </w:rPr>
              <w:t>9</w:t>
            </w:r>
            <w:r w:rsidR="00F46442">
              <w:rPr>
                <w:noProof/>
                <w:webHidden/>
              </w:rPr>
              <w:fldChar w:fldCharType="end"/>
            </w:r>
          </w:hyperlink>
        </w:p>
        <w:p w14:paraId="78CDFCF2" w14:textId="4A023729" w:rsidR="00F46442" w:rsidRDefault="00ED45C6">
          <w:pPr>
            <w:pStyle w:val="TOC2"/>
            <w:rPr>
              <w:rFonts w:eastAsiaTheme="minorEastAsia"/>
              <w:noProof/>
              <w:color w:val="auto"/>
              <w:kern w:val="2"/>
              <w:sz w:val="22"/>
              <w:szCs w:val="22"/>
              <w:lang w:val="en-US"/>
              <w14:ligatures w14:val="standardContextual"/>
            </w:rPr>
          </w:pPr>
          <w:hyperlink w:anchor="_Toc155868990" w:history="1">
            <w:r w:rsidR="00F46442" w:rsidRPr="00DA4AC9">
              <w:rPr>
                <w:rStyle w:val="Hyperlink"/>
                <w:noProof/>
              </w:rPr>
              <w:t>4.2</w:t>
            </w:r>
            <w:r w:rsidR="00F46442">
              <w:rPr>
                <w:rFonts w:eastAsiaTheme="minorEastAsia"/>
                <w:noProof/>
                <w:color w:val="auto"/>
                <w:kern w:val="2"/>
                <w:sz w:val="22"/>
                <w:szCs w:val="22"/>
                <w:lang w:val="en-US"/>
                <w14:ligatures w14:val="standardContextual"/>
              </w:rPr>
              <w:tab/>
            </w:r>
            <w:r w:rsidR="00F46442" w:rsidRPr="00DA4AC9">
              <w:rPr>
                <w:rStyle w:val="Hyperlink"/>
                <w:noProof/>
              </w:rPr>
              <w:t>FAIR DATA: Making Data Accessible</w:t>
            </w:r>
            <w:r w:rsidR="00F46442">
              <w:rPr>
                <w:noProof/>
                <w:webHidden/>
              </w:rPr>
              <w:tab/>
            </w:r>
            <w:r w:rsidR="00F46442">
              <w:rPr>
                <w:noProof/>
                <w:webHidden/>
              </w:rPr>
              <w:fldChar w:fldCharType="begin"/>
            </w:r>
            <w:r w:rsidR="00F46442">
              <w:rPr>
                <w:noProof/>
                <w:webHidden/>
              </w:rPr>
              <w:instrText xml:space="preserve"> PAGEREF _Toc155868990 \h </w:instrText>
            </w:r>
            <w:r w:rsidR="00F46442">
              <w:rPr>
                <w:noProof/>
                <w:webHidden/>
              </w:rPr>
            </w:r>
            <w:r w:rsidR="00F46442">
              <w:rPr>
                <w:noProof/>
                <w:webHidden/>
              </w:rPr>
              <w:fldChar w:fldCharType="separate"/>
            </w:r>
            <w:r w:rsidR="00F46442">
              <w:rPr>
                <w:noProof/>
                <w:webHidden/>
              </w:rPr>
              <w:t>11</w:t>
            </w:r>
            <w:r w:rsidR="00F46442">
              <w:rPr>
                <w:noProof/>
                <w:webHidden/>
              </w:rPr>
              <w:fldChar w:fldCharType="end"/>
            </w:r>
          </w:hyperlink>
        </w:p>
        <w:p w14:paraId="116DBAFD" w14:textId="6415563A" w:rsidR="00F46442" w:rsidRDefault="00ED45C6">
          <w:pPr>
            <w:pStyle w:val="TOC3"/>
            <w:rPr>
              <w:rFonts w:eastAsiaTheme="minorEastAsia"/>
              <w:i w:val="0"/>
              <w:iCs w:val="0"/>
              <w:color w:val="auto"/>
              <w:kern w:val="2"/>
              <w:szCs w:val="22"/>
              <w:lang w:val="en-US"/>
              <w14:ligatures w14:val="standardContextual"/>
            </w:rPr>
          </w:pPr>
          <w:hyperlink w:anchor="_Toc155868991" w:history="1">
            <w:r w:rsidR="00F46442" w:rsidRPr="00DA4AC9">
              <w:rPr>
                <w:rStyle w:val="Hyperlink"/>
              </w:rPr>
              <w:t>4.2.1</w:t>
            </w:r>
            <w:r w:rsidR="00F46442">
              <w:rPr>
                <w:rFonts w:eastAsiaTheme="minorEastAsia"/>
                <w:i w:val="0"/>
                <w:iCs w:val="0"/>
                <w:color w:val="auto"/>
                <w:kern w:val="2"/>
                <w:szCs w:val="22"/>
                <w:lang w:val="en-US"/>
                <w14:ligatures w14:val="standardContextual"/>
              </w:rPr>
              <w:tab/>
            </w:r>
            <w:r w:rsidR="00F46442" w:rsidRPr="00DA4AC9">
              <w:rPr>
                <w:rStyle w:val="Hyperlink"/>
              </w:rPr>
              <w:t>Repository</w:t>
            </w:r>
            <w:r w:rsidR="00F46442">
              <w:rPr>
                <w:webHidden/>
              </w:rPr>
              <w:tab/>
            </w:r>
            <w:r w:rsidR="00F46442">
              <w:rPr>
                <w:webHidden/>
              </w:rPr>
              <w:fldChar w:fldCharType="begin"/>
            </w:r>
            <w:r w:rsidR="00F46442">
              <w:rPr>
                <w:webHidden/>
              </w:rPr>
              <w:instrText xml:space="preserve"> PAGEREF _Toc155868991 \h </w:instrText>
            </w:r>
            <w:r w:rsidR="00F46442">
              <w:rPr>
                <w:webHidden/>
              </w:rPr>
            </w:r>
            <w:r w:rsidR="00F46442">
              <w:rPr>
                <w:webHidden/>
              </w:rPr>
              <w:fldChar w:fldCharType="separate"/>
            </w:r>
            <w:r w:rsidR="00F46442">
              <w:rPr>
                <w:webHidden/>
              </w:rPr>
              <w:t>11</w:t>
            </w:r>
            <w:r w:rsidR="00F46442">
              <w:rPr>
                <w:webHidden/>
              </w:rPr>
              <w:fldChar w:fldCharType="end"/>
            </w:r>
          </w:hyperlink>
        </w:p>
        <w:p w14:paraId="39AB451E" w14:textId="3ABE4F89" w:rsidR="00F46442" w:rsidRDefault="00ED45C6">
          <w:pPr>
            <w:pStyle w:val="TOC3"/>
            <w:rPr>
              <w:rFonts w:eastAsiaTheme="minorEastAsia"/>
              <w:i w:val="0"/>
              <w:iCs w:val="0"/>
              <w:color w:val="auto"/>
              <w:kern w:val="2"/>
              <w:szCs w:val="22"/>
              <w:lang w:val="en-US"/>
              <w14:ligatures w14:val="standardContextual"/>
            </w:rPr>
          </w:pPr>
          <w:hyperlink w:anchor="_Toc155868992" w:history="1">
            <w:r w:rsidR="00F46442" w:rsidRPr="00DA4AC9">
              <w:rPr>
                <w:rStyle w:val="Hyperlink"/>
              </w:rPr>
              <w:t>4.2.2</w:t>
            </w:r>
            <w:r w:rsidR="00F46442">
              <w:rPr>
                <w:rFonts w:eastAsiaTheme="minorEastAsia"/>
                <w:i w:val="0"/>
                <w:iCs w:val="0"/>
                <w:color w:val="auto"/>
                <w:kern w:val="2"/>
                <w:szCs w:val="22"/>
                <w:lang w:val="en-US"/>
                <w14:ligatures w14:val="standardContextual"/>
              </w:rPr>
              <w:tab/>
            </w:r>
            <w:r w:rsidR="00F46442" w:rsidRPr="00DA4AC9">
              <w:rPr>
                <w:rStyle w:val="Hyperlink"/>
              </w:rPr>
              <w:t>Data</w:t>
            </w:r>
            <w:r w:rsidR="00F46442">
              <w:rPr>
                <w:webHidden/>
              </w:rPr>
              <w:tab/>
            </w:r>
            <w:r w:rsidR="00F46442">
              <w:rPr>
                <w:webHidden/>
              </w:rPr>
              <w:fldChar w:fldCharType="begin"/>
            </w:r>
            <w:r w:rsidR="00F46442">
              <w:rPr>
                <w:webHidden/>
              </w:rPr>
              <w:instrText xml:space="preserve"> PAGEREF _Toc155868992 \h </w:instrText>
            </w:r>
            <w:r w:rsidR="00F46442">
              <w:rPr>
                <w:webHidden/>
              </w:rPr>
            </w:r>
            <w:r w:rsidR="00F46442">
              <w:rPr>
                <w:webHidden/>
              </w:rPr>
              <w:fldChar w:fldCharType="separate"/>
            </w:r>
            <w:r w:rsidR="00F46442">
              <w:rPr>
                <w:webHidden/>
              </w:rPr>
              <w:t>11</w:t>
            </w:r>
            <w:r w:rsidR="00F46442">
              <w:rPr>
                <w:webHidden/>
              </w:rPr>
              <w:fldChar w:fldCharType="end"/>
            </w:r>
          </w:hyperlink>
        </w:p>
        <w:p w14:paraId="7A875521" w14:textId="42FCA3D5" w:rsidR="00F46442" w:rsidRDefault="00ED45C6">
          <w:pPr>
            <w:pStyle w:val="TOC3"/>
            <w:rPr>
              <w:rFonts w:eastAsiaTheme="minorEastAsia"/>
              <w:i w:val="0"/>
              <w:iCs w:val="0"/>
              <w:color w:val="auto"/>
              <w:kern w:val="2"/>
              <w:szCs w:val="22"/>
              <w:lang w:val="en-US"/>
              <w14:ligatures w14:val="standardContextual"/>
            </w:rPr>
          </w:pPr>
          <w:hyperlink w:anchor="_Toc155868993" w:history="1">
            <w:r w:rsidR="00F46442" w:rsidRPr="00DA4AC9">
              <w:rPr>
                <w:rStyle w:val="Hyperlink"/>
              </w:rPr>
              <w:t>4.2.3</w:t>
            </w:r>
            <w:r w:rsidR="00F46442">
              <w:rPr>
                <w:rFonts w:eastAsiaTheme="minorEastAsia"/>
                <w:i w:val="0"/>
                <w:iCs w:val="0"/>
                <w:color w:val="auto"/>
                <w:kern w:val="2"/>
                <w:szCs w:val="22"/>
                <w:lang w:val="en-US"/>
                <w14:ligatures w14:val="standardContextual"/>
              </w:rPr>
              <w:tab/>
            </w:r>
            <w:r w:rsidR="00F46442" w:rsidRPr="00DA4AC9">
              <w:rPr>
                <w:rStyle w:val="Hyperlink"/>
              </w:rPr>
              <w:t>Metadata</w:t>
            </w:r>
            <w:r w:rsidR="00F46442">
              <w:rPr>
                <w:webHidden/>
              </w:rPr>
              <w:tab/>
            </w:r>
            <w:r w:rsidR="00F46442">
              <w:rPr>
                <w:webHidden/>
              </w:rPr>
              <w:fldChar w:fldCharType="begin"/>
            </w:r>
            <w:r w:rsidR="00F46442">
              <w:rPr>
                <w:webHidden/>
              </w:rPr>
              <w:instrText xml:space="preserve"> PAGEREF _Toc155868993 \h </w:instrText>
            </w:r>
            <w:r w:rsidR="00F46442">
              <w:rPr>
                <w:webHidden/>
              </w:rPr>
            </w:r>
            <w:r w:rsidR="00F46442">
              <w:rPr>
                <w:webHidden/>
              </w:rPr>
              <w:fldChar w:fldCharType="separate"/>
            </w:r>
            <w:r w:rsidR="00F46442">
              <w:rPr>
                <w:webHidden/>
              </w:rPr>
              <w:t>12</w:t>
            </w:r>
            <w:r w:rsidR="00F46442">
              <w:rPr>
                <w:webHidden/>
              </w:rPr>
              <w:fldChar w:fldCharType="end"/>
            </w:r>
          </w:hyperlink>
        </w:p>
        <w:p w14:paraId="34D9CCE6" w14:textId="71BF202E" w:rsidR="00F46442" w:rsidRDefault="00ED45C6">
          <w:pPr>
            <w:pStyle w:val="TOC3"/>
            <w:rPr>
              <w:rFonts w:eastAsiaTheme="minorEastAsia"/>
              <w:i w:val="0"/>
              <w:iCs w:val="0"/>
              <w:color w:val="auto"/>
              <w:kern w:val="2"/>
              <w:szCs w:val="22"/>
              <w:lang w:val="en-US"/>
              <w14:ligatures w14:val="standardContextual"/>
            </w:rPr>
          </w:pPr>
          <w:hyperlink w:anchor="_Toc155868994" w:history="1">
            <w:r w:rsidR="00F46442" w:rsidRPr="00DA4AC9">
              <w:rPr>
                <w:rStyle w:val="Hyperlink"/>
              </w:rPr>
              <w:t>4.2.4</w:t>
            </w:r>
            <w:r w:rsidR="00F46442">
              <w:rPr>
                <w:rFonts w:eastAsiaTheme="minorEastAsia"/>
                <w:i w:val="0"/>
                <w:iCs w:val="0"/>
                <w:color w:val="auto"/>
                <w:kern w:val="2"/>
                <w:szCs w:val="22"/>
                <w:lang w:val="en-US"/>
                <w14:ligatures w14:val="standardContextual"/>
              </w:rPr>
              <w:tab/>
            </w:r>
            <w:r w:rsidR="00F46442" w:rsidRPr="00DA4AC9">
              <w:rPr>
                <w:rStyle w:val="Hyperlink"/>
              </w:rPr>
              <w:t>Data Access Committee</w:t>
            </w:r>
            <w:r w:rsidR="00F46442">
              <w:rPr>
                <w:webHidden/>
              </w:rPr>
              <w:tab/>
            </w:r>
            <w:r w:rsidR="00F46442">
              <w:rPr>
                <w:webHidden/>
              </w:rPr>
              <w:fldChar w:fldCharType="begin"/>
            </w:r>
            <w:r w:rsidR="00F46442">
              <w:rPr>
                <w:webHidden/>
              </w:rPr>
              <w:instrText xml:space="preserve"> PAGEREF _Toc155868994 \h </w:instrText>
            </w:r>
            <w:r w:rsidR="00F46442">
              <w:rPr>
                <w:webHidden/>
              </w:rPr>
            </w:r>
            <w:r w:rsidR="00F46442">
              <w:rPr>
                <w:webHidden/>
              </w:rPr>
              <w:fldChar w:fldCharType="separate"/>
            </w:r>
            <w:r w:rsidR="00F46442">
              <w:rPr>
                <w:webHidden/>
              </w:rPr>
              <w:t>13</w:t>
            </w:r>
            <w:r w:rsidR="00F46442">
              <w:rPr>
                <w:webHidden/>
              </w:rPr>
              <w:fldChar w:fldCharType="end"/>
            </w:r>
          </w:hyperlink>
        </w:p>
        <w:p w14:paraId="22965B6A" w14:textId="210174E2" w:rsidR="00F46442" w:rsidRDefault="00ED45C6">
          <w:pPr>
            <w:pStyle w:val="TOC2"/>
            <w:rPr>
              <w:rFonts w:eastAsiaTheme="minorEastAsia"/>
              <w:noProof/>
              <w:color w:val="auto"/>
              <w:kern w:val="2"/>
              <w:sz w:val="22"/>
              <w:szCs w:val="22"/>
              <w:lang w:val="en-US"/>
              <w14:ligatures w14:val="standardContextual"/>
            </w:rPr>
          </w:pPr>
          <w:hyperlink w:anchor="_Toc155868995" w:history="1">
            <w:r w:rsidR="00F46442" w:rsidRPr="00DA4AC9">
              <w:rPr>
                <w:rStyle w:val="Hyperlink"/>
                <w:noProof/>
              </w:rPr>
              <w:t>4.3</w:t>
            </w:r>
            <w:r w:rsidR="00F46442">
              <w:rPr>
                <w:rFonts w:eastAsiaTheme="minorEastAsia"/>
                <w:noProof/>
                <w:color w:val="auto"/>
                <w:kern w:val="2"/>
                <w:sz w:val="22"/>
                <w:szCs w:val="22"/>
                <w:lang w:val="en-US"/>
                <w14:ligatures w14:val="standardContextual"/>
              </w:rPr>
              <w:tab/>
            </w:r>
            <w:r w:rsidR="00F46442" w:rsidRPr="00DA4AC9">
              <w:rPr>
                <w:rStyle w:val="Hyperlink"/>
                <w:noProof/>
              </w:rPr>
              <w:t>FAIR DATA - Making data interoperable.</w:t>
            </w:r>
            <w:r w:rsidR="00F46442">
              <w:rPr>
                <w:noProof/>
                <w:webHidden/>
              </w:rPr>
              <w:tab/>
            </w:r>
            <w:r w:rsidR="00F46442">
              <w:rPr>
                <w:noProof/>
                <w:webHidden/>
              </w:rPr>
              <w:fldChar w:fldCharType="begin"/>
            </w:r>
            <w:r w:rsidR="00F46442">
              <w:rPr>
                <w:noProof/>
                <w:webHidden/>
              </w:rPr>
              <w:instrText xml:space="preserve"> PAGEREF _Toc155868995 \h </w:instrText>
            </w:r>
            <w:r w:rsidR="00F46442">
              <w:rPr>
                <w:noProof/>
                <w:webHidden/>
              </w:rPr>
            </w:r>
            <w:r w:rsidR="00F46442">
              <w:rPr>
                <w:noProof/>
                <w:webHidden/>
              </w:rPr>
              <w:fldChar w:fldCharType="separate"/>
            </w:r>
            <w:r w:rsidR="00F46442">
              <w:rPr>
                <w:noProof/>
                <w:webHidden/>
              </w:rPr>
              <w:t>13</w:t>
            </w:r>
            <w:r w:rsidR="00F46442">
              <w:rPr>
                <w:noProof/>
                <w:webHidden/>
              </w:rPr>
              <w:fldChar w:fldCharType="end"/>
            </w:r>
          </w:hyperlink>
        </w:p>
        <w:p w14:paraId="7D3DAC66" w14:textId="4E9851CB" w:rsidR="00F46442" w:rsidRDefault="00ED45C6">
          <w:pPr>
            <w:pStyle w:val="TOC2"/>
            <w:rPr>
              <w:rFonts w:eastAsiaTheme="minorEastAsia"/>
              <w:noProof/>
              <w:color w:val="auto"/>
              <w:kern w:val="2"/>
              <w:sz w:val="22"/>
              <w:szCs w:val="22"/>
              <w:lang w:val="en-US"/>
              <w14:ligatures w14:val="standardContextual"/>
            </w:rPr>
          </w:pPr>
          <w:hyperlink w:anchor="_Toc155868996" w:history="1">
            <w:r w:rsidR="00F46442" w:rsidRPr="00DA4AC9">
              <w:rPr>
                <w:rStyle w:val="Hyperlink"/>
                <w:noProof/>
              </w:rPr>
              <w:t>4.4</w:t>
            </w:r>
            <w:r w:rsidR="00F46442">
              <w:rPr>
                <w:rFonts w:eastAsiaTheme="minorEastAsia"/>
                <w:noProof/>
                <w:color w:val="auto"/>
                <w:kern w:val="2"/>
                <w:sz w:val="22"/>
                <w:szCs w:val="22"/>
                <w:lang w:val="en-US"/>
                <w14:ligatures w14:val="standardContextual"/>
              </w:rPr>
              <w:tab/>
            </w:r>
            <w:r w:rsidR="00F46442" w:rsidRPr="00DA4AC9">
              <w:rPr>
                <w:rStyle w:val="Hyperlink"/>
                <w:noProof/>
              </w:rPr>
              <w:t>FAIR DATA - Increase Data re-use</w:t>
            </w:r>
            <w:r w:rsidR="00F46442">
              <w:rPr>
                <w:noProof/>
                <w:webHidden/>
              </w:rPr>
              <w:tab/>
            </w:r>
            <w:r w:rsidR="00F46442">
              <w:rPr>
                <w:noProof/>
                <w:webHidden/>
              </w:rPr>
              <w:fldChar w:fldCharType="begin"/>
            </w:r>
            <w:r w:rsidR="00F46442">
              <w:rPr>
                <w:noProof/>
                <w:webHidden/>
              </w:rPr>
              <w:instrText xml:space="preserve"> PAGEREF _Toc155868996 \h </w:instrText>
            </w:r>
            <w:r w:rsidR="00F46442">
              <w:rPr>
                <w:noProof/>
                <w:webHidden/>
              </w:rPr>
            </w:r>
            <w:r w:rsidR="00F46442">
              <w:rPr>
                <w:noProof/>
                <w:webHidden/>
              </w:rPr>
              <w:fldChar w:fldCharType="separate"/>
            </w:r>
            <w:r w:rsidR="00F46442">
              <w:rPr>
                <w:noProof/>
                <w:webHidden/>
              </w:rPr>
              <w:t>14</w:t>
            </w:r>
            <w:r w:rsidR="00F46442">
              <w:rPr>
                <w:noProof/>
                <w:webHidden/>
              </w:rPr>
              <w:fldChar w:fldCharType="end"/>
            </w:r>
          </w:hyperlink>
        </w:p>
        <w:p w14:paraId="420BBC6A" w14:textId="3D0F4618" w:rsidR="00F46442" w:rsidRDefault="00ED45C6">
          <w:pPr>
            <w:pStyle w:val="TOC1"/>
            <w:rPr>
              <w:rFonts w:eastAsiaTheme="minorEastAsia"/>
              <w:b w:val="0"/>
              <w:bCs w:val="0"/>
              <w:caps w:val="0"/>
              <w:color w:val="auto"/>
              <w:kern w:val="2"/>
              <w:sz w:val="22"/>
              <w:szCs w:val="22"/>
              <w:lang w:val="en-US"/>
              <w14:ligatures w14:val="standardContextual"/>
            </w:rPr>
          </w:pPr>
          <w:hyperlink w:anchor="_Toc155868997" w:history="1">
            <w:r w:rsidR="00F46442" w:rsidRPr="00DA4AC9">
              <w:rPr>
                <w:rStyle w:val="Hyperlink"/>
              </w:rPr>
              <w:t>5</w:t>
            </w:r>
            <w:r w:rsidR="00F46442">
              <w:rPr>
                <w:rFonts w:eastAsiaTheme="minorEastAsia"/>
                <w:b w:val="0"/>
                <w:bCs w:val="0"/>
                <w:caps w:val="0"/>
                <w:color w:val="auto"/>
                <w:kern w:val="2"/>
                <w:sz w:val="22"/>
                <w:szCs w:val="22"/>
                <w:lang w:val="en-US"/>
                <w14:ligatures w14:val="standardContextual"/>
              </w:rPr>
              <w:tab/>
            </w:r>
            <w:r w:rsidR="00F46442" w:rsidRPr="00DA4AC9">
              <w:rPr>
                <w:rStyle w:val="Hyperlink"/>
              </w:rPr>
              <w:t>Other research outputs</w:t>
            </w:r>
            <w:r w:rsidR="00F46442">
              <w:rPr>
                <w:webHidden/>
              </w:rPr>
              <w:tab/>
            </w:r>
            <w:r w:rsidR="00F46442">
              <w:rPr>
                <w:webHidden/>
              </w:rPr>
              <w:fldChar w:fldCharType="begin"/>
            </w:r>
            <w:r w:rsidR="00F46442">
              <w:rPr>
                <w:webHidden/>
              </w:rPr>
              <w:instrText xml:space="preserve"> PAGEREF _Toc155868997 \h </w:instrText>
            </w:r>
            <w:r w:rsidR="00F46442">
              <w:rPr>
                <w:webHidden/>
              </w:rPr>
            </w:r>
            <w:r w:rsidR="00F46442">
              <w:rPr>
                <w:webHidden/>
              </w:rPr>
              <w:fldChar w:fldCharType="separate"/>
            </w:r>
            <w:r w:rsidR="00F46442">
              <w:rPr>
                <w:webHidden/>
              </w:rPr>
              <w:t>16</w:t>
            </w:r>
            <w:r w:rsidR="00F46442">
              <w:rPr>
                <w:webHidden/>
              </w:rPr>
              <w:fldChar w:fldCharType="end"/>
            </w:r>
          </w:hyperlink>
        </w:p>
        <w:p w14:paraId="574815FC" w14:textId="5DFA607F" w:rsidR="00F46442" w:rsidRDefault="00ED45C6">
          <w:pPr>
            <w:pStyle w:val="TOC1"/>
            <w:rPr>
              <w:rFonts w:eastAsiaTheme="minorEastAsia"/>
              <w:b w:val="0"/>
              <w:bCs w:val="0"/>
              <w:caps w:val="0"/>
              <w:color w:val="auto"/>
              <w:kern w:val="2"/>
              <w:sz w:val="22"/>
              <w:szCs w:val="22"/>
              <w:lang w:val="en-US"/>
              <w14:ligatures w14:val="standardContextual"/>
            </w:rPr>
          </w:pPr>
          <w:hyperlink w:anchor="_Toc155868998" w:history="1">
            <w:r w:rsidR="00F46442" w:rsidRPr="00DA4AC9">
              <w:rPr>
                <w:rStyle w:val="Hyperlink"/>
              </w:rPr>
              <w:t>6</w:t>
            </w:r>
            <w:r w:rsidR="00F46442">
              <w:rPr>
                <w:rFonts w:eastAsiaTheme="minorEastAsia"/>
                <w:b w:val="0"/>
                <w:bCs w:val="0"/>
                <w:caps w:val="0"/>
                <w:color w:val="auto"/>
                <w:kern w:val="2"/>
                <w:sz w:val="22"/>
                <w:szCs w:val="22"/>
                <w:lang w:val="en-US"/>
                <w14:ligatures w14:val="standardContextual"/>
              </w:rPr>
              <w:tab/>
            </w:r>
            <w:r w:rsidR="00F46442" w:rsidRPr="00DA4AC9">
              <w:rPr>
                <w:rStyle w:val="Hyperlink"/>
              </w:rPr>
              <w:t>Allocation of resources</w:t>
            </w:r>
            <w:r w:rsidR="00F46442">
              <w:rPr>
                <w:webHidden/>
              </w:rPr>
              <w:tab/>
            </w:r>
            <w:r w:rsidR="00F46442">
              <w:rPr>
                <w:webHidden/>
              </w:rPr>
              <w:fldChar w:fldCharType="begin"/>
            </w:r>
            <w:r w:rsidR="00F46442">
              <w:rPr>
                <w:webHidden/>
              </w:rPr>
              <w:instrText xml:space="preserve"> PAGEREF _Toc155868998 \h </w:instrText>
            </w:r>
            <w:r w:rsidR="00F46442">
              <w:rPr>
                <w:webHidden/>
              </w:rPr>
            </w:r>
            <w:r w:rsidR="00F46442">
              <w:rPr>
                <w:webHidden/>
              </w:rPr>
              <w:fldChar w:fldCharType="separate"/>
            </w:r>
            <w:r w:rsidR="00F46442">
              <w:rPr>
                <w:webHidden/>
              </w:rPr>
              <w:t>16</w:t>
            </w:r>
            <w:r w:rsidR="00F46442">
              <w:rPr>
                <w:webHidden/>
              </w:rPr>
              <w:fldChar w:fldCharType="end"/>
            </w:r>
          </w:hyperlink>
        </w:p>
        <w:p w14:paraId="03803878" w14:textId="47EF1E35" w:rsidR="00F46442" w:rsidRDefault="00ED45C6">
          <w:pPr>
            <w:pStyle w:val="TOC1"/>
            <w:rPr>
              <w:rFonts w:eastAsiaTheme="minorEastAsia"/>
              <w:b w:val="0"/>
              <w:bCs w:val="0"/>
              <w:caps w:val="0"/>
              <w:color w:val="auto"/>
              <w:kern w:val="2"/>
              <w:sz w:val="22"/>
              <w:szCs w:val="22"/>
              <w:lang w:val="en-US"/>
              <w14:ligatures w14:val="standardContextual"/>
            </w:rPr>
          </w:pPr>
          <w:hyperlink w:anchor="_Toc155868999" w:history="1">
            <w:r w:rsidR="00F46442" w:rsidRPr="00DA4AC9">
              <w:rPr>
                <w:rStyle w:val="Hyperlink"/>
              </w:rPr>
              <w:t>7</w:t>
            </w:r>
            <w:r w:rsidR="00F46442">
              <w:rPr>
                <w:rFonts w:eastAsiaTheme="minorEastAsia"/>
                <w:b w:val="0"/>
                <w:bCs w:val="0"/>
                <w:caps w:val="0"/>
                <w:color w:val="auto"/>
                <w:kern w:val="2"/>
                <w:sz w:val="22"/>
                <w:szCs w:val="22"/>
                <w:lang w:val="en-US"/>
                <w14:ligatures w14:val="standardContextual"/>
              </w:rPr>
              <w:tab/>
            </w:r>
            <w:r w:rsidR="00F46442" w:rsidRPr="00DA4AC9">
              <w:rPr>
                <w:rStyle w:val="Hyperlink"/>
              </w:rPr>
              <w:t>Data Security</w:t>
            </w:r>
            <w:r w:rsidR="00F46442">
              <w:rPr>
                <w:webHidden/>
              </w:rPr>
              <w:tab/>
            </w:r>
            <w:r w:rsidR="00F46442">
              <w:rPr>
                <w:webHidden/>
              </w:rPr>
              <w:fldChar w:fldCharType="begin"/>
            </w:r>
            <w:r w:rsidR="00F46442">
              <w:rPr>
                <w:webHidden/>
              </w:rPr>
              <w:instrText xml:space="preserve"> PAGEREF _Toc155868999 \h </w:instrText>
            </w:r>
            <w:r w:rsidR="00F46442">
              <w:rPr>
                <w:webHidden/>
              </w:rPr>
            </w:r>
            <w:r w:rsidR="00F46442">
              <w:rPr>
                <w:webHidden/>
              </w:rPr>
              <w:fldChar w:fldCharType="separate"/>
            </w:r>
            <w:r w:rsidR="00F46442">
              <w:rPr>
                <w:webHidden/>
              </w:rPr>
              <w:t>17</w:t>
            </w:r>
            <w:r w:rsidR="00F46442">
              <w:rPr>
                <w:webHidden/>
              </w:rPr>
              <w:fldChar w:fldCharType="end"/>
            </w:r>
          </w:hyperlink>
        </w:p>
        <w:p w14:paraId="690317DA" w14:textId="7A6B75E9" w:rsidR="00F46442" w:rsidRDefault="00ED45C6">
          <w:pPr>
            <w:pStyle w:val="TOC1"/>
            <w:rPr>
              <w:rFonts w:eastAsiaTheme="minorEastAsia"/>
              <w:b w:val="0"/>
              <w:bCs w:val="0"/>
              <w:caps w:val="0"/>
              <w:color w:val="auto"/>
              <w:kern w:val="2"/>
              <w:sz w:val="22"/>
              <w:szCs w:val="22"/>
              <w:lang w:val="en-US"/>
              <w14:ligatures w14:val="standardContextual"/>
            </w:rPr>
          </w:pPr>
          <w:hyperlink w:anchor="_Toc155869000" w:history="1">
            <w:r w:rsidR="00F46442" w:rsidRPr="00DA4AC9">
              <w:rPr>
                <w:rStyle w:val="Hyperlink"/>
              </w:rPr>
              <w:t>8</w:t>
            </w:r>
            <w:r w:rsidR="00F46442">
              <w:rPr>
                <w:rFonts w:eastAsiaTheme="minorEastAsia"/>
                <w:b w:val="0"/>
                <w:bCs w:val="0"/>
                <w:caps w:val="0"/>
                <w:color w:val="auto"/>
                <w:kern w:val="2"/>
                <w:sz w:val="22"/>
                <w:szCs w:val="22"/>
                <w:lang w:val="en-US"/>
                <w14:ligatures w14:val="standardContextual"/>
              </w:rPr>
              <w:tab/>
            </w:r>
            <w:r w:rsidR="00F46442" w:rsidRPr="00DA4AC9">
              <w:rPr>
                <w:rStyle w:val="Hyperlink"/>
              </w:rPr>
              <w:t>Ethics</w:t>
            </w:r>
            <w:r w:rsidR="00F46442">
              <w:rPr>
                <w:webHidden/>
              </w:rPr>
              <w:tab/>
            </w:r>
            <w:r w:rsidR="00F46442">
              <w:rPr>
                <w:webHidden/>
              </w:rPr>
              <w:fldChar w:fldCharType="begin"/>
            </w:r>
            <w:r w:rsidR="00F46442">
              <w:rPr>
                <w:webHidden/>
              </w:rPr>
              <w:instrText xml:space="preserve"> PAGEREF _Toc155869000 \h </w:instrText>
            </w:r>
            <w:r w:rsidR="00F46442">
              <w:rPr>
                <w:webHidden/>
              </w:rPr>
            </w:r>
            <w:r w:rsidR="00F46442">
              <w:rPr>
                <w:webHidden/>
              </w:rPr>
              <w:fldChar w:fldCharType="separate"/>
            </w:r>
            <w:r w:rsidR="00F46442">
              <w:rPr>
                <w:webHidden/>
              </w:rPr>
              <w:t>18</w:t>
            </w:r>
            <w:r w:rsidR="00F46442">
              <w:rPr>
                <w:webHidden/>
              </w:rPr>
              <w:fldChar w:fldCharType="end"/>
            </w:r>
          </w:hyperlink>
        </w:p>
        <w:p w14:paraId="36B6F23E" w14:textId="4EC9C5E4" w:rsidR="00F46442" w:rsidRDefault="00ED45C6">
          <w:pPr>
            <w:pStyle w:val="TOC1"/>
            <w:rPr>
              <w:rFonts w:eastAsiaTheme="minorEastAsia"/>
              <w:b w:val="0"/>
              <w:bCs w:val="0"/>
              <w:caps w:val="0"/>
              <w:color w:val="auto"/>
              <w:kern w:val="2"/>
              <w:sz w:val="22"/>
              <w:szCs w:val="22"/>
              <w:lang w:val="en-US"/>
              <w14:ligatures w14:val="standardContextual"/>
            </w:rPr>
          </w:pPr>
          <w:hyperlink w:anchor="_Toc155869001" w:history="1">
            <w:r w:rsidR="00F46442" w:rsidRPr="00DA4AC9">
              <w:rPr>
                <w:rStyle w:val="Hyperlink"/>
              </w:rPr>
              <w:t>9</w:t>
            </w:r>
            <w:r w:rsidR="00F46442">
              <w:rPr>
                <w:rFonts w:eastAsiaTheme="minorEastAsia"/>
                <w:b w:val="0"/>
                <w:bCs w:val="0"/>
                <w:caps w:val="0"/>
                <w:color w:val="auto"/>
                <w:kern w:val="2"/>
                <w:sz w:val="22"/>
                <w:szCs w:val="22"/>
                <w:lang w:val="en-US"/>
                <w14:ligatures w14:val="standardContextual"/>
              </w:rPr>
              <w:tab/>
            </w:r>
            <w:r w:rsidR="00F46442" w:rsidRPr="00DA4AC9">
              <w:rPr>
                <w:rStyle w:val="Hyperlink"/>
              </w:rPr>
              <w:t>Personal Data</w:t>
            </w:r>
            <w:r w:rsidR="00F46442">
              <w:rPr>
                <w:webHidden/>
              </w:rPr>
              <w:tab/>
            </w:r>
            <w:r w:rsidR="00F46442">
              <w:rPr>
                <w:webHidden/>
              </w:rPr>
              <w:fldChar w:fldCharType="begin"/>
            </w:r>
            <w:r w:rsidR="00F46442">
              <w:rPr>
                <w:webHidden/>
              </w:rPr>
              <w:instrText xml:space="preserve"> PAGEREF _Toc155869001 \h </w:instrText>
            </w:r>
            <w:r w:rsidR="00F46442">
              <w:rPr>
                <w:webHidden/>
              </w:rPr>
            </w:r>
            <w:r w:rsidR="00F46442">
              <w:rPr>
                <w:webHidden/>
              </w:rPr>
              <w:fldChar w:fldCharType="separate"/>
            </w:r>
            <w:r w:rsidR="00F46442">
              <w:rPr>
                <w:webHidden/>
              </w:rPr>
              <w:t>19</w:t>
            </w:r>
            <w:r w:rsidR="00F46442">
              <w:rPr>
                <w:webHidden/>
              </w:rPr>
              <w:fldChar w:fldCharType="end"/>
            </w:r>
          </w:hyperlink>
        </w:p>
        <w:p w14:paraId="23780B84" w14:textId="15D5E406" w:rsidR="00F46442" w:rsidRDefault="00ED45C6">
          <w:pPr>
            <w:pStyle w:val="TOC1"/>
            <w:rPr>
              <w:rFonts w:eastAsiaTheme="minorEastAsia"/>
              <w:b w:val="0"/>
              <w:bCs w:val="0"/>
              <w:caps w:val="0"/>
              <w:color w:val="auto"/>
              <w:kern w:val="2"/>
              <w:sz w:val="22"/>
              <w:szCs w:val="22"/>
              <w:lang w:val="en-US"/>
              <w14:ligatures w14:val="standardContextual"/>
            </w:rPr>
          </w:pPr>
          <w:hyperlink w:anchor="_Toc155869002" w:history="1">
            <w:r w:rsidR="00F46442" w:rsidRPr="00DA4AC9">
              <w:rPr>
                <w:rStyle w:val="Hyperlink"/>
              </w:rPr>
              <w:t>10</w:t>
            </w:r>
            <w:r w:rsidR="00F46442">
              <w:rPr>
                <w:rFonts w:eastAsiaTheme="minorEastAsia"/>
                <w:b w:val="0"/>
                <w:bCs w:val="0"/>
                <w:caps w:val="0"/>
                <w:color w:val="auto"/>
                <w:kern w:val="2"/>
                <w:sz w:val="22"/>
                <w:szCs w:val="22"/>
                <w:lang w:val="en-US"/>
                <w14:ligatures w14:val="standardContextual"/>
              </w:rPr>
              <w:tab/>
            </w:r>
            <w:r w:rsidR="00F46442" w:rsidRPr="00DA4AC9">
              <w:rPr>
                <w:rStyle w:val="Hyperlink"/>
              </w:rPr>
              <w:t>A.I.</w:t>
            </w:r>
            <w:r w:rsidR="00F46442">
              <w:rPr>
                <w:webHidden/>
              </w:rPr>
              <w:tab/>
            </w:r>
            <w:r w:rsidR="00F46442">
              <w:rPr>
                <w:webHidden/>
              </w:rPr>
              <w:fldChar w:fldCharType="begin"/>
            </w:r>
            <w:r w:rsidR="00F46442">
              <w:rPr>
                <w:webHidden/>
              </w:rPr>
              <w:instrText xml:space="preserve"> PAGEREF _Toc155869002 \h </w:instrText>
            </w:r>
            <w:r w:rsidR="00F46442">
              <w:rPr>
                <w:webHidden/>
              </w:rPr>
            </w:r>
            <w:r w:rsidR="00F46442">
              <w:rPr>
                <w:webHidden/>
              </w:rPr>
              <w:fldChar w:fldCharType="separate"/>
            </w:r>
            <w:r w:rsidR="00F46442">
              <w:rPr>
                <w:webHidden/>
              </w:rPr>
              <w:t>20</w:t>
            </w:r>
            <w:r w:rsidR="00F46442">
              <w:rPr>
                <w:webHidden/>
              </w:rPr>
              <w:fldChar w:fldCharType="end"/>
            </w:r>
          </w:hyperlink>
        </w:p>
        <w:p w14:paraId="4F5E9C5F" w14:textId="445FE91C" w:rsidR="00F46442" w:rsidRDefault="00ED45C6">
          <w:pPr>
            <w:pStyle w:val="TOC1"/>
            <w:rPr>
              <w:rFonts w:eastAsiaTheme="minorEastAsia"/>
              <w:b w:val="0"/>
              <w:bCs w:val="0"/>
              <w:caps w:val="0"/>
              <w:color w:val="auto"/>
              <w:kern w:val="2"/>
              <w:sz w:val="22"/>
              <w:szCs w:val="22"/>
              <w:lang w:val="en-US"/>
              <w14:ligatures w14:val="standardContextual"/>
            </w:rPr>
          </w:pPr>
          <w:hyperlink w:anchor="_Toc155869003" w:history="1">
            <w:r w:rsidR="00F46442" w:rsidRPr="00DA4AC9">
              <w:rPr>
                <w:rStyle w:val="Hyperlink"/>
              </w:rPr>
              <w:t>11</w:t>
            </w:r>
            <w:r w:rsidR="00F46442">
              <w:rPr>
                <w:rFonts w:eastAsiaTheme="minorEastAsia"/>
                <w:b w:val="0"/>
                <w:bCs w:val="0"/>
                <w:caps w:val="0"/>
                <w:color w:val="auto"/>
                <w:kern w:val="2"/>
                <w:sz w:val="22"/>
                <w:szCs w:val="22"/>
                <w:lang w:val="en-US"/>
                <w14:ligatures w14:val="standardContextual"/>
              </w:rPr>
              <w:tab/>
            </w:r>
            <w:r w:rsidR="00F46442" w:rsidRPr="00DA4AC9">
              <w:rPr>
                <w:rStyle w:val="Hyperlink"/>
              </w:rPr>
              <w:t>Other issues</w:t>
            </w:r>
            <w:r w:rsidR="00F46442">
              <w:rPr>
                <w:webHidden/>
              </w:rPr>
              <w:tab/>
            </w:r>
            <w:r w:rsidR="00F46442">
              <w:rPr>
                <w:webHidden/>
              </w:rPr>
              <w:fldChar w:fldCharType="begin"/>
            </w:r>
            <w:r w:rsidR="00F46442">
              <w:rPr>
                <w:webHidden/>
              </w:rPr>
              <w:instrText xml:space="preserve"> PAGEREF _Toc155869003 \h </w:instrText>
            </w:r>
            <w:r w:rsidR="00F46442">
              <w:rPr>
                <w:webHidden/>
              </w:rPr>
            </w:r>
            <w:r w:rsidR="00F46442">
              <w:rPr>
                <w:webHidden/>
              </w:rPr>
              <w:fldChar w:fldCharType="separate"/>
            </w:r>
            <w:r w:rsidR="00F46442">
              <w:rPr>
                <w:webHidden/>
              </w:rPr>
              <w:t>21</w:t>
            </w:r>
            <w:r w:rsidR="00F46442">
              <w:rPr>
                <w:webHidden/>
              </w:rPr>
              <w:fldChar w:fldCharType="end"/>
            </w:r>
          </w:hyperlink>
        </w:p>
        <w:p w14:paraId="10C27B99" w14:textId="7BA1C50B" w:rsidR="00A32C5F" w:rsidRPr="00621A82" w:rsidRDefault="009F3528" w:rsidP="000B2C88">
          <w:pPr>
            <w:pStyle w:val="TOC1"/>
            <w:rPr>
              <w:noProof w:val="0"/>
            </w:rPr>
          </w:pPr>
          <w:r w:rsidRPr="00621A82">
            <w:rPr>
              <w:noProof w:val="0"/>
            </w:rPr>
            <w:fldChar w:fldCharType="end"/>
          </w:r>
        </w:p>
      </w:sdtContent>
    </w:sdt>
    <w:p w14:paraId="100C6232" w14:textId="77777777" w:rsidR="00CF54CB" w:rsidRPr="00621A82" w:rsidRDefault="00CF54CB">
      <w:pPr>
        <w:jc w:val="left"/>
        <w:rPr>
          <w:rFonts w:eastAsiaTheme="majorEastAsia" w:cstheme="majorBidi"/>
          <w:b/>
          <w:bCs/>
          <w:color w:val="2D416A" w:themeColor="accent1"/>
          <w:sz w:val="28"/>
          <w:szCs w:val="28"/>
          <w:lang w:eastAsia="de-DE"/>
        </w:rPr>
      </w:pPr>
      <w:r w:rsidRPr="00621A82">
        <w:br w:type="page"/>
      </w:r>
    </w:p>
    <w:p w14:paraId="1E325807" w14:textId="77777777" w:rsidR="00695B70" w:rsidRPr="00695B70" w:rsidRDefault="00695B70" w:rsidP="00695B70">
      <w:bookmarkStart w:id="0" w:name="_Toc524439116"/>
      <w:bookmarkStart w:id="1" w:name="_Toc155868985"/>
    </w:p>
    <w:p w14:paraId="4FA7ADB7" w14:textId="56EA2D00" w:rsidR="00EF3700" w:rsidRDefault="00EF3700" w:rsidP="00EF3700">
      <w:pPr>
        <w:pStyle w:val="Heading1"/>
        <w:spacing w:after="120"/>
        <w:ind w:left="431" w:hanging="431"/>
      </w:pPr>
      <w:r w:rsidRPr="00484DE3">
        <w:t>Introduction</w:t>
      </w:r>
      <w:bookmarkEnd w:id="0"/>
      <w:bookmarkEnd w:id="1"/>
    </w:p>
    <w:p w14:paraId="20AB2033" w14:textId="7629CEB1" w:rsidR="000D23A5" w:rsidRDefault="000D23A5" w:rsidP="003939D0">
      <w:r>
        <w:t xml:space="preserve">The Horizon Europe Model Grant Agreement requires a </w:t>
      </w:r>
      <w:r w:rsidR="007848BE">
        <w:t>D</w:t>
      </w:r>
      <w:r>
        <w:t xml:space="preserve">ata </w:t>
      </w:r>
      <w:r w:rsidR="007848BE">
        <w:t>M</w:t>
      </w:r>
      <w:r>
        <w:t xml:space="preserve">anagement </w:t>
      </w:r>
      <w:r w:rsidR="007848BE">
        <w:t>P</w:t>
      </w:r>
      <w:r>
        <w:t xml:space="preserve">lan (DMP) to be established and regularly updated. In the </w:t>
      </w:r>
      <w:r w:rsidR="00E234BC">
        <w:t>CoEvolution</w:t>
      </w:r>
      <w:r>
        <w:t xml:space="preserve"> project, this requirement will be addressed via the creation and submission of the deliverable D1.2: </w:t>
      </w:r>
      <w:r w:rsidR="003939D0">
        <w:t>Data Management Plan</w:t>
      </w:r>
    </w:p>
    <w:p w14:paraId="55271793" w14:textId="77777777" w:rsidR="003939D0" w:rsidRDefault="000D23A5" w:rsidP="000D23A5">
      <w:r>
        <w:t>The following questionnaire aims to serve as the primary input source for creating the DMP. Therefore, all partners are kindly requested to complete the questionnaire and provide their input</w:t>
      </w:r>
      <w:r w:rsidR="003939D0">
        <w:t xml:space="preserve">. </w:t>
      </w:r>
      <w:r>
        <w:t>Following the structure of the template that HORIZON EUROPE has recently released, the questionnaire consists of the following main sections:</w:t>
      </w:r>
    </w:p>
    <w:p w14:paraId="7A04CF48" w14:textId="62EB96C9" w:rsidR="003939D0" w:rsidRDefault="003C4E0A" w:rsidP="003C4E0A">
      <w:pPr>
        <w:pStyle w:val="ListParagraph"/>
        <w:numPr>
          <w:ilvl w:val="0"/>
          <w:numId w:val="39"/>
        </w:numPr>
      </w:pPr>
      <w:r>
        <w:rPr>
          <w:b/>
          <w:bCs/>
        </w:rPr>
        <w:t>“</w:t>
      </w:r>
      <w:r w:rsidR="000D23A5" w:rsidRPr="003C4E0A">
        <w:rPr>
          <w:b/>
          <w:bCs/>
        </w:rPr>
        <w:t>Data Summary</w:t>
      </w:r>
      <w:r>
        <w:rPr>
          <w:b/>
          <w:bCs/>
        </w:rPr>
        <w:t>”</w:t>
      </w:r>
      <w:r w:rsidR="000D23A5">
        <w:t xml:space="preserve"> focuses on questions about any existing data to be reused, types and formats of data generated, the purpose and relation to project objectives, expected data size, origin, and potential utility for external parties.</w:t>
      </w:r>
    </w:p>
    <w:p w14:paraId="710F2F01" w14:textId="74743614" w:rsidR="000D23A5" w:rsidRDefault="003C4E0A" w:rsidP="003C4E0A">
      <w:pPr>
        <w:pStyle w:val="ListParagraph"/>
        <w:numPr>
          <w:ilvl w:val="0"/>
          <w:numId w:val="39"/>
        </w:numPr>
      </w:pPr>
      <w:r>
        <w:rPr>
          <w:b/>
          <w:bCs/>
        </w:rPr>
        <w:t>“</w:t>
      </w:r>
      <w:r w:rsidR="000D23A5" w:rsidRPr="003C4E0A">
        <w:rPr>
          <w:b/>
          <w:bCs/>
        </w:rPr>
        <w:t>FAIR D</w:t>
      </w:r>
      <w:r w:rsidR="007848BE" w:rsidRPr="003C4E0A">
        <w:rPr>
          <w:b/>
          <w:bCs/>
        </w:rPr>
        <w:t>ata</w:t>
      </w:r>
      <w:r>
        <w:rPr>
          <w:b/>
          <w:bCs/>
        </w:rPr>
        <w:t>”</w:t>
      </w:r>
      <w:r w:rsidR="000D23A5">
        <w:t xml:space="preserve"> includes questions aiming to address making data findable, accessible, interoperable, and reusable by discussing persistent identifiers, metadata provisions, repository arrangements, data accessibility and restrictions, interoperability standards, and measures to increase data re-use while considering resource allocation, data security, and ethical aspects.</w:t>
      </w:r>
    </w:p>
    <w:p w14:paraId="6E8B3837" w14:textId="19695777" w:rsidR="000D23A5" w:rsidRDefault="003C4E0A" w:rsidP="003C4E0A">
      <w:pPr>
        <w:pStyle w:val="ListParagraph"/>
        <w:numPr>
          <w:ilvl w:val="0"/>
          <w:numId w:val="39"/>
        </w:numPr>
      </w:pPr>
      <w:r>
        <w:rPr>
          <w:b/>
          <w:bCs/>
        </w:rPr>
        <w:t>“</w:t>
      </w:r>
      <w:r w:rsidR="000D23A5" w:rsidRPr="003C4E0A">
        <w:rPr>
          <w:b/>
          <w:bCs/>
        </w:rPr>
        <w:t xml:space="preserve">Other </w:t>
      </w:r>
      <w:r w:rsidR="007848BE" w:rsidRPr="003C4E0A">
        <w:rPr>
          <w:b/>
          <w:bCs/>
        </w:rPr>
        <w:t>R</w:t>
      </w:r>
      <w:r w:rsidR="000D23A5" w:rsidRPr="003C4E0A">
        <w:rPr>
          <w:b/>
          <w:bCs/>
        </w:rPr>
        <w:t xml:space="preserve">esearch </w:t>
      </w:r>
      <w:r w:rsidR="007848BE" w:rsidRPr="003C4E0A">
        <w:rPr>
          <w:b/>
          <w:bCs/>
        </w:rPr>
        <w:t>O</w:t>
      </w:r>
      <w:r w:rsidR="000D23A5" w:rsidRPr="003C4E0A">
        <w:rPr>
          <w:b/>
          <w:bCs/>
        </w:rPr>
        <w:t>utputs</w:t>
      </w:r>
      <w:r>
        <w:rPr>
          <w:b/>
          <w:bCs/>
        </w:rPr>
        <w:t>”</w:t>
      </w:r>
      <w:r w:rsidR="000D23A5">
        <w:t xml:space="preserve"> </w:t>
      </w:r>
      <w:r w:rsidR="00E234BC">
        <w:t xml:space="preserve">section </w:t>
      </w:r>
      <w:r w:rsidR="000D23A5">
        <w:t>emphasises questions related to managing and planning for both digital and physical research outputs generated or reused throughout the project and applying FAIR data principles to these.</w:t>
      </w:r>
    </w:p>
    <w:p w14:paraId="6DF883BF" w14:textId="367E7CD4" w:rsidR="000D23A5" w:rsidRDefault="003C4E0A" w:rsidP="003C4E0A">
      <w:pPr>
        <w:pStyle w:val="ListParagraph"/>
        <w:numPr>
          <w:ilvl w:val="0"/>
          <w:numId w:val="39"/>
        </w:numPr>
      </w:pPr>
      <w:r>
        <w:rPr>
          <w:b/>
          <w:bCs/>
        </w:rPr>
        <w:t>“</w:t>
      </w:r>
      <w:r w:rsidR="000D23A5" w:rsidRPr="003C4E0A">
        <w:rPr>
          <w:b/>
          <w:bCs/>
        </w:rPr>
        <w:t>Allocation of Resources</w:t>
      </w:r>
      <w:r>
        <w:rPr>
          <w:b/>
          <w:bCs/>
        </w:rPr>
        <w:t>”</w:t>
      </w:r>
      <w:r w:rsidR="000D23A5">
        <w:t xml:space="preserve"> delves into the costs of making data and research outputs FAIR, covering direct and indirect expenses, funding sources, the assignment of data management responsibilities, and the resources required for long-term preservation and data retention decisions.</w:t>
      </w:r>
    </w:p>
    <w:p w14:paraId="71E33AA2" w14:textId="190E10C9" w:rsidR="000D23A5" w:rsidRDefault="003C4E0A" w:rsidP="003C4E0A">
      <w:pPr>
        <w:pStyle w:val="ListParagraph"/>
        <w:numPr>
          <w:ilvl w:val="0"/>
          <w:numId w:val="39"/>
        </w:numPr>
      </w:pPr>
      <w:r>
        <w:rPr>
          <w:b/>
          <w:bCs/>
        </w:rPr>
        <w:t>“</w:t>
      </w:r>
      <w:r w:rsidR="000D23A5" w:rsidRPr="003C4E0A">
        <w:rPr>
          <w:b/>
          <w:bCs/>
        </w:rPr>
        <w:t>Data Security</w:t>
      </w:r>
      <w:r>
        <w:rPr>
          <w:b/>
          <w:bCs/>
        </w:rPr>
        <w:t>”</w:t>
      </w:r>
      <w:r w:rsidR="000D23A5">
        <w:t xml:space="preserve"> enlists questions that address the measures implemented for data security, including data recovery, secure storage, archiving, and transfer of sensitive data, along with the assurance of safe storage in trusted repositories for long-term preservation and curation.</w:t>
      </w:r>
    </w:p>
    <w:p w14:paraId="354D499F" w14:textId="3033492D" w:rsidR="000D23A5" w:rsidRDefault="003C4E0A" w:rsidP="003C4E0A">
      <w:pPr>
        <w:pStyle w:val="ListParagraph"/>
        <w:numPr>
          <w:ilvl w:val="0"/>
          <w:numId w:val="39"/>
        </w:numPr>
      </w:pPr>
      <w:r>
        <w:t>“</w:t>
      </w:r>
      <w:r w:rsidR="000D23A5" w:rsidRPr="003C4E0A">
        <w:rPr>
          <w:b/>
          <w:bCs/>
        </w:rPr>
        <w:t>Ethics</w:t>
      </w:r>
      <w:r>
        <w:rPr>
          <w:b/>
          <w:bCs/>
        </w:rPr>
        <w:t>”</w:t>
      </w:r>
      <w:r w:rsidR="000D23A5">
        <w:t xml:space="preserve"> aims to explore potential ethical and legal issues impacting data sharing, discussing informed consent for data sharing and long-term preservation concerning personal data and referencing relevant ethics deliverables and chapters.</w:t>
      </w:r>
    </w:p>
    <w:p w14:paraId="68EA1184" w14:textId="2185CD1A" w:rsidR="003C4E0A" w:rsidRDefault="003C4E0A" w:rsidP="003C4E0A">
      <w:pPr>
        <w:pStyle w:val="ListParagraph"/>
        <w:numPr>
          <w:ilvl w:val="0"/>
          <w:numId w:val="39"/>
        </w:numPr>
      </w:pPr>
      <w:r>
        <w:t>“</w:t>
      </w:r>
      <w:r w:rsidR="000D23A5" w:rsidRPr="003C4E0A">
        <w:rPr>
          <w:b/>
          <w:bCs/>
        </w:rPr>
        <w:t>Personal Data</w:t>
      </w:r>
      <w:r>
        <w:rPr>
          <w:b/>
          <w:bCs/>
        </w:rPr>
        <w:t>”</w:t>
      </w:r>
      <w:r w:rsidR="000D23A5">
        <w:t xml:space="preserve"> enlists questions related to the Use and Management of personal data</w:t>
      </w:r>
      <w:r>
        <w:t>.</w:t>
      </w:r>
    </w:p>
    <w:p w14:paraId="710E1A79" w14:textId="3C472009" w:rsidR="000D23A5" w:rsidRDefault="003C4E0A" w:rsidP="003C4E0A">
      <w:pPr>
        <w:pStyle w:val="ListParagraph"/>
        <w:numPr>
          <w:ilvl w:val="0"/>
          <w:numId w:val="39"/>
        </w:numPr>
      </w:pPr>
      <w:r>
        <w:t>“</w:t>
      </w:r>
      <w:r w:rsidR="000D23A5" w:rsidRPr="003C4E0A">
        <w:rPr>
          <w:b/>
          <w:bCs/>
        </w:rPr>
        <w:t>A</w:t>
      </w:r>
      <w:r>
        <w:rPr>
          <w:b/>
          <w:bCs/>
        </w:rPr>
        <w:t>rtificial Intelligence”</w:t>
      </w:r>
      <w:r w:rsidR="000D23A5">
        <w:t xml:space="preserve"> dives into the possible use of A.I. technologies for data management.</w:t>
      </w:r>
    </w:p>
    <w:p w14:paraId="64CEED05" w14:textId="370CA343" w:rsidR="00695B70" w:rsidRDefault="003C4E0A" w:rsidP="003C4E0A">
      <w:pPr>
        <w:pStyle w:val="ListParagraph"/>
        <w:numPr>
          <w:ilvl w:val="0"/>
          <w:numId w:val="39"/>
        </w:numPr>
      </w:pPr>
      <w:r>
        <w:t>“</w:t>
      </w:r>
      <w:r w:rsidR="000D23A5" w:rsidRPr="003C4E0A">
        <w:rPr>
          <w:b/>
          <w:bCs/>
        </w:rPr>
        <w:t xml:space="preserve">Other </w:t>
      </w:r>
      <w:r w:rsidR="003A066D" w:rsidRPr="003C4E0A">
        <w:rPr>
          <w:b/>
          <w:bCs/>
        </w:rPr>
        <w:t>I</w:t>
      </w:r>
      <w:r w:rsidR="000D23A5" w:rsidRPr="003C4E0A">
        <w:rPr>
          <w:b/>
          <w:bCs/>
        </w:rPr>
        <w:t>ssues</w:t>
      </w:r>
      <w:r>
        <w:rPr>
          <w:b/>
          <w:bCs/>
        </w:rPr>
        <w:t>”</w:t>
      </w:r>
      <w:r w:rsidR="000D23A5">
        <w:t xml:space="preserve"> examine the use of national, funder, sectorial, or departmental procedures for data management, listing and briefly describing the chosen procedures.</w:t>
      </w:r>
    </w:p>
    <w:p w14:paraId="5A2AB99A" w14:textId="77777777" w:rsidR="00695B70" w:rsidRDefault="00695B70" w:rsidP="000D23A5"/>
    <w:p w14:paraId="31AE027C" w14:textId="72B02AE2" w:rsidR="00354C3C" w:rsidRDefault="00354C3C">
      <w:pPr>
        <w:jc w:val="left"/>
      </w:pPr>
      <w:r>
        <w:br w:type="page"/>
      </w:r>
    </w:p>
    <w:p w14:paraId="6B6A0447" w14:textId="77777777" w:rsidR="00354C3C" w:rsidRDefault="00354C3C" w:rsidP="000D23A5">
      <w:pPr>
        <w:sectPr w:rsidR="00354C3C" w:rsidSect="00B6681A">
          <w:headerReference w:type="default" r:id="rId12"/>
          <w:footerReference w:type="default" r:id="rId13"/>
          <w:footerReference w:type="first" r:id="rId14"/>
          <w:pgSz w:w="11906" w:h="16838"/>
          <w:pgMar w:top="851" w:right="991" w:bottom="1417" w:left="993" w:header="708" w:footer="708" w:gutter="0"/>
          <w:cols w:space="708"/>
          <w:titlePg/>
          <w:docGrid w:linePitch="360"/>
        </w:sectPr>
      </w:pPr>
    </w:p>
    <w:p w14:paraId="46D0E672" w14:textId="44B5A8E0" w:rsidR="003939D0" w:rsidRPr="000D23A5" w:rsidRDefault="003939D0" w:rsidP="000D23A5"/>
    <w:p w14:paraId="318AE748" w14:textId="3FF0CD50" w:rsidR="00EF3700" w:rsidRDefault="00277A8C" w:rsidP="00EF3700">
      <w:pPr>
        <w:pStyle w:val="Heading1"/>
        <w:spacing w:after="120"/>
        <w:ind w:left="431" w:hanging="431"/>
      </w:pPr>
      <w:bookmarkStart w:id="2" w:name="_Toc155868986"/>
      <w:r>
        <w:t>Partner Information</w:t>
      </w:r>
      <w:bookmarkEnd w:id="2"/>
    </w:p>
    <w:tbl>
      <w:tblPr>
        <w:tblStyle w:val="Grigliatabella2"/>
        <w:tblW w:w="5000" w:type="pct"/>
        <w:jc w:val="center"/>
        <w:tblLook w:val="04A0" w:firstRow="1" w:lastRow="0" w:firstColumn="1" w:lastColumn="0" w:noHBand="0" w:noVBand="1"/>
      </w:tblPr>
      <w:tblGrid>
        <w:gridCol w:w="3539"/>
        <w:gridCol w:w="6373"/>
      </w:tblGrid>
      <w:tr w:rsidR="00277A8C" w:rsidRPr="00FE79AF" w14:paraId="6EE53674" w14:textId="77777777" w:rsidTr="009B08F7">
        <w:trPr>
          <w:tblHeader/>
          <w:jc w:val="center"/>
        </w:trPr>
        <w:tc>
          <w:tcPr>
            <w:tcW w:w="1785" w:type="pct"/>
            <w:shd w:val="clear" w:color="auto" w:fill="2D416A" w:themeFill="accent1"/>
          </w:tcPr>
          <w:p w14:paraId="014A73D7" w14:textId="48502677" w:rsidR="00277A8C" w:rsidRPr="00EC1AAF" w:rsidRDefault="00277A8C" w:rsidP="00314F61">
            <w:pPr>
              <w:spacing w:before="40" w:after="40"/>
              <w:jc w:val="left"/>
              <w:rPr>
                <w:b/>
                <w:color w:val="FFFFFF" w:themeColor="background1"/>
                <w:sz w:val="21"/>
                <w:szCs w:val="21"/>
                <w:lang w:val="el-GR" w:eastAsia="de-DE"/>
              </w:rPr>
            </w:pPr>
            <w:r w:rsidRPr="00277A8C">
              <w:rPr>
                <w:b/>
                <w:color w:val="FFFFFF" w:themeColor="background1"/>
                <w:sz w:val="21"/>
                <w:szCs w:val="21"/>
                <w:lang w:eastAsia="de-DE"/>
              </w:rPr>
              <w:t>Partner</w:t>
            </w:r>
          </w:p>
        </w:tc>
        <w:tc>
          <w:tcPr>
            <w:tcW w:w="3215" w:type="pct"/>
            <w:shd w:val="clear" w:color="auto" w:fill="auto"/>
          </w:tcPr>
          <w:p w14:paraId="204AC145" w14:textId="76189EEF" w:rsidR="00277A8C" w:rsidRPr="009B08F7" w:rsidRDefault="00736256" w:rsidP="0DB0E07C">
            <w:pPr>
              <w:spacing w:before="40" w:after="40"/>
              <w:jc w:val="left"/>
              <w:rPr>
                <w:i/>
                <w:iCs/>
                <w:color w:val="242424" w:themeColor="text1"/>
                <w:sz w:val="21"/>
                <w:szCs w:val="21"/>
                <w:lang w:val="en-US" w:eastAsia="de-DE"/>
              </w:rPr>
            </w:pPr>
            <w:r>
              <w:rPr>
                <w:i/>
                <w:iCs/>
                <w:color w:val="242424" w:themeColor="text1"/>
                <w:sz w:val="21"/>
                <w:szCs w:val="21"/>
                <w:lang w:val="en-US" w:eastAsia="de-DE"/>
              </w:rPr>
              <w:t>University of Patras</w:t>
            </w:r>
          </w:p>
        </w:tc>
      </w:tr>
      <w:tr w:rsidR="00277A8C" w:rsidRPr="00FE79AF" w14:paraId="21E5A492" w14:textId="77777777" w:rsidTr="009B08F7">
        <w:trPr>
          <w:jc w:val="center"/>
        </w:trPr>
        <w:tc>
          <w:tcPr>
            <w:tcW w:w="1785" w:type="pct"/>
            <w:shd w:val="clear" w:color="auto" w:fill="2D416A" w:themeFill="accent1"/>
            <w:vAlign w:val="center"/>
          </w:tcPr>
          <w:p w14:paraId="6A66E2EE" w14:textId="15DE78D4"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Corresponding person (email)</w:t>
            </w:r>
          </w:p>
        </w:tc>
        <w:tc>
          <w:tcPr>
            <w:tcW w:w="3215" w:type="pct"/>
            <w:shd w:val="clear" w:color="auto" w:fill="auto"/>
          </w:tcPr>
          <w:p w14:paraId="52ABBFB0" w14:textId="30E828A1" w:rsidR="00277A8C" w:rsidRPr="009B08F7" w:rsidRDefault="00736256" w:rsidP="0DB0E07C">
            <w:pPr>
              <w:spacing w:before="40" w:after="40" w:line="288" w:lineRule="auto"/>
              <w:jc w:val="left"/>
              <w:rPr>
                <w:i/>
                <w:iCs/>
                <w:color w:val="242424" w:themeColor="text1"/>
                <w:sz w:val="21"/>
                <w:szCs w:val="21"/>
              </w:rPr>
            </w:pPr>
            <w:r>
              <w:rPr>
                <w:i/>
                <w:iCs/>
                <w:color w:val="242424" w:themeColor="text1"/>
                <w:sz w:val="21"/>
                <w:szCs w:val="21"/>
              </w:rPr>
              <w:t>Georgios Bouloukakis (boulouk@gmail.com)</w:t>
            </w:r>
          </w:p>
        </w:tc>
      </w:tr>
      <w:tr w:rsidR="00277A8C" w:rsidRPr="00FE79AF" w14:paraId="71FF2786" w14:textId="77777777" w:rsidTr="009B08F7">
        <w:trPr>
          <w:jc w:val="center"/>
        </w:trPr>
        <w:tc>
          <w:tcPr>
            <w:tcW w:w="1785" w:type="pct"/>
            <w:shd w:val="clear" w:color="auto" w:fill="2D416A" w:themeFill="accent1"/>
            <w:vAlign w:val="center"/>
          </w:tcPr>
          <w:p w14:paraId="27C7E61F" w14:textId="7EE94F2D"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Dataset</w:t>
            </w:r>
          </w:p>
        </w:tc>
        <w:tc>
          <w:tcPr>
            <w:tcW w:w="3215" w:type="pct"/>
            <w:shd w:val="clear" w:color="auto" w:fill="auto"/>
          </w:tcPr>
          <w:p w14:paraId="3AD3FF8A" w14:textId="48D290F2" w:rsidR="00277A8C" w:rsidRPr="009B08F7" w:rsidRDefault="00277A8C" w:rsidP="00314F61">
            <w:pPr>
              <w:spacing w:before="40" w:after="40" w:line="288" w:lineRule="auto"/>
              <w:jc w:val="left"/>
              <w:rPr>
                <w:i/>
                <w:iCs/>
                <w:color w:val="242424" w:themeColor="text1"/>
                <w:sz w:val="21"/>
                <w:szCs w:val="21"/>
              </w:rPr>
            </w:pPr>
            <w:r w:rsidRPr="009B08F7">
              <w:rPr>
                <w:i/>
                <w:iCs/>
                <w:color w:val="242424" w:themeColor="text1"/>
                <w:sz w:val="21"/>
                <w:szCs w:val="21"/>
              </w:rPr>
              <w:t>Please Specify the name of the dataset (if applicable)</w:t>
            </w:r>
          </w:p>
        </w:tc>
      </w:tr>
      <w:tr w:rsidR="00277A8C" w:rsidRPr="00FE79AF" w14:paraId="452A5894" w14:textId="77777777" w:rsidTr="009B08F7">
        <w:trPr>
          <w:jc w:val="center"/>
        </w:trPr>
        <w:tc>
          <w:tcPr>
            <w:tcW w:w="1785" w:type="pct"/>
            <w:shd w:val="clear" w:color="auto" w:fill="2D416A" w:themeFill="accent1"/>
            <w:vAlign w:val="center"/>
          </w:tcPr>
          <w:p w14:paraId="01E74285" w14:textId="4E4F558E" w:rsidR="00277A8C" w:rsidRPr="00E43514" w:rsidRDefault="00277A8C" w:rsidP="00314F61">
            <w:pPr>
              <w:spacing w:before="40" w:after="40" w:line="288" w:lineRule="auto"/>
              <w:jc w:val="left"/>
              <w:rPr>
                <w:b/>
                <w:color w:val="FFFFFF" w:themeColor="background1"/>
                <w:sz w:val="21"/>
                <w:szCs w:val="21"/>
              </w:rPr>
            </w:pPr>
            <w:r w:rsidRPr="00277A8C">
              <w:rPr>
                <w:b/>
                <w:color w:val="FFFFFF" w:themeColor="background1"/>
                <w:sz w:val="21"/>
                <w:szCs w:val="21"/>
              </w:rPr>
              <w:t>Name of the Use Case</w:t>
            </w:r>
          </w:p>
        </w:tc>
        <w:tc>
          <w:tcPr>
            <w:tcW w:w="3215" w:type="pct"/>
          </w:tcPr>
          <w:p w14:paraId="1FEF94C0" w14:textId="405EDAE3" w:rsidR="00277A8C" w:rsidRPr="009B08F7" w:rsidRDefault="00277A8C" w:rsidP="00314F61">
            <w:pPr>
              <w:spacing w:before="40" w:after="40" w:line="288" w:lineRule="auto"/>
              <w:jc w:val="left"/>
              <w:rPr>
                <w:i/>
                <w:iCs/>
                <w:color w:val="242424" w:themeColor="text1"/>
                <w:sz w:val="21"/>
                <w:szCs w:val="21"/>
              </w:rPr>
            </w:pPr>
            <w:r w:rsidRPr="009B08F7">
              <w:rPr>
                <w:i/>
                <w:iCs/>
                <w:color w:val="242424" w:themeColor="text1"/>
                <w:sz w:val="21"/>
                <w:szCs w:val="21"/>
              </w:rPr>
              <w:t>Please Specify the use case that this dataset will be used (if applicable)</w:t>
            </w:r>
          </w:p>
        </w:tc>
      </w:tr>
    </w:tbl>
    <w:p w14:paraId="072D31C6" w14:textId="77777777" w:rsidR="00A346C7" w:rsidRDefault="00A346C7" w:rsidP="00F46442"/>
    <w:p w14:paraId="501B7C48" w14:textId="1D94294C" w:rsidR="00A346C7" w:rsidRDefault="00A346C7" w:rsidP="00A346C7">
      <w:pPr>
        <w:pStyle w:val="Heading1"/>
      </w:pPr>
      <w:bookmarkStart w:id="3" w:name="_Toc155868987"/>
      <w:r w:rsidRPr="00A346C7">
        <w:t>Data Summary</w:t>
      </w:r>
      <w:bookmarkEnd w:id="3"/>
    </w:p>
    <w:tbl>
      <w:tblPr>
        <w:tblStyle w:val="Grigliatabella2"/>
        <w:tblW w:w="0" w:type="auto"/>
        <w:tblLook w:val="04A0" w:firstRow="1" w:lastRow="0" w:firstColumn="1" w:lastColumn="0" w:noHBand="0" w:noVBand="1"/>
      </w:tblPr>
      <w:tblGrid>
        <w:gridCol w:w="9912"/>
      </w:tblGrid>
      <w:tr w:rsidR="00A346C7" w:rsidRPr="001478FF" w14:paraId="4B086A01" w14:textId="77777777" w:rsidTr="003C4E0A">
        <w:trPr>
          <w:trHeight w:val="432"/>
        </w:trPr>
        <w:tc>
          <w:tcPr>
            <w:tcW w:w="9912" w:type="dxa"/>
            <w:shd w:val="clear" w:color="auto" w:fill="D9D9D9" w:themeFill="text2" w:themeFillShade="D9"/>
            <w:vAlign w:val="center"/>
          </w:tcPr>
          <w:p w14:paraId="522AB256" w14:textId="77777777" w:rsidR="00A346C7" w:rsidRPr="009B08F7" w:rsidRDefault="00A346C7" w:rsidP="00A346C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be re-using any existing data in this project?</w:t>
            </w:r>
          </w:p>
        </w:tc>
      </w:tr>
      <w:tr w:rsidR="00A346C7" w:rsidRPr="001478FF" w14:paraId="11ED1F1A" w14:textId="77777777" w:rsidTr="0DB0E07C">
        <w:tc>
          <w:tcPr>
            <w:tcW w:w="9912" w:type="dxa"/>
            <w:vAlign w:val="center"/>
          </w:tcPr>
          <w:p w14:paraId="1CD77D42" w14:textId="546133A1" w:rsidR="00A346C7" w:rsidRPr="001478FF" w:rsidRDefault="00ED45C6" w:rsidP="0DB0E07C">
            <w:pPr>
              <w:pStyle w:val="Caption"/>
              <w:jc w:val="left"/>
              <w:rPr>
                <w:rFonts w:asciiTheme="minorHAnsi" w:hAnsiTheme="minorHAnsi" w:cstheme="minorBidi"/>
                <w:b w:val="0"/>
                <w:bCs w:val="0"/>
                <w:color w:val="auto"/>
                <w:sz w:val="22"/>
                <w:szCs w:val="22"/>
              </w:rPr>
            </w:pPr>
            <w:sdt>
              <w:sdtPr>
                <w:rPr>
                  <w:rFonts w:asciiTheme="minorHAnsi" w:hAnsiTheme="minorHAnsi"/>
                  <w:b w:val="0"/>
                  <w:bCs w:val="0"/>
                  <w:color w:val="auto"/>
                  <w:sz w:val="22"/>
                  <w:szCs w:val="22"/>
                </w:rPr>
                <w:id w:val="-776639920"/>
                <w14:checkbox>
                  <w14:checked w14:val="1"/>
                  <w14:checkedState w14:val="2612" w14:font="MS Gothic"/>
                  <w14:uncheckedState w14:val="2610" w14:font="MS Gothic"/>
                </w14:checkbox>
              </w:sdtPr>
              <w:sdtEndPr/>
              <w:sdtContent>
                <w:r w:rsidR="009B5A98">
                  <w:rPr>
                    <w:rFonts w:ascii="MS Gothic" w:eastAsia="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Yes </w:t>
            </w:r>
            <w:sdt>
              <w:sdtPr>
                <w:rPr>
                  <w:rFonts w:asciiTheme="minorHAnsi" w:hAnsiTheme="minorHAnsi"/>
                  <w:b w:val="0"/>
                  <w:bCs w:val="0"/>
                  <w:color w:val="auto"/>
                  <w:sz w:val="22"/>
                  <w:szCs w:val="22"/>
                </w:rPr>
                <w:id w:val="-1125613723"/>
                <w14:checkbox>
                  <w14:checked w14:val="0"/>
                  <w14:checkedState w14:val="2612" w14:font="MS Gothic"/>
                  <w14:uncheckedState w14:val="2610" w14:font="MS Gothic"/>
                </w14:checkbox>
              </w:sdtPr>
              <w:sdtEndPr/>
              <w:sdtContent>
                <w:r w:rsidR="009B5A98">
                  <w:rPr>
                    <w:rFonts w:ascii="MS Gothic" w:eastAsia="MS Gothic" w:hAnsi="MS Gothic" w:hint="eastAsia"/>
                    <w:b w:val="0"/>
                    <w:bCs w:val="0"/>
                    <w:color w:val="auto"/>
                    <w:sz w:val="22"/>
                    <w:szCs w:val="22"/>
                  </w:rPr>
                  <w:t>☐</w:t>
                </w:r>
              </w:sdtContent>
            </w:sdt>
            <w:r w:rsidR="00A346C7" w:rsidRPr="0DB0E07C">
              <w:rPr>
                <w:rFonts w:asciiTheme="minorHAnsi" w:hAnsiTheme="minorHAnsi" w:cstheme="minorBidi"/>
                <w:b w:val="0"/>
                <w:bCs w:val="0"/>
                <w:color w:val="auto"/>
                <w:sz w:val="22"/>
                <w:szCs w:val="22"/>
              </w:rPr>
              <w:t xml:space="preserve"> No</w:t>
            </w:r>
          </w:p>
        </w:tc>
      </w:tr>
      <w:tr w:rsidR="00A346C7" w:rsidRPr="001478FF" w14:paraId="2B4AB93C" w14:textId="77777777" w:rsidTr="003C4E0A">
        <w:trPr>
          <w:trHeight w:val="432"/>
        </w:trPr>
        <w:tc>
          <w:tcPr>
            <w:tcW w:w="9912" w:type="dxa"/>
            <w:shd w:val="clear" w:color="auto" w:fill="D9D9D9" w:themeFill="text2" w:themeFillShade="D9"/>
            <w:vAlign w:val="center"/>
          </w:tcPr>
          <w:p w14:paraId="50CEDEEB"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you answered "yes" to the previous question, what will you re-use the existing data for? (Select all that apply)</w:t>
            </w:r>
          </w:p>
        </w:tc>
      </w:tr>
      <w:tr w:rsidR="00A346C7" w:rsidRPr="001478FF" w14:paraId="7DCEEF8A" w14:textId="77777777" w:rsidTr="0DB0E07C">
        <w:trPr>
          <w:trHeight w:val="1599"/>
        </w:trPr>
        <w:tc>
          <w:tcPr>
            <w:tcW w:w="9912" w:type="dxa"/>
            <w:vAlign w:val="center"/>
          </w:tcPr>
          <w:p w14:paraId="6CB100CB" w14:textId="338657AF" w:rsidR="00A346C7" w:rsidRPr="001478FF" w:rsidRDefault="00ED45C6"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12853361"/>
                <w14:checkbox>
                  <w14:checked w14:val="1"/>
                  <w14:checkedState w14:val="2612" w14:font="MS Gothic"/>
                  <w14:uncheckedState w14:val="2610" w14:font="MS Gothic"/>
                </w14:checkbox>
              </w:sdtPr>
              <w:sdtEndPr/>
              <w:sdtContent>
                <w:r w:rsidR="009B5A98">
                  <w:rPr>
                    <w:rFonts w:ascii="MS Gothic" w:eastAsia="MS Gothic" w:hAnsi="MS Gothic" w:cstheme="minorHAnsi" w:hint="eastAsia"/>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test hypotheses</w:t>
            </w:r>
          </w:p>
          <w:p w14:paraId="5D786F52" w14:textId="77777777" w:rsidR="00A346C7" w:rsidRPr="001478FF" w:rsidRDefault="00ED45C6" w:rsidP="00A346C7">
            <w:pPr>
              <w:tabs>
                <w:tab w:val="left" w:pos="828"/>
              </w:tabs>
              <w:jc w:val="left"/>
              <w:rPr>
                <w:rFonts w:asciiTheme="minorHAnsi" w:hAnsiTheme="minorHAnsi" w:cstheme="minorHAnsi"/>
                <w:sz w:val="22"/>
                <w:szCs w:val="22"/>
              </w:rPr>
            </w:pPr>
            <w:sdt>
              <w:sdtPr>
                <w:rPr>
                  <w:rFonts w:asciiTheme="minorHAnsi" w:hAnsiTheme="minorHAnsi" w:cstheme="minorHAnsi"/>
                </w:rPr>
                <w:id w:val="95543980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To support conclusions</w:t>
            </w:r>
          </w:p>
          <w:p w14:paraId="70537520" w14:textId="0323B622" w:rsidR="00A346C7" w:rsidRPr="001478FF" w:rsidRDefault="00ED45C6"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128917710"/>
                <w14:checkbox>
                  <w14:checked w14:val="1"/>
                  <w14:checkedState w14:val="2612" w14:font="MS Gothic"/>
                  <w14:uncheckedState w14:val="2610" w14:font="MS Gothic"/>
                </w14:checkbox>
              </w:sdtPr>
              <w:sdtEndPr/>
              <w:sdtContent>
                <w:r w:rsidR="009B5A98">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To compare with newly generated data</w:t>
            </w:r>
          </w:p>
          <w:p w14:paraId="4CC152BF" w14:textId="77777777" w:rsidR="00A346C7" w:rsidRPr="001478FF" w:rsidRDefault="00ED45C6" w:rsidP="00A346C7">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263118"/>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To provide background information or context</w:t>
            </w:r>
          </w:p>
          <w:p w14:paraId="2F90489F" w14:textId="77777777" w:rsidR="00A346C7" w:rsidRPr="001478FF" w:rsidRDefault="00ED45C6" w:rsidP="00A346C7">
            <w:pPr>
              <w:tabs>
                <w:tab w:val="right" w:pos="2783"/>
              </w:tabs>
              <w:jc w:val="left"/>
              <w:rPr>
                <w:rFonts w:asciiTheme="minorHAnsi" w:hAnsiTheme="minorHAnsi" w:cstheme="minorHAnsi"/>
                <w:sz w:val="22"/>
                <w:szCs w:val="22"/>
              </w:rPr>
            </w:pPr>
            <w:sdt>
              <w:sdtPr>
                <w:rPr>
                  <w:rFonts w:asciiTheme="minorHAnsi" w:hAnsiTheme="minorHAnsi" w:cstheme="minorHAnsi"/>
                </w:rPr>
                <w:id w:val="2052028491"/>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n/a</w:t>
            </w:r>
          </w:p>
          <w:p w14:paraId="4D3ED06E" w14:textId="77777777" w:rsidR="00A346C7" w:rsidRPr="001478FF" w:rsidRDefault="00ED45C6"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31280194"/>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273983153"/>
                <w:placeholder>
                  <w:docPart w:val="51D3A7FA4925434F97F22E847F69C6CD"/>
                </w:placeholder>
              </w:sdtPr>
              <w:sdtEndPr/>
              <w:sdtContent>
                <w:sdt>
                  <w:sdtPr>
                    <w:rPr>
                      <w:rFonts w:asciiTheme="minorHAnsi" w:hAnsiTheme="minorHAnsi" w:cstheme="minorHAnsi"/>
                      <w:b w:val="0"/>
                      <w:bCs w:val="0"/>
                      <w:sz w:val="22"/>
                      <w:szCs w:val="22"/>
                    </w:rPr>
                    <w:id w:val="961843051"/>
                    <w:placeholder>
                      <w:docPart w:val="D23CAE82D46A4406A1E0EB20A4AD8EFF"/>
                    </w:placeholder>
                    <w:showingPlcHdr/>
                  </w:sdtPr>
                  <w:sdtEndPr/>
                  <w:sdtContent>
                    <w:r w:rsidR="00A346C7" w:rsidRPr="001478FF">
                      <w:rPr>
                        <w:rStyle w:val="PlaceholderText"/>
                        <w:rFonts w:asciiTheme="minorHAnsi" w:hAnsiTheme="minorHAnsi" w:cstheme="minorHAnsi"/>
                        <w:b w:val="0"/>
                        <w:bCs w:val="0"/>
                        <w:i/>
                        <w:iCs/>
                        <w:sz w:val="22"/>
                        <w:szCs w:val="22"/>
                      </w:rPr>
                      <w:t>Click or tap here to type your answer.</w:t>
                    </w:r>
                  </w:sdtContent>
                </w:sdt>
              </w:sdtContent>
            </w:sdt>
          </w:p>
        </w:tc>
      </w:tr>
      <w:tr w:rsidR="00A346C7" w:rsidRPr="001478FF" w14:paraId="51A4199E" w14:textId="77777777" w:rsidTr="003C4E0A">
        <w:trPr>
          <w:trHeight w:val="432"/>
        </w:trPr>
        <w:tc>
          <w:tcPr>
            <w:tcW w:w="9912" w:type="dxa"/>
            <w:shd w:val="clear" w:color="auto" w:fill="D9D9D9" w:themeFill="text2" w:themeFillShade="D9"/>
            <w:vAlign w:val="center"/>
          </w:tcPr>
          <w:p w14:paraId="06C86A56"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is the source of the existing data that you intend to re-use? (Select all that apply)</w:t>
            </w:r>
          </w:p>
        </w:tc>
      </w:tr>
      <w:tr w:rsidR="00A346C7" w:rsidRPr="001478FF" w14:paraId="357FF412" w14:textId="77777777" w:rsidTr="0DB0E07C">
        <w:trPr>
          <w:trHeight w:val="1361"/>
        </w:trPr>
        <w:tc>
          <w:tcPr>
            <w:tcW w:w="9912" w:type="dxa"/>
            <w:vAlign w:val="center"/>
          </w:tcPr>
          <w:p w14:paraId="1F779AF7" w14:textId="028D88DC" w:rsidR="00A346C7" w:rsidRPr="001478FF" w:rsidRDefault="00ED45C6"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51470190"/>
                <w14:checkbox>
                  <w14:checked w14:val="1"/>
                  <w14:checkedState w14:val="2612" w14:font="MS Gothic"/>
                  <w14:uncheckedState w14:val="2610" w14:font="MS Gothic"/>
                </w14:checkbox>
              </w:sdtPr>
              <w:sdtEndPr/>
              <w:sdtContent>
                <w:r w:rsidR="000C62E3">
                  <w:rPr>
                    <w:rFonts w:ascii="MS Gothic" w:eastAsia="MS Gothic" w:hAnsi="MS Gothic" w:cstheme="minorHAnsi" w:hint="eastAsia"/>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Publicly available dataset or repository</w:t>
            </w:r>
          </w:p>
          <w:p w14:paraId="4A80C408"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2789155"/>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Privately owned dataset or repository</w:t>
            </w:r>
          </w:p>
          <w:p w14:paraId="48ED39A0" w14:textId="21653210"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909057047"/>
                <w14:checkbox>
                  <w14:checked w14:val="1"/>
                  <w14:checkedState w14:val="2612" w14:font="MS Gothic"/>
                  <w14:uncheckedState w14:val="2610" w14:font="MS Gothic"/>
                </w14:checkbox>
              </w:sdtPr>
              <w:sdtEndPr/>
              <w:sdtContent>
                <w:r w:rsidR="00612BE9">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Previously generated by the project team</w:t>
            </w:r>
          </w:p>
          <w:p w14:paraId="4FC89D58" w14:textId="62DB9869"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439868025"/>
                <w14:checkbox>
                  <w14:checked w14:val="0"/>
                  <w14:checkedState w14:val="2612" w14:font="MS Gothic"/>
                  <w14:uncheckedState w14:val="2610" w14:font="MS Gothic"/>
                </w14:checkbox>
              </w:sdtPr>
              <w:sdtEndPr/>
              <w:sdtContent>
                <w:r w:rsidR="000C62E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From previous research conducted by others</w:t>
            </w:r>
          </w:p>
          <w:p w14:paraId="5E491A39" w14:textId="77777777" w:rsidR="00A346C7" w:rsidRPr="001478FF" w:rsidRDefault="00ED45C6"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3158660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b w:val="0"/>
                    <w:bCs w:val="0"/>
                    <w:color w:val="auto"/>
                    <w:sz w:val="22"/>
                    <w:szCs w:val="22"/>
                  </w:rPr>
                  <w:t>☐</w:t>
                </w:r>
              </w:sdtContent>
            </w:sdt>
            <w:r w:rsidR="00A346C7" w:rsidRPr="001478FF">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sz w:val="22"/>
                  <w:szCs w:val="22"/>
                </w:rPr>
                <w:id w:val="-835371996"/>
                <w:placeholder>
                  <w:docPart w:val="793B55C1B01242BC98A9CE617421CD69"/>
                </w:placeholder>
              </w:sdtPr>
              <w:sdtEndPr/>
              <w:sdtContent>
                <w:sdt>
                  <w:sdtPr>
                    <w:rPr>
                      <w:rFonts w:asciiTheme="minorHAnsi" w:hAnsiTheme="minorHAnsi" w:cstheme="minorHAnsi"/>
                      <w:b w:val="0"/>
                      <w:bCs w:val="0"/>
                      <w:sz w:val="22"/>
                      <w:szCs w:val="22"/>
                    </w:rPr>
                    <w:id w:val="612168020"/>
                    <w:placeholder>
                      <w:docPart w:val="DA835A93A2A94F9D9DC378D09292016D"/>
                    </w:placeholder>
                    <w:showingPlcHdr/>
                  </w:sdtPr>
                  <w:sdtEndPr/>
                  <w:sdtContent>
                    <w:r w:rsidR="00A346C7" w:rsidRPr="001478FF">
                      <w:rPr>
                        <w:rStyle w:val="PlaceholderText"/>
                        <w:rFonts w:asciiTheme="minorHAnsi" w:hAnsiTheme="minorHAnsi" w:cstheme="minorHAnsi"/>
                        <w:b w:val="0"/>
                        <w:bCs w:val="0"/>
                        <w:i/>
                        <w:iCs/>
                        <w:sz w:val="22"/>
                        <w:szCs w:val="22"/>
                      </w:rPr>
                      <w:t>Click or tap here to type your answer.</w:t>
                    </w:r>
                  </w:sdtContent>
                </w:sdt>
              </w:sdtContent>
            </w:sdt>
          </w:p>
        </w:tc>
      </w:tr>
      <w:tr w:rsidR="00A346C7" w:rsidRPr="001478FF" w14:paraId="3F6C55B8" w14:textId="77777777" w:rsidTr="003C4E0A">
        <w:trPr>
          <w:trHeight w:val="576"/>
        </w:trPr>
        <w:tc>
          <w:tcPr>
            <w:tcW w:w="9912" w:type="dxa"/>
            <w:shd w:val="clear" w:color="auto" w:fill="D9D9D9" w:themeFill="text2" w:themeFillShade="D9"/>
            <w:vAlign w:val="center"/>
          </w:tcPr>
          <w:p w14:paraId="08C31795"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criteria did you use to determine the suitability of the existing data for re-use? (Select all that apply)</w:t>
            </w:r>
          </w:p>
        </w:tc>
      </w:tr>
      <w:tr w:rsidR="00A346C7" w:rsidRPr="001478FF" w14:paraId="3239EA59" w14:textId="77777777" w:rsidTr="0DB0E07C">
        <w:trPr>
          <w:trHeight w:val="1587"/>
        </w:trPr>
        <w:tc>
          <w:tcPr>
            <w:tcW w:w="9912" w:type="dxa"/>
            <w:vAlign w:val="center"/>
          </w:tcPr>
          <w:p w14:paraId="3A213C3A" w14:textId="334119C4"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1927793450"/>
                <w14:checkbox>
                  <w14:checked w14:val="1"/>
                  <w14:checkedState w14:val="2612" w14:font="MS Gothic"/>
                  <w14:uncheckedState w14:val="2610" w14:font="MS Gothic"/>
                </w14:checkbox>
              </w:sdtPr>
              <w:sdtEndPr/>
              <w:sdtContent>
                <w:r w:rsidR="009B5A98">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quality</w:t>
            </w:r>
          </w:p>
          <w:p w14:paraId="28104261" w14:textId="4C913F59"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1296018822"/>
                <w14:checkbox>
                  <w14:checked w14:val="1"/>
                  <w14:checkedState w14:val="2612" w14:font="MS Gothic"/>
                  <w14:uncheckedState w14:val="2610" w14:font="MS Gothic"/>
                </w14:checkbox>
              </w:sdtPr>
              <w:sdtEndPr/>
              <w:sdtContent>
                <w:r w:rsidR="009B5A98">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format and compatibility</w:t>
            </w:r>
          </w:p>
          <w:p w14:paraId="12CF5DC1" w14:textId="74295D8F"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1167137284"/>
                <w14:checkbox>
                  <w14:checked w14:val="1"/>
                  <w14:checkedState w14:val="2612" w14:font="MS Gothic"/>
                  <w14:uncheckedState w14:val="2610" w14:font="MS Gothic"/>
                </w14:checkbox>
              </w:sdtPr>
              <w:sdtEndPr/>
              <w:sdtContent>
                <w:r w:rsidR="000C62E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relevance to the project's objectives</w:t>
            </w:r>
          </w:p>
          <w:p w14:paraId="384C78C6" w14:textId="77777777"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1583570257"/>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Availability of metadata</w:t>
            </w:r>
          </w:p>
          <w:p w14:paraId="68C21E97" w14:textId="324A4F39"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1196046502"/>
                <w14:checkbox>
                  <w14:checked w14:val="1"/>
                  <w14:checkedState w14:val="2612" w14:font="MS Gothic"/>
                  <w14:uncheckedState w14:val="2610" w14:font="MS Gothic"/>
                </w14:checkbox>
              </w:sdtPr>
              <w:sdtEndPr/>
              <w:sdtContent>
                <w:r w:rsidR="009B5A98">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Compliance with legal and ethical requirements</w:t>
            </w:r>
          </w:p>
          <w:p w14:paraId="7A1C7ED0"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693451281"/>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32903442"/>
                <w:placeholder>
                  <w:docPart w:val="F78C28F1176B4A4F830D0D75E6DE53E7"/>
                </w:placeholder>
              </w:sdtPr>
              <w:sdtEndPr/>
              <w:sdtContent>
                <w:sdt>
                  <w:sdtPr>
                    <w:rPr>
                      <w:rFonts w:asciiTheme="minorHAnsi" w:hAnsiTheme="minorHAnsi" w:cstheme="minorHAnsi"/>
                    </w:rPr>
                    <w:id w:val="1613472130"/>
                    <w:placeholder>
                      <w:docPart w:val="9AE71338947942ED810CCC5A9D092F3C"/>
                    </w:placeholder>
                    <w:showingPlcHdr/>
                  </w:sdtPr>
                  <w:sdtEnd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1CD22097" w14:textId="77777777" w:rsidTr="003C4E0A">
        <w:trPr>
          <w:trHeight w:val="432"/>
        </w:trPr>
        <w:tc>
          <w:tcPr>
            <w:tcW w:w="9912" w:type="dxa"/>
            <w:shd w:val="clear" w:color="auto" w:fill="D9D9D9" w:themeFill="text2" w:themeFillShade="D9"/>
            <w:vAlign w:val="center"/>
          </w:tcPr>
          <w:p w14:paraId="72E02AAD"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Have you obtained permission or authorization from the original data owners to re-use their data?</w:t>
            </w:r>
          </w:p>
        </w:tc>
      </w:tr>
      <w:tr w:rsidR="00A346C7" w:rsidRPr="001478FF" w14:paraId="5C3B01EC" w14:textId="77777777" w:rsidTr="0DB0E07C">
        <w:trPr>
          <w:trHeight w:val="510"/>
        </w:trPr>
        <w:tc>
          <w:tcPr>
            <w:tcW w:w="9912" w:type="dxa"/>
            <w:vAlign w:val="center"/>
          </w:tcPr>
          <w:p w14:paraId="44391081" w14:textId="07ED9247"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206671555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55177256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  </w:t>
            </w:r>
            <w:sdt>
              <w:sdtPr>
                <w:rPr>
                  <w:rFonts w:asciiTheme="minorHAnsi" w:hAnsiTheme="minorHAnsi" w:cstheme="minorHAnsi"/>
                </w:rPr>
                <w:id w:val="1122197997"/>
                <w14:checkbox>
                  <w14:checked w14:val="1"/>
                  <w14:checkedState w14:val="2612" w14:font="MS Gothic"/>
                  <w14:uncheckedState w14:val="2610" w14:font="MS Gothic"/>
                </w14:checkbox>
              </w:sdtPr>
              <w:sdtEndPr/>
              <w:sdtContent>
                <w:r w:rsidR="000C62E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449135965"/>
                <w:placeholder>
                  <w:docPart w:val="A28BEC7DCC16490EAB7CD25B82F85959"/>
                </w:placeholder>
              </w:sdtPr>
              <w:sdtEndPr/>
              <w:sdtContent>
                <w:sdt>
                  <w:sdtPr>
                    <w:rPr>
                      <w:rFonts w:asciiTheme="minorHAnsi" w:hAnsiTheme="minorHAnsi" w:cstheme="minorHAnsi"/>
                    </w:rPr>
                    <w:id w:val="1627587367"/>
                    <w:placeholder>
                      <w:docPart w:val="175C155123224E47B7827A11165BDC73"/>
                    </w:placeholder>
                  </w:sdtPr>
                  <w:sdtEndPr/>
                  <w:sdtContent>
                    <w:r w:rsidR="000C62E3">
                      <w:rPr>
                        <w:rFonts w:asciiTheme="minorHAnsi" w:hAnsiTheme="minorHAnsi" w:cstheme="minorHAnsi"/>
                      </w:rPr>
                      <w:t>No, as these</w:t>
                    </w:r>
                    <w:r w:rsidR="009B5A98">
                      <w:rPr>
                        <w:rFonts w:asciiTheme="minorHAnsi" w:hAnsiTheme="minorHAnsi" w:cstheme="minorHAnsi"/>
                      </w:rPr>
                      <w:t xml:space="preserve"> datasets</w:t>
                    </w:r>
                    <w:r w:rsidR="000C62E3">
                      <w:rPr>
                        <w:rFonts w:asciiTheme="minorHAnsi" w:hAnsiTheme="minorHAnsi" w:cstheme="minorHAnsi"/>
                      </w:rPr>
                      <w:t xml:space="preserve"> are public</w:t>
                    </w:r>
                  </w:sdtContent>
                </w:sdt>
              </w:sdtContent>
            </w:sdt>
          </w:p>
        </w:tc>
      </w:tr>
      <w:tr w:rsidR="00A346C7" w:rsidRPr="001478FF" w14:paraId="60513580" w14:textId="77777777" w:rsidTr="003C4E0A">
        <w:trPr>
          <w:trHeight w:val="576"/>
        </w:trPr>
        <w:tc>
          <w:tcPr>
            <w:tcW w:w="9912" w:type="dxa"/>
            <w:shd w:val="clear" w:color="auto" w:fill="D9D9D9" w:themeFill="text2" w:themeFillShade="D9"/>
            <w:vAlign w:val="center"/>
          </w:tcPr>
          <w:p w14:paraId="5EC5AB80"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limitations or restrictions to the use of the existing data, such as copyright or confidentiality agreements?</w:t>
            </w:r>
          </w:p>
        </w:tc>
      </w:tr>
      <w:tr w:rsidR="00A346C7" w:rsidRPr="001478FF" w14:paraId="567CD884" w14:textId="77777777" w:rsidTr="0DB0E07C">
        <w:trPr>
          <w:trHeight w:val="567"/>
        </w:trPr>
        <w:tc>
          <w:tcPr>
            <w:tcW w:w="9912" w:type="dxa"/>
            <w:vAlign w:val="center"/>
          </w:tcPr>
          <w:p w14:paraId="267E4DD6" w14:textId="2D41C8B3" w:rsidR="00A346C7" w:rsidRPr="001478FF" w:rsidRDefault="00ED45C6" w:rsidP="0DB0E07C">
            <w:pPr>
              <w:jc w:val="left"/>
              <w:rPr>
                <w:rFonts w:asciiTheme="minorHAnsi" w:hAnsiTheme="minorHAnsi" w:cstheme="minorBidi"/>
                <w:b/>
                <w:bCs/>
                <w:sz w:val="22"/>
                <w:szCs w:val="22"/>
              </w:rPr>
            </w:pPr>
            <w:sdt>
              <w:sdtPr>
                <w:rPr>
                  <w:rFonts w:asciiTheme="minorHAnsi" w:hAnsiTheme="minorHAnsi"/>
                </w:rPr>
                <w:id w:val="-114448469"/>
                <w14:checkbox>
                  <w14:checked w14:val="0"/>
                  <w14:checkedState w14:val="2612" w14:font="MS Gothic"/>
                  <w14:uncheckedState w14:val="2610" w14:font="MS Gothic"/>
                </w14:checkbox>
              </w:sdtPr>
              <w:sdtEndPr/>
              <w:sdtContent>
                <w:r w:rsidR="000C62E3">
                  <w:rPr>
                    <w:rFonts w:ascii="MS Gothic" w:eastAsia="MS Gothic" w:hAnsi="MS Gothic" w:hint="eastAsia"/>
                  </w:rPr>
                  <w:t>☐</w:t>
                </w:r>
              </w:sdtContent>
            </w:sdt>
            <w:r w:rsidR="00A346C7" w:rsidRPr="0DB0E07C">
              <w:rPr>
                <w:rFonts w:asciiTheme="minorHAnsi" w:hAnsiTheme="minorHAnsi" w:cstheme="minorBidi"/>
                <w:sz w:val="22"/>
                <w:szCs w:val="22"/>
              </w:rPr>
              <w:t xml:space="preserve"> Yes  </w:t>
            </w:r>
            <w:sdt>
              <w:sdtPr>
                <w:rPr>
                  <w:rFonts w:asciiTheme="minorHAnsi" w:hAnsiTheme="minorHAnsi"/>
                </w:rPr>
                <w:id w:val="1901167768"/>
                <w14:checkbox>
                  <w14:checked w14:val="1"/>
                  <w14:checkedState w14:val="2612" w14:font="MS Gothic"/>
                  <w14:uncheckedState w14:val="2610" w14:font="MS Gothic"/>
                </w14:checkbox>
              </w:sdtPr>
              <w:sdtContent>
                <w:r w:rsidR="000C62E3">
                  <w:rPr>
                    <w:rFonts w:ascii="MS Gothic" w:eastAsia="MS Gothic" w:hAnsi="MS Gothic" w:hint="eastAsia"/>
                  </w:rPr>
                  <w:t>☒</w:t>
                </w:r>
              </w:sdtContent>
            </w:sdt>
            <w:r w:rsidR="00A346C7" w:rsidRPr="0DB0E07C">
              <w:rPr>
                <w:rFonts w:asciiTheme="minorHAnsi" w:hAnsiTheme="minorHAnsi" w:cstheme="minorBidi"/>
                <w:sz w:val="22"/>
                <w:szCs w:val="22"/>
              </w:rPr>
              <w:t xml:space="preserve"> No</w:t>
            </w:r>
          </w:p>
        </w:tc>
      </w:tr>
      <w:tr w:rsidR="00A346C7" w:rsidRPr="001478FF" w14:paraId="0C886E78" w14:textId="77777777" w:rsidTr="003C4E0A">
        <w:trPr>
          <w:trHeight w:val="432"/>
        </w:trPr>
        <w:tc>
          <w:tcPr>
            <w:tcW w:w="9912" w:type="dxa"/>
            <w:shd w:val="clear" w:color="auto" w:fill="D9D9D9" w:themeFill="text2" w:themeFillShade="D9"/>
            <w:vAlign w:val="center"/>
          </w:tcPr>
          <w:p w14:paraId="0E8B2EA0" w14:textId="77777777" w:rsidR="00A346C7" w:rsidRPr="009B08F7" w:rsidRDefault="00A346C7" w:rsidP="00A346C7">
            <w:pPr>
              <w:pStyle w:val="Caption"/>
              <w:numPr>
                <w:ilvl w:val="0"/>
                <w:numId w:val="37"/>
              </w:numPr>
              <w:tabs>
                <w:tab w:val="left" w:pos="3396"/>
              </w:tabs>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types of data will be collected/ generated or re-used in the project? (Select all that apply)</w:t>
            </w:r>
          </w:p>
        </w:tc>
      </w:tr>
      <w:tr w:rsidR="00A346C7" w:rsidRPr="001478FF" w14:paraId="08C0B802" w14:textId="77777777" w:rsidTr="0DB0E07C">
        <w:trPr>
          <w:trHeight w:val="2551"/>
        </w:trPr>
        <w:tc>
          <w:tcPr>
            <w:tcW w:w="9912" w:type="dxa"/>
            <w:vAlign w:val="center"/>
          </w:tcPr>
          <w:p w14:paraId="6902A9DD" w14:textId="5A76A5FA"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730459315"/>
                <w14:checkbox>
                  <w14:checked w14:val="1"/>
                  <w14:checkedState w14:val="2612" w14:font="MS Gothic"/>
                  <w14:uncheckedState w14:val="2610" w14:font="MS Gothic"/>
                </w14:checkbox>
              </w:sdtPr>
              <w:sdtEndPr/>
              <w:sdtContent>
                <w:r w:rsidR="00E475C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Text</w:t>
            </w:r>
          </w:p>
          <w:p w14:paraId="263B6CF0" w14:textId="32171619"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1023782537"/>
                <w14:checkbox>
                  <w14:checked w14:val="1"/>
                  <w14:checkedState w14:val="2612" w14:font="MS Gothic"/>
                  <w14:uncheckedState w14:val="2610" w14:font="MS Gothic"/>
                </w14:checkbox>
              </w:sdtPr>
              <w:sdtEndPr/>
              <w:sdtContent>
                <w:r w:rsidR="00E475C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Images</w:t>
            </w:r>
          </w:p>
          <w:p w14:paraId="50CEEB02" w14:textId="776E32FC"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1936895966"/>
                <w14:checkbox>
                  <w14:checked w14:val="1"/>
                  <w14:checkedState w14:val="2612" w14:font="MS Gothic"/>
                  <w14:uncheckedState w14:val="2610" w14:font="MS Gothic"/>
                </w14:checkbox>
              </w:sdtPr>
              <w:sdtEndPr/>
              <w:sdtContent>
                <w:r w:rsidR="009B5A98">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Audio</w:t>
            </w:r>
          </w:p>
          <w:p w14:paraId="2D1A91EE" w14:textId="2D1210D8"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2020886244"/>
                <w14:checkbox>
                  <w14:checked w14:val="1"/>
                  <w14:checkedState w14:val="2612" w14:font="MS Gothic"/>
                  <w14:uncheckedState w14:val="2610" w14:font="MS Gothic"/>
                </w14:checkbox>
              </w:sdtPr>
              <w:sdtEndPr/>
              <w:sdtContent>
                <w:r w:rsidR="00E475C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Video</w:t>
            </w:r>
          </w:p>
          <w:p w14:paraId="6F5D2802" w14:textId="77777777"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191384838"/>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Numeric data (e.g., measurements, statistics)</w:t>
            </w:r>
          </w:p>
          <w:p w14:paraId="63D4B8AE" w14:textId="77777777"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2027517796"/>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Geospatial data (e.g., maps, GPS coordinates)</w:t>
            </w:r>
          </w:p>
          <w:p w14:paraId="72BDD109" w14:textId="77777777"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161211266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Genetic data</w:t>
            </w:r>
          </w:p>
          <w:p w14:paraId="770940B3" w14:textId="77777777"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1362546732"/>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Survey or questionnaire data</w:t>
            </w:r>
          </w:p>
          <w:p w14:paraId="39040BBD" w14:textId="77777777"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178472295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Social media data</w:t>
            </w:r>
          </w:p>
          <w:p w14:paraId="6B431D1C" w14:textId="77777777"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545683841"/>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218410084"/>
                <w:placeholder>
                  <w:docPart w:val="53F95EB5707E498F8BCBF5B4222FD74B"/>
                </w:placeholder>
              </w:sdtPr>
              <w:sdtEndPr/>
              <w:sdtContent>
                <w:sdt>
                  <w:sdtPr>
                    <w:rPr>
                      <w:rFonts w:asciiTheme="minorHAnsi" w:hAnsiTheme="minorHAnsi" w:cstheme="minorHAnsi"/>
                    </w:rPr>
                    <w:id w:val="-2122912363"/>
                    <w:placeholder>
                      <w:docPart w:val="F0B803D046764DECBA00C7C99F82FDAC"/>
                    </w:placeholder>
                    <w:showingPlcHdr/>
                  </w:sdtPr>
                  <w:sdtEnd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49C2ADE9" w14:textId="77777777" w:rsidTr="003C4E0A">
        <w:trPr>
          <w:trHeight w:val="432"/>
        </w:trPr>
        <w:tc>
          <w:tcPr>
            <w:tcW w:w="9912" w:type="dxa"/>
            <w:shd w:val="clear" w:color="auto" w:fill="D9D9D9" w:themeFill="text2" w:themeFillShade="D9"/>
            <w:vAlign w:val="center"/>
          </w:tcPr>
          <w:p w14:paraId="645FC984" w14:textId="77777777" w:rsidR="00A346C7" w:rsidRPr="009B08F7" w:rsidRDefault="00A346C7" w:rsidP="00A346C7">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In what formats will the data be collected/ generated or re-used? (Select all that apply)</w:t>
            </w:r>
          </w:p>
        </w:tc>
      </w:tr>
      <w:tr w:rsidR="00A346C7" w:rsidRPr="001478FF" w14:paraId="41F03CD5" w14:textId="77777777" w:rsidTr="0DB0E07C">
        <w:trPr>
          <w:trHeight w:val="2494"/>
        </w:trPr>
        <w:tc>
          <w:tcPr>
            <w:tcW w:w="9912" w:type="dxa"/>
            <w:vAlign w:val="center"/>
          </w:tcPr>
          <w:p w14:paraId="4C969F22" w14:textId="77777777"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124487625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Plain text</w:t>
            </w:r>
          </w:p>
          <w:p w14:paraId="4963ACE0" w14:textId="77777777"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1532142277"/>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PDF</w:t>
            </w:r>
          </w:p>
          <w:p w14:paraId="0FEBD8D5" w14:textId="5681B6A7"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999508139"/>
                <w14:checkbox>
                  <w14:checked w14:val="1"/>
                  <w14:checkedState w14:val="2612" w14:font="MS Gothic"/>
                  <w14:uncheckedState w14:val="2610" w14:font="MS Gothic"/>
                </w14:checkbox>
              </w:sdtPr>
              <w:sdtEndPr/>
              <w:sdtContent>
                <w:r w:rsidR="00E475C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CSV</w:t>
            </w:r>
          </w:p>
          <w:p w14:paraId="65EA137B" w14:textId="0F1C6121"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1846075900"/>
                <w14:checkbox>
                  <w14:checked w14:val="1"/>
                  <w14:checkedState w14:val="2612" w14:font="MS Gothic"/>
                  <w14:uncheckedState w14:val="2610" w14:font="MS Gothic"/>
                </w14:checkbox>
              </w:sdtPr>
              <w:sdtEndPr/>
              <w:sdtContent>
                <w:r w:rsidR="00E475C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JSON</w:t>
            </w:r>
          </w:p>
          <w:p w14:paraId="5FFA470C" w14:textId="77777777"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686516577"/>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XML</w:t>
            </w:r>
          </w:p>
          <w:p w14:paraId="1F8490BF" w14:textId="77777777"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1324969114"/>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RDF</w:t>
            </w:r>
          </w:p>
          <w:p w14:paraId="3BB1ACC1" w14:textId="35BADE88"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543480092"/>
                <w14:checkbox>
                  <w14:checked w14:val="1"/>
                  <w14:checkedState w14:val="2612" w14:font="MS Gothic"/>
                  <w14:uncheckedState w14:val="2610" w14:font="MS Gothic"/>
                </w14:checkbox>
              </w:sdtPr>
              <w:sdtEndPr/>
              <w:sdtContent>
                <w:r w:rsidR="00E475C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Image formats (JPEG, PNG, etc.)</w:t>
            </w:r>
          </w:p>
          <w:p w14:paraId="2A3D38E3" w14:textId="3DCB4DD6"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1856228169"/>
                <w14:checkbox>
                  <w14:checked w14:val="1"/>
                  <w14:checkedState w14:val="2612" w14:font="MS Gothic"/>
                  <w14:uncheckedState w14:val="2610" w14:font="MS Gothic"/>
                </w14:checkbox>
              </w:sdtPr>
              <w:sdtEndPr/>
              <w:sdtContent>
                <w:r w:rsidR="00E475C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Audio formats (MP3, WAV, etc.)</w:t>
            </w:r>
          </w:p>
          <w:p w14:paraId="09BC2EF7" w14:textId="33424BA6"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571241092"/>
                <w14:checkbox>
                  <w14:checked w14:val="1"/>
                  <w14:checkedState w14:val="2612" w14:font="MS Gothic"/>
                  <w14:uncheckedState w14:val="2610" w14:font="MS Gothic"/>
                </w14:checkbox>
              </w:sdtPr>
              <w:sdtEndPr/>
              <w:sdtContent>
                <w:r w:rsidR="00E475C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Video formats (MP4, AVI, etc.)</w:t>
            </w:r>
          </w:p>
          <w:p w14:paraId="13626CAF" w14:textId="5E1DF4FC"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865824116"/>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w:t>
            </w:r>
            <w:r w:rsidR="009B08F7">
              <w:rPr>
                <w:rFonts w:asciiTheme="minorHAnsi" w:hAnsiTheme="minorHAnsi" w:cstheme="minorHAnsi"/>
                <w:sz w:val="22"/>
                <w:szCs w:val="22"/>
              </w:rPr>
              <w:t>p</w:t>
            </w:r>
            <w:r w:rsidR="00A346C7" w:rsidRPr="001478FF">
              <w:rPr>
                <w:rFonts w:asciiTheme="minorHAnsi" w:hAnsiTheme="minorHAnsi" w:cstheme="minorHAnsi"/>
                <w:sz w:val="22"/>
                <w:szCs w:val="22"/>
              </w:rPr>
              <w:t>ecify):</w:t>
            </w:r>
            <w:sdt>
              <w:sdtPr>
                <w:rPr>
                  <w:rFonts w:asciiTheme="minorHAnsi" w:hAnsiTheme="minorHAnsi" w:cstheme="minorHAnsi"/>
                </w:rPr>
                <w:id w:val="264502559"/>
                <w:placeholder>
                  <w:docPart w:val="E31AFC402E904BABACA776244D8CDD58"/>
                </w:placeholder>
              </w:sdtPr>
              <w:sdtEndPr/>
              <w:sdtContent>
                <w:sdt>
                  <w:sdtPr>
                    <w:rPr>
                      <w:rFonts w:asciiTheme="minorHAnsi" w:hAnsiTheme="minorHAnsi" w:cstheme="minorHAnsi"/>
                    </w:rPr>
                    <w:id w:val="-1347712642"/>
                    <w:placeholder>
                      <w:docPart w:val="CE222676B0D84F8BBAAC73FAB66959D3"/>
                    </w:placeholder>
                    <w:showingPlcHdr/>
                  </w:sdtPr>
                  <w:sdtEnd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04039438" w14:textId="77777777" w:rsidTr="003C4E0A">
        <w:trPr>
          <w:trHeight w:val="432"/>
        </w:trPr>
        <w:tc>
          <w:tcPr>
            <w:tcW w:w="9912" w:type="dxa"/>
            <w:shd w:val="clear" w:color="auto" w:fill="D9D9D9" w:themeFill="text2" w:themeFillShade="D9"/>
            <w:vAlign w:val="center"/>
          </w:tcPr>
          <w:p w14:paraId="385A874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structured or unstructured?</w:t>
            </w:r>
          </w:p>
        </w:tc>
      </w:tr>
      <w:tr w:rsidR="00A346C7" w:rsidRPr="001478FF" w14:paraId="62F8E22B" w14:textId="77777777" w:rsidTr="0DB0E07C">
        <w:trPr>
          <w:trHeight w:val="547"/>
        </w:trPr>
        <w:tc>
          <w:tcPr>
            <w:tcW w:w="9912" w:type="dxa"/>
            <w:vAlign w:val="center"/>
          </w:tcPr>
          <w:p w14:paraId="1859E663" w14:textId="77777777" w:rsidR="00A346C7" w:rsidRPr="009B08F7" w:rsidRDefault="00ED45C6" w:rsidP="00A346C7">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8156999"/>
                <w14:checkbox>
                  <w14:checked w14:val="0"/>
                  <w14:checkedState w14:val="2612" w14:font="MS Gothic"/>
                  <w14:uncheckedState w14:val="2610" w14:font="MS Gothic"/>
                </w14:checkbox>
              </w:sdtPr>
              <w:sdtEndPr/>
              <w:sdtContent>
                <w:r w:rsidR="00A346C7" w:rsidRPr="009B08F7">
                  <w:rPr>
                    <w:rFonts w:ascii="Segoe UI Symbol" w:eastAsia="MS Gothic" w:hAnsi="Segoe UI Symbol" w:cs="Segoe UI Symbol"/>
                    <w:b w:val="0"/>
                    <w:bCs w:val="0"/>
                    <w:color w:val="auto"/>
                    <w:sz w:val="22"/>
                    <w:szCs w:val="22"/>
                  </w:rPr>
                  <w:t>☐</w:t>
                </w:r>
              </w:sdtContent>
            </w:sdt>
            <w:r w:rsidR="00A346C7" w:rsidRPr="009B08F7">
              <w:rPr>
                <w:rFonts w:asciiTheme="minorHAnsi" w:hAnsiTheme="minorHAnsi" w:cstheme="minorHAnsi"/>
                <w:b w:val="0"/>
                <w:bCs w:val="0"/>
                <w:color w:val="auto"/>
                <w:sz w:val="22"/>
                <w:szCs w:val="22"/>
              </w:rPr>
              <w:t xml:space="preserve"> Structured (data that has a defined schema or format)</w:t>
            </w:r>
          </w:p>
          <w:p w14:paraId="4BE826BA"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644013402"/>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Unstructured (data that does not have a defined schema or format)</w:t>
            </w:r>
          </w:p>
          <w:p w14:paraId="24228158" w14:textId="2883EDDC"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435335376"/>
                <w14:checkbox>
                  <w14:checked w14:val="1"/>
                  <w14:checkedState w14:val="2612" w14:font="MS Gothic"/>
                  <w14:uncheckedState w14:val="2610" w14:font="MS Gothic"/>
                </w14:checkbox>
              </w:sdtPr>
              <w:sdtEndPr/>
              <w:sdtContent>
                <w:r w:rsidR="00E475C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Both structured and unstructured</w:t>
            </w:r>
          </w:p>
          <w:p w14:paraId="5AC8C34A" w14:textId="77777777"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27445027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Not sure at this stage</w:t>
            </w:r>
          </w:p>
        </w:tc>
      </w:tr>
      <w:tr w:rsidR="00A346C7" w:rsidRPr="001478FF" w14:paraId="65BBF588" w14:textId="77777777" w:rsidTr="003C4E0A">
        <w:trPr>
          <w:trHeight w:val="432"/>
        </w:trPr>
        <w:tc>
          <w:tcPr>
            <w:tcW w:w="9912" w:type="dxa"/>
            <w:shd w:val="clear" w:color="auto" w:fill="D9D9D9" w:themeFill="text2" w:themeFillShade="D9"/>
            <w:vAlign w:val="center"/>
          </w:tcPr>
          <w:p w14:paraId="0109883B"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If the data is structured, what will be its structure? (Select all that apply)</w:t>
            </w:r>
          </w:p>
        </w:tc>
      </w:tr>
      <w:tr w:rsidR="00A346C7" w:rsidRPr="001478FF" w14:paraId="22FA715A" w14:textId="77777777" w:rsidTr="0DB0E07C">
        <w:trPr>
          <w:trHeight w:val="547"/>
        </w:trPr>
        <w:tc>
          <w:tcPr>
            <w:tcW w:w="9912" w:type="dxa"/>
            <w:vAlign w:val="center"/>
          </w:tcPr>
          <w:p w14:paraId="76C741CA" w14:textId="51122FD3"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1174259483"/>
                <w14:checkbox>
                  <w14:checked w14:val="1"/>
                  <w14:checkedState w14:val="2612" w14:font="MS Gothic"/>
                  <w14:uncheckedState w14:val="2610" w14:font="MS Gothic"/>
                </w14:checkbox>
              </w:sdtPr>
              <w:sdtEndPr/>
              <w:sdtContent>
                <w:r w:rsidR="00E475C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Spreadsheet (e.g., Excel, Google Sheets)</w:t>
            </w:r>
          </w:p>
          <w:p w14:paraId="5533D074" w14:textId="4D32B13D"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180957543"/>
                <w14:checkbox>
                  <w14:checked w14:val="1"/>
                  <w14:checkedState w14:val="2612" w14:font="MS Gothic"/>
                  <w14:uncheckedState w14:val="2610" w14:font="MS Gothic"/>
                </w14:checkbox>
              </w:sdtPr>
              <w:sdtEndPr/>
              <w:sdtContent>
                <w:r w:rsidR="00E475C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Hierarchical structure (e.g., XML, JSON)</w:t>
            </w:r>
          </w:p>
          <w:p w14:paraId="3FD0C589"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54936972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Graph structure (e.g., RDF, OWL)</w:t>
            </w:r>
          </w:p>
          <w:p w14:paraId="4736F8FA"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20170403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2013180536"/>
                <w:placeholder>
                  <w:docPart w:val="2510AE7AB85C4161BAA0438C01E64806"/>
                </w:placeholder>
              </w:sdtPr>
              <w:sdtEndPr/>
              <w:sdtContent>
                <w:sdt>
                  <w:sdtPr>
                    <w:rPr>
                      <w:rFonts w:asciiTheme="minorHAnsi" w:hAnsiTheme="minorHAnsi" w:cstheme="minorHAnsi"/>
                    </w:rPr>
                    <w:id w:val="-305003839"/>
                    <w:placeholder>
                      <w:docPart w:val="EF56E044C3B94E83833A05E29129529D"/>
                    </w:placeholder>
                    <w:showingPlcHdr/>
                  </w:sdtPr>
                  <w:sdtEnd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06B479E3" w14:textId="77777777" w:rsidTr="003C4E0A">
        <w:trPr>
          <w:trHeight w:val="432"/>
        </w:trPr>
        <w:tc>
          <w:tcPr>
            <w:tcW w:w="9912" w:type="dxa"/>
            <w:shd w:val="clear" w:color="auto" w:fill="D9D9D9" w:themeFill="text2" w:themeFillShade="D9"/>
            <w:vAlign w:val="center"/>
          </w:tcPr>
          <w:p w14:paraId="7CDB5E10"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In what types of storage formats will the data be stored? (Select all that apply)</w:t>
            </w:r>
          </w:p>
        </w:tc>
      </w:tr>
      <w:tr w:rsidR="00A346C7" w:rsidRPr="001478FF" w14:paraId="6EFB04EF" w14:textId="77777777" w:rsidTr="0DB0E07C">
        <w:trPr>
          <w:trHeight w:val="1814"/>
        </w:trPr>
        <w:tc>
          <w:tcPr>
            <w:tcW w:w="9912" w:type="dxa"/>
            <w:vAlign w:val="center"/>
          </w:tcPr>
          <w:p w14:paraId="54B4A67F"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476749995"/>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Relational database (e.g., SQL)</w:t>
            </w:r>
          </w:p>
          <w:p w14:paraId="31643659" w14:textId="375C461B"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906040309"/>
                <w14:checkbox>
                  <w14:checked w14:val="1"/>
                  <w14:checkedState w14:val="2612" w14:font="MS Gothic"/>
                  <w14:uncheckedState w14:val="2610" w14:font="MS Gothic"/>
                </w14:checkbox>
              </w:sdtPr>
              <w:sdtEndPr/>
              <w:sdtContent>
                <w:r w:rsidR="00E475C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NoSQL database (e.g., MongoDB)</w:t>
            </w:r>
          </w:p>
          <w:p w14:paraId="6C85B07F"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666624357"/>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Spreadsheet (e.g., Excel, Google Sheets)</w:t>
            </w:r>
          </w:p>
          <w:p w14:paraId="5FD0F2DE" w14:textId="236CE58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712929726"/>
                <w14:checkbox>
                  <w14:checked w14:val="1"/>
                  <w14:checkedState w14:val="2612" w14:font="MS Gothic"/>
                  <w14:uncheckedState w14:val="2610" w14:font="MS Gothic"/>
                </w14:checkbox>
              </w:sdtPr>
              <w:sdtEndPr/>
              <w:sdtContent>
                <w:r w:rsidR="00C56BA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Text file (e.g., CSV, TSV)</w:t>
            </w:r>
          </w:p>
          <w:p w14:paraId="6E021CDE" w14:textId="3F79C63E"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904755391"/>
                <w14:checkbox>
                  <w14:checked w14:val="1"/>
                  <w14:checkedState w14:val="2612" w14:font="MS Gothic"/>
                  <w14:uncheckedState w14:val="2610" w14:font="MS Gothic"/>
                </w14:checkbox>
              </w:sdtPr>
              <w:sdtEndPr/>
              <w:sdtContent>
                <w:r w:rsidR="00E475CC">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Binary file (e.g., image, audio, video)</w:t>
            </w:r>
          </w:p>
          <w:p w14:paraId="621A51E7" w14:textId="6D79FAC4"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69688655"/>
                <w14:checkbox>
                  <w14:checked w14:val="1"/>
                  <w14:checkedState w14:val="2612" w14:font="MS Gothic"/>
                  <w14:uncheckedState w14:val="2610" w14:font="MS Gothic"/>
                </w14:checkbox>
              </w:sdtPr>
              <w:sdtEndPr/>
              <w:sdtContent>
                <w:r w:rsidR="00C56BA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Cloud storage (e.g., AWS S3, Google Cloud Storage)</w:t>
            </w:r>
          </w:p>
          <w:p w14:paraId="26C5026E" w14:textId="77777777"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34887885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 </w:t>
            </w:r>
            <w:sdt>
              <w:sdtPr>
                <w:rPr>
                  <w:rFonts w:asciiTheme="minorHAnsi" w:hAnsiTheme="minorHAnsi" w:cstheme="minorHAnsi"/>
                </w:rPr>
                <w:id w:val="1697958177"/>
                <w:placeholder>
                  <w:docPart w:val="4ADA4F99102148D0A4DFE28D87FADA25"/>
                </w:placeholder>
              </w:sdtPr>
              <w:sdtEndPr/>
              <w:sdtContent>
                <w:sdt>
                  <w:sdtPr>
                    <w:rPr>
                      <w:rFonts w:asciiTheme="minorHAnsi" w:hAnsiTheme="minorHAnsi" w:cstheme="minorHAnsi"/>
                    </w:rPr>
                    <w:id w:val="374821889"/>
                    <w:placeholder>
                      <w:docPart w:val="6232045EAA484257AFCA61CE4FA20C76"/>
                    </w:placeholder>
                    <w:showingPlcHdr/>
                  </w:sdtPr>
                  <w:sdtEndPr/>
                  <w:sdtContent>
                    <w:r w:rsidR="00A346C7" w:rsidRPr="001478FF">
                      <w:rPr>
                        <w:rStyle w:val="PlaceholderText"/>
                        <w:rFonts w:asciiTheme="minorHAnsi" w:hAnsiTheme="minorHAnsi" w:cstheme="minorHAnsi"/>
                        <w:i/>
                        <w:iCs/>
                        <w:sz w:val="22"/>
                        <w:szCs w:val="22"/>
                      </w:rPr>
                      <w:t>Click or tap here to type your answer.</w:t>
                    </w:r>
                  </w:sdtContent>
                </w:sdt>
              </w:sdtContent>
            </w:sdt>
          </w:p>
        </w:tc>
      </w:tr>
      <w:tr w:rsidR="00A346C7" w:rsidRPr="001478FF" w14:paraId="28AF53C3" w14:textId="77777777" w:rsidTr="003C4E0A">
        <w:trPr>
          <w:trHeight w:val="576"/>
        </w:trPr>
        <w:tc>
          <w:tcPr>
            <w:tcW w:w="9912" w:type="dxa"/>
            <w:shd w:val="clear" w:color="auto" w:fill="D9D9D9" w:themeFill="text2" w:themeFillShade="D9"/>
            <w:vAlign w:val="center"/>
          </w:tcPr>
          <w:p w14:paraId="2EF92FE6"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is the purpose of the data collection/ generation or re-use and its relation to the objectives of the project?</w:t>
            </w:r>
          </w:p>
        </w:tc>
      </w:tr>
      <w:tr w:rsidR="00A346C7" w:rsidRPr="001478FF" w14:paraId="03F41D74" w14:textId="77777777" w:rsidTr="0DB0E07C">
        <w:trPr>
          <w:trHeight w:val="547"/>
        </w:trPr>
        <w:tc>
          <w:tcPr>
            <w:tcW w:w="9912" w:type="dxa"/>
            <w:vAlign w:val="center"/>
          </w:tcPr>
          <w:p w14:paraId="692D2512" w14:textId="13DE747C" w:rsidR="00A346C7" w:rsidRPr="001478FF" w:rsidRDefault="00ED45C6" w:rsidP="00A346C7">
            <w:pPr>
              <w:pStyle w:val="Caption"/>
              <w:jc w:val="left"/>
              <w:rPr>
                <w:rFonts w:asciiTheme="minorHAnsi" w:hAnsiTheme="minorHAnsi" w:cstheme="minorHAnsi"/>
                <w:i/>
                <w:iCs/>
                <w:color w:val="808080" w:themeColor="background1" w:themeShade="80"/>
                <w:sz w:val="22"/>
                <w:szCs w:val="22"/>
              </w:rPr>
            </w:pPr>
            <w:sdt>
              <w:sdtPr>
                <w:rPr>
                  <w:rFonts w:asciiTheme="minorHAnsi" w:hAnsiTheme="minorHAnsi" w:cstheme="minorHAnsi"/>
                  <w:i/>
                  <w:iCs/>
                  <w:color w:val="808080" w:themeColor="background1" w:themeShade="80"/>
                  <w:sz w:val="22"/>
                  <w:szCs w:val="22"/>
                </w:rPr>
                <w:id w:val="-1546597241"/>
                <w:placeholder>
                  <w:docPart w:val="5D641D7D915D4381BF3DF9822F838B4F"/>
                </w:placeholder>
                <w:text w:multiLine="1"/>
              </w:sdtPr>
              <w:sdtEndPr/>
              <w:sdtContent>
                <w:r w:rsidR="00774E8B">
                  <w:rPr>
                    <w:rFonts w:asciiTheme="minorHAnsi" w:hAnsiTheme="minorHAnsi" w:cstheme="minorHAnsi"/>
                    <w:i/>
                    <w:iCs/>
                    <w:color w:val="808080" w:themeColor="background1" w:themeShade="80"/>
                    <w:sz w:val="22"/>
                    <w:szCs w:val="22"/>
                  </w:rPr>
                  <w:t>It will be related to validating trained models</w:t>
                </w:r>
                <w:r w:rsidR="005A4141">
                  <w:rPr>
                    <w:rFonts w:asciiTheme="minorHAnsi" w:hAnsiTheme="minorHAnsi" w:cstheme="minorHAnsi"/>
                    <w:i/>
                    <w:iCs/>
                    <w:color w:val="808080" w:themeColor="background1" w:themeShade="80"/>
                    <w:sz w:val="22"/>
                    <w:szCs w:val="22"/>
                  </w:rPr>
                  <w:t xml:space="preserve"> </w:t>
                </w:r>
                <w:r w:rsidR="009B5A98">
                  <w:rPr>
                    <w:rFonts w:asciiTheme="minorHAnsi" w:hAnsiTheme="minorHAnsi" w:cstheme="minorHAnsi"/>
                    <w:i/>
                    <w:iCs/>
                    <w:color w:val="808080" w:themeColor="background1" w:themeShade="80"/>
                    <w:sz w:val="22"/>
                    <w:szCs w:val="22"/>
                  </w:rPr>
                  <w:t xml:space="preserve">developed </w:t>
                </w:r>
                <w:r w:rsidR="005A4141">
                  <w:rPr>
                    <w:rFonts w:asciiTheme="minorHAnsi" w:hAnsiTheme="minorHAnsi" w:cstheme="minorHAnsi"/>
                    <w:i/>
                    <w:iCs/>
                    <w:color w:val="808080" w:themeColor="background1" w:themeShade="80"/>
                    <w:sz w:val="22"/>
                    <w:szCs w:val="22"/>
                  </w:rPr>
                  <w:t>in CoEvolution tasks.</w:t>
                </w:r>
                <w:r w:rsidR="009B5A98">
                  <w:rPr>
                    <w:rFonts w:asciiTheme="minorHAnsi" w:hAnsiTheme="minorHAnsi" w:cstheme="minorHAnsi"/>
                    <w:i/>
                    <w:iCs/>
                    <w:color w:val="808080" w:themeColor="background1" w:themeShade="80"/>
                    <w:sz w:val="22"/>
                    <w:szCs w:val="22"/>
                  </w:rPr>
                  <w:t xml:space="preserve"> Also, generating more datasets using trained models.</w:t>
                </w:r>
              </w:sdtContent>
            </w:sdt>
          </w:p>
        </w:tc>
      </w:tr>
      <w:tr w:rsidR="00A346C7" w:rsidRPr="001478FF" w14:paraId="608F243C" w14:textId="77777777" w:rsidTr="003C4E0A">
        <w:trPr>
          <w:trHeight w:val="432"/>
        </w:trPr>
        <w:tc>
          <w:tcPr>
            <w:tcW w:w="9912" w:type="dxa"/>
            <w:shd w:val="clear" w:color="auto" w:fill="D9D9D9" w:themeFill="text2" w:themeFillShade="D9"/>
            <w:vAlign w:val="center"/>
          </w:tcPr>
          <w:p w14:paraId="471A8C8F"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What specific research questions will the data help to answer?</w:t>
            </w:r>
          </w:p>
        </w:tc>
      </w:tr>
      <w:tr w:rsidR="00A346C7" w:rsidRPr="001478FF" w14:paraId="0F0043D3" w14:textId="77777777" w:rsidTr="0DB0E07C">
        <w:trPr>
          <w:trHeight w:val="547"/>
        </w:trPr>
        <w:sdt>
          <w:sdtPr>
            <w:rPr>
              <w:rFonts w:asciiTheme="minorHAnsi" w:hAnsiTheme="minorHAnsi" w:cstheme="minorHAnsi"/>
              <w:i/>
              <w:iCs/>
              <w:color w:val="7F7F7F"/>
              <w:sz w:val="22"/>
              <w:szCs w:val="22"/>
            </w:rPr>
            <w:id w:val="-1962412172"/>
            <w:placeholder>
              <w:docPart w:val="FD79AEA7B68E482A905D0A1BF0CF5A3C"/>
            </w:placeholder>
            <w:text w:multiLine="1"/>
          </w:sdtPr>
          <w:sdtEndPr/>
          <w:sdtContent>
            <w:tc>
              <w:tcPr>
                <w:tcW w:w="9912" w:type="dxa"/>
                <w:vAlign w:val="center"/>
              </w:tcPr>
              <w:p w14:paraId="6E6E0D47" w14:textId="045A3636" w:rsidR="00A346C7" w:rsidRPr="001478FF" w:rsidRDefault="005A4141"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 xml:space="preserve">Validity of </w:t>
                </w:r>
                <w:r w:rsidR="00181595">
                  <w:rPr>
                    <w:rFonts w:asciiTheme="minorHAnsi" w:hAnsiTheme="minorHAnsi" w:cstheme="minorHAnsi"/>
                    <w:i/>
                    <w:iCs/>
                    <w:color w:val="7F7F7F"/>
                    <w:sz w:val="22"/>
                    <w:szCs w:val="22"/>
                  </w:rPr>
                  <w:t xml:space="preserve">research </w:t>
                </w:r>
                <w:r>
                  <w:rPr>
                    <w:rFonts w:asciiTheme="minorHAnsi" w:hAnsiTheme="minorHAnsi" w:cstheme="minorHAnsi"/>
                    <w:i/>
                    <w:iCs/>
                    <w:color w:val="7F7F7F"/>
                    <w:sz w:val="22"/>
                    <w:szCs w:val="22"/>
                  </w:rPr>
                  <w:t>approach</w:t>
                </w:r>
                <w:r w:rsidR="00181595">
                  <w:rPr>
                    <w:rFonts w:asciiTheme="minorHAnsi" w:hAnsiTheme="minorHAnsi" w:cstheme="minorHAnsi"/>
                    <w:i/>
                    <w:iCs/>
                    <w:color w:val="7F7F7F"/>
                    <w:sz w:val="22"/>
                    <w:szCs w:val="22"/>
                  </w:rPr>
                  <w:t>es</w:t>
                </w:r>
                <w:r w:rsidR="00A346C7" w:rsidRPr="001478FF">
                  <w:rPr>
                    <w:rFonts w:asciiTheme="minorHAnsi" w:hAnsiTheme="minorHAnsi" w:cstheme="minorHAnsi"/>
                    <w:i/>
                    <w:iCs/>
                    <w:color w:val="7F7F7F"/>
                    <w:sz w:val="22"/>
                    <w:szCs w:val="22"/>
                  </w:rPr>
                  <w:t>.</w:t>
                </w:r>
              </w:p>
            </w:tc>
          </w:sdtContent>
        </w:sdt>
      </w:tr>
      <w:tr w:rsidR="00A346C7" w:rsidRPr="001478FF" w14:paraId="029EB8B3" w14:textId="77777777" w:rsidTr="003C4E0A">
        <w:trPr>
          <w:trHeight w:val="576"/>
        </w:trPr>
        <w:tc>
          <w:tcPr>
            <w:tcW w:w="9912" w:type="dxa"/>
            <w:shd w:val="clear" w:color="auto" w:fill="D9D9D9" w:themeFill="text2" w:themeFillShade="D9"/>
            <w:vAlign w:val="center"/>
          </w:tcPr>
          <w:p w14:paraId="18369FD7"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lastRenderedPageBreak/>
              <w:t>Can you estimate the expected volume of data that will be collected/ generated or re-used in the project?</w:t>
            </w:r>
          </w:p>
        </w:tc>
      </w:tr>
      <w:tr w:rsidR="00A346C7" w:rsidRPr="001478FF" w14:paraId="5C9C781A" w14:textId="77777777" w:rsidTr="0DB0E07C">
        <w:trPr>
          <w:trHeight w:val="547"/>
        </w:trPr>
        <w:sdt>
          <w:sdtPr>
            <w:rPr>
              <w:rFonts w:asciiTheme="minorHAnsi" w:hAnsiTheme="minorHAnsi" w:cstheme="minorHAnsi"/>
              <w:i/>
              <w:iCs/>
              <w:color w:val="7F7F7F"/>
              <w:sz w:val="22"/>
              <w:szCs w:val="22"/>
            </w:rPr>
            <w:id w:val="-263694232"/>
            <w:placeholder>
              <w:docPart w:val="BABAD8AF06D24D5391402E2078D9B4A7"/>
            </w:placeholder>
            <w:text w:multiLine="1"/>
          </w:sdtPr>
          <w:sdtEndPr/>
          <w:sdtContent>
            <w:tc>
              <w:tcPr>
                <w:tcW w:w="9912" w:type="dxa"/>
                <w:vAlign w:val="center"/>
              </w:tcPr>
              <w:p w14:paraId="1E206A58" w14:textId="2EA844B3" w:rsidR="00A346C7" w:rsidRPr="001478FF" w:rsidRDefault="005A4141"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Not sure at this moment</w:t>
                </w:r>
                <w:r w:rsidR="00A346C7" w:rsidRPr="001478FF">
                  <w:rPr>
                    <w:rFonts w:asciiTheme="minorHAnsi" w:hAnsiTheme="minorHAnsi" w:cstheme="minorHAnsi"/>
                    <w:i/>
                    <w:iCs/>
                    <w:color w:val="7F7F7F"/>
                    <w:sz w:val="22"/>
                    <w:szCs w:val="22"/>
                  </w:rPr>
                  <w:t>.</w:t>
                </w:r>
              </w:p>
            </w:tc>
          </w:sdtContent>
        </w:sdt>
      </w:tr>
      <w:tr w:rsidR="00A346C7" w:rsidRPr="001478FF" w14:paraId="3382D474" w14:textId="77777777" w:rsidTr="003C4E0A">
        <w:trPr>
          <w:trHeight w:val="576"/>
        </w:trPr>
        <w:tc>
          <w:tcPr>
            <w:tcW w:w="9912" w:type="dxa"/>
            <w:shd w:val="clear" w:color="auto" w:fill="D9D9D9" w:themeFill="text2" w:themeFillShade="D9"/>
            <w:vAlign w:val="center"/>
          </w:tcPr>
          <w:p w14:paraId="79B86EE2"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Will the data be collected/ generated over a period of time, and if so, what is the expected rate of data collection/ generation?</w:t>
            </w:r>
          </w:p>
        </w:tc>
      </w:tr>
      <w:tr w:rsidR="00A346C7" w:rsidRPr="001478FF" w14:paraId="270C87C5" w14:textId="77777777" w:rsidTr="0DB0E07C">
        <w:trPr>
          <w:trHeight w:val="547"/>
        </w:trPr>
        <w:sdt>
          <w:sdtPr>
            <w:rPr>
              <w:rFonts w:asciiTheme="minorHAnsi" w:hAnsiTheme="minorHAnsi" w:cstheme="minorHAnsi"/>
              <w:i/>
              <w:iCs/>
              <w:color w:val="7F7F7F"/>
              <w:sz w:val="22"/>
              <w:szCs w:val="22"/>
            </w:rPr>
            <w:id w:val="542173242"/>
            <w:placeholder>
              <w:docPart w:val="773744DA35B44EA1AF5C0F7F965E9BAF"/>
            </w:placeholder>
            <w:text w:multiLine="1"/>
          </w:sdtPr>
          <w:sdtEndPr/>
          <w:sdtContent>
            <w:tc>
              <w:tcPr>
                <w:tcW w:w="9912" w:type="dxa"/>
                <w:vAlign w:val="center"/>
              </w:tcPr>
              <w:p w14:paraId="3D1D45D3" w14:textId="07D8C15A" w:rsidR="00A346C7" w:rsidRPr="001478FF" w:rsidRDefault="005A4141"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In the 2nd half of the project duration, after our technology is built.</w:t>
                </w:r>
              </w:p>
            </w:tc>
          </w:sdtContent>
        </w:sdt>
      </w:tr>
      <w:tr w:rsidR="00A346C7" w:rsidRPr="001478FF" w14:paraId="62DD0351" w14:textId="77777777" w:rsidTr="003C4E0A">
        <w:trPr>
          <w:trHeight w:val="576"/>
        </w:trPr>
        <w:tc>
          <w:tcPr>
            <w:tcW w:w="9912" w:type="dxa"/>
            <w:shd w:val="clear" w:color="auto" w:fill="D9D9D9" w:themeFill="text2" w:themeFillShade="D9"/>
            <w:vAlign w:val="center"/>
          </w:tcPr>
          <w:p w14:paraId="26C15B6C"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the data be managed and stored to ensure that it remains accessible and usable over time? (Select all that apply)</w:t>
            </w:r>
          </w:p>
        </w:tc>
      </w:tr>
      <w:tr w:rsidR="00A346C7" w:rsidRPr="001478FF" w14:paraId="091DED64" w14:textId="77777777" w:rsidTr="0DB0E07C">
        <w:trPr>
          <w:trHeight w:val="4210"/>
        </w:trPr>
        <w:tc>
          <w:tcPr>
            <w:tcW w:w="9912" w:type="dxa"/>
            <w:vAlign w:val="center"/>
          </w:tcPr>
          <w:p w14:paraId="53D52666"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87818847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stored in a trusted repository.</w:t>
            </w:r>
          </w:p>
          <w:p w14:paraId="332EE714"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593738348"/>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stored in multiple locations to prevent loss.</w:t>
            </w:r>
          </w:p>
          <w:p w14:paraId="2963C3CE"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535852071"/>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stored in an encrypted format.</w:t>
            </w:r>
          </w:p>
          <w:p w14:paraId="735B91FF" w14:textId="49883042"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753092988"/>
                <w14:checkbox>
                  <w14:checked w14:val="1"/>
                  <w14:checkedState w14:val="2612" w14:font="MS Gothic"/>
                  <w14:uncheckedState w14:val="2610" w14:font="MS Gothic"/>
                </w14:checkbox>
              </w:sdtPr>
              <w:sdtEndPr/>
              <w:sdtContent>
                <w:r w:rsidR="00C56BA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stored in a cloud-based storage service.</w:t>
            </w:r>
          </w:p>
          <w:p w14:paraId="1AFCCD83"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779448750"/>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checked for errors and inconsistencies.</w:t>
            </w:r>
          </w:p>
          <w:p w14:paraId="6F64E764"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558041940"/>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tested for security vulnerabilities.</w:t>
            </w:r>
          </w:p>
          <w:p w14:paraId="0D0DC824"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271193587"/>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audited for compliance with ethical and legal standards.</w:t>
            </w:r>
          </w:p>
          <w:p w14:paraId="64C3B444"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81214118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backed up regularly.</w:t>
            </w:r>
          </w:p>
          <w:p w14:paraId="42E76E78" w14:textId="45CA319B"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84256928"/>
                <w14:checkbox>
                  <w14:checked w14:val="0"/>
                  <w14:checkedState w14:val="2612" w14:font="MS Gothic"/>
                  <w14:uncheckedState w14:val="2610" w14:font="MS Gothic"/>
                </w14:checkbox>
              </w:sdtPr>
              <w:sdtEndPr/>
              <w:sdtContent>
                <w:r w:rsidR="00C56BA3">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Data will be made available in open and standardized formats.</w:t>
            </w:r>
          </w:p>
          <w:p w14:paraId="4385BC4C"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677810866"/>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assigned persistent identifiers to ensure findability.</w:t>
            </w:r>
          </w:p>
          <w:p w14:paraId="7C958D1E"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53377299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Access to the data will be controlled through a formal access policy.</w:t>
            </w:r>
          </w:p>
          <w:p w14:paraId="1053AC1E"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751348140"/>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preserved for a minimum number of years.</w:t>
            </w:r>
          </w:p>
          <w:p w14:paraId="74FEA3E2"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86178127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regularly refreshed or updated to maintain its usefulness.</w:t>
            </w:r>
          </w:p>
          <w:p w14:paraId="67E1FCA6"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37145754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versioned to track changes over time.</w:t>
            </w:r>
          </w:p>
          <w:p w14:paraId="63A66DB4"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689800281"/>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migrated to new formats if necessary.</w:t>
            </w:r>
          </w:p>
          <w:p w14:paraId="02CB86D5"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204011087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Data will be anonymized or de-identified if necessary.</w:t>
            </w:r>
          </w:p>
          <w:p w14:paraId="55005732" w14:textId="77777777"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1003933441"/>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170224865"/>
                <w:placeholder>
                  <w:docPart w:val="57A4ACAA643A4B3DBB17C50405EA3F5A"/>
                </w:placeholder>
              </w:sdtPr>
              <w:sdtEndPr/>
              <w:sdtContent>
                <w:sdt>
                  <w:sdtPr>
                    <w:rPr>
                      <w:rFonts w:asciiTheme="minorHAnsi" w:hAnsiTheme="minorHAnsi" w:cstheme="minorHAnsi"/>
                      <w:i/>
                      <w:iCs/>
                      <w:color w:val="808080" w:themeColor="background1" w:themeShade="80"/>
                    </w:rPr>
                    <w:id w:val="636304534"/>
                    <w:placeholder>
                      <w:docPart w:val="6C6D5D3CD88443899F38B5914F1CE926"/>
                    </w:placeholder>
                    <w:text w:multiLine="1"/>
                  </w:sdtPr>
                  <w:sdtEnd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22508829" w14:textId="77777777" w:rsidTr="003C4E0A">
        <w:trPr>
          <w:trHeight w:val="576"/>
        </w:trPr>
        <w:tc>
          <w:tcPr>
            <w:tcW w:w="9912" w:type="dxa"/>
            <w:shd w:val="clear" w:color="auto" w:fill="D9D9D9" w:themeFill="text2" w:themeFillShade="D9"/>
            <w:vAlign w:val="center"/>
          </w:tcPr>
          <w:p w14:paraId="5C28BFBC"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Can you describe the origin/provenance of the data, either collected/ generated or re-used including how it was collected/ generated and any associated metadata?</w:t>
            </w:r>
          </w:p>
        </w:tc>
      </w:tr>
      <w:tr w:rsidR="00A346C7" w:rsidRPr="001478FF" w14:paraId="1A922F17" w14:textId="77777777" w:rsidTr="0DB0E07C">
        <w:trPr>
          <w:trHeight w:val="547"/>
        </w:trPr>
        <w:sdt>
          <w:sdtPr>
            <w:rPr>
              <w:rFonts w:asciiTheme="minorHAnsi" w:hAnsiTheme="minorHAnsi" w:cstheme="minorHAnsi"/>
              <w:i/>
              <w:iCs/>
              <w:color w:val="7F7F7F"/>
              <w:sz w:val="22"/>
              <w:szCs w:val="22"/>
            </w:rPr>
            <w:id w:val="-60943169"/>
            <w:placeholder>
              <w:docPart w:val="3168CBB9720241EB964119B9ECA021DB"/>
            </w:placeholder>
            <w:text w:multiLine="1"/>
          </w:sdtPr>
          <w:sdtEndPr/>
          <w:sdtContent>
            <w:tc>
              <w:tcPr>
                <w:tcW w:w="9912" w:type="dxa"/>
                <w:vAlign w:val="center"/>
              </w:tcPr>
              <w:p w14:paraId="06843FD9" w14:textId="473697A9" w:rsidR="00A346C7" w:rsidRPr="001478FF" w:rsidRDefault="00DA62B8"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Public / 3rd-party repositories</w:t>
                </w:r>
              </w:p>
            </w:tc>
          </w:sdtContent>
        </w:sdt>
      </w:tr>
      <w:tr w:rsidR="00A346C7" w:rsidRPr="001478FF" w14:paraId="3443840A" w14:textId="77777777" w:rsidTr="003C4E0A">
        <w:trPr>
          <w:trHeight w:val="576"/>
        </w:trPr>
        <w:tc>
          <w:tcPr>
            <w:tcW w:w="9912" w:type="dxa"/>
            <w:shd w:val="clear" w:color="auto" w:fill="D9D9D9" w:themeFill="text2" w:themeFillShade="D9"/>
            <w:vAlign w:val="center"/>
          </w:tcPr>
          <w:p w14:paraId="7525553A"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Are there any quality issues with the data, such as missing values or errors, and if so, how will these be addressed?</w:t>
            </w:r>
          </w:p>
        </w:tc>
      </w:tr>
      <w:tr w:rsidR="00A346C7" w:rsidRPr="001478FF" w14:paraId="69DA5C7A" w14:textId="77777777" w:rsidTr="0DB0E07C">
        <w:trPr>
          <w:trHeight w:val="547"/>
        </w:trPr>
        <w:sdt>
          <w:sdtPr>
            <w:rPr>
              <w:rFonts w:asciiTheme="minorHAnsi" w:hAnsiTheme="minorHAnsi" w:cstheme="minorHAnsi"/>
              <w:i/>
              <w:iCs/>
              <w:color w:val="7F7F7F"/>
              <w:sz w:val="22"/>
              <w:szCs w:val="22"/>
            </w:rPr>
            <w:id w:val="-1064871132"/>
            <w:placeholder>
              <w:docPart w:val="80FB09F3C0D141AAA88AA648BE9BA61C"/>
            </w:placeholder>
            <w:text w:multiLine="1"/>
          </w:sdtPr>
          <w:sdtEndPr/>
          <w:sdtContent>
            <w:tc>
              <w:tcPr>
                <w:tcW w:w="9912" w:type="dxa"/>
                <w:vAlign w:val="center"/>
              </w:tcPr>
              <w:p w14:paraId="1D2D31C0" w14:textId="6D54C888" w:rsidR="00A346C7" w:rsidRPr="001478FF" w:rsidRDefault="00DA62B8" w:rsidP="00A346C7">
                <w:pPr>
                  <w:pStyle w:val="Caption"/>
                  <w:jc w:val="left"/>
                  <w:rPr>
                    <w:rFonts w:asciiTheme="minorHAnsi" w:hAnsiTheme="minorHAnsi" w:cstheme="minorHAnsi"/>
                    <w:b w:val="0"/>
                    <w:bCs w:val="0"/>
                    <w:color w:val="auto"/>
                    <w:sz w:val="22"/>
                    <w:szCs w:val="22"/>
                  </w:rPr>
                </w:pPr>
                <w:r>
                  <w:rPr>
                    <w:rFonts w:asciiTheme="minorHAnsi" w:hAnsiTheme="minorHAnsi" w:cstheme="minorHAnsi"/>
                    <w:i/>
                    <w:iCs/>
                    <w:color w:val="7F7F7F"/>
                    <w:sz w:val="22"/>
                    <w:szCs w:val="22"/>
                  </w:rPr>
                  <w:t>Most likely yes</w:t>
                </w:r>
                <w:r w:rsidR="00A346C7" w:rsidRPr="001478FF">
                  <w:rPr>
                    <w:rFonts w:asciiTheme="minorHAnsi" w:hAnsiTheme="minorHAnsi" w:cstheme="minorHAnsi"/>
                    <w:i/>
                    <w:iCs/>
                    <w:color w:val="7F7F7F"/>
                    <w:sz w:val="22"/>
                    <w:szCs w:val="22"/>
                  </w:rPr>
                  <w:t>.</w:t>
                </w:r>
              </w:p>
            </w:tc>
          </w:sdtContent>
        </w:sdt>
      </w:tr>
      <w:tr w:rsidR="00A346C7" w:rsidRPr="001478FF" w14:paraId="0F055BF1" w14:textId="77777777" w:rsidTr="003C4E0A">
        <w:trPr>
          <w:trHeight w:val="576"/>
        </w:trPr>
        <w:tc>
          <w:tcPr>
            <w:tcW w:w="9912" w:type="dxa"/>
            <w:shd w:val="clear" w:color="auto" w:fill="D9D9D9" w:themeFill="text2" w:themeFillShade="D9"/>
            <w:vAlign w:val="center"/>
          </w:tcPr>
          <w:p w14:paraId="791AAA54"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Is the data representative of the topic or phenomenon of interest?</w:t>
            </w:r>
          </w:p>
        </w:tc>
      </w:tr>
      <w:tr w:rsidR="00A346C7" w:rsidRPr="001478FF" w14:paraId="62A89661" w14:textId="77777777" w:rsidTr="0DB0E07C">
        <w:trPr>
          <w:trHeight w:val="617"/>
        </w:trPr>
        <w:tc>
          <w:tcPr>
            <w:tcW w:w="9912" w:type="dxa"/>
            <w:vAlign w:val="center"/>
          </w:tcPr>
          <w:p w14:paraId="5BA4F71A" w14:textId="2B6A709F"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1104923932"/>
                <w14:checkbox>
                  <w14:checked w14:val="1"/>
                  <w14:checkedState w14:val="2612" w14:font="MS Gothic"/>
                  <w14:uncheckedState w14:val="2610" w14:font="MS Gothic"/>
                </w14:checkbox>
              </w:sdtPr>
              <w:sdtEndPr/>
              <w:sdtContent>
                <w:r w:rsidR="00880C5E">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Yes  </w:t>
            </w:r>
            <w:sdt>
              <w:sdtPr>
                <w:rPr>
                  <w:rFonts w:asciiTheme="minorHAnsi" w:hAnsiTheme="minorHAnsi" w:cstheme="minorHAnsi"/>
                </w:rPr>
                <w:id w:val="-193565343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w:t>
            </w:r>
          </w:p>
        </w:tc>
      </w:tr>
      <w:tr w:rsidR="00A346C7" w:rsidRPr="001478FF" w14:paraId="61009230" w14:textId="77777777" w:rsidTr="003C4E0A">
        <w:trPr>
          <w:trHeight w:val="576"/>
        </w:trPr>
        <w:tc>
          <w:tcPr>
            <w:tcW w:w="9912" w:type="dxa"/>
            <w:shd w:val="clear" w:color="auto" w:fill="D9D9D9" w:themeFill="text2" w:themeFillShade="D9"/>
            <w:vAlign w:val="center"/>
          </w:tcPr>
          <w:p w14:paraId="789E03B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Who are the potential beneficiaries of the data that you will collect/ generate or re-use? (Select all that apply)</w:t>
            </w:r>
          </w:p>
        </w:tc>
      </w:tr>
      <w:tr w:rsidR="00A346C7" w:rsidRPr="001478FF" w14:paraId="1F24FC18" w14:textId="77777777" w:rsidTr="0DB0E07C">
        <w:trPr>
          <w:trHeight w:val="2041"/>
        </w:trPr>
        <w:tc>
          <w:tcPr>
            <w:tcW w:w="9912" w:type="dxa"/>
            <w:vAlign w:val="center"/>
          </w:tcPr>
          <w:p w14:paraId="6DF52310" w14:textId="211C7483"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221192637"/>
                <w14:checkbox>
                  <w14:checked w14:val="1"/>
                  <w14:checkedState w14:val="2612" w14:font="MS Gothic"/>
                  <w14:uncheckedState w14:val="2610" w14:font="MS Gothic"/>
                </w14:checkbox>
              </w:sdtPr>
              <w:sdtEndPr/>
              <w:sdtContent>
                <w:r w:rsidR="00880C5E">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Other researchers in the same field</w:t>
            </w:r>
          </w:p>
          <w:p w14:paraId="704EFEAB" w14:textId="52109432"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123731624"/>
                <w14:checkbox>
                  <w14:checked w14:val="1"/>
                  <w14:checkedState w14:val="2612" w14:font="MS Gothic"/>
                  <w14:uncheckedState w14:val="2610" w14:font="MS Gothic"/>
                </w14:checkbox>
              </w:sdtPr>
              <w:sdtEndPr/>
              <w:sdtContent>
                <w:r w:rsidR="00880C5E">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Researchers in other fields</w:t>
            </w:r>
          </w:p>
          <w:p w14:paraId="218CC8A7"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487519007"/>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Industry partners or companies</w:t>
            </w:r>
          </w:p>
          <w:p w14:paraId="30FA831D"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729771714"/>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Government agencies or policymakers</w:t>
            </w:r>
          </w:p>
          <w:p w14:paraId="1584BE36"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713242923"/>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Non-governmental organizations or advocacy groups</w:t>
            </w:r>
          </w:p>
          <w:p w14:paraId="2081ECD2"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74980227"/>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The general public</w:t>
            </w:r>
          </w:p>
          <w:p w14:paraId="3366E78B"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40886030"/>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Educators or students</w:t>
            </w:r>
          </w:p>
          <w:p w14:paraId="0DCD7C44" w14:textId="77777777"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900752192"/>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692909846"/>
                <w:placeholder>
                  <w:docPart w:val="8BCAA4D95504452980C58D7FA43E55B8"/>
                </w:placeholder>
              </w:sdtPr>
              <w:sdtEndPr/>
              <w:sdtContent>
                <w:sdt>
                  <w:sdtPr>
                    <w:rPr>
                      <w:rFonts w:asciiTheme="minorHAnsi" w:hAnsiTheme="minorHAnsi" w:cstheme="minorHAnsi"/>
                      <w:i/>
                      <w:iCs/>
                      <w:color w:val="808080" w:themeColor="background1" w:themeShade="80"/>
                    </w:rPr>
                    <w:id w:val="2088955148"/>
                    <w:placeholder>
                      <w:docPart w:val="F144D8B35F054353941164CFA9561D97"/>
                    </w:placeholder>
                    <w:text w:multiLine="1"/>
                  </w:sdtPr>
                  <w:sdtEnd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2534DB9C" w14:textId="77777777" w:rsidTr="003C4E0A">
        <w:trPr>
          <w:trHeight w:val="576"/>
        </w:trPr>
        <w:tc>
          <w:tcPr>
            <w:tcW w:w="9912" w:type="dxa"/>
            <w:shd w:val="clear" w:color="auto" w:fill="D9D9D9" w:themeFill="text2" w:themeFillShade="D9"/>
            <w:vAlign w:val="center"/>
          </w:tcPr>
          <w:p w14:paraId="68E7F1D1"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lastRenderedPageBreak/>
              <w:t>What is the potential impact of the data on the wider research community, industry, or society? (Select all that apply)</w:t>
            </w:r>
          </w:p>
        </w:tc>
      </w:tr>
      <w:tr w:rsidR="00A346C7" w:rsidRPr="001478FF" w14:paraId="2ECB18A9" w14:textId="77777777" w:rsidTr="0DB0E07C">
        <w:trPr>
          <w:trHeight w:val="2086"/>
        </w:trPr>
        <w:tc>
          <w:tcPr>
            <w:tcW w:w="9912" w:type="dxa"/>
            <w:vAlign w:val="center"/>
          </w:tcPr>
          <w:p w14:paraId="77D9ACBC" w14:textId="11D420FE"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237679975"/>
                <w14:checkbox>
                  <w14:checked w14:val="1"/>
                  <w14:checkedState w14:val="2612" w14:font="MS Gothic"/>
                  <w14:uncheckedState w14:val="2610" w14:font="MS Gothic"/>
                </w14:checkbox>
              </w:sdtPr>
              <w:sdtEndPr/>
              <w:sdtContent>
                <w:r w:rsidR="00880C5E">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Advancing scientific knowledge and discovery</w:t>
            </w:r>
          </w:p>
          <w:p w14:paraId="74C4A9EC"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484383796"/>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Driving innovation and economic growth</w:t>
            </w:r>
          </w:p>
          <w:p w14:paraId="37B7A5DE"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496583164"/>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Informing policy and decision-making</w:t>
            </w:r>
          </w:p>
          <w:p w14:paraId="1B62F51E"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600516594"/>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Improving public health and well-being</w:t>
            </w:r>
          </w:p>
          <w:p w14:paraId="3E622D9B"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482551456"/>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Enhancing education and training</w:t>
            </w:r>
          </w:p>
          <w:p w14:paraId="577C6581" w14:textId="00047693"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974400728"/>
                <w14:checkbox>
                  <w14:checked w14:val="1"/>
                  <w14:checkedState w14:val="2612" w14:font="MS Gothic"/>
                  <w14:uncheckedState w14:val="2610" w14:font="MS Gothic"/>
                </w14:checkbox>
              </w:sdtPr>
              <w:sdtEndPr/>
              <w:sdtContent>
                <w:r w:rsidR="00880C5E">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Enabling new technologies or applications</w:t>
            </w:r>
          </w:p>
          <w:p w14:paraId="5A4EE9AB"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49886476"/>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Fostering international collaboration and partnerships</w:t>
            </w:r>
          </w:p>
          <w:p w14:paraId="20671CDD" w14:textId="77777777"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1248647434"/>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1720783201"/>
                <w:placeholder>
                  <w:docPart w:val="A698E89997C44BF685079E27B17F6FF5"/>
                </w:placeholder>
              </w:sdtPr>
              <w:sdtEndPr/>
              <w:sdtContent>
                <w:sdt>
                  <w:sdtPr>
                    <w:rPr>
                      <w:rFonts w:asciiTheme="minorHAnsi" w:hAnsiTheme="minorHAnsi" w:cstheme="minorHAnsi"/>
                      <w:i/>
                      <w:iCs/>
                      <w:color w:val="808080" w:themeColor="background1" w:themeShade="80"/>
                    </w:rPr>
                    <w:id w:val="636072238"/>
                    <w:placeholder>
                      <w:docPart w:val="CE6D2FF32B954968A3D0DE5AA1BA59BF"/>
                    </w:placeholder>
                    <w:text w:multiLine="1"/>
                  </w:sdtPr>
                  <w:sdtEnd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r w:rsidR="00A346C7" w:rsidRPr="001478FF" w14:paraId="38CA40BA" w14:textId="77777777" w:rsidTr="003C4E0A">
        <w:trPr>
          <w:trHeight w:val="576"/>
        </w:trPr>
        <w:tc>
          <w:tcPr>
            <w:tcW w:w="9912" w:type="dxa"/>
            <w:shd w:val="clear" w:color="auto" w:fill="D9D9D9" w:themeFill="text2" w:themeFillShade="D9"/>
            <w:vAlign w:val="center"/>
          </w:tcPr>
          <w:p w14:paraId="407DE516" w14:textId="77777777" w:rsidR="00A346C7" w:rsidRPr="009B08F7" w:rsidRDefault="00A346C7" w:rsidP="00A346C7">
            <w:pPr>
              <w:pStyle w:val="Caption"/>
              <w:numPr>
                <w:ilvl w:val="0"/>
                <w:numId w:val="37"/>
              </w:numPr>
              <w:ind w:left="318"/>
              <w:jc w:val="left"/>
              <w:rPr>
                <w:rFonts w:asciiTheme="minorHAnsi" w:hAnsiTheme="minorHAnsi" w:cstheme="minorHAnsi"/>
                <w:b w:val="0"/>
                <w:bCs w:val="0"/>
                <w:sz w:val="22"/>
                <w:szCs w:val="22"/>
              </w:rPr>
            </w:pPr>
            <w:r w:rsidRPr="009B08F7">
              <w:rPr>
                <w:rFonts w:asciiTheme="minorHAnsi" w:hAnsiTheme="minorHAnsi" w:cstheme="minorHAnsi"/>
                <w:sz w:val="22"/>
                <w:szCs w:val="22"/>
              </w:rPr>
              <w:t>How will you ensure that the data is discoverable and accessible to others who might be interested in using it? (Select all that apply)</w:t>
            </w:r>
          </w:p>
        </w:tc>
      </w:tr>
      <w:tr w:rsidR="00A346C7" w:rsidRPr="001478FF" w14:paraId="5695AD51" w14:textId="77777777" w:rsidTr="0DB0E07C">
        <w:trPr>
          <w:trHeight w:val="2265"/>
        </w:trPr>
        <w:tc>
          <w:tcPr>
            <w:tcW w:w="9912" w:type="dxa"/>
            <w:vAlign w:val="center"/>
          </w:tcPr>
          <w:p w14:paraId="42220134" w14:textId="759F7193"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653829563"/>
                <w14:checkbox>
                  <w14:checked w14:val="1"/>
                  <w14:checkedState w14:val="2612" w14:font="MS Gothic"/>
                  <w14:uncheckedState w14:val="2610" w14:font="MS Gothic"/>
                </w14:checkbox>
              </w:sdtPr>
              <w:sdtEndPr/>
              <w:sdtContent>
                <w:r w:rsidR="00880C5E">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Depositing data in a trusted repository</w:t>
            </w:r>
          </w:p>
          <w:p w14:paraId="2D94F55E"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221266252"/>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Providing metadata to enable discovery.</w:t>
            </w:r>
          </w:p>
          <w:p w14:paraId="4695E9F2"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87972100"/>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Assigning persistent identifiers to the data</w:t>
            </w:r>
          </w:p>
          <w:p w14:paraId="003CB7BE"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08627257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Making data available through a standardized access protocol</w:t>
            </w:r>
          </w:p>
          <w:p w14:paraId="3461AACC" w14:textId="54D19525"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58517974"/>
                <w14:checkbox>
                  <w14:checked w14:val="1"/>
                  <w14:checkedState w14:val="2612" w14:font="MS Gothic"/>
                  <w14:uncheckedState w14:val="2610" w14:font="MS Gothic"/>
                </w14:checkbox>
              </w:sdtPr>
              <w:sdtEndPr/>
              <w:sdtContent>
                <w:r w:rsidR="00880C5E">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Enabling open access to the data</w:t>
            </w:r>
          </w:p>
          <w:p w14:paraId="21E2257C" w14:textId="626B66C0"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817228387"/>
                <w14:checkbox>
                  <w14:checked w14:val="0"/>
                  <w14:checkedState w14:val="2612" w14:font="MS Gothic"/>
                  <w14:uncheckedState w14:val="2610" w14:font="MS Gothic"/>
                </w14:checkbox>
              </w:sdtPr>
              <w:sdtEndPr/>
              <w:sdtContent>
                <w:r w:rsidR="00880C5E">
                  <w:rPr>
                    <w:rFonts w:ascii="MS Gothic" w:eastAsia="MS Gothic" w:hAnsi="MS Gothic" w:cstheme="minorHAnsi" w:hint="eastAsia"/>
                  </w:rPr>
                  <w:t>☐</w:t>
                </w:r>
              </w:sdtContent>
            </w:sdt>
            <w:r w:rsidR="00A346C7" w:rsidRPr="001478FF">
              <w:rPr>
                <w:rFonts w:asciiTheme="minorHAnsi" w:hAnsiTheme="minorHAnsi" w:cstheme="minorHAnsi"/>
                <w:sz w:val="22"/>
                <w:szCs w:val="22"/>
              </w:rPr>
              <w:t xml:space="preserve"> Offering search keywords to optimize discovery.</w:t>
            </w:r>
          </w:p>
          <w:p w14:paraId="7BC4D1F2"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355386030"/>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Establishing a data access committee to evaluate and approve access requests.</w:t>
            </w:r>
          </w:p>
          <w:p w14:paraId="48B73131" w14:textId="77777777" w:rsidR="00A346C7" w:rsidRPr="001478FF" w:rsidRDefault="00ED45C6" w:rsidP="00A346C7">
            <w:pPr>
              <w:jc w:val="left"/>
              <w:rPr>
                <w:rFonts w:asciiTheme="minorHAnsi" w:hAnsiTheme="minorHAnsi" w:cstheme="minorHAnsi"/>
                <w:sz w:val="22"/>
                <w:szCs w:val="22"/>
              </w:rPr>
            </w:pPr>
            <w:sdt>
              <w:sdtPr>
                <w:rPr>
                  <w:rFonts w:asciiTheme="minorHAnsi" w:hAnsiTheme="minorHAnsi" w:cstheme="minorHAnsi"/>
                </w:rPr>
                <w:id w:val="182554430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Providing documentation to validate data analysis and facilitate re-use.</w:t>
            </w:r>
          </w:p>
          <w:p w14:paraId="36E6FD71" w14:textId="77777777" w:rsidR="00A346C7" w:rsidRPr="001478FF" w:rsidRDefault="00ED45C6" w:rsidP="00A346C7">
            <w:pPr>
              <w:jc w:val="left"/>
              <w:rPr>
                <w:rFonts w:asciiTheme="minorHAnsi" w:hAnsiTheme="minorHAnsi" w:cstheme="minorHAnsi"/>
                <w:b/>
                <w:bCs/>
                <w:sz w:val="22"/>
                <w:szCs w:val="22"/>
              </w:rPr>
            </w:pPr>
            <w:sdt>
              <w:sdtPr>
                <w:rPr>
                  <w:rFonts w:asciiTheme="minorHAnsi" w:hAnsiTheme="minorHAnsi" w:cstheme="minorHAnsi"/>
                </w:rPr>
                <w:id w:val="877204579"/>
                <w14:checkbox>
                  <w14:checked w14:val="0"/>
                  <w14:checkedState w14:val="2612" w14:font="MS Gothic"/>
                  <w14:uncheckedState w14:val="2610" w14:font="MS Gothic"/>
                </w14:checkbox>
              </w:sdtPr>
              <w:sdtEndPr/>
              <w:sdtContent>
                <w:r w:rsidR="00A346C7" w:rsidRPr="001478FF">
                  <w:rPr>
                    <w:rFonts w:ascii="Segoe UI Symbol" w:eastAsia="MS Gothic" w:hAnsi="Segoe UI Symbol" w:cs="Segoe UI Symbol"/>
                    <w:sz w:val="22"/>
                    <w:szCs w:val="22"/>
                  </w:rPr>
                  <w:t>☐</w:t>
                </w:r>
              </w:sdtContent>
            </w:sdt>
            <w:r w:rsidR="00A346C7" w:rsidRPr="001478FF">
              <w:rPr>
                <w:rFonts w:asciiTheme="minorHAnsi" w:hAnsiTheme="minorHAnsi" w:cstheme="minorHAnsi"/>
                <w:sz w:val="22"/>
                <w:szCs w:val="22"/>
              </w:rPr>
              <w:t xml:space="preserve"> Other (please specify):</w:t>
            </w:r>
            <w:sdt>
              <w:sdtPr>
                <w:rPr>
                  <w:rFonts w:asciiTheme="minorHAnsi" w:hAnsiTheme="minorHAnsi" w:cstheme="minorHAnsi"/>
                </w:rPr>
                <w:id w:val="-375769387"/>
                <w:placeholder>
                  <w:docPart w:val="4A0881530EF54095885A010462FE7D14"/>
                </w:placeholder>
              </w:sdtPr>
              <w:sdtEndPr/>
              <w:sdtContent>
                <w:sdt>
                  <w:sdtPr>
                    <w:rPr>
                      <w:rFonts w:asciiTheme="minorHAnsi" w:hAnsiTheme="minorHAnsi" w:cstheme="minorHAnsi"/>
                      <w:i/>
                      <w:iCs/>
                      <w:color w:val="808080" w:themeColor="background1" w:themeShade="80"/>
                    </w:rPr>
                    <w:id w:val="-1070190129"/>
                    <w:placeholder>
                      <w:docPart w:val="0DB0767DC01C4BF6A15AD0487914AEAF"/>
                    </w:placeholder>
                    <w:text w:multiLine="1"/>
                  </w:sdtPr>
                  <w:sdtEndPr/>
                  <w:sdtContent>
                    <w:r w:rsidR="00A346C7" w:rsidRPr="001478FF">
                      <w:rPr>
                        <w:rFonts w:asciiTheme="minorHAnsi" w:hAnsiTheme="minorHAnsi" w:cstheme="minorHAnsi"/>
                        <w:i/>
                        <w:iCs/>
                        <w:color w:val="808080" w:themeColor="background1" w:themeShade="80"/>
                        <w:sz w:val="22"/>
                        <w:szCs w:val="22"/>
                      </w:rPr>
                      <w:t>Click or tap here to type your answer.</w:t>
                    </w:r>
                  </w:sdtContent>
                </w:sdt>
              </w:sdtContent>
            </w:sdt>
          </w:p>
        </w:tc>
      </w:tr>
    </w:tbl>
    <w:p w14:paraId="68F28F2B" w14:textId="77777777" w:rsidR="00A346C7" w:rsidRDefault="00A346C7" w:rsidP="00A346C7"/>
    <w:p w14:paraId="299A9FBC" w14:textId="453602E9" w:rsidR="00354C3C" w:rsidRDefault="00354C3C">
      <w:pPr>
        <w:jc w:val="left"/>
      </w:pPr>
      <w:r>
        <w:br w:type="page"/>
      </w:r>
    </w:p>
    <w:p w14:paraId="441A6B3A" w14:textId="77777777" w:rsidR="00354C3C" w:rsidRPr="00A346C7" w:rsidRDefault="00354C3C" w:rsidP="00A346C7"/>
    <w:p w14:paraId="184242C8" w14:textId="77777777" w:rsidR="001478FF" w:rsidRDefault="001478FF" w:rsidP="001478FF">
      <w:pPr>
        <w:pStyle w:val="Heading1"/>
      </w:pPr>
      <w:bookmarkStart w:id="4" w:name="_Toc155868988"/>
      <w:r w:rsidRPr="001478FF">
        <w:t>FAIR DATA</w:t>
      </w:r>
      <w:bookmarkEnd w:id="4"/>
    </w:p>
    <w:p w14:paraId="63DCEC21" w14:textId="77777777" w:rsidR="001478FF" w:rsidRDefault="001478FF" w:rsidP="001478FF">
      <w:pPr>
        <w:pStyle w:val="Heading2"/>
      </w:pPr>
      <w:bookmarkStart w:id="5" w:name="_Toc155868989"/>
      <w:r w:rsidRPr="001478FF">
        <w:t>FAIR DATA - Making data findable, including provisions for metadata.</w:t>
      </w:r>
      <w:bookmarkEnd w:id="5"/>
    </w:p>
    <w:tbl>
      <w:tblPr>
        <w:tblStyle w:val="TableGrid"/>
        <w:tblW w:w="0" w:type="auto"/>
        <w:tblLook w:val="04A0" w:firstRow="1" w:lastRow="0" w:firstColumn="1" w:lastColumn="0" w:noHBand="0" w:noVBand="1"/>
      </w:tblPr>
      <w:tblGrid>
        <w:gridCol w:w="9912"/>
      </w:tblGrid>
      <w:tr w:rsidR="00A565D3" w:rsidRPr="00A565D3" w14:paraId="49E6F6BE" w14:textId="77777777" w:rsidTr="003C4E0A">
        <w:trPr>
          <w:trHeight w:val="432"/>
        </w:trPr>
        <w:tc>
          <w:tcPr>
            <w:tcW w:w="9912" w:type="dxa"/>
            <w:shd w:val="clear" w:color="auto" w:fill="D9D9D9" w:themeFill="text2" w:themeFillShade="D9"/>
            <w:vAlign w:val="center"/>
          </w:tcPr>
          <w:p w14:paraId="762022E1"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you assign a unique identifier to the data to ensure it can be consistently identified and cited?</w:t>
            </w:r>
          </w:p>
        </w:tc>
      </w:tr>
      <w:tr w:rsidR="00A565D3" w:rsidRPr="00A565D3" w14:paraId="2E7769CA" w14:textId="77777777" w:rsidTr="00A565D3">
        <w:trPr>
          <w:trHeight w:val="435"/>
        </w:trPr>
        <w:tc>
          <w:tcPr>
            <w:tcW w:w="9912" w:type="dxa"/>
            <w:vAlign w:val="center"/>
          </w:tcPr>
          <w:p w14:paraId="3C94AB2B" w14:textId="0EA137EE" w:rsidR="00A565D3" w:rsidRPr="00A565D3" w:rsidRDefault="00ED45C6"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33346406"/>
                <w14:checkbox>
                  <w14:checked w14:val="1"/>
                  <w14:checkedState w14:val="2612" w14:font="MS Gothic"/>
                  <w14:uncheckedState w14:val="2610" w14:font="MS Gothic"/>
                </w14:checkbox>
              </w:sdtPr>
              <w:sdtEndPr/>
              <w:sdtContent>
                <w:r w:rsidR="00181595">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03486378"/>
                <w14:checkbox>
                  <w14:checked w14:val="0"/>
                  <w14:checkedState w14:val="2612" w14:font="MS Gothic"/>
                  <w14:uncheckedState w14:val="2610" w14:font="MS Gothic"/>
                </w14:checkbox>
              </w:sdtPr>
              <w:sdtEndPr/>
              <w:sdtContent>
                <w:r w:rsidR="00B336B1">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6C08881" w14:textId="77777777" w:rsidTr="003C4E0A">
        <w:trPr>
          <w:trHeight w:val="432"/>
        </w:trPr>
        <w:tc>
          <w:tcPr>
            <w:tcW w:w="9912" w:type="dxa"/>
            <w:shd w:val="clear" w:color="auto" w:fill="D9D9D9" w:themeFill="text2" w:themeFillShade="D9"/>
            <w:vAlign w:val="center"/>
          </w:tcPr>
          <w:p w14:paraId="362223B4"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Which identifier scheme(s) will you use for your data? (Select all that apply)</w:t>
            </w:r>
          </w:p>
        </w:tc>
      </w:tr>
      <w:tr w:rsidR="00A565D3" w:rsidRPr="00A565D3" w14:paraId="49009E58" w14:textId="77777777" w:rsidTr="00A565D3">
        <w:trPr>
          <w:trHeight w:val="1426"/>
        </w:trPr>
        <w:tc>
          <w:tcPr>
            <w:tcW w:w="9912" w:type="dxa"/>
            <w:vAlign w:val="center"/>
          </w:tcPr>
          <w:p w14:paraId="3341AE15" w14:textId="755B06C3" w:rsidR="00A565D3" w:rsidRPr="00A565D3" w:rsidRDefault="00ED45C6"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79507976"/>
                <w14:checkbox>
                  <w14:checked w14:val="1"/>
                  <w14:checkedState w14:val="2612" w14:font="MS Gothic"/>
                  <w14:uncheckedState w14:val="2610" w14:font="MS Gothic"/>
                </w14:checkbox>
              </w:sdtPr>
              <w:sdtEndPr/>
              <w:sdtContent>
                <w:r w:rsidR="00181595">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DOI</w:t>
            </w:r>
          </w:p>
          <w:p w14:paraId="79C020B6" w14:textId="77777777" w:rsidR="00A565D3" w:rsidRPr="00A565D3" w:rsidRDefault="00ED45C6" w:rsidP="00A565D3">
            <w:pPr>
              <w:tabs>
                <w:tab w:val="left" w:pos="828"/>
              </w:tabs>
              <w:jc w:val="left"/>
              <w:rPr>
                <w:rFonts w:asciiTheme="minorHAnsi" w:hAnsiTheme="minorHAnsi" w:cstheme="minorHAnsi"/>
              </w:rPr>
            </w:pPr>
            <w:sdt>
              <w:sdtPr>
                <w:rPr>
                  <w:rFonts w:asciiTheme="minorHAnsi" w:hAnsiTheme="minorHAnsi" w:cstheme="minorHAnsi"/>
                </w:rPr>
                <w:id w:val="1689488142"/>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URN</w:t>
            </w:r>
          </w:p>
          <w:p w14:paraId="5AB3D216" w14:textId="77777777" w:rsidR="00A565D3" w:rsidRPr="00A565D3" w:rsidRDefault="00ED45C6" w:rsidP="00A565D3">
            <w:pPr>
              <w:tabs>
                <w:tab w:val="right" w:pos="2783"/>
              </w:tabs>
              <w:jc w:val="left"/>
              <w:rPr>
                <w:rFonts w:asciiTheme="minorHAnsi" w:hAnsiTheme="minorHAnsi" w:cstheme="minorHAnsi"/>
              </w:rPr>
            </w:pPr>
            <w:sdt>
              <w:sdtPr>
                <w:rPr>
                  <w:rFonts w:asciiTheme="minorHAnsi" w:hAnsiTheme="minorHAnsi" w:cstheme="minorHAnsi"/>
                </w:rPr>
                <w:id w:val="-166796523"/>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ARK</w:t>
            </w:r>
          </w:p>
          <w:p w14:paraId="3F8F8C74" w14:textId="77777777" w:rsidR="00A565D3" w:rsidRPr="00A565D3" w:rsidRDefault="00ED45C6" w:rsidP="00A565D3">
            <w:pPr>
              <w:pStyle w:val="Caption"/>
              <w:tabs>
                <w:tab w:val="left" w:pos="816"/>
              </w:tabs>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8536826"/>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PURL</w:t>
            </w:r>
          </w:p>
          <w:p w14:paraId="010C1EA7" w14:textId="77777777" w:rsidR="00A565D3" w:rsidRPr="00A565D3" w:rsidRDefault="00ED45C6"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9142835"/>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Other (Please Specify) </w:t>
            </w:r>
            <w:sdt>
              <w:sdtPr>
                <w:rPr>
                  <w:rFonts w:asciiTheme="minorHAnsi" w:hAnsiTheme="minorHAnsi" w:cstheme="minorHAnsi"/>
                  <w:b w:val="0"/>
                  <w:bCs w:val="0"/>
                  <w:color w:val="auto"/>
                  <w:sz w:val="22"/>
                  <w:szCs w:val="22"/>
                </w:rPr>
                <w:id w:val="-1065878584"/>
                <w:placeholder>
                  <w:docPart w:val="3ED73D387160454BB232A99789C3C8EA"/>
                </w:placeholder>
              </w:sdtPr>
              <w:sdtEndPr/>
              <w:sdtContent>
                <w:sdt>
                  <w:sdtPr>
                    <w:rPr>
                      <w:rFonts w:asciiTheme="minorHAnsi" w:hAnsiTheme="minorHAnsi" w:cstheme="minorHAnsi"/>
                      <w:b w:val="0"/>
                      <w:bCs w:val="0"/>
                      <w:i/>
                      <w:iCs/>
                      <w:color w:val="808080" w:themeColor="background1" w:themeShade="80"/>
                      <w:sz w:val="22"/>
                      <w:szCs w:val="22"/>
                    </w:rPr>
                    <w:id w:val="1440411549"/>
                    <w:placeholder>
                      <w:docPart w:val="89A776230C9A49F788BA9696F786414B"/>
                    </w:placeholder>
                    <w:text w:multiLine="1"/>
                  </w:sdtPr>
                  <w:sdtEndPr/>
                  <w:sdtContent>
                    <w:r w:rsidR="00A565D3" w:rsidRPr="00A565D3">
                      <w:rPr>
                        <w:rFonts w:asciiTheme="minorHAnsi" w:hAnsiTheme="minorHAnsi" w:cstheme="minorHAnsi"/>
                        <w:b w:val="0"/>
                        <w:bCs w:val="0"/>
                        <w:i/>
                        <w:iCs/>
                        <w:color w:val="808080" w:themeColor="background1" w:themeShade="80"/>
                        <w:sz w:val="22"/>
                        <w:szCs w:val="22"/>
                      </w:rPr>
                      <w:t>Click or tap here to type your answer.</w:t>
                    </w:r>
                  </w:sdtContent>
                </w:sdt>
              </w:sdtContent>
            </w:sdt>
          </w:p>
        </w:tc>
      </w:tr>
      <w:tr w:rsidR="00A565D3" w:rsidRPr="00A565D3" w14:paraId="7B8EB902" w14:textId="77777777" w:rsidTr="003C4E0A">
        <w:trPr>
          <w:trHeight w:val="432"/>
        </w:trPr>
        <w:tc>
          <w:tcPr>
            <w:tcW w:w="9912" w:type="dxa"/>
            <w:shd w:val="clear" w:color="auto" w:fill="D9D9D9" w:themeFill="text2" w:themeFillShade="D9"/>
            <w:vAlign w:val="center"/>
          </w:tcPr>
          <w:p w14:paraId="37C78038"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rich metadata be provided to allow discovery?</w:t>
            </w:r>
          </w:p>
        </w:tc>
      </w:tr>
      <w:tr w:rsidR="00A565D3" w:rsidRPr="00A565D3" w14:paraId="52670865" w14:textId="77777777" w:rsidTr="00A565D3">
        <w:trPr>
          <w:trHeight w:val="421"/>
        </w:trPr>
        <w:tc>
          <w:tcPr>
            <w:tcW w:w="9912" w:type="dxa"/>
            <w:vAlign w:val="center"/>
          </w:tcPr>
          <w:p w14:paraId="2D5C8BAC" w14:textId="3A306F98" w:rsidR="00A565D3" w:rsidRPr="00A565D3" w:rsidRDefault="00ED45C6"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09296033"/>
                <w14:checkbox>
                  <w14:checked w14:val="1"/>
                  <w14:checkedState w14:val="2612" w14:font="MS Gothic"/>
                  <w14:uncheckedState w14:val="2610" w14:font="MS Gothic"/>
                </w14:checkbox>
              </w:sdtPr>
              <w:sdtEndPr/>
              <w:sdtContent>
                <w:r w:rsidR="00B336B1">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55470351"/>
                <w14:checkbox>
                  <w14:checked w14:val="0"/>
                  <w14:checkedState w14:val="2612" w14:font="MS Gothic"/>
                  <w14:uncheckedState w14:val="2610" w14:font="MS Gothic"/>
                </w14:checkbox>
              </w:sdtPr>
              <w:sdtEndPr/>
              <w:sdtContent>
                <w:r w:rsidR="00B336B1">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No</w:t>
            </w:r>
          </w:p>
        </w:tc>
      </w:tr>
      <w:tr w:rsidR="00A565D3" w:rsidRPr="00A565D3" w14:paraId="58AED97F" w14:textId="77777777" w:rsidTr="003C4E0A">
        <w:trPr>
          <w:trHeight w:val="432"/>
        </w:trPr>
        <w:tc>
          <w:tcPr>
            <w:tcW w:w="9912" w:type="dxa"/>
            <w:shd w:val="clear" w:color="auto" w:fill="D9D9D9" w:themeFill="text2" w:themeFillShade="D9"/>
            <w:vAlign w:val="center"/>
          </w:tcPr>
          <w:p w14:paraId="55B9EC66"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metadata will be created? (Select all that apply)</w:t>
            </w:r>
          </w:p>
        </w:tc>
      </w:tr>
      <w:tr w:rsidR="00A565D3" w:rsidRPr="00A565D3" w14:paraId="1523D17E" w14:textId="77777777" w:rsidTr="00A565D3">
        <w:trPr>
          <w:trHeight w:val="1400"/>
        </w:trPr>
        <w:tc>
          <w:tcPr>
            <w:tcW w:w="9912" w:type="dxa"/>
            <w:vAlign w:val="center"/>
          </w:tcPr>
          <w:p w14:paraId="46DAD22D" w14:textId="58F9863E" w:rsidR="00A565D3" w:rsidRPr="00A565D3" w:rsidRDefault="00ED45C6" w:rsidP="00A565D3">
            <w:pPr>
              <w:jc w:val="left"/>
              <w:rPr>
                <w:rFonts w:asciiTheme="minorHAnsi" w:hAnsiTheme="minorHAnsi" w:cstheme="minorHAnsi"/>
              </w:rPr>
            </w:pPr>
            <w:sdt>
              <w:sdtPr>
                <w:rPr>
                  <w:rFonts w:asciiTheme="minorHAnsi" w:hAnsiTheme="minorHAnsi" w:cstheme="minorHAnsi"/>
                </w:rPr>
                <w:id w:val="-669169067"/>
                <w14:checkbox>
                  <w14:checked w14:val="1"/>
                  <w14:checkedState w14:val="2612" w14:font="MS Gothic"/>
                  <w14:uncheckedState w14:val="2610" w14:font="MS Gothic"/>
                </w14:checkbox>
              </w:sdtPr>
              <w:sdtEndPr/>
              <w:sdtContent>
                <w:r w:rsidR="00181595">
                  <w:rPr>
                    <w:rFonts w:ascii="MS Gothic" w:eastAsia="MS Gothic" w:hAnsi="MS Gothic" w:cstheme="minorHAnsi" w:hint="eastAsia"/>
                  </w:rPr>
                  <w:t>☒</w:t>
                </w:r>
              </w:sdtContent>
            </w:sdt>
            <w:r w:rsidR="00A565D3" w:rsidRPr="00A565D3">
              <w:rPr>
                <w:rFonts w:asciiTheme="minorHAnsi" w:hAnsiTheme="minorHAnsi" w:cstheme="minorHAnsi"/>
              </w:rPr>
              <w:t xml:space="preserve"> Descriptive metadata (e.g., title, author, date, description)</w:t>
            </w:r>
          </w:p>
          <w:p w14:paraId="53BDD78C"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38128601"/>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Administrative metadata (e.g., access restrictions, provenance, file format)</w:t>
            </w:r>
          </w:p>
          <w:p w14:paraId="3502EF79" w14:textId="313CED88" w:rsidR="00A565D3" w:rsidRPr="00A565D3" w:rsidRDefault="00ED45C6" w:rsidP="00A565D3">
            <w:pPr>
              <w:jc w:val="left"/>
              <w:rPr>
                <w:rFonts w:asciiTheme="minorHAnsi" w:hAnsiTheme="minorHAnsi" w:cstheme="minorHAnsi"/>
              </w:rPr>
            </w:pPr>
            <w:sdt>
              <w:sdtPr>
                <w:rPr>
                  <w:rFonts w:asciiTheme="minorHAnsi" w:hAnsiTheme="minorHAnsi" w:cstheme="minorHAnsi"/>
                </w:rPr>
                <w:id w:val="67243242"/>
                <w14:checkbox>
                  <w14:checked w14:val="0"/>
                  <w14:checkedState w14:val="2612" w14:font="MS Gothic"/>
                  <w14:uncheckedState w14:val="2610" w14:font="MS Gothic"/>
                </w14:checkbox>
              </w:sdtPr>
              <w:sdtEndPr/>
              <w:sdtContent>
                <w:r w:rsidR="00181595">
                  <w:rPr>
                    <w:rFonts w:ascii="MS Gothic" w:eastAsia="MS Gothic" w:hAnsi="MS Gothic" w:cstheme="minorHAnsi" w:hint="eastAsia"/>
                  </w:rPr>
                  <w:t>☐</w:t>
                </w:r>
              </w:sdtContent>
            </w:sdt>
            <w:r w:rsidR="00A565D3" w:rsidRPr="00A565D3">
              <w:rPr>
                <w:rFonts w:asciiTheme="minorHAnsi" w:hAnsiTheme="minorHAnsi" w:cstheme="minorHAnsi"/>
              </w:rPr>
              <w:t xml:space="preserve"> Structural metadata (e.g., relationships between different data objects)</w:t>
            </w:r>
          </w:p>
          <w:p w14:paraId="4CA9D816"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244802956"/>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Technical metadata (e.g., file size, resolution, software used)</w:t>
            </w:r>
          </w:p>
          <w:p w14:paraId="2AD3A9BF"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045986573"/>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43767271"/>
                <w:placeholder>
                  <w:docPart w:val="C4795D2A72F64E84A80C9FB80D5BC641"/>
                </w:placeholder>
                <w:showingPlcHdr/>
              </w:sdtPr>
              <w:sdtEndPr/>
              <w:sdtContent>
                <w:r w:rsidR="00A565D3" w:rsidRPr="00A565D3">
                  <w:rPr>
                    <w:rStyle w:val="PlaceholderText"/>
                    <w:rFonts w:asciiTheme="minorHAnsi" w:hAnsiTheme="minorHAnsi" w:cstheme="minorHAnsi"/>
                    <w:i/>
                    <w:iCs/>
                    <w:u w:val="single"/>
                  </w:rPr>
                  <w:t>Click or tap here to enter text.</w:t>
                </w:r>
              </w:sdtContent>
            </w:sdt>
          </w:p>
        </w:tc>
      </w:tr>
      <w:tr w:rsidR="00A565D3" w:rsidRPr="00A565D3" w14:paraId="1E928901" w14:textId="77777777" w:rsidTr="003C4E0A">
        <w:trPr>
          <w:trHeight w:val="432"/>
        </w:trPr>
        <w:tc>
          <w:tcPr>
            <w:tcW w:w="9912" w:type="dxa"/>
            <w:shd w:val="clear" w:color="auto" w:fill="D9D9D9" w:themeFill="text2" w:themeFillShade="D9"/>
            <w:vAlign w:val="center"/>
          </w:tcPr>
          <w:p w14:paraId="1A287EBB"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What disciplinary or general standards will be followed? (Select all that apply)</w:t>
            </w:r>
          </w:p>
        </w:tc>
      </w:tr>
      <w:tr w:rsidR="00A565D3" w:rsidRPr="00A565D3" w14:paraId="3D07A67D" w14:textId="77777777" w:rsidTr="00A565D3">
        <w:trPr>
          <w:trHeight w:val="1853"/>
        </w:trPr>
        <w:tc>
          <w:tcPr>
            <w:tcW w:w="9912" w:type="dxa"/>
            <w:vAlign w:val="center"/>
          </w:tcPr>
          <w:p w14:paraId="769EA042"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918252770"/>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Dublin Core</w:t>
            </w:r>
          </w:p>
          <w:p w14:paraId="3E770D52"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270659778"/>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Darwin Core</w:t>
            </w:r>
          </w:p>
          <w:p w14:paraId="7846DAAD"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079517364"/>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DataCite Metadata Schema</w:t>
            </w:r>
          </w:p>
          <w:p w14:paraId="51402186"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503429927"/>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ISO/IEC 11179</w:t>
            </w:r>
          </w:p>
          <w:p w14:paraId="2452E321"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306767749"/>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FGDC Metadata Standard</w:t>
            </w:r>
          </w:p>
          <w:p w14:paraId="1AE02D7A"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2055694010"/>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EML (Ecological Metadata Language)</w:t>
            </w:r>
          </w:p>
          <w:p w14:paraId="253D558C" w14:textId="0B611DDD" w:rsidR="00A565D3" w:rsidRPr="00A565D3" w:rsidRDefault="00ED45C6" w:rsidP="00A565D3">
            <w:pPr>
              <w:jc w:val="left"/>
              <w:rPr>
                <w:rFonts w:asciiTheme="minorHAnsi" w:hAnsiTheme="minorHAnsi" w:cstheme="minorHAnsi"/>
              </w:rPr>
            </w:pPr>
            <w:sdt>
              <w:sdtPr>
                <w:rPr>
                  <w:rFonts w:asciiTheme="minorHAnsi" w:hAnsiTheme="minorHAnsi" w:cstheme="minorHAnsi"/>
                </w:rPr>
                <w:id w:val="448137281"/>
                <w14:checkbox>
                  <w14:checked w14:val="1"/>
                  <w14:checkedState w14:val="2612" w14:font="MS Gothic"/>
                  <w14:uncheckedState w14:val="2610" w14:font="MS Gothic"/>
                </w14:checkbox>
              </w:sdtPr>
              <w:sdtEndPr/>
              <w:sdtContent>
                <w:r w:rsidR="00181595">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342856528"/>
                <w:placeholder>
                  <w:docPart w:val="EA145A5C57AD45E2BBA2BF25CCBC1EA1"/>
                </w:placeholder>
              </w:sdtPr>
              <w:sdtEndPr/>
              <w:sdtContent>
                <w:r w:rsidR="00181595">
                  <w:rPr>
                    <w:rFonts w:asciiTheme="minorHAnsi" w:hAnsiTheme="minorHAnsi" w:cstheme="minorHAnsi"/>
                  </w:rPr>
                  <w:t>Not sure at this point</w:t>
                </w:r>
              </w:sdtContent>
            </w:sdt>
          </w:p>
        </w:tc>
      </w:tr>
      <w:tr w:rsidR="00A565D3" w:rsidRPr="00A565D3" w14:paraId="0FBE659E" w14:textId="77777777" w:rsidTr="003C4E0A">
        <w:trPr>
          <w:trHeight w:val="432"/>
        </w:trPr>
        <w:tc>
          <w:tcPr>
            <w:tcW w:w="9912" w:type="dxa"/>
            <w:shd w:val="clear" w:color="auto" w:fill="D9D9D9" w:themeFill="text2" w:themeFillShade="D9"/>
            <w:vAlign w:val="center"/>
          </w:tcPr>
          <w:p w14:paraId="698ADFF3"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created manually or using automated tools?</w:t>
            </w:r>
          </w:p>
        </w:tc>
      </w:tr>
      <w:tr w:rsidR="00A565D3" w:rsidRPr="00A565D3" w14:paraId="57C3D90A" w14:textId="77777777" w:rsidTr="00A565D3">
        <w:trPr>
          <w:trHeight w:val="1419"/>
        </w:trPr>
        <w:tc>
          <w:tcPr>
            <w:tcW w:w="9912" w:type="dxa"/>
            <w:vAlign w:val="center"/>
          </w:tcPr>
          <w:p w14:paraId="164D06F0"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72274189"/>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Manually</w:t>
            </w:r>
          </w:p>
          <w:p w14:paraId="240FE2EE"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705753608"/>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Automated</w:t>
            </w:r>
          </w:p>
          <w:p w14:paraId="108191B7"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9477053"/>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Both</w:t>
            </w:r>
          </w:p>
          <w:p w14:paraId="55BFD75F" w14:textId="7DC2A818" w:rsidR="00A565D3" w:rsidRPr="00A565D3" w:rsidRDefault="00ED45C6" w:rsidP="00A565D3">
            <w:pPr>
              <w:jc w:val="left"/>
              <w:rPr>
                <w:rFonts w:asciiTheme="minorHAnsi" w:hAnsiTheme="minorHAnsi" w:cstheme="minorHAnsi"/>
              </w:rPr>
            </w:pPr>
            <w:sdt>
              <w:sdtPr>
                <w:rPr>
                  <w:rFonts w:asciiTheme="minorHAnsi" w:hAnsiTheme="minorHAnsi" w:cstheme="minorHAnsi"/>
                </w:rPr>
                <w:id w:val="-1829352324"/>
                <w14:checkbox>
                  <w14:checked w14:val="1"/>
                  <w14:checkedState w14:val="2612" w14:font="MS Gothic"/>
                  <w14:uncheckedState w14:val="2610" w14:font="MS Gothic"/>
                </w14:checkbox>
              </w:sdtPr>
              <w:sdtEndPr/>
              <w:sdtContent>
                <w:r w:rsidR="00181595">
                  <w:rPr>
                    <w:rFonts w:ascii="MS Gothic" w:eastAsia="MS Gothic" w:hAnsi="MS Gothic" w:cstheme="minorHAnsi" w:hint="eastAsia"/>
                  </w:rPr>
                  <w:t>☒</w:t>
                </w:r>
              </w:sdtContent>
            </w:sdt>
            <w:r w:rsidR="00A565D3" w:rsidRPr="00A565D3">
              <w:rPr>
                <w:rFonts w:asciiTheme="minorHAnsi" w:hAnsiTheme="minorHAnsi" w:cstheme="minorHAnsi"/>
              </w:rPr>
              <w:t xml:space="preserve"> Not Applicable</w:t>
            </w:r>
          </w:p>
          <w:p w14:paraId="3BB632B3"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726102969"/>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w:t>
            </w:r>
            <w:sdt>
              <w:sdtPr>
                <w:rPr>
                  <w:rFonts w:asciiTheme="minorHAnsi" w:hAnsiTheme="minorHAnsi" w:cstheme="minorHAnsi"/>
                </w:rPr>
                <w:id w:val="-2743655"/>
                <w:placeholder>
                  <w:docPart w:val="F404893161EC4A49BC650CF0790D8EC2"/>
                </w:placeholder>
                <w:showingPlcHdr/>
              </w:sdtPr>
              <w:sdtEndPr/>
              <w:sdtContent>
                <w:r w:rsidR="00A565D3" w:rsidRPr="00A565D3">
                  <w:rPr>
                    <w:rStyle w:val="PlaceholderText"/>
                    <w:rFonts w:asciiTheme="minorHAnsi" w:hAnsiTheme="minorHAnsi" w:cstheme="minorHAnsi"/>
                    <w:i/>
                    <w:iCs/>
                  </w:rPr>
                  <w:t>Click or tap here to enter text.</w:t>
                </w:r>
              </w:sdtContent>
            </w:sdt>
          </w:p>
        </w:tc>
      </w:tr>
      <w:tr w:rsidR="00A565D3" w:rsidRPr="00A565D3" w14:paraId="77D62601" w14:textId="77777777" w:rsidTr="003C4E0A">
        <w:trPr>
          <w:trHeight w:val="576"/>
        </w:trPr>
        <w:tc>
          <w:tcPr>
            <w:tcW w:w="9912" w:type="dxa"/>
            <w:shd w:val="clear" w:color="auto" w:fill="D9D9D9" w:themeFill="text2" w:themeFillShade="D9"/>
            <w:vAlign w:val="center"/>
          </w:tcPr>
          <w:p w14:paraId="0F6A3093"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metadata standards do not exist in your discipline, what type of metadata will be created and how will it be structured to enable discovery and interoperability?</w:t>
            </w:r>
          </w:p>
        </w:tc>
      </w:tr>
      <w:tr w:rsidR="00A565D3" w:rsidRPr="00A565D3" w14:paraId="6DA271B7" w14:textId="77777777" w:rsidTr="00A565D3">
        <w:trPr>
          <w:trHeight w:val="712"/>
        </w:trPr>
        <w:sdt>
          <w:sdtPr>
            <w:rPr>
              <w:rFonts w:asciiTheme="minorHAnsi" w:hAnsiTheme="minorHAnsi" w:cstheme="minorHAnsi"/>
            </w:rPr>
            <w:id w:val="1869178405"/>
            <w:placeholder>
              <w:docPart w:val="5BDA7ABD31D544F8942A1A15604681B3"/>
            </w:placeholder>
            <w:text w:multiLine="1"/>
          </w:sdtPr>
          <w:sdtEndPr/>
          <w:sdtContent>
            <w:tc>
              <w:tcPr>
                <w:tcW w:w="9912" w:type="dxa"/>
                <w:vAlign w:val="center"/>
              </w:tcPr>
              <w:p w14:paraId="6D7CF3D0" w14:textId="770825F1" w:rsidR="00A565D3" w:rsidRPr="00A565D3" w:rsidRDefault="00181595" w:rsidP="00A565D3">
                <w:pPr>
                  <w:jc w:val="left"/>
                  <w:rPr>
                    <w:rFonts w:asciiTheme="minorHAnsi" w:hAnsiTheme="minorHAnsi" w:cstheme="minorHAnsi"/>
                  </w:rPr>
                </w:pPr>
                <w:r>
                  <w:rPr>
                    <w:rFonts w:asciiTheme="minorHAnsi" w:hAnsiTheme="minorHAnsi" w:cstheme="minorHAnsi"/>
                  </w:rPr>
                  <w:t>Not sure at this point</w:t>
                </w:r>
              </w:p>
            </w:tc>
          </w:sdtContent>
        </w:sdt>
      </w:tr>
      <w:tr w:rsidR="00A565D3" w:rsidRPr="00A565D3" w14:paraId="4580723E" w14:textId="77777777" w:rsidTr="003C4E0A">
        <w:trPr>
          <w:trHeight w:val="576"/>
        </w:trPr>
        <w:tc>
          <w:tcPr>
            <w:tcW w:w="9912" w:type="dxa"/>
            <w:shd w:val="clear" w:color="auto" w:fill="D9D9D9" w:themeFill="text2" w:themeFillShade="D9"/>
            <w:vAlign w:val="center"/>
          </w:tcPr>
          <w:p w14:paraId="0BF15CC4"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search keywords or tags be provided in the metadata to optimize the possibility for discovery and then potential re-use?</w:t>
            </w:r>
          </w:p>
        </w:tc>
      </w:tr>
      <w:tr w:rsidR="00A565D3" w:rsidRPr="00A565D3" w14:paraId="2D67CFA4" w14:textId="77777777" w:rsidTr="00A565D3">
        <w:trPr>
          <w:trHeight w:val="510"/>
        </w:trPr>
        <w:tc>
          <w:tcPr>
            <w:tcW w:w="9912" w:type="dxa"/>
            <w:vAlign w:val="center"/>
          </w:tcPr>
          <w:p w14:paraId="6BAB8059" w14:textId="5F024524" w:rsidR="00A565D3" w:rsidRPr="00A565D3" w:rsidRDefault="00ED45C6" w:rsidP="00A565D3">
            <w:pPr>
              <w:jc w:val="left"/>
              <w:rPr>
                <w:rFonts w:asciiTheme="minorHAnsi" w:hAnsiTheme="minorHAnsi" w:cstheme="minorHAnsi"/>
              </w:rPr>
            </w:pPr>
            <w:sdt>
              <w:sdtPr>
                <w:rPr>
                  <w:rFonts w:asciiTheme="minorHAnsi" w:hAnsiTheme="minorHAnsi" w:cstheme="minorHAnsi"/>
                </w:rPr>
                <w:id w:val="-814333566"/>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w:t>
            </w:r>
            <w:sdt>
              <w:sdtPr>
                <w:rPr>
                  <w:rFonts w:asciiTheme="minorHAnsi" w:hAnsiTheme="minorHAnsi" w:cstheme="minorHAnsi"/>
                </w:rPr>
                <w:id w:val="583721488"/>
                <w14:checkbox>
                  <w14:checked w14:val="1"/>
                  <w14:checkedState w14:val="2612" w14:font="MS Gothic"/>
                  <w14:uncheckedState w14:val="2610" w14:font="MS Gothic"/>
                </w14:checkbox>
              </w:sdtPr>
              <w:sdtEndPr/>
              <w:sdtContent>
                <w:r w:rsidR="00181595">
                  <w:rPr>
                    <w:rFonts w:ascii="MS Gothic" w:eastAsia="MS Gothic" w:hAnsi="MS Gothic" w:cstheme="minorHAnsi" w:hint="eastAsia"/>
                  </w:rPr>
                  <w:t>☒</w:t>
                </w:r>
              </w:sdtContent>
            </w:sdt>
            <w:r w:rsidR="00A565D3" w:rsidRPr="00A565D3">
              <w:rPr>
                <w:rFonts w:asciiTheme="minorHAnsi" w:hAnsiTheme="minorHAnsi" w:cstheme="minorHAnsi"/>
              </w:rPr>
              <w:t xml:space="preserve"> No</w:t>
            </w:r>
          </w:p>
        </w:tc>
      </w:tr>
      <w:tr w:rsidR="00A565D3" w:rsidRPr="00A565D3" w14:paraId="41AAF55F" w14:textId="77777777" w:rsidTr="003C4E0A">
        <w:trPr>
          <w:trHeight w:val="432"/>
        </w:trPr>
        <w:tc>
          <w:tcPr>
            <w:tcW w:w="9912" w:type="dxa"/>
            <w:shd w:val="clear" w:color="auto" w:fill="D9D9D9" w:themeFill="text2" w:themeFillShade="D9"/>
            <w:vAlign w:val="center"/>
          </w:tcPr>
          <w:p w14:paraId="0295A36B"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select the keywords?</w:t>
            </w:r>
          </w:p>
        </w:tc>
      </w:tr>
      <w:tr w:rsidR="00A565D3" w:rsidRPr="00A565D3" w14:paraId="4A1FD71F" w14:textId="77777777" w:rsidTr="00A565D3">
        <w:trPr>
          <w:trHeight w:val="1143"/>
        </w:trPr>
        <w:tc>
          <w:tcPr>
            <w:tcW w:w="9912" w:type="dxa"/>
            <w:vAlign w:val="center"/>
          </w:tcPr>
          <w:p w14:paraId="56940B83" w14:textId="77777777" w:rsidR="00A565D3" w:rsidRPr="00A565D3" w:rsidRDefault="00ED45C6"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83536382"/>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sz w:val="22"/>
                <w:szCs w:val="22"/>
              </w:rPr>
              <w:t xml:space="preserve"> </w:t>
            </w:r>
            <w:r w:rsidR="00A565D3" w:rsidRPr="00A565D3">
              <w:rPr>
                <w:rFonts w:asciiTheme="minorHAnsi" w:hAnsiTheme="minorHAnsi" w:cstheme="minorHAnsi"/>
                <w:b w:val="0"/>
                <w:bCs w:val="0"/>
                <w:color w:val="auto"/>
                <w:sz w:val="22"/>
                <w:szCs w:val="22"/>
              </w:rPr>
              <w:t>Manually</w:t>
            </w:r>
          </w:p>
          <w:p w14:paraId="088A94CF" w14:textId="77777777" w:rsidR="00A565D3" w:rsidRPr="00A565D3" w:rsidRDefault="00ED45C6"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2855009"/>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Using automated tools</w:t>
            </w:r>
          </w:p>
          <w:p w14:paraId="477B721C" w14:textId="77777777" w:rsidR="00A565D3" w:rsidRPr="00A565D3" w:rsidRDefault="00ED45C6"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02598590"/>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Combination of both.</w:t>
            </w:r>
          </w:p>
          <w:p w14:paraId="65D57CC1" w14:textId="561351E1" w:rsidR="00A565D3" w:rsidRPr="00A565D3" w:rsidRDefault="00ED45C6" w:rsidP="00A565D3">
            <w:pPr>
              <w:jc w:val="left"/>
              <w:rPr>
                <w:rFonts w:asciiTheme="minorHAnsi" w:hAnsiTheme="minorHAnsi" w:cstheme="minorHAnsi"/>
              </w:rPr>
            </w:pPr>
            <w:sdt>
              <w:sdtPr>
                <w:rPr>
                  <w:rFonts w:asciiTheme="minorHAnsi" w:hAnsiTheme="minorHAnsi" w:cstheme="minorHAnsi"/>
                </w:rPr>
                <w:id w:val="-132875573"/>
                <w14:checkbox>
                  <w14:checked w14:val="0"/>
                  <w14:checkedState w14:val="2612" w14:font="MS Gothic"/>
                  <w14:uncheckedState w14:val="2610" w14:font="MS Gothic"/>
                </w14:checkbox>
              </w:sdtPr>
              <w:sdtEndPr/>
              <w:sdtContent>
                <w:r w:rsidR="00744B66">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81488230"/>
                <w:placeholder>
                  <w:docPart w:val="1A27E236426D41B498A5A00908277062"/>
                </w:placeholder>
                <w:showingPlcHdr/>
              </w:sdtPr>
              <w:sdtEndPr/>
              <w:sdtContent>
                <w:r w:rsidR="00A565D3" w:rsidRPr="00A565D3">
                  <w:rPr>
                    <w:rStyle w:val="PlaceholderText"/>
                    <w:rFonts w:asciiTheme="minorHAnsi" w:hAnsiTheme="minorHAnsi" w:cstheme="minorHAnsi"/>
                    <w:i/>
                    <w:iCs/>
                  </w:rPr>
                  <w:t>Click or tap here to enter text.</w:t>
                </w:r>
              </w:sdtContent>
            </w:sdt>
          </w:p>
        </w:tc>
      </w:tr>
      <w:tr w:rsidR="00A565D3" w:rsidRPr="00A565D3" w14:paraId="28D813E9" w14:textId="77777777" w:rsidTr="003C4E0A">
        <w:trPr>
          <w:trHeight w:val="432"/>
        </w:trPr>
        <w:tc>
          <w:tcPr>
            <w:tcW w:w="9912" w:type="dxa"/>
            <w:shd w:val="clear" w:color="auto" w:fill="D9D9D9" w:themeFill="text2" w:themeFillShade="D9"/>
            <w:vAlign w:val="center"/>
          </w:tcPr>
          <w:p w14:paraId="428CA664"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keywords be standardized across the project or left to individual researchers to assign?</w:t>
            </w:r>
          </w:p>
        </w:tc>
      </w:tr>
      <w:tr w:rsidR="00A565D3" w:rsidRPr="00A565D3" w14:paraId="09904E1F" w14:textId="77777777" w:rsidTr="00A565D3">
        <w:trPr>
          <w:trHeight w:val="1112"/>
        </w:trPr>
        <w:tc>
          <w:tcPr>
            <w:tcW w:w="9912" w:type="dxa"/>
            <w:vAlign w:val="center"/>
          </w:tcPr>
          <w:p w14:paraId="0480935C"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292285224"/>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Standardized across the project.</w:t>
            </w:r>
          </w:p>
          <w:p w14:paraId="53A1EF5C"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473750257"/>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Left to individual researchers to assign.</w:t>
            </w:r>
          </w:p>
          <w:p w14:paraId="06688C72"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63480226"/>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Combination of both</w:t>
            </w:r>
          </w:p>
          <w:p w14:paraId="73E093BA"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764617706"/>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495877338"/>
                <w:placeholder>
                  <w:docPart w:val="5DBC032E566C4C9F92183F4019C8B586"/>
                </w:placeholder>
                <w:showingPlcHdr/>
              </w:sdtPr>
              <w:sdtEndPr/>
              <w:sdtContent>
                <w:r w:rsidR="00A565D3" w:rsidRPr="00A565D3">
                  <w:rPr>
                    <w:rStyle w:val="PlaceholderText"/>
                    <w:rFonts w:asciiTheme="minorHAnsi" w:hAnsiTheme="minorHAnsi" w:cstheme="minorHAnsi"/>
                    <w:i/>
                    <w:iCs/>
                  </w:rPr>
                  <w:t>Click or tap here to enter text.</w:t>
                </w:r>
              </w:sdtContent>
            </w:sdt>
          </w:p>
        </w:tc>
      </w:tr>
      <w:tr w:rsidR="00A565D3" w:rsidRPr="00A565D3" w14:paraId="3F0DB57E" w14:textId="77777777" w:rsidTr="003C4E0A">
        <w:trPr>
          <w:trHeight w:val="432"/>
        </w:trPr>
        <w:tc>
          <w:tcPr>
            <w:tcW w:w="9912" w:type="dxa"/>
            <w:shd w:val="clear" w:color="auto" w:fill="D9D9D9" w:themeFill="text2" w:themeFillShade="D9"/>
            <w:vAlign w:val="center"/>
          </w:tcPr>
          <w:p w14:paraId="00119F02"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How will you ensure that the keywords accurately reflect the content of the data?</w:t>
            </w:r>
          </w:p>
        </w:tc>
      </w:tr>
      <w:tr w:rsidR="00A565D3" w:rsidRPr="00A565D3" w14:paraId="54369059" w14:textId="77777777" w:rsidTr="00A565D3">
        <w:trPr>
          <w:trHeight w:val="737"/>
        </w:trPr>
        <w:sdt>
          <w:sdtPr>
            <w:rPr>
              <w:rFonts w:asciiTheme="minorHAnsi" w:hAnsiTheme="minorHAnsi" w:cstheme="minorHAnsi"/>
            </w:rPr>
            <w:id w:val="1984969860"/>
            <w:placeholder>
              <w:docPart w:val="D2E84A1EB7C44CDCBC96FBA86CFEBC8B"/>
            </w:placeholder>
            <w:showingPlcHdr/>
            <w:text w:multiLine="1"/>
          </w:sdtPr>
          <w:sdtEndPr/>
          <w:sdtContent>
            <w:tc>
              <w:tcPr>
                <w:tcW w:w="9912" w:type="dxa"/>
                <w:vAlign w:val="center"/>
              </w:tcPr>
              <w:p w14:paraId="0BF86B3C" w14:textId="77777777" w:rsidR="00A565D3" w:rsidRPr="00A565D3" w:rsidRDefault="00A565D3" w:rsidP="00A565D3">
                <w:pPr>
                  <w:jc w:val="left"/>
                  <w:rPr>
                    <w:rFonts w:asciiTheme="minorHAnsi" w:hAnsiTheme="minorHAnsi" w:cstheme="minorHAnsi"/>
                  </w:rPr>
                </w:pPr>
                <w:r w:rsidRPr="00A565D3">
                  <w:rPr>
                    <w:rStyle w:val="PlaceholderText"/>
                    <w:rFonts w:asciiTheme="minorHAnsi" w:hAnsiTheme="minorHAnsi" w:cstheme="minorHAnsi"/>
                    <w:i/>
                    <w:iCs/>
                  </w:rPr>
                  <w:t>Click or tap here to type your answer.</w:t>
                </w:r>
              </w:p>
            </w:tc>
          </w:sdtContent>
        </w:sdt>
      </w:tr>
      <w:tr w:rsidR="00A565D3" w:rsidRPr="00A565D3" w14:paraId="2DAFEBBA" w14:textId="77777777" w:rsidTr="003C4E0A">
        <w:trPr>
          <w:trHeight w:val="576"/>
        </w:trPr>
        <w:tc>
          <w:tcPr>
            <w:tcW w:w="9912" w:type="dxa"/>
            <w:shd w:val="clear" w:color="auto" w:fill="D9D9D9" w:themeFill="text2" w:themeFillShade="D9"/>
            <w:vAlign w:val="center"/>
          </w:tcPr>
          <w:p w14:paraId="4C4C7EF9" w14:textId="0DFF69F1"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made available through a metadata repository or catalog</w:t>
            </w:r>
            <w:r w:rsidR="009B08F7">
              <w:rPr>
                <w:rFonts w:asciiTheme="minorHAnsi" w:hAnsiTheme="minorHAnsi" w:cstheme="minorHAnsi"/>
                <w:sz w:val="22"/>
                <w:szCs w:val="22"/>
              </w:rPr>
              <w:t>ue</w:t>
            </w:r>
            <w:r w:rsidRPr="009B08F7">
              <w:rPr>
                <w:rFonts w:asciiTheme="minorHAnsi" w:hAnsiTheme="minorHAnsi" w:cstheme="minorHAnsi"/>
                <w:sz w:val="22"/>
                <w:szCs w:val="22"/>
              </w:rPr>
              <w:t xml:space="preserve"> that can be searched and indexed by search engines and other discovery services?</w:t>
            </w:r>
          </w:p>
        </w:tc>
      </w:tr>
      <w:tr w:rsidR="00A565D3" w:rsidRPr="00A565D3" w14:paraId="174D1938" w14:textId="77777777" w:rsidTr="00A565D3">
        <w:trPr>
          <w:trHeight w:val="547"/>
        </w:trPr>
        <w:tc>
          <w:tcPr>
            <w:tcW w:w="9912" w:type="dxa"/>
            <w:vAlign w:val="center"/>
          </w:tcPr>
          <w:p w14:paraId="50F30D2B" w14:textId="6764748A" w:rsidR="00A565D3" w:rsidRPr="00A565D3" w:rsidRDefault="00ED45C6" w:rsidP="00A565D3">
            <w:pPr>
              <w:jc w:val="left"/>
              <w:rPr>
                <w:rFonts w:asciiTheme="minorHAnsi" w:hAnsiTheme="minorHAnsi" w:cstheme="minorHAnsi"/>
              </w:rPr>
            </w:pPr>
            <w:sdt>
              <w:sdtPr>
                <w:rPr>
                  <w:rFonts w:asciiTheme="minorHAnsi" w:hAnsiTheme="minorHAnsi" w:cstheme="minorHAnsi"/>
                </w:rPr>
                <w:id w:val="-387571517"/>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w:t>
            </w:r>
            <w:sdt>
              <w:sdtPr>
                <w:rPr>
                  <w:rFonts w:asciiTheme="minorHAnsi" w:hAnsiTheme="minorHAnsi" w:cstheme="minorHAnsi"/>
                </w:rPr>
                <w:id w:val="429774694"/>
                <w14:checkbox>
                  <w14:checked w14:val="1"/>
                  <w14:checkedState w14:val="2612" w14:font="MS Gothic"/>
                  <w14:uncheckedState w14:val="2610" w14:font="MS Gothic"/>
                </w14:checkbox>
              </w:sdtPr>
              <w:sdtEndPr/>
              <w:sdtContent>
                <w:r w:rsidR="00181595">
                  <w:rPr>
                    <w:rFonts w:ascii="MS Gothic" w:eastAsia="MS Gothic" w:hAnsi="MS Gothic" w:cstheme="minorHAnsi" w:hint="eastAsia"/>
                  </w:rPr>
                  <w:t>☒</w:t>
                </w:r>
              </w:sdtContent>
            </w:sdt>
            <w:r w:rsidR="00A565D3" w:rsidRPr="00A565D3">
              <w:rPr>
                <w:rFonts w:asciiTheme="minorHAnsi" w:hAnsiTheme="minorHAnsi" w:cstheme="minorHAnsi"/>
              </w:rPr>
              <w:t xml:space="preserve"> No</w:t>
            </w:r>
          </w:p>
        </w:tc>
      </w:tr>
      <w:tr w:rsidR="00A565D3" w:rsidRPr="00A565D3" w14:paraId="71D2BF3C" w14:textId="77777777" w:rsidTr="003C4E0A">
        <w:trPr>
          <w:trHeight w:val="432"/>
        </w:trPr>
        <w:tc>
          <w:tcPr>
            <w:tcW w:w="9912" w:type="dxa"/>
            <w:shd w:val="clear" w:color="auto" w:fill="D9D9D9" w:themeFill="text2" w:themeFillShade="D9"/>
            <w:vAlign w:val="center"/>
          </w:tcPr>
          <w:p w14:paraId="03CD30B8" w14:textId="77777777" w:rsidR="00A565D3" w:rsidRPr="009B08F7" w:rsidRDefault="00A565D3" w:rsidP="00A565D3">
            <w:pPr>
              <w:pStyle w:val="Caption"/>
              <w:numPr>
                <w:ilvl w:val="0"/>
                <w:numId w:val="37"/>
              </w:numPr>
              <w:ind w:left="318"/>
              <w:jc w:val="left"/>
              <w:rPr>
                <w:rFonts w:asciiTheme="minorHAnsi" w:hAnsiTheme="minorHAnsi" w:cstheme="minorHAnsi"/>
                <w:sz w:val="22"/>
                <w:szCs w:val="22"/>
              </w:rPr>
            </w:pPr>
            <w:r w:rsidRPr="009B08F7">
              <w:rPr>
                <w:rFonts w:asciiTheme="minorHAnsi" w:hAnsiTheme="minorHAnsi" w:cstheme="minorHAnsi"/>
                <w:sz w:val="22"/>
                <w:szCs w:val="22"/>
              </w:rPr>
              <w:t>Will the metadata be freely available or restricted to certain users or communities?</w:t>
            </w:r>
          </w:p>
        </w:tc>
      </w:tr>
      <w:tr w:rsidR="00A565D3" w:rsidRPr="00A565D3" w14:paraId="63E460FC" w14:textId="77777777" w:rsidTr="00A565D3">
        <w:trPr>
          <w:trHeight w:val="1152"/>
        </w:trPr>
        <w:tc>
          <w:tcPr>
            <w:tcW w:w="9912" w:type="dxa"/>
            <w:vAlign w:val="center"/>
          </w:tcPr>
          <w:p w14:paraId="3CFF4A12"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954823683"/>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Freely available</w:t>
            </w:r>
          </w:p>
          <w:p w14:paraId="28C97652"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489375942"/>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Restricted to certain users.</w:t>
            </w:r>
          </w:p>
          <w:p w14:paraId="53CD0333"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793550577"/>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Restricted to certain communities.</w:t>
            </w:r>
          </w:p>
          <w:p w14:paraId="7B00AC71" w14:textId="77777777" w:rsidR="00A565D3" w:rsidRPr="00A565D3" w:rsidRDefault="00A565D3" w:rsidP="00A565D3">
            <w:pPr>
              <w:jc w:val="left"/>
              <w:rPr>
                <w:rFonts w:asciiTheme="minorHAnsi" w:hAnsiTheme="minorHAnsi" w:cstheme="minorHAnsi"/>
              </w:rPr>
            </w:pPr>
            <w:r w:rsidRPr="00A565D3">
              <w:rPr>
                <w:rFonts w:ascii="Segoe UI Symbol" w:hAnsi="Segoe UI Symbol" w:cs="Segoe UI Symbol"/>
              </w:rPr>
              <w:t>☐</w:t>
            </w:r>
            <w:r w:rsidRPr="00A565D3">
              <w:rPr>
                <w:rFonts w:asciiTheme="minorHAnsi" w:hAnsiTheme="minorHAnsi" w:cstheme="minorHAnsi"/>
              </w:rPr>
              <w:t xml:space="preserve"> Other (Please specify): </w:t>
            </w:r>
            <w:sdt>
              <w:sdtPr>
                <w:rPr>
                  <w:rFonts w:asciiTheme="minorHAnsi" w:hAnsiTheme="minorHAnsi" w:cstheme="minorHAnsi"/>
                </w:rPr>
                <w:id w:val="-460808444"/>
                <w:placeholder>
                  <w:docPart w:val="7D15DB61DFA74A33BFE5B3E993E3587C"/>
                </w:placeholder>
                <w:showingPlcHdr/>
              </w:sdtPr>
              <w:sdtEndPr/>
              <w:sdtContent>
                <w:r w:rsidRPr="00A565D3">
                  <w:rPr>
                    <w:rStyle w:val="PlaceholderText"/>
                    <w:rFonts w:asciiTheme="minorHAnsi" w:hAnsiTheme="minorHAnsi" w:cstheme="minorHAnsi"/>
                    <w:i/>
                    <w:iCs/>
                  </w:rPr>
                  <w:t>Click or tap here to type your answer.</w:t>
                </w:r>
              </w:sdtContent>
            </w:sdt>
          </w:p>
        </w:tc>
      </w:tr>
    </w:tbl>
    <w:p w14:paraId="5756D734" w14:textId="77777777" w:rsidR="00A565D3" w:rsidRPr="00A565D3" w:rsidRDefault="00A565D3" w:rsidP="00A565D3"/>
    <w:p w14:paraId="74FA552F" w14:textId="36EAAC33" w:rsidR="001478FF" w:rsidRDefault="001478FF" w:rsidP="00A565D3">
      <w:pPr>
        <w:pStyle w:val="Heading2"/>
      </w:pPr>
      <w:bookmarkStart w:id="6" w:name="_Toc155868990"/>
      <w:r w:rsidRPr="001478FF">
        <w:t>FAIR DATA: Making Data Accessible</w:t>
      </w:r>
      <w:bookmarkEnd w:id="6"/>
    </w:p>
    <w:p w14:paraId="11401277" w14:textId="0DE279C1" w:rsidR="001478FF" w:rsidRDefault="001478FF" w:rsidP="00A565D3">
      <w:pPr>
        <w:pStyle w:val="Heading3"/>
      </w:pPr>
      <w:bookmarkStart w:id="7" w:name="_Toc155868991"/>
      <w:r w:rsidRPr="001478FF">
        <w:t>Repository</w:t>
      </w:r>
      <w:bookmarkEnd w:id="7"/>
    </w:p>
    <w:tbl>
      <w:tblPr>
        <w:tblStyle w:val="Grigliatabella1"/>
        <w:tblW w:w="0" w:type="auto"/>
        <w:tblLook w:val="0480" w:firstRow="0" w:lastRow="0" w:firstColumn="1" w:lastColumn="0" w:noHBand="0" w:noVBand="1"/>
      </w:tblPr>
      <w:tblGrid>
        <w:gridCol w:w="9912"/>
      </w:tblGrid>
      <w:tr w:rsidR="00A565D3" w:rsidRPr="00A565D3" w14:paraId="5520DE88" w14:textId="77777777" w:rsidTr="003C4E0A">
        <w:trPr>
          <w:trHeight w:val="576"/>
        </w:trPr>
        <w:tc>
          <w:tcPr>
            <w:tcW w:w="9912" w:type="dxa"/>
            <w:shd w:val="clear" w:color="auto" w:fill="D9D9D9" w:themeFill="text2" w:themeFillShade="D9"/>
            <w:vAlign w:val="center"/>
          </w:tcPr>
          <w:p w14:paraId="6DB1B2AF" w14:textId="58A6CB98"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Have you identified one or more trusted repositories to deposit the data and ensure its long-term preservation and accessibility?</w:t>
            </w:r>
            <w:r w:rsidR="003B09CC" w:rsidRPr="0004517B">
              <w:t xml:space="preserve"> </w:t>
            </w:r>
            <w:r w:rsidR="003B09CC" w:rsidRPr="0004517B">
              <w:rPr>
                <w:rFonts w:asciiTheme="minorHAnsi" w:hAnsiTheme="minorHAnsi" w:cstheme="minorHAnsi"/>
                <w:sz w:val="22"/>
                <w:szCs w:val="22"/>
              </w:rPr>
              <w:t>If yes please name them below.</w:t>
            </w:r>
          </w:p>
        </w:tc>
      </w:tr>
      <w:tr w:rsidR="00A565D3" w:rsidRPr="00A565D3" w14:paraId="220C3AA5" w14:textId="77777777" w:rsidTr="00A565D3">
        <w:trPr>
          <w:trHeight w:val="595"/>
        </w:trPr>
        <w:sdt>
          <w:sdtPr>
            <w:rPr>
              <w:rFonts w:asciiTheme="minorHAnsi" w:hAnsiTheme="minorHAnsi" w:cstheme="minorHAnsi"/>
              <w:b w:val="0"/>
              <w:bCs w:val="0"/>
              <w:color w:val="auto"/>
              <w:sz w:val="22"/>
              <w:szCs w:val="22"/>
            </w:rPr>
            <w:id w:val="-300540906"/>
            <w:placeholder>
              <w:docPart w:val="AE320DC1B717490A91D25573F1B8133C"/>
            </w:placeholder>
            <w:text w:multiLine="1"/>
          </w:sdtPr>
          <w:sdtEndPr/>
          <w:sdtContent>
            <w:tc>
              <w:tcPr>
                <w:tcW w:w="9912" w:type="dxa"/>
                <w:vAlign w:val="center"/>
              </w:tcPr>
              <w:p w14:paraId="6905E417" w14:textId="38DD5BFF" w:rsidR="00A565D3" w:rsidRPr="00A565D3" w:rsidRDefault="00880C5E" w:rsidP="00A565D3">
                <w:pPr>
                  <w:pStyle w:val="Caption"/>
                  <w:jc w:val="left"/>
                  <w:rPr>
                    <w:rFonts w:asciiTheme="minorHAnsi" w:hAnsiTheme="minorHAnsi" w:cstheme="minorHAnsi"/>
                    <w:b w:val="0"/>
                    <w:bCs w:val="0"/>
                    <w:color w:val="auto"/>
                    <w:sz w:val="22"/>
                    <w:szCs w:val="22"/>
                  </w:rPr>
                </w:pPr>
                <w:r>
                  <w:rPr>
                    <w:rFonts w:asciiTheme="minorHAnsi" w:hAnsiTheme="minorHAnsi" w:cstheme="minorHAnsi"/>
                    <w:b w:val="0"/>
                    <w:bCs w:val="0"/>
                    <w:color w:val="auto"/>
                    <w:sz w:val="22"/>
                    <w:szCs w:val="22"/>
                  </w:rPr>
                  <w:t>Zenodo repository</w:t>
                </w:r>
              </w:p>
            </w:tc>
          </w:sdtContent>
        </w:sdt>
      </w:tr>
      <w:tr w:rsidR="00A565D3" w:rsidRPr="00A565D3" w14:paraId="1384C18A" w14:textId="77777777" w:rsidTr="003C4E0A">
        <w:trPr>
          <w:trHeight w:val="432"/>
        </w:trPr>
        <w:tc>
          <w:tcPr>
            <w:tcW w:w="9912" w:type="dxa"/>
            <w:shd w:val="clear" w:color="auto" w:fill="D9D9D9" w:themeFill="text2" w:themeFillShade="D9"/>
            <w:vAlign w:val="center"/>
          </w:tcPr>
          <w:p w14:paraId="4A32A22F"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Have you confirmed that the identified repository meets the relevant standards and requirements for data management and preservation?</w:t>
            </w:r>
          </w:p>
        </w:tc>
      </w:tr>
      <w:tr w:rsidR="00A565D3" w:rsidRPr="00A565D3" w14:paraId="4037AEC6" w14:textId="77777777" w:rsidTr="00A565D3">
        <w:trPr>
          <w:trHeight w:val="389"/>
        </w:trPr>
        <w:tc>
          <w:tcPr>
            <w:tcW w:w="9912" w:type="dxa"/>
            <w:vAlign w:val="center"/>
          </w:tcPr>
          <w:p w14:paraId="67018427" w14:textId="744CB5D7" w:rsidR="00A565D3" w:rsidRPr="00A565D3" w:rsidRDefault="00ED45C6" w:rsidP="00A565D3">
            <w:pPr>
              <w:jc w:val="left"/>
              <w:rPr>
                <w:rFonts w:asciiTheme="minorHAnsi" w:hAnsiTheme="minorHAnsi" w:cstheme="minorHAnsi"/>
              </w:rPr>
            </w:pPr>
            <w:sdt>
              <w:sdtPr>
                <w:rPr>
                  <w:rFonts w:asciiTheme="minorHAnsi" w:hAnsiTheme="minorHAnsi" w:cstheme="minorHAnsi"/>
                </w:rPr>
                <w:id w:val="-250199831"/>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w:t>
            </w:r>
            <w:sdt>
              <w:sdtPr>
                <w:rPr>
                  <w:rFonts w:asciiTheme="minorHAnsi" w:hAnsiTheme="minorHAnsi" w:cstheme="minorHAnsi"/>
                </w:rPr>
                <w:id w:val="1944269157"/>
                <w14:checkbox>
                  <w14:checked w14:val="1"/>
                  <w14:checkedState w14:val="2612" w14:font="MS Gothic"/>
                  <w14:uncheckedState w14:val="2610" w14:font="MS Gothic"/>
                </w14:checkbox>
              </w:sdtPr>
              <w:sdtEndPr/>
              <w:sdtContent>
                <w:r w:rsidR="00143550">
                  <w:rPr>
                    <w:rFonts w:ascii="MS Gothic" w:eastAsia="MS Gothic" w:hAnsi="MS Gothic" w:cstheme="minorHAnsi" w:hint="eastAsia"/>
                  </w:rPr>
                  <w:t>☒</w:t>
                </w:r>
              </w:sdtContent>
            </w:sdt>
            <w:r w:rsidR="00A565D3" w:rsidRPr="00A565D3">
              <w:rPr>
                <w:rFonts w:asciiTheme="minorHAnsi" w:hAnsiTheme="minorHAnsi" w:cstheme="minorHAnsi"/>
              </w:rPr>
              <w:t xml:space="preserve"> No</w:t>
            </w:r>
          </w:p>
        </w:tc>
      </w:tr>
      <w:tr w:rsidR="00A565D3" w:rsidRPr="00A565D3" w14:paraId="22C1C3A7" w14:textId="77777777" w:rsidTr="003C4E0A">
        <w:trPr>
          <w:trHeight w:val="576"/>
        </w:trPr>
        <w:tc>
          <w:tcPr>
            <w:tcW w:w="9912" w:type="dxa"/>
            <w:shd w:val="clear" w:color="auto" w:fill="D9D9D9" w:themeFill="text2" w:themeFillShade="D9"/>
            <w:vAlign w:val="center"/>
          </w:tcPr>
          <w:p w14:paraId="3338BD45"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repository assign a persistent identifier to the data, such as a DOI or URN, and ensure that the identifier resolves to the digital object?</w:t>
            </w:r>
          </w:p>
        </w:tc>
      </w:tr>
      <w:tr w:rsidR="00A565D3" w:rsidRPr="00A565D3" w14:paraId="6A501280" w14:textId="77777777" w:rsidTr="00A565D3">
        <w:trPr>
          <w:trHeight w:val="405"/>
        </w:trPr>
        <w:tc>
          <w:tcPr>
            <w:tcW w:w="9912" w:type="dxa"/>
            <w:vAlign w:val="center"/>
          </w:tcPr>
          <w:p w14:paraId="7E7BB15C" w14:textId="2C388E50" w:rsidR="00A565D3" w:rsidRPr="00A565D3" w:rsidRDefault="00ED45C6"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79755528"/>
                <w14:checkbox>
                  <w14:checked w14:val="1"/>
                  <w14:checkedState w14:val="2612" w14:font="MS Gothic"/>
                  <w14:uncheckedState w14:val="2610" w14:font="MS Gothic"/>
                </w14:checkbox>
              </w:sdtPr>
              <w:sdtEndPr/>
              <w:sdtContent>
                <w:r w:rsidR="00143550">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36498280"/>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bl>
    <w:p w14:paraId="14970C48" w14:textId="77777777" w:rsidR="00A565D3" w:rsidRPr="00A565D3" w:rsidRDefault="00A565D3" w:rsidP="00A565D3"/>
    <w:p w14:paraId="3A534F83" w14:textId="1B38DE14" w:rsidR="001478FF" w:rsidRDefault="001478FF" w:rsidP="00A565D3">
      <w:pPr>
        <w:pStyle w:val="Heading3"/>
      </w:pPr>
      <w:bookmarkStart w:id="8" w:name="_Toc155868992"/>
      <w:r w:rsidRPr="001478FF">
        <w:t>Data</w:t>
      </w:r>
      <w:bookmarkEnd w:id="8"/>
    </w:p>
    <w:tbl>
      <w:tblPr>
        <w:tblStyle w:val="Grigliatabella1"/>
        <w:tblW w:w="0" w:type="auto"/>
        <w:tblLook w:val="0480" w:firstRow="0" w:lastRow="0" w:firstColumn="1" w:lastColumn="0" w:noHBand="0" w:noVBand="1"/>
      </w:tblPr>
      <w:tblGrid>
        <w:gridCol w:w="9912"/>
      </w:tblGrid>
      <w:tr w:rsidR="00A565D3" w:rsidRPr="00A565D3" w14:paraId="5A1681D0" w14:textId="77777777" w:rsidTr="003C4E0A">
        <w:trPr>
          <w:trHeight w:val="576"/>
        </w:trPr>
        <w:tc>
          <w:tcPr>
            <w:tcW w:w="9912" w:type="dxa"/>
            <w:shd w:val="clear" w:color="auto" w:fill="D9D9D9" w:themeFill="text2" w:themeFillShade="D9"/>
            <w:vAlign w:val="center"/>
          </w:tcPr>
          <w:p w14:paraId="4E8186A0" w14:textId="77777777"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all data generated by the project be made openly available, or will certain datasets be subject to restrictions?</w:t>
            </w:r>
          </w:p>
        </w:tc>
      </w:tr>
      <w:tr w:rsidR="00A565D3" w:rsidRPr="00A565D3" w14:paraId="101D1B9E" w14:textId="77777777" w:rsidTr="00A565D3">
        <w:trPr>
          <w:trHeight w:val="964"/>
        </w:trPr>
        <w:tc>
          <w:tcPr>
            <w:tcW w:w="9912" w:type="dxa"/>
            <w:vAlign w:val="center"/>
          </w:tcPr>
          <w:p w14:paraId="2C7EF2AA" w14:textId="0E8FC796" w:rsidR="00A565D3" w:rsidRPr="00A565D3" w:rsidRDefault="00ED45C6" w:rsidP="00A565D3">
            <w:pPr>
              <w:jc w:val="left"/>
              <w:rPr>
                <w:rFonts w:asciiTheme="minorHAnsi" w:hAnsiTheme="minorHAnsi" w:cstheme="minorHAnsi"/>
              </w:rPr>
            </w:pPr>
            <w:sdt>
              <w:sdtPr>
                <w:rPr>
                  <w:rFonts w:asciiTheme="minorHAnsi" w:hAnsiTheme="minorHAnsi" w:cstheme="minorHAnsi"/>
                </w:rPr>
                <w:id w:val="-596556331"/>
                <w14:checkbox>
                  <w14:checked w14:val="1"/>
                  <w14:checkedState w14:val="2612" w14:font="MS Gothic"/>
                  <w14:uncheckedState w14:val="2610" w14:font="MS Gothic"/>
                </w14:checkbox>
              </w:sdtPr>
              <w:sdtEndPr/>
              <w:sdtContent>
                <w:r w:rsidR="00143550">
                  <w:rPr>
                    <w:rFonts w:ascii="MS Gothic" w:eastAsia="MS Gothic" w:hAnsi="MS Gothic" w:cstheme="minorHAnsi" w:hint="eastAsia"/>
                  </w:rPr>
                  <w:t>☒</w:t>
                </w:r>
              </w:sdtContent>
            </w:sdt>
            <w:r w:rsidR="00A565D3" w:rsidRPr="00A565D3">
              <w:rPr>
                <w:rFonts w:asciiTheme="minorHAnsi" w:hAnsiTheme="minorHAnsi" w:cstheme="minorHAnsi"/>
              </w:rPr>
              <w:t xml:space="preserve"> Openly available</w:t>
            </w:r>
          </w:p>
          <w:p w14:paraId="1D301F07"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744847691"/>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Certain datasets will be subject to restrictions.</w:t>
            </w:r>
          </w:p>
          <w:p w14:paraId="5A231D04"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450502577"/>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17087853"/>
                <w:placeholder>
                  <w:docPart w:val="DDF9967AE7B34822B5653F4228DAA26A"/>
                </w:placeholder>
                <w:showingPlcHdr/>
              </w:sdtPr>
              <w:sdtEnd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24C7E90F" w14:textId="77777777" w:rsidTr="003C4E0A">
        <w:trPr>
          <w:trHeight w:val="576"/>
        </w:trPr>
        <w:tc>
          <w:tcPr>
            <w:tcW w:w="9912" w:type="dxa"/>
            <w:shd w:val="clear" w:color="auto" w:fill="D9D9D9" w:themeFill="text2" w:themeFillShade="D9"/>
            <w:vAlign w:val="center"/>
          </w:tcPr>
          <w:p w14:paraId="47B924DC"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are any restrictions on data access, what are the reasons for them, and how will they be enforced? (Select all that apply)</w:t>
            </w:r>
          </w:p>
        </w:tc>
      </w:tr>
      <w:tr w:rsidR="00A565D3" w:rsidRPr="00A565D3" w14:paraId="56445E6A" w14:textId="77777777" w:rsidTr="00A565D3">
        <w:trPr>
          <w:trHeight w:val="998"/>
        </w:trPr>
        <w:tc>
          <w:tcPr>
            <w:tcW w:w="9912" w:type="dxa"/>
            <w:vAlign w:val="center"/>
          </w:tcPr>
          <w:p w14:paraId="2444B5D3"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932734012"/>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Legal or ethical reasons</w:t>
            </w:r>
          </w:p>
          <w:p w14:paraId="7B001D2A"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502586468"/>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contractual reasons</w:t>
            </w:r>
          </w:p>
          <w:p w14:paraId="4E6BD954" w14:textId="3B7E8A66" w:rsidR="00A565D3" w:rsidRPr="00A565D3" w:rsidRDefault="00ED45C6" w:rsidP="00A565D3">
            <w:pPr>
              <w:jc w:val="left"/>
              <w:rPr>
                <w:rFonts w:asciiTheme="minorHAnsi" w:hAnsiTheme="minorHAnsi" w:cstheme="minorHAnsi"/>
              </w:rPr>
            </w:pPr>
            <w:sdt>
              <w:sdtPr>
                <w:rPr>
                  <w:rFonts w:asciiTheme="minorHAnsi" w:hAnsiTheme="minorHAnsi" w:cstheme="minorHAnsi"/>
                </w:rPr>
                <w:id w:val="808138591"/>
                <w14:checkbox>
                  <w14:checked w14:val="1"/>
                  <w14:checkedState w14:val="2612" w14:font="MS Gothic"/>
                  <w14:uncheckedState w14:val="2610" w14:font="MS Gothic"/>
                </w14:checkbox>
              </w:sdtPr>
              <w:sdtEndPr/>
              <w:sdtContent>
                <w:r w:rsidR="00143550">
                  <w:rPr>
                    <w:rFonts w:ascii="MS Gothic" w:eastAsia="MS Gothic" w:hAnsi="MS Gothic" w:cstheme="minorHAnsi" w:hint="eastAsia"/>
                  </w:rPr>
                  <w:t>☒</w:t>
                </w:r>
              </w:sdtContent>
            </w:sdt>
            <w:r w:rsidR="00A565D3" w:rsidRPr="00A565D3">
              <w:rPr>
                <w:rFonts w:asciiTheme="minorHAnsi" w:hAnsiTheme="minorHAnsi" w:cstheme="minorHAnsi"/>
              </w:rPr>
              <w:t xml:space="preserve"> There are no restrictions on data access.</w:t>
            </w:r>
          </w:p>
          <w:p w14:paraId="1A7D5C23"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869258144"/>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51222402"/>
                <w:placeholder>
                  <w:docPart w:val="414D1E6290CC4649B45219F26384F0D4"/>
                </w:placeholder>
                <w:showingPlcHdr/>
              </w:sdtPr>
              <w:sdtEnd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16EEC06" w14:textId="77777777" w:rsidTr="003C4E0A">
        <w:trPr>
          <w:trHeight w:val="432"/>
        </w:trPr>
        <w:tc>
          <w:tcPr>
            <w:tcW w:w="9912" w:type="dxa"/>
            <w:shd w:val="clear" w:color="auto" w:fill="D9D9D9" w:themeFill="text2" w:themeFillShade="D9"/>
            <w:vAlign w:val="center"/>
          </w:tcPr>
          <w:p w14:paraId="17E6EF16"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these restrictions be enforced?</w:t>
            </w:r>
          </w:p>
        </w:tc>
      </w:tr>
      <w:tr w:rsidR="00A565D3" w:rsidRPr="00A565D3" w14:paraId="1A8D71D0" w14:textId="77777777" w:rsidTr="00A565D3">
        <w:trPr>
          <w:trHeight w:val="475"/>
        </w:trPr>
        <w:sdt>
          <w:sdtPr>
            <w:rPr>
              <w:rFonts w:asciiTheme="minorHAnsi" w:hAnsiTheme="minorHAnsi" w:cstheme="minorHAnsi"/>
              <w:b w:val="0"/>
              <w:bCs w:val="0"/>
              <w:color w:val="auto"/>
              <w:sz w:val="22"/>
              <w:szCs w:val="22"/>
            </w:rPr>
            <w:id w:val="1452824409"/>
            <w:placeholder>
              <w:docPart w:val="A828587AF67A4E5F97F1E00CF32F9ADA"/>
            </w:placeholder>
            <w:showingPlcHdr/>
            <w:text w:multiLine="1"/>
          </w:sdtPr>
          <w:sdtEndPr/>
          <w:sdtContent>
            <w:tc>
              <w:tcPr>
                <w:tcW w:w="9912" w:type="dxa"/>
                <w:vAlign w:val="center"/>
              </w:tcPr>
              <w:p w14:paraId="67614B2A" w14:textId="77777777" w:rsidR="00A565D3" w:rsidRPr="00A565D3" w:rsidRDefault="00A565D3" w:rsidP="00A565D3">
                <w:pPr>
                  <w:pStyle w:val="Caption"/>
                  <w:tabs>
                    <w:tab w:val="left" w:pos="3396"/>
                  </w:tabs>
                  <w:jc w:val="left"/>
                  <w:rPr>
                    <w:rFonts w:asciiTheme="minorHAnsi" w:hAnsiTheme="minorHAnsi" w:cstheme="minorHAnsi"/>
                    <w:b w:val="0"/>
                    <w:bCs w:val="0"/>
                    <w:sz w:val="22"/>
                    <w:szCs w:val="22"/>
                  </w:rPr>
                </w:pPr>
                <w:r w:rsidRPr="00A565D3">
                  <w:rPr>
                    <w:rStyle w:val="PlaceholderText"/>
                    <w:rFonts w:asciiTheme="minorHAnsi" w:hAnsiTheme="minorHAnsi" w:cstheme="minorHAnsi"/>
                    <w:b w:val="0"/>
                    <w:bCs w:val="0"/>
                    <w:i/>
                    <w:iCs/>
                    <w:sz w:val="22"/>
                    <w:szCs w:val="22"/>
                  </w:rPr>
                  <w:t>Click or tap here to type your answer.</w:t>
                </w:r>
              </w:p>
            </w:tc>
          </w:sdtContent>
        </w:sdt>
      </w:tr>
      <w:tr w:rsidR="00A565D3" w:rsidRPr="00A565D3" w14:paraId="11BB4B7F" w14:textId="77777777" w:rsidTr="003C4E0A">
        <w:trPr>
          <w:trHeight w:val="576"/>
        </w:trPr>
        <w:tc>
          <w:tcPr>
            <w:tcW w:w="9912" w:type="dxa"/>
            <w:shd w:val="clear" w:color="auto" w:fill="D9D9D9" w:themeFill="text2" w:themeFillShade="D9"/>
            <w:vAlign w:val="center"/>
          </w:tcPr>
          <w:p w14:paraId="3F53ED16"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Is an embargo period placed on any of the data? If so, what is the duration of the embargo and why is it needed?</w:t>
            </w:r>
          </w:p>
        </w:tc>
      </w:tr>
      <w:tr w:rsidR="00A565D3" w:rsidRPr="00A565D3" w14:paraId="55A30AA2" w14:textId="77777777" w:rsidTr="00A565D3">
        <w:trPr>
          <w:trHeight w:val="510"/>
        </w:trPr>
        <w:sdt>
          <w:sdtPr>
            <w:rPr>
              <w:rFonts w:asciiTheme="minorHAnsi" w:hAnsiTheme="minorHAnsi" w:cstheme="minorHAnsi"/>
              <w:b w:val="0"/>
              <w:bCs w:val="0"/>
              <w:color w:val="auto"/>
              <w:sz w:val="22"/>
              <w:szCs w:val="22"/>
            </w:rPr>
            <w:id w:val="-423025603"/>
            <w:placeholder>
              <w:docPart w:val="D5B5B0967F544081A3726B2282FB2CF3"/>
            </w:placeholder>
            <w:showingPlcHdr/>
            <w:text w:multiLine="1"/>
          </w:sdtPr>
          <w:sdtEndPr/>
          <w:sdtContent>
            <w:tc>
              <w:tcPr>
                <w:tcW w:w="9912" w:type="dxa"/>
                <w:vAlign w:val="center"/>
              </w:tcPr>
              <w:p w14:paraId="594C0D32" w14:textId="77777777" w:rsidR="00A565D3" w:rsidRPr="00A565D3" w:rsidRDefault="00A565D3" w:rsidP="00A565D3">
                <w:pPr>
                  <w:pStyle w:val="Caption"/>
                  <w:jc w:val="left"/>
                  <w:rPr>
                    <w:rFonts w:asciiTheme="minorHAnsi" w:hAnsiTheme="minorHAnsi" w:cstheme="minorHAnsi"/>
                    <w:b w:val="0"/>
                    <w:bCs w:val="0"/>
                    <w:color w:val="auto"/>
                    <w:sz w:val="22"/>
                    <w:szCs w:val="22"/>
                  </w:rPr>
                </w:pPr>
                <w:r w:rsidRPr="00A565D3">
                  <w:rPr>
                    <w:rStyle w:val="PlaceholderText"/>
                    <w:rFonts w:asciiTheme="minorHAnsi" w:hAnsiTheme="minorHAnsi" w:cstheme="minorHAnsi"/>
                    <w:b w:val="0"/>
                    <w:bCs w:val="0"/>
                    <w:i/>
                    <w:iCs/>
                    <w:sz w:val="22"/>
                    <w:szCs w:val="22"/>
                  </w:rPr>
                  <w:t>Click or tap here to type your answer.</w:t>
                </w:r>
              </w:p>
            </w:tc>
          </w:sdtContent>
        </w:sdt>
      </w:tr>
      <w:tr w:rsidR="00A565D3" w:rsidRPr="00A565D3" w14:paraId="0DC87AF5" w14:textId="77777777" w:rsidTr="003C4E0A">
        <w:trPr>
          <w:trHeight w:val="432"/>
        </w:trPr>
        <w:tc>
          <w:tcPr>
            <w:tcW w:w="9912" w:type="dxa"/>
            <w:shd w:val="clear" w:color="auto" w:fill="D9D9D9" w:themeFill="text2" w:themeFillShade="D9"/>
            <w:vAlign w:val="center"/>
          </w:tcPr>
          <w:p w14:paraId="6ADBD007"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data be accessible through a standardized access protocol, such as an API or web services?</w:t>
            </w:r>
          </w:p>
        </w:tc>
      </w:tr>
      <w:tr w:rsidR="00A565D3" w:rsidRPr="00A565D3" w14:paraId="2B851527" w14:textId="77777777" w:rsidTr="00A565D3">
        <w:trPr>
          <w:trHeight w:val="510"/>
        </w:trPr>
        <w:tc>
          <w:tcPr>
            <w:tcW w:w="9912" w:type="dxa"/>
            <w:vAlign w:val="center"/>
          </w:tcPr>
          <w:p w14:paraId="5F21B762" w14:textId="387684F6" w:rsidR="00A565D3" w:rsidRPr="00A565D3" w:rsidRDefault="00ED45C6"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939948122"/>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133093327"/>
                <w14:checkbox>
                  <w14:checked w14:val="1"/>
                  <w14:checkedState w14:val="2612" w14:font="MS Gothic"/>
                  <w14:uncheckedState w14:val="2610" w14:font="MS Gothic"/>
                </w14:checkbox>
              </w:sdtPr>
              <w:sdtEndPr/>
              <w:sdtContent>
                <w:r w:rsidR="00143550">
                  <w:rPr>
                    <w:rFonts w:ascii="MS Gothic" w:eastAsia="MS Gothic" w:hAnsi="MS Gothic" w:cstheme="minorHAnsi" w:hint="eastAsia"/>
                    <w:b w:val="0"/>
                    <w:bCs w:val="0"/>
                    <w:color w:val="auto"/>
                    <w:sz w:val="22"/>
                    <w:szCs w:val="22"/>
                  </w:rPr>
                  <w:t>☒</w:t>
                </w:r>
              </w:sdtContent>
            </w:sdt>
            <w:r w:rsidR="00A565D3" w:rsidRPr="00A565D3">
              <w:rPr>
                <w:rFonts w:asciiTheme="minorHAnsi" w:hAnsiTheme="minorHAnsi" w:cstheme="minorHAnsi"/>
                <w:b w:val="0"/>
                <w:bCs w:val="0"/>
                <w:color w:val="auto"/>
                <w:sz w:val="22"/>
                <w:szCs w:val="22"/>
              </w:rPr>
              <w:t>No</w:t>
            </w:r>
          </w:p>
        </w:tc>
      </w:tr>
      <w:tr w:rsidR="00A565D3" w:rsidRPr="00A565D3" w14:paraId="4A31B437" w14:textId="77777777" w:rsidTr="003C4E0A">
        <w:trPr>
          <w:trHeight w:val="576"/>
        </w:trPr>
        <w:tc>
          <w:tcPr>
            <w:tcW w:w="9912" w:type="dxa"/>
            <w:shd w:val="clear" w:color="auto" w:fill="D9D9D9" w:themeFill="text2" w:themeFillShade="D9"/>
            <w:vAlign w:val="center"/>
          </w:tcPr>
          <w:p w14:paraId="2B8937E2" w14:textId="77777777" w:rsidR="00A565D3" w:rsidRPr="009B08F7"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9B08F7">
              <w:rPr>
                <w:rFonts w:asciiTheme="minorHAnsi" w:hAnsiTheme="minorHAnsi" w:cstheme="minorHAnsi"/>
                <w:sz w:val="22"/>
                <w:szCs w:val="22"/>
              </w:rPr>
              <w:t>If access to the data is restricted, how will access be granted to approved users, both during and after the end of the project? (Select all that apply)</w:t>
            </w:r>
          </w:p>
        </w:tc>
      </w:tr>
      <w:tr w:rsidR="00A565D3" w:rsidRPr="00A565D3" w14:paraId="08ECDF50" w14:textId="77777777" w:rsidTr="00A565D3">
        <w:trPr>
          <w:trHeight w:val="1152"/>
        </w:trPr>
        <w:tc>
          <w:tcPr>
            <w:tcW w:w="9912" w:type="dxa"/>
            <w:vAlign w:val="center"/>
          </w:tcPr>
          <w:p w14:paraId="6FDB7706"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163013431"/>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Password-protected access</w:t>
            </w:r>
          </w:p>
          <w:p w14:paraId="5172013D"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957869201"/>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User authentication process</w:t>
            </w:r>
          </w:p>
          <w:p w14:paraId="1DA655E8" w14:textId="06DFB84F" w:rsidR="00A565D3" w:rsidRPr="00A565D3" w:rsidRDefault="00ED45C6" w:rsidP="00A565D3">
            <w:pPr>
              <w:jc w:val="left"/>
              <w:rPr>
                <w:rFonts w:asciiTheme="minorHAnsi" w:hAnsiTheme="minorHAnsi" w:cstheme="minorHAnsi"/>
              </w:rPr>
            </w:pPr>
            <w:sdt>
              <w:sdtPr>
                <w:rPr>
                  <w:rFonts w:asciiTheme="minorHAnsi" w:hAnsiTheme="minorHAnsi" w:cstheme="minorHAnsi"/>
                </w:rPr>
                <w:id w:val="-1326969282"/>
                <w14:checkbox>
                  <w14:checked w14:val="1"/>
                  <w14:checkedState w14:val="2612" w14:font="MS Gothic"/>
                  <w14:uncheckedState w14:val="2610" w14:font="MS Gothic"/>
                </w14:checkbox>
              </w:sdtPr>
              <w:sdtEndPr/>
              <w:sdtContent>
                <w:r w:rsidR="00FC1714">
                  <w:rPr>
                    <w:rFonts w:ascii="MS Gothic" w:eastAsia="MS Gothic" w:hAnsi="MS Gothic" w:cstheme="minorHAnsi" w:hint="eastAsia"/>
                  </w:rPr>
                  <w:t>☒</w:t>
                </w:r>
              </w:sdtContent>
            </w:sdt>
            <w:r w:rsidR="00A565D3" w:rsidRPr="00A565D3">
              <w:rPr>
                <w:rFonts w:asciiTheme="minorHAnsi" w:hAnsiTheme="minorHAnsi" w:cstheme="minorHAnsi"/>
              </w:rPr>
              <w:t xml:space="preserve"> Access to data is not restricted.</w:t>
            </w:r>
          </w:p>
          <w:p w14:paraId="113A6978"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776374937"/>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2000845139"/>
                <w:placeholder>
                  <w:docPart w:val="FE6949EA464E4CA9BDCE1AFB61D082D6"/>
                </w:placeholder>
                <w:showingPlcHdr/>
              </w:sdtPr>
              <w:sdtEnd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6108649B" w14:textId="77777777" w:rsidTr="003C4E0A">
        <w:trPr>
          <w:trHeight w:val="432"/>
        </w:trPr>
        <w:tc>
          <w:tcPr>
            <w:tcW w:w="9912" w:type="dxa"/>
            <w:shd w:val="clear" w:color="auto" w:fill="D9D9D9" w:themeFill="text2" w:themeFillShade="D9"/>
            <w:vAlign w:val="center"/>
          </w:tcPr>
          <w:p w14:paraId="023FB4D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What measures will be put in place to verify the identity of users accessing the data?</w:t>
            </w:r>
          </w:p>
        </w:tc>
      </w:tr>
      <w:tr w:rsidR="00A565D3" w:rsidRPr="00A565D3" w14:paraId="5935F19B" w14:textId="77777777" w:rsidTr="00A565D3">
        <w:trPr>
          <w:trHeight w:val="893"/>
        </w:trPr>
        <w:tc>
          <w:tcPr>
            <w:tcW w:w="9912" w:type="dxa"/>
            <w:vAlign w:val="center"/>
          </w:tcPr>
          <w:p w14:paraId="1A086E5F"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114210451"/>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User registration process</w:t>
            </w:r>
          </w:p>
          <w:p w14:paraId="507EF7BF"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207755440"/>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Two-factor authentication</w:t>
            </w:r>
          </w:p>
          <w:p w14:paraId="31F32DEF"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226381435"/>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912899623"/>
                <w:placeholder>
                  <w:docPart w:val="354899A6948B4F7FBBD1AB6A0E1D895C"/>
                </w:placeholder>
                <w:showingPlcHdr/>
              </w:sdtPr>
              <w:sdtEnd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7F7E3FB2" w14:textId="77777777" w:rsidTr="003C4E0A">
        <w:trPr>
          <w:trHeight w:val="576"/>
        </w:trPr>
        <w:tc>
          <w:tcPr>
            <w:tcW w:w="9912" w:type="dxa"/>
            <w:shd w:val="clear" w:color="auto" w:fill="D9D9D9" w:themeFill="text2" w:themeFillShade="D9"/>
            <w:vAlign w:val="center"/>
          </w:tcPr>
          <w:p w14:paraId="0582A19A"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How will you ensure that your data remains accessible and usable over time, including any necessary updates to metadata or other documentation?</w:t>
            </w:r>
          </w:p>
        </w:tc>
      </w:tr>
      <w:tr w:rsidR="00A565D3" w:rsidRPr="00A565D3" w14:paraId="34230884" w14:textId="77777777" w:rsidTr="00A565D3">
        <w:trPr>
          <w:trHeight w:val="901"/>
        </w:trPr>
        <w:tc>
          <w:tcPr>
            <w:tcW w:w="9912" w:type="dxa"/>
            <w:vAlign w:val="center"/>
          </w:tcPr>
          <w:p w14:paraId="295E9D0E" w14:textId="77777777" w:rsidR="00A565D3" w:rsidRPr="00A565D3" w:rsidRDefault="00ED45C6"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3327722"/>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Regularly update metadata or documentation</w:t>
            </w:r>
          </w:p>
          <w:p w14:paraId="2DBBF2A3"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577889252"/>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Use version control.</w:t>
            </w:r>
          </w:p>
          <w:p w14:paraId="1E5814CF" w14:textId="3CD9D0E5" w:rsidR="00A565D3" w:rsidRPr="00A565D3" w:rsidRDefault="00ED45C6" w:rsidP="00A565D3">
            <w:pPr>
              <w:jc w:val="left"/>
              <w:rPr>
                <w:rFonts w:asciiTheme="minorHAnsi" w:hAnsiTheme="minorHAnsi" w:cstheme="minorHAnsi"/>
              </w:rPr>
            </w:pPr>
            <w:sdt>
              <w:sdtPr>
                <w:rPr>
                  <w:rFonts w:asciiTheme="minorHAnsi" w:hAnsiTheme="minorHAnsi" w:cstheme="minorHAnsi"/>
                </w:rPr>
                <w:id w:val="1290095674"/>
                <w14:checkbox>
                  <w14:checked w14:val="1"/>
                  <w14:checkedState w14:val="2612" w14:font="MS Gothic"/>
                  <w14:uncheckedState w14:val="2610" w14:font="MS Gothic"/>
                </w14:checkbox>
              </w:sdtPr>
              <w:sdtEndPr/>
              <w:sdtContent>
                <w:r w:rsidR="00FC1714">
                  <w:rPr>
                    <w:rFonts w:ascii="MS Gothic" w:eastAsia="MS Gothic" w:hAnsi="MS Gothic" w:cstheme="minorHAnsi" w:hint="eastAsia"/>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305310573"/>
                <w:placeholder>
                  <w:docPart w:val="D7AEC3DD6F4A469DA5D3B2F9E1357EE7"/>
                </w:placeholder>
              </w:sdtPr>
              <w:sdtEndPr/>
              <w:sdtContent>
                <w:r w:rsidR="00FC1714">
                  <w:rPr>
                    <w:rFonts w:asciiTheme="minorHAnsi" w:hAnsiTheme="minorHAnsi" w:cstheme="minorHAnsi"/>
                  </w:rPr>
                  <w:t>We do not intent to ensure this.</w:t>
                </w:r>
              </w:sdtContent>
            </w:sdt>
          </w:p>
        </w:tc>
      </w:tr>
    </w:tbl>
    <w:p w14:paraId="2F644990" w14:textId="77777777" w:rsidR="00A565D3" w:rsidRPr="00A565D3" w:rsidRDefault="00A565D3" w:rsidP="00A565D3"/>
    <w:p w14:paraId="437EAF8E" w14:textId="7AF4AFAC" w:rsidR="001478FF" w:rsidRDefault="001478FF" w:rsidP="00A565D3">
      <w:pPr>
        <w:pStyle w:val="Heading3"/>
      </w:pPr>
      <w:bookmarkStart w:id="9" w:name="_Toc155868993"/>
      <w:r w:rsidRPr="001478FF">
        <w:t>Metadata</w:t>
      </w:r>
      <w:bookmarkEnd w:id="9"/>
    </w:p>
    <w:tbl>
      <w:tblPr>
        <w:tblStyle w:val="Grigliatabella1"/>
        <w:tblW w:w="0" w:type="auto"/>
        <w:tblLook w:val="0480" w:firstRow="0" w:lastRow="0" w:firstColumn="1" w:lastColumn="0" w:noHBand="0" w:noVBand="1"/>
      </w:tblPr>
      <w:tblGrid>
        <w:gridCol w:w="9912"/>
      </w:tblGrid>
      <w:tr w:rsidR="00A565D3" w:rsidRPr="00A565D3" w14:paraId="74983711" w14:textId="77777777" w:rsidTr="003C4E0A">
        <w:trPr>
          <w:trHeight w:val="576"/>
        </w:trPr>
        <w:tc>
          <w:tcPr>
            <w:tcW w:w="9912" w:type="dxa"/>
            <w:shd w:val="clear" w:color="auto" w:fill="D9D9D9" w:themeFill="text2" w:themeFillShade="D9"/>
            <w:vAlign w:val="center"/>
          </w:tcPr>
          <w:p w14:paraId="359D74D7" w14:textId="77777777" w:rsidR="00A565D3" w:rsidRPr="0004517B" w:rsidRDefault="00A565D3" w:rsidP="00A565D3">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Will metadata describing the data be made openly available and licensed under a public domain dedication, such as CC0?</w:t>
            </w:r>
          </w:p>
        </w:tc>
      </w:tr>
      <w:tr w:rsidR="00A565D3" w:rsidRPr="00A565D3" w14:paraId="73A9D9D7" w14:textId="77777777" w:rsidTr="00A565D3">
        <w:trPr>
          <w:trHeight w:val="1285"/>
        </w:trPr>
        <w:tc>
          <w:tcPr>
            <w:tcW w:w="9912" w:type="dxa"/>
            <w:vAlign w:val="center"/>
          </w:tcPr>
          <w:p w14:paraId="0E8574A6" w14:textId="77777777" w:rsidR="00A565D3" w:rsidRPr="00A565D3" w:rsidRDefault="00ED45C6" w:rsidP="00A565D3">
            <w:pPr>
              <w:ind w:left="318" w:hanging="318"/>
              <w:jc w:val="left"/>
              <w:rPr>
                <w:rFonts w:asciiTheme="minorHAnsi" w:hAnsiTheme="minorHAnsi" w:cstheme="minorHAnsi"/>
              </w:rPr>
            </w:pPr>
            <w:sdt>
              <w:sdtPr>
                <w:rPr>
                  <w:rFonts w:asciiTheme="minorHAnsi" w:hAnsiTheme="minorHAnsi" w:cstheme="minorHAnsi"/>
                </w:rPr>
                <w:id w:val="1207525520"/>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metadata will be openly available and licensed under a public domain dedication, such as CC0.</w:t>
            </w:r>
          </w:p>
          <w:p w14:paraId="30D8C651" w14:textId="77777777" w:rsidR="00A565D3" w:rsidRPr="00A565D3" w:rsidRDefault="00ED45C6" w:rsidP="00A565D3">
            <w:pPr>
              <w:ind w:left="318" w:hanging="318"/>
              <w:jc w:val="left"/>
              <w:rPr>
                <w:rFonts w:asciiTheme="minorHAnsi" w:hAnsiTheme="minorHAnsi" w:cstheme="minorHAnsi"/>
              </w:rPr>
            </w:pPr>
            <w:sdt>
              <w:sdtPr>
                <w:rPr>
                  <w:rFonts w:asciiTheme="minorHAnsi" w:hAnsiTheme="minorHAnsi" w:cstheme="minorHAnsi"/>
                </w:rPr>
                <w:id w:val="-1110127475"/>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Metadata will be available, but not licensed under a public domain dedication such as CC0.</w:t>
            </w:r>
          </w:p>
          <w:p w14:paraId="073CEC3E" w14:textId="3FCB233A" w:rsidR="00A565D3" w:rsidRPr="00A565D3" w:rsidRDefault="00ED45C6" w:rsidP="00A565D3">
            <w:pPr>
              <w:ind w:left="318" w:hanging="318"/>
              <w:jc w:val="left"/>
              <w:rPr>
                <w:rFonts w:asciiTheme="minorHAnsi" w:hAnsiTheme="minorHAnsi" w:cstheme="minorHAnsi"/>
              </w:rPr>
            </w:pPr>
            <w:sdt>
              <w:sdtPr>
                <w:rPr>
                  <w:rFonts w:asciiTheme="minorHAnsi" w:hAnsiTheme="minorHAnsi" w:cstheme="minorHAnsi"/>
                </w:rPr>
                <w:id w:val="-1268853024"/>
                <w14:checkbox>
                  <w14:checked w14:val="1"/>
                  <w14:checkedState w14:val="2612" w14:font="MS Gothic"/>
                  <w14:uncheckedState w14:val="2610" w14:font="MS Gothic"/>
                </w14:checkbox>
              </w:sdtPr>
              <w:sdtEndPr/>
              <w:sdtContent>
                <w:r w:rsidR="00FC1714">
                  <w:rPr>
                    <w:rFonts w:ascii="MS Gothic" w:eastAsia="MS Gothic" w:hAnsi="MS Gothic" w:cstheme="minorHAnsi" w:hint="eastAsia"/>
                  </w:rPr>
                  <w:t>☒</w:t>
                </w:r>
              </w:sdtContent>
            </w:sdt>
            <w:r w:rsidR="00A565D3" w:rsidRPr="00A565D3">
              <w:rPr>
                <w:rFonts w:asciiTheme="minorHAnsi" w:hAnsiTheme="minorHAnsi" w:cstheme="minorHAnsi"/>
              </w:rPr>
              <w:t xml:space="preserve"> No, metadata will not be openly available.</w:t>
            </w:r>
          </w:p>
          <w:p w14:paraId="473FBFB2"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259827652"/>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46997648"/>
                <w:placeholder>
                  <w:docPart w:val="67664B0BB648465096D00234C2BCE5F0"/>
                </w:placeholder>
                <w:showingPlcHdr/>
              </w:sdtPr>
              <w:sdtEnd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4C63AD16" w14:textId="77777777" w:rsidTr="003C4E0A">
        <w:trPr>
          <w:trHeight w:val="576"/>
        </w:trPr>
        <w:tc>
          <w:tcPr>
            <w:tcW w:w="9912" w:type="dxa"/>
            <w:shd w:val="clear" w:color="auto" w:fill="D9D9D9" w:themeFill="text2" w:themeFillShade="D9"/>
            <w:vAlign w:val="center"/>
          </w:tcPr>
          <w:p w14:paraId="56170690"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metadata be structured in accordance with relevant disciplinary or general standards to facilitate discovery and interoperability?</w:t>
            </w:r>
          </w:p>
        </w:tc>
      </w:tr>
      <w:tr w:rsidR="00A565D3" w:rsidRPr="00A565D3" w14:paraId="498E6EBE" w14:textId="77777777" w:rsidTr="00A565D3">
        <w:trPr>
          <w:trHeight w:val="1396"/>
        </w:trPr>
        <w:tc>
          <w:tcPr>
            <w:tcW w:w="9912" w:type="dxa"/>
            <w:vAlign w:val="center"/>
          </w:tcPr>
          <w:p w14:paraId="26F3F89D"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659436800"/>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disciplinary standards will be followed.</w:t>
            </w:r>
          </w:p>
          <w:p w14:paraId="78956DC8"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545594050"/>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general standards will be followed.</w:t>
            </w:r>
          </w:p>
          <w:p w14:paraId="17A18E31"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88986323"/>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Both disciplinary and general standards will be followed.</w:t>
            </w:r>
          </w:p>
          <w:p w14:paraId="2BD89D15" w14:textId="50C03A39" w:rsidR="00A565D3" w:rsidRPr="00A565D3" w:rsidRDefault="00ED45C6" w:rsidP="00A565D3">
            <w:pPr>
              <w:jc w:val="left"/>
              <w:rPr>
                <w:rFonts w:asciiTheme="minorHAnsi" w:hAnsiTheme="minorHAnsi" w:cstheme="minorHAnsi"/>
              </w:rPr>
            </w:pPr>
            <w:sdt>
              <w:sdtPr>
                <w:rPr>
                  <w:rFonts w:asciiTheme="minorHAnsi" w:hAnsiTheme="minorHAnsi" w:cstheme="minorHAnsi"/>
                </w:rPr>
                <w:id w:val="64152610"/>
                <w14:checkbox>
                  <w14:checked w14:val="1"/>
                  <w14:checkedState w14:val="2612" w14:font="MS Gothic"/>
                  <w14:uncheckedState w14:val="2610" w14:font="MS Gothic"/>
                </w14:checkbox>
              </w:sdtPr>
              <w:sdtEndPr/>
              <w:sdtContent>
                <w:r w:rsidR="00FC1714">
                  <w:rPr>
                    <w:rFonts w:ascii="MS Gothic" w:eastAsia="MS Gothic" w:hAnsi="MS Gothic" w:cstheme="minorHAnsi" w:hint="eastAsia"/>
                  </w:rPr>
                  <w:t>☒</w:t>
                </w:r>
              </w:sdtContent>
            </w:sdt>
            <w:r w:rsidR="00A565D3" w:rsidRPr="00A565D3">
              <w:rPr>
                <w:rFonts w:asciiTheme="minorHAnsi" w:hAnsiTheme="minorHAnsi" w:cstheme="minorHAnsi"/>
              </w:rPr>
              <w:t xml:space="preserve"> No, standards will not be followed.</w:t>
            </w:r>
          </w:p>
          <w:p w14:paraId="300EF9B5"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201014472"/>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1018733103"/>
                <w:placeholder>
                  <w:docPart w:val="1F2D78B3FCD549F6B3E8DC158E064FA7"/>
                </w:placeholder>
                <w:showingPlcHdr/>
              </w:sdtPr>
              <w:sdtEnd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6446E00" w14:textId="77777777" w:rsidTr="003C4E0A">
        <w:trPr>
          <w:trHeight w:val="576"/>
        </w:trPr>
        <w:tc>
          <w:tcPr>
            <w:tcW w:w="9912" w:type="dxa"/>
            <w:shd w:val="clear" w:color="auto" w:fill="D9D9D9" w:themeFill="text2" w:themeFillShade="D9"/>
            <w:vAlign w:val="center"/>
          </w:tcPr>
          <w:p w14:paraId="783B4EA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metadata include sufficient information to enable users to access the data, such as links to the data or instructions for accessing it?</w:t>
            </w:r>
          </w:p>
        </w:tc>
      </w:tr>
      <w:tr w:rsidR="00A565D3" w:rsidRPr="00A565D3" w14:paraId="31E6A085" w14:textId="77777777" w:rsidTr="00A565D3">
        <w:trPr>
          <w:trHeight w:val="1539"/>
        </w:trPr>
        <w:tc>
          <w:tcPr>
            <w:tcW w:w="9912" w:type="dxa"/>
            <w:vAlign w:val="center"/>
          </w:tcPr>
          <w:p w14:paraId="5A3CC50C" w14:textId="77777777" w:rsidR="00A565D3" w:rsidRPr="00A565D3" w:rsidRDefault="00ED45C6"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999702769"/>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Yes, links to the data will be provided.</w:t>
            </w:r>
          </w:p>
          <w:p w14:paraId="68604F66"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288438314"/>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instructions for accessing the data will be provided.</w:t>
            </w:r>
          </w:p>
          <w:p w14:paraId="51D2E76D"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608733404"/>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both links and instructions will be provided.</w:t>
            </w:r>
          </w:p>
          <w:p w14:paraId="2305259A" w14:textId="35033B9A" w:rsidR="00A565D3" w:rsidRPr="00A565D3" w:rsidRDefault="00ED45C6" w:rsidP="00A565D3">
            <w:pPr>
              <w:jc w:val="left"/>
              <w:rPr>
                <w:rFonts w:asciiTheme="minorHAnsi" w:hAnsiTheme="minorHAnsi" w:cstheme="minorHAnsi"/>
              </w:rPr>
            </w:pPr>
            <w:sdt>
              <w:sdtPr>
                <w:rPr>
                  <w:rFonts w:asciiTheme="minorHAnsi" w:hAnsiTheme="minorHAnsi" w:cstheme="minorHAnsi"/>
                </w:rPr>
                <w:id w:val="1416663429"/>
                <w14:checkbox>
                  <w14:checked w14:val="1"/>
                  <w14:checkedState w14:val="2612" w14:font="MS Gothic"/>
                  <w14:uncheckedState w14:val="2610" w14:font="MS Gothic"/>
                </w14:checkbox>
              </w:sdtPr>
              <w:sdtEndPr/>
              <w:sdtContent>
                <w:r w:rsidR="00FC1714">
                  <w:rPr>
                    <w:rFonts w:ascii="MS Gothic" w:eastAsia="MS Gothic" w:hAnsi="MS Gothic" w:cstheme="minorHAnsi" w:hint="eastAsia"/>
                  </w:rPr>
                  <w:t>☒</w:t>
                </w:r>
              </w:sdtContent>
            </w:sdt>
            <w:r w:rsidR="00A565D3" w:rsidRPr="00A565D3">
              <w:rPr>
                <w:rFonts w:asciiTheme="minorHAnsi" w:hAnsiTheme="minorHAnsi" w:cstheme="minorHAnsi"/>
              </w:rPr>
              <w:t xml:space="preserve"> No, neither links nor instructions will be provided.</w:t>
            </w:r>
          </w:p>
          <w:p w14:paraId="17805918"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349478711"/>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766121405"/>
                <w:placeholder>
                  <w:docPart w:val="24D72B6DC6DE45D295418FB7942099B7"/>
                </w:placeholder>
                <w:showingPlcHdr/>
              </w:sdtPr>
              <w:sdtEnd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26BF4E1E" w14:textId="77777777" w:rsidTr="003C4E0A">
        <w:trPr>
          <w:trHeight w:val="576"/>
        </w:trPr>
        <w:tc>
          <w:tcPr>
            <w:tcW w:w="9912" w:type="dxa"/>
            <w:shd w:val="clear" w:color="auto" w:fill="D9D9D9" w:themeFill="text2" w:themeFillShade="D9"/>
            <w:vAlign w:val="center"/>
          </w:tcPr>
          <w:p w14:paraId="77A8EDFF"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long will the metadata and data be available and findable, and how will they be maintained over time?</w:t>
            </w:r>
          </w:p>
        </w:tc>
      </w:tr>
      <w:tr w:rsidR="00A565D3" w:rsidRPr="00A565D3" w14:paraId="5C117432" w14:textId="77777777" w:rsidTr="00A565D3">
        <w:trPr>
          <w:trHeight w:val="510"/>
        </w:trPr>
        <w:sdt>
          <w:sdtPr>
            <w:rPr>
              <w:rFonts w:asciiTheme="minorHAnsi" w:hAnsiTheme="minorHAnsi" w:cstheme="minorHAnsi"/>
              <w:color w:val="auto"/>
              <w:sz w:val="22"/>
              <w:szCs w:val="22"/>
            </w:rPr>
            <w:id w:val="1563745088"/>
            <w:placeholder>
              <w:docPart w:val="92468436FDC0443CA515A342F2898511"/>
            </w:placeholder>
            <w:showingPlcHdr/>
            <w:text w:multiLine="1"/>
          </w:sdtPr>
          <w:sdtEndPr/>
          <w:sdtContent>
            <w:tc>
              <w:tcPr>
                <w:tcW w:w="9912" w:type="dxa"/>
                <w:vAlign w:val="center"/>
              </w:tcPr>
              <w:p w14:paraId="14249FC1" w14:textId="77777777" w:rsidR="00A565D3" w:rsidRPr="00A565D3" w:rsidRDefault="00A565D3" w:rsidP="00A565D3">
                <w:pPr>
                  <w:pStyle w:val="Caption"/>
                  <w:jc w:val="left"/>
                  <w:rPr>
                    <w:rFonts w:asciiTheme="minorHAnsi" w:hAnsiTheme="minorHAnsi" w:cstheme="minorHAnsi"/>
                    <w:b w:val="0"/>
                    <w:bCs w:val="0"/>
                    <w:color w:val="auto"/>
                    <w:sz w:val="22"/>
                    <w:szCs w:val="22"/>
                  </w:rPr>
                </w:pPr>
                <w:r w:rsidRPr="00A565D3">
                  <w:rPr>
                    <w:rStyle w:val="PlaceholderText"/>
                    <w:rFonts w:asciiTheme="minorHAnsi" w:hAnsiTheme="minorHAnsi" w:cstheme="minorHAnsi"/>
                    <w:i/>
                    <w:iCs/>
                    <w:sz w:val="22"/>
                    <w:szCs w:val="22"/>
                  </w:rPr>
                  <w:t>Click or tap here to type your answer.</w:t>
                </w:r>
              </w:p>
            </w:tc>
          </w:sdtContent>
        </w:sdt>
      </w:tr>
      <w:tr w:rsidR="00A565D3" w:rsidRPr="00A565D3" w14:paraId="3190A4BD" w14:textId="77777777" w:rsidTr="003C4E0A">
        <w:trPr>
          <w:trHeight w:val="432"/>
        </w:trPr>
        <w:tc>
          <w:tcPr>
            <w:tcW w:w="9912" w:type="dxa"/>
            <w:shd w:val="clear" w:color="auto" w:fill="D9D9D9" w:themeFill="text2" w:themeFillShade="D9"/>
            <w:vAlign w:val="center"/>
          </w:tcPr>
          <w:p w14:paraId="24A38E23" w14:textId="0350B4FB"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If software is required to read or access the </w:t>
            </w:r>
            <w:r w:rsidR="0004517B" w:rsidRPr="0004517B">
              <w:rPr>
                <w:rFonts w:asciiTheme="minorHAnsi" w:hAnsiTheme="minorHAnsi" w:cstheme="minorHAnsi"/>
                <w:sz w:val="22"/>
                <w:szCs w:val="22"/>
              </w:rPr>
              <w:t>data,</w:t>
            </w:r>
            <w:r w:rsidRPr="0004517B">
              <w:rPr>
                <w:rFonts w:asciiTheme="minorHAnsi" w:hAnsiTheme="minorHAnsi" w:cstheme="minorHAnsi"/>
                <w:sz w:val="22"/>
                <w:szCs w:val="22"/>
              </w:rPr>
              <w:t xml:space="preserve"> how will you ensure it?</w:t>
            </w:r>
          </w:p>
        </w:tc>
      </w:tr>
      <w:tr w:rsidR="00A565D3" w:rsidRPr="00A565D3" w14:paraId="6CEF1FE0" w14:textId="77777777" w:rsidTr="00A565D3">
        <w:trPr>
          <w:trHeight w:val="1387"/>
        </w:trPr>
        <w:tc>
          <w:tcPr>
            <w:tcW w:w="9912" w:type="dxa"/>
            <w:vAlign w:val="center"/>
          </w:tcPr>
          <w:p w14:paraId="150CC034" w14:textId="77777777" w:rsidR="00A565D3" w:rsidRPr="00A565D3" w:rsidRDefault="00ED45C6" w:rsidP="00A565D3">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97403790"/>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b w:val="0"/>
                    <w:bCs w:val="0"/>
                    <w:color w:val="auto"/>
                    <w:sz w:val="22"/>
                    <w:szCs w:val="22"/>
                  </w:rPr>
                  <w:t>☐</w:t>
                </w:r>
              </w:sdtContent>
            </w:sdt>
            <w:r w:rsidR="00A565D3" w:rsidRPr="00A565D3">
              <w:rPr>
                <w:rFonts w:asciiTheme="minorHAnsi" w:hAnsiTheme="minorHAnsi" w:cstheme="minorHAnsi"/>
                <w:b w:val="0"/>
                <w:bCs w:val="0"/>
                <w:color w:val="auto"/>
                <w:sz w:val="22"/>
                <w:szCs w:val="22"/>
              </w:rPr>
              <w:t xml:space="preserve"> Documentation to the software will be included.</w:t>
            </w:r>
          </w:p>
          <w:p w14:paraId="253640B1"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2076542139"/>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References to the software will be included.</w:t>
            </w:r>
          </w:p>
          <w:p w14:paraId="2D5C89D0"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849296014"/>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Both documentation and references to the software will be included.</w:t>
            </w:r>
          </w:p>
          <w:p w14:paraId="521FBD4A" w14:textId="547B514F" w:rsidR="00A565D3" w:rsidRPr="00A565D3" w:rsidRDefault="00ED45C6" w:rsidP="00A565D3">
            <w:pPr>
              <w:jc w:val="left"/>
              <w:rPr>
                <w:rFonts w:asciiTheme="minorHAnsi" w:hAnsiTheme="minorHAnsi" w:cstheme="minorHAnsi"/>
              </w:rPr>
            </w:pPr>
            <w:sdt>
              <w:sdtPr>
                <w:rPr>
                  <w:rFonts w:asciiTheme="minorHAnsi" w:hAnsiTheme="minorHAnsi" w:cstheme="minorHAnsi"/>
                </w:rPr>
                <w:id w:val="-1745177087"/>
                <w14:checkbox>
                  <w14:checked w14:val="1"/>
                  <w14:checkedState w14:val="2612" w14:font="MS Gothic"/>
                  <w14:uncheckedState w14:val="2610" w14:font="MS Gothic"/>
                </w14:checkbox>
              </w:sdtPr>
              <w:sdtEndPr/>
              <w:sdtContent>
                <w:r w:rsidR="00FC1714">
                  <w:rPr>
                    <w:rFonts w:ascii="MS Gothic" w:eastAsia="MS Gothic" w:hAnsi="MS Gothic" w:cstheme="minorHAnsi" w:hint="eastAsia"/>
                  </w:rPr>
                  <w:t>☒</w:t>
                </w:r>
              </w:sdtContent>
            </w:sdt>
            <w:r w:rsidR="00A565D3" w:rsidRPr="00A565D3">
              <w:rPr>
                <w:rFonts w:asciiTheme="minorHAnsi" w:hAnsiTheme="minorHAnsi" w:cstheme="minorHAnsi"/>
              </w:rPr>
              <w:t xml:space="preserve"> Not applicable, software is not required to access or read the data.</w:t>
            </w:r>
          </w:p>
          <w:p w14:paraId="26AD99B9"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209910351"/>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Other (Please specify): </w:t>
            </w:r>
            <w:sdt>
              <w:sdtPr>
                <w:rPr>
                  <w:rFonts w:asciiTheme="minorHAnsi" w:hAnsiTheme="minorHAnsi" w:cstheme="minorHAnsi"/>
                </w:rPr>
                <w:id w:val="310844011"/>
                <w:placeholder>
                  <w:docPart w:val="A82A8291BA33484FBD70EA29FA6C6217"/>
                </w:placeholder>
                <w:showingPlcHdr/>
              </w:sdtPr>
              <w:sdtEndPr/>
              <w:sdtContent>
                <w:r w:rsidR="00A565D3" w:rsidRPr="00A565D3">
                  <w:rPr>
                    <w:rStyle w:val="PlaceholderText"/>
                    <w:rFonts w:asciiTheme="minorHAnsi" w:hAnsiTheme="minorHAnsi" w:cstheme="minorHAnsi"/>
                    <w:i/>
                    <w:iCs/>
                  </w:rPr>
                  <w:t>Click or tap here to type your answer.</w:t>
                </w:r>
              </w:sdtContent>
            </w:sdt>
          </w:p>
        </w:tc>
      </w:tr>
      <w:tr w:rsidR="00A565D3" w:rsidRPr="00A565D3" w14:paraId="1724C44B" w14:textId="77777777" w:rsidTr="003C4E0A">
        <w:trPr>
          <w:trHeight w:val="432"/>
        </w:trPr>
        <w:tc>
          <w:tcPr>
            <w:tcW w:w="9912" w:type="dxa"/>
            <w:shd w:val="clear" w:color="auto" w:fill="D9D9D9" w:themeFill="text2" w:themeFillShade="D9"/>
            <w:vAlign w:val="center"/>
          </w:tcPr>
          <w:p w14:paraId="2CA6D421" w14:textId="77777777" w:rsidR="00A565D3" w:rsidRPr="0004517B" w:rsidRDefault="00A565D3" w:rsidP="00A565D3">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software be made available as open-source code?</w:t>
            </w:r>
          </w:p>
        </w:tc>
      </w:tr>
      <w:tr w:rsidR="00A565D3" w:rsidRPr="00A565D3" w14:paraId="1CC197D3" w14:textId="77777777" w:rsidTr="00A565D3">
        <w:trPr>
          <w:trHeight w:val="888"/>
        </w:trPr>
        <w:tc>
          <w:tcPr>
            <w:tcW w:w="9912" w:type="dxa"/>
            <w:vAlign w:val="center"/>
          </w:tcPr>
          <w:p w14:paraId="788B1D9A"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492921615"/>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Yes, the software will be made available as open-source code.</w:t>
            </w:r>
          </w:p>
          <w:p w14:paraId="0BFB8B2B" w14:textId="77777777" w:rsidR="00A565D3" w:rsidRPr="00A565D3" w:rsidRDefault="00ED45C6" w:rsidP="00A565D3">
            <w:pPr>
              <w:jc w:val="left"/>
              <w:rPr>
                <w:rFonts w:asciiTheme="minorHAnsi" w:hAnsiTheme="minorHAnsi" w:cstheme="minorHAnsi"/>
              </w:rPr>
            </w:pPr>
            <w:sdt>
              <w:sdtPr>
                <w:rPr>
                  <w:rFonts w:asciiTheme="minorHAnsi" w:hAnsiTheme="minorHAnsi" w:cstheme="minorHAnsi"/>
                </w:rPr>
                <w:id w:val="-1725818467"/>
                <w14:checkbox>
                  <w14:checked w14:val="0"/>
                  <w14:checkedState w14:val="2612" w14:font="MS Gothic"/>
                  <w14:uncheckedState w14:val="2610" w14:font="MS Gothic"/>
                </w14:checkbox>
              </w:sdtPr>
              <w:sdtEndPr/>
              <w:sdtContent>
                <w:r w:rsidR="00A565D3" w:rsidRPr="00A565D3">
                  <w:rPr>
                    <w:rFonts w:ascii="Segoe UI Symbol" w:eastAsia="MS Gothic" w:hAnsi="Segoe UI Symbol" w:cs="Segoe UI Symbol"/>
                  </w:rPr>
                  <w:t>☐</w:t>
                </w:r>
              </w:sdtContent>
            </w:sdt>
            <w:r w:rsidR="00A565D3" w:rsidRPr="00A565D3">
              <w:rPr>
                <w:rFonts w:asciiTheme="minorHAnsi" w:hAnsiTheme="minorHAnsi" w:cstheme="minorHAnsi"/>
              </w:rPr>
              <w:t xml:space="preserve"> No, the software will not be made available as open-source code.</w:t>
            </w:r>
          </w:p>
          <w:p w14:paraId="4C16AB97" w14:textId="6EECA55E" w:rsidR="00A565D3" w:rsidRPr="00A565D3" w:rsidRDefault="00ED45C6" w:rsidP="00A565D3">
            <w:pPr>
              <w:jc w:val="left"/>
              <w:rPr>
                <w:rFonts w:asciiTheme="minorHAnsi" w:hAnsiTheme="minorHAnsi" w:cstheme="minorHAnsi"/>
              </w:rPr>
            </w:pPr>
            <w:sdt>
              <w:sdtPr>
                <w:rPr>
                  <w:rFonts w:asciiTheme="minorHAnsi" w:hAnsiTheme="minorHAnsi" w:cstheme="minorHAnsi"/>
                </w:rPr>
                <w:id w:val="-605730171"/>
                <w14:checkbox>
                  <w14:checked w14:val="1"/>
                  <w14:checkedState w14:val="2612" w14:font="MS Gothic"/>
                  <w14:uncheckedState w14:val="2610" w14:font="MS Gothic"/>
                </w14:checkbox>
              </w:sdtPr>
              <w:sdtEndPr/>
              <w:sdtContent>
                <w:r w:rsidR="00FC1714">
                  <w:rPr>
                    <w:rFonts w:ascii="MS Gothic" w:eastAsia="MS Gothic" w:hAnsi="MS Gothic" w:cstheme="minorHAnsi" w:hint="eastAsia"/>
                  </w:rPr>
                  <w:t>☒</w:t>
                </w:r>
              </w:sdtContent>
            </w:sdt>
            <w:r w:rsidR="00A565D3" w:rsidRPr="00A565D3">
              <w:rPr>
                <w:rFonts w:asciiTheme="minorHAnsi" w:hAnsiTheme="minorHAnsi" w:cstheme="minorHAnsi"/>
              </w:rPr>
              <w:t xml:space="preserve"> Not applicable, software is not required to access or read the data</w:t>
            </w:r>
          </w:p>
        </w:tc>
      </w:tr>
    </w:tbl>
    <w:p w14:paraId="36BB279E" w14:textId="77777777" w:rsidR="00A565D3" w:rsidRPr="00A565D3" w:rsidRDefault="00A565D3" w:rsidP="00A565D3"/>
    <w:p w14:paraId="6E516DF9" w14:textId="3D68EF12" w:rsidR="001478FF" w:rsidRDefault="001478FF" w:rsidP="00A565D3">
      <w:pPr>
        <w:pStyle w:val="Heading3"/>
      </w:pPr>
      <w:bookmarkStart w:id="10" w:name="_Toc155868994"/>
      <w:r w:rsidRPr="001478FF">
        <w:t>Data Access Committee</w:t>
      </w:r>
      <w:bookmarkEnd w:id="10"/>
    </w:p>
    <w:tbl>
      <w:tblPr>
        <w:tblStyle w:val="Grigliatabella1"/>
        <w:tblW w:w="0" w:type="auto"/>
        <w:tblLook w:val="0480" w:firstRow="0" w:lastRow="0" w:firstColumn="1" w:lastColumn="0" w:noHBand="0" w:noVBand="1"/>
      </w:tblPr>
      <w:tblGrid>
        <w:gridCol w:w="9912"/>
      </w:tblGrid>
      <w:tr w:rsidR="00925C96" w:rsidRPr="00925C96" w14:paraId="33E20014" w14:textId="77777777" w:rsidTr="003C4E0A">
        <w:trPr>
          <w:trHeight w:val="576"/>
        </w:trPr>
        <w:tc>
          <w:tcPr>
            <w:tcW w:w="9912" w:type="dxa"/>
            <w:shd w:val="clear" w:color="auto" w:fill="D9D9D9" w:themeFill="text2" w:themeFillShade="D9"/>
            <w:vAlign w:val="center"/>
          </w:tcPr>
          <w:p w14:paraId="3B25CACD" w14:textId="77777777" w:rsidR="00925C96" w:rsidRPr="0004517B" w:rsidRDefault="00925C96" w:rsidP="00925C96">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Is there a need for a data access committee to evaluate and approve access requests to personal or sensitive data?</w:t>
            </w:r>
          </w:p>
        </w:tc>
      </w:tr>
      <w:tr w:rsidR="00925C96" w:rsidRPr="00925C96" w14:paraId="5C7B6085" w14:textId="77777777" w:rsidTr="00925C96">
        <w:trPr>
          <w:trHeight w:val="451"/>
        </w:trPr>
        <w:tc>
          <w:tcPr>
            <w:tcW w:w="9912" w:type="dxa"/>
            <w:vAlign w:val="center"/>
          </w:tcPr>
          <w:p w14:paraId="0029BE6F" w14:textId="5F4476ED" w:rsidR="00925C96" w:rsidRPr="00925C96" w:rsidRDefault="00ED45C6" w:rsidP="00925C96">
            <w:pPr>
              <w:ind w:left="318" w:hanging="318"/>
              <w:jc w:val="left"/>
              <w:rPr>
                <w:rFonts w:asciiTheme="minorHAnsi" w:hAnsiTheme="minorHAnsi" w:cstheme="minorHAnsi"/>
              </w:rPr>
            </w:pPr>
            <w:sdt>
              <w:sdtPr>
                <w:rPr>
                  <w:rFonts w:asciiTheme="minorHAnsi" w:hAnsiTheme="minorHAnsi" w:cstheme="minorHAnsi"/>
                </w:rPr>
                <w:id w:val="-111294730"/>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w:t>
            </w:r>
            <w:sdt>
              <w:sdtPr>
                <w:rPr>
                  <w:rFonts w:asciiTheme="minorHAnsi" w:hAnsiTheme="minorHAnsi" w:cstheme="minorHAnsi"/>
                </w:rPr>
                <w:id w:val="503939235"/>
                <w14:checkbox>
                  <w14:checked w14:val="1"/>
                  <w14:checkedState w14:val="2612" w14:font="MS Gothic"/>
                  <w14:uncheckedState w14:val="2610" w14:font="MS Gothic"/>
                </w14:checkbox>
              </w:sdtPr>
              <w:sdtEndPr/>
              <w:sdtContent>
                <w:r w:rsidR="00FC1714">
                  <w:rPr>
                    <w:rFonts w:ascii="MS Gothic" w:eastAsia="MS Gothic" w:hAnsi="MS Gothic" w:cstheme="minorHAnsi" w:hint="eastAsia"/>
                  </w:rPr>
                  <w:t>☒</w:t>
                </w:r>
              </w:sdtContent>
            </w:sdt>
            <w:r w:rsidR="00925C96" w:rsidRPr="00925C96">
              <w:rPr>
                <w:rFonts w:asciiTheme="minorHAnsi" w:hAnsiTheme="minorHAnsi" w:cstheme="minorHAnsi"/>
              </w:rPr>
              <w:t xml:space="preserve"> No</w:t>
            </w:r>
          </w:p>
        </w:tc>
      </w:tr>
      <w:tr w:rsidR="00925C96" w:rsidRPr="00925C96" w14:paraId="27BD1755" w14:textId="77777777" w:rsidTr="003C4E0A">
        <w:trPr>
          <w:trHeight w:val="576"/>
        </w:trPr>
        <w:tc>
          <w:tcPr>
            <w:tcW w:w="9912" w:type="dxa"/>
            <w:shd w:val="clear" w:color="auto" w:fill="D9D9D9" w:themeFill="text2" w:themeFillShade="D9"/>
            <w:vAlign w:val="center"/>
          </w:tcPr>
          <w:p w14:paraId="0432B101"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If there is a need for a Data Access Committee, what are the criteria for access and who will serve on the committee?</w:t>
            </w:r>
          </w:p>
        </w:tc>
      </w:tr>
      <w:tr w:rsidR="00925C96" w:rsidRPr="00925C96" w14:paraId="317E2751" w14:textId="77777777" w:rsidTr="00925C96">
        <w:trPr>
          <w:trHeight w:val="510"/>
        </w:trPr>
        <w:sdt>
          <w:sdtPr>
            <w:rPr>
              <w:rFonts w:asciiTheme="minorHAnsi" w:hAnsiTheme="minorHAnsi" w:cstheme="minorHAnsi"/>
            </w:rPr>
            <w:id w:val="1792938680"/>
            <w:placeholder>
              <w:docPart w:val="ECFE5852B1F8405BBB49112B3F9DF2FB"/>
            </w:placeholder>
            <w:showingPlcHdr/>
            <w:text w:multiLine="1"/>
          </w:sdtPr>
          <w:sdtEndPr/>
          <w:sdtContent>
            <w:tc>
              <w:tcPr>
                <w:tcW w:w="9912" w:type="dxa"/>
                <w:vAlign w:val="center"/>
              </w:tcPr>
              <w:p w14:paraId="1C34D28D" w14:textId="77777777" w:rsidR="00925C96" w:rsidRPr="00925C96" w:rsidRDefault="00925C96" w:rsidP="00925C96">
                <w:pPr>
                  <w:jc w:val="left"/>
                  <w:rPr>
                    <w:rFonts w:asciiTheme="minorHAnsi" w:hAnsiTheme="minorHAnsi" w:cstheme="minorHAnsi"/>
                  </w:rPr>
                </w:pPr>
                <w:r w:rsidRPr="00925C96">
                  <w:rPr>
                    <w:rStyle w:val="PlaceholderText"/>
                    <w:rFonts w:asciiTheme="minorHAnsi" w:hAnsiTheme="minorHAnsi" w:cstheme="minorHAnsi"/>
                    <w:i/>
                    <w:iCs/>
                  </w:rPr>
                  <w:t>Click or tap here to type your answer.</w:t>
                </w:r>
              </w:p>
            </w:tc>
          </w:sdtContent>
        </w:sdt>
      </w:tr>
      <w:tr w:rsidR="00925C96" w:rsidRPr="00925C96" w14:paraId="3EB35FD8" w14:textId="77777777" w:rsidTr="003C4E0A">
        <w:trPr>
          <w:trHeight w:val="576"/>
        </w:trPr>
        <w:tc>
          <w:tcPr>
            <w:tcW w:w="9912" w:type="dxa"/>
            <w:shd w:val="clear" w:color="auto" w:fill="D9D9D9" w:themeFill="text2" w:themeFillShade="D9"/>
            <w:vAlign w:val="center"/>
          </w:tcPr>
          <w:p w14:paraId="4FB71BD3"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 committee ensure that data access is granted in accordance with relevant legal and ethical requirements? (Select all that apply)</w:t>
            </w:r>
          </w:p>
        </w:tc>
      </w:tr>
      <w:tr w:rsidR="00925C96" w:rsidRPr="00925C96" w14:paraId="7E1FA2FF" w14:textId="77777777" w:rsidTr="00925C96">
        <w:trPr>
          <w:trHeight w:val="1543"/>
        </w:trPr>
        <w:tc>
          <w:tcPr>
            <w:tcW w:w="9912" w:type="dxa"/>
            <w:vAlign w:val="center"/>
          </w:tcPr>
          <w:p w14:paraId="0270B46B" w14:textId="77777777" w:rsidR="00925C96" w:rsidRPr="00925C96" w:rsidRDefault="00ED45C6"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68323631"/>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User authentication process</w:t>
            </w:r>
          </w:p>
          <w:p w14:paraId="38C62345" w14:textId="77777777" w:rsidR="00925C96" w:rsidRPr="00925C96" w:rsidRDefault="00ED45C6" w:rsidP="00925C96">
            <w:pPr>
              <w:jc w:val="left"/>
              <w:rPr>
                <w:rFonts w:asciiTheme="minorHAnsi" w:hAnsiTheme="minorHAnsi" w:cstheme="minorHAnsi"/>
              </w:rPr>
            </w:pPr>
            <w:sdt>
              <w:sdtPr>
                <w:rPr>
                  <w:rFonts w:asciiTheme="minorHAnsi" w:hAnsiTheme="minorHAnsi" w:cstheme="minorHAnsi"/>
                </w:rPr>
                <w:id w:val="525605193"/>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Data use agreement or license</w:t>
            </w:r>
          </w:p>
          <w:p w14:paraId="2443E2F7" w14:textId="77777777" w:rsidR="00925C96" w:rsidRPr="00925C96" w:rsidRDefault="00ED45C6" w:rsidP="00925C96">
            <w:pPr>
              <w:jc w:val="left"/>
              <w:rPr>
                <w:rFonts w:asciiTheme="minorHAnsi" w:hAnsiTheme="minorHAnsi" w:cstheme="minorHAnsi"/>
              </w:rPr>
            </w:pPr>
            <w:sdt>
              <w:sdtPr>
                <w:rPr>
                  <w:rFonts w:asciiTheme="minorHAnsi" w:hAnsiTheme="minorHAnsi" w:cstheme="minorHAnsi"/>
                </w:rPr>
                <w:id w:val="1355457985"/>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Conducting background checks on users requesting access</w:t>
            </w:r>
          </w:p>
          <w:p w14:paraId="5B66E07D" w14:textId="77777777" w:rsidR="00925C96" w:rsidRPr="00925C96" w:rsidRDefault="00ED45C6" w:rsidP="00925C96">
            <w:pPr>
              <w:jc w:val="left"/>
              <w:rPr>
                <w:rFonts w:asciiTheme="minorHAnsi" w:hAnsiTheme="minorHAnsi" w:cstheme="minorHAnsi"/>
              </w:rPr>
            </w:pPr>
            <w:sdt>
              <w:sdtPr>
                <w:rPr>
                  <w:rFonts w:asciiTheme="minorHAnsi" w:hAnsiTheme="minorHAnsi" w:cstheme="minorHAnsi"/>
                </w:rPr>
                <w:id w:val="1207373753"/>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Monitoring or auditing data use to ensure compliance with legal and ethical requirements.</w:t>
            </w:r>
          </w:p>
          <w:p w14:paraId="14BF158C" w14:textId="77777777" w:rsidR="00925C96" w:rsidRPr="00925C96" w:rsidRDefault="00ED45C6" w:rsidP="00925C96">
            <w:pPr>
              <w:jc w:val="left"/>
              <w:rPr>
                <w:rFonts w:asciiTheme="minorHAnsi" w:hAnsiTheme="minorHAnsi" w:cstheme="minorHAnsi"/>
              </w:rPr>
            </w:pPr>
            <w:sdt>
              <w:sdtPr>
                <w:rPr>
                  <w:rFonts w:asciiTheme="minorHAnsi" w:hAnsiTheme="minorHAnsi" w:cstheme="minorHAnsi"/>
                </w:rPr>
                <w:id w:val="-509607997"/>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There is no need for a Data Access Committee</w:t>
            </w:r>
          </w:p>
          <w:p w14:paraId="01AA5230" w14:textId="77777777" w:rsidR="00925C96" w:rsidRPr="00925C96" w:rsidRDefault="00ED45C6" w:rsidP="00925C96">
            <w:pPr>
              <w:jc w:val="left"/>
              <w:rPr>
                <w:rFonts w:asciiTheme="minorHAnsi" w:hAnsiTheme="minorHAnsi" w:cstheme="minorHAnsi"/>
              </w:rPr>
            </w:pPr>
            <w:sdt>
              <w:sdtPr>
                <w:rPr>
                  <w:rFonts w:asciiTheme="minorHAnsi" w:hAnsiTheme="minorHAnsi" w:cstheme="minorHAnsi"/>
                </w:rPr>
                <w:id w:val="-2069645271"/>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628586445"/>
                <w:placeholder>
                  <w:docPart w:val="44DE1CC8071F4E4EB0B298EF58D3BDE0"/>
                </w:placeholder>
                <w:showingPlcHdr/>
              </w:sdtPr>
              <w:sdtEndPr/>
              <w:sdtContent>
                <w:r w:rsidR="00925C96" w:rsidRPr="00925C96">
                  <w:rPr>
                    <w:rStyle w:val="PlaceholderText"/>
                    <w:rFonts w:asciiTheme="minorHAnsi" w:hAnsiTheme="minorHAnsi" w:cstheme="minorHAnsi"/>
                    <w:i/>
                    <w:iCs/>
                  </w:rPr>
                  <w:t>Click or tap here to type your answer.</w:t>
                </w:r>
              </w:sdtContent>
            </w:sdt>
          </w:p>
        </w:tc>
      </w:tr>
    </w:tbl>
    <w:p w14:paraId="248B5880" w14:textId="77777777" w:rsidR="00925C96" w:rsidRPr="00925C96" w:rsidRDefault="00925C96" w:rsidP="00925C96"/>
    <w:p w14:paraId="02B83197" w14:textId="2507BB02" w:rsidR="001478FF" w:rsidRDefault="001478FF" w:rsidP="00A565D3">
      <w:pPr>
        <w:pStyle w:val="Heading2"/>
      </w:pPr>
      <w:bookmarkStart w:id="11" w:name="_Toc155868995"/>
      <w:r w:rsidRPr="001478FF">
        <w:lastRenderedPageBreak/>
        <w:t>FAIR DATA - Making data interoperable.</w:t>
      </w:r>
      <w:bookmarkEnd w:id="11"/>
    </w:p>
    <w:tbl>
      <w:tblPr>
        <w:tblStyle w:val="Grigliatabella1"/>
        <w:tblW w:w="0" w:type="auto"/>
        <w:tblLook w:val="0480" w:firstRow="0" w:lastRow="0" w:firstColumn="1" w:lastColumn="0" w:noHBand="0" w:noVBand="1"/>
      </w:tblPr>
      <w:tblGrid>
        <w:gridCol w:w="9912"/>
      </w:tblGrid>
      <w:tr w:rsidR="00925C96" w:rsidRPr="00925C96" w14:paraId="6A0BF318" w14:textId="77777777" w:rsidTr="003C4E0A">
        <w:trPr>
          <w:trHeight w:val="576"/>
        </w:trPr>
        <w:tc>
          <w:tcPr>
            <w:tcW w:w="9912" w:type="dxa"/>
            <w:shd w:val="clear" w:color="auto" w:fill="D9D9D9" w:themeFill="text2" w:themeFillShade="D9"/>
            <w:vAlign w:val="center"/>
          </w:tcPr>
          <w:p w14:paraId="2CAC537F" w14:textId="77777777" w:rsidR="00925C96" w:rsidRPr="0004517B" w:rsidRDefault="00925C96" w:rsidP="00925C96">
            <w:pPr>
              <w:pStyle w:val="Caption"/>
              <w:numPr>
                <w:ilvl w:val="0"/>
                <w:numId w:val="37"/>
              </w:numPr>
              <w:ind w:left="318"/>
              <w:jc w:val="left"/>
              <w:rPr>
                <w:rFonts w:asciiTheme="minorHAnsi" w:hAnsiTheme="minorHAnsi"/>
                <w:sz w:val="22"/>
                <w:szCs w:val="22"/>
              </w:rPr>
            </w:pPr>
            <w:bookmarkStart w:id="12" w:name="_Hlk131062162"/>
            <w:r w:rsidRPr="0004517B">
              <w:rPr>
                <w:rFonts w:asciiTheme="minorHAnsi" w:hAnsiTheme="minorHAnsi"/>
                <w:sz w:val="22"/>
                <w:szCs w:val="22"/>
              </w:rPr>
              <w:t>Have you identified relevant data and metadata standards and best practices for ensuring data interoperability within and across disciplines?</w:t>
            </w:r>
          </w:p>
        </w:tc>
      </w:tr>
      <w:tr w:rsidR="00925C96" w:rsidRPr="00925C96" w14:paraId="481D6317" w14:textId="77777777" w:rsidTr="00925C96">
        <w:trPr>
          <w:trHeight w:val="451"/>
        </w:trPr>
        <w:tc>
          <w:tcPr>
            <w:tcW w:w="9912" w:type="dxa"/>
            <w:vAlign w:val="center"/>
          </w:tcPr>
          <w:p w14:paraId="6779D641" w14:textId="21A2AE24" w:rsidR="00925C96" w:rsidRPr="00925C96" w:rsidRDefault="00ED45C6" w:rsidP="00925C96">
            <w:pPr>
              <w:ind w:left="318" w:hanging="318"/>
              <w:jc w:val="left"/>
            </w:pPr>
            <w:sdt>
              <w:sdtPr>
                <w:id w:val="-538888373"/>
                <w14:checkbox>
                  <w14:checked w14:val="1"/>
                  <w14:checkedState w14:val="2612" w14:font="MS Gothic"/>
                  <w14:uncheckedState w14:val="2610" w14:font="MS Gothic"/>
                </w14:checkbox>
              </w:sdtPr>
              <w:sdtEndPr/>
              <w:sdtContent>
                <w:r w:rsidR="00FC1714">
                  <w:rPr>
                    <w:rFonts w:ascii="MS Gothic" w:eastAsia="MS Gothic" w:hAnsi="MS Gothic" w:hint="eastAsia"/>
                  </w:rPr>
                  <w:t>☒</w:t>
                </w:r>
              </w:sdtContent>
            </w:sdt>
            <w:r w:rsidR="00925C96" w:rsidRPr="00925C96">
              <w:t xml:space="preserve"> Yes  </w:t>
            </w:r>
            <w:sdt>
              <w:sdtPr>
                <w:id w:val="-1736999415"/>
                <w14:checkbox>
                  <w14:checked w14:val="0"/>
                  <w14:checkedState w14:val="2612" w14:font="MS Gothic"/>
                  <w14:uncheckedState w14:val="2610" w14:font="MS Gothic"/>
                </w14:checkbox>
              </w:sdtPr>
              <w:sdtEndPr/>
              <w:sdtContent>
                <w:r w:rsidR="00181595">
                  <w:rPr>
                    <w:rFonts w:ascii="MS Gothic" w:eastAsia="MS Gothic" w:hAnsi="MS Gothic" w:hint="eastAsia"/>
                  </w:rPr>
                  <w:t>☐</w:t>
                </w:r>
              </w:sdtContent>
            </w:sdt>
            <w:r w:rsidR="00925C96" w:rsidRPr="00925C96">
              <w:t xml:space="preserve"> No</w:t>
            </w:r>
          </w:p>
        </w:tc>
      </w:tr>
      <w:tr w:rsidR="00925C96" w:rsidRPr="00925C96" w14:paraId="088E910E" w14:textId="77777777" w:rsidTr="003C4E0A">
        <w:trPr>
          <w:trHeight w:val="576"/>
        </w:trPr>
        <w:tc>
          <w:tcPr>
            <w:tcW w:w="9912" w:type="dxa"/>
            <w:shd w:val="clear" w:color="auto" w:fill="D9D9D9" w:themeFill="text2" w:themeFillShade="D9"/>
            <w:vAlign w:val="center"/>
          </w:tcPr>
          <w:p w14:paraId="2A6F3D47" w14:textId="77777777" w:rsidR="00925C96" w:rsidRPr="0004517B" w:rsidRDefault="00925C96" w:rsidP="00925C96">
            <w:pPr>
              <w:pStyle w:val="Caption"/>
              <w:numPr>
                <w:ilvl w:val="0"/>
                <w:numId w:val="37"/>
              </w:numPr>
              <w:tabs>
                <w:tab w:val="left" w:pos="3396"/>
              </w:tabs>
              <w:ind w:left="318"/>
              <w:jc w:val="left"/>
              <w:rPr>
                <w:rFonts w:asciiTheme="minorHAnsi" w:hAnsiTheme="minorHAnsi" w:cs="Calibri"/>
                <w:sz w:val="22"/>
                <w:szCs w:val="22"/>
              </w:rPr>
            </w:pPr>
            <w:r w:rsidRPr="0004517B">
              <w:rPr>
                <w:rFonts w:asciiTheme="minorHAnsi" w:hAnsiTheme="minorHAnsi"/>
                <w:sz w:val="22"/>
                <w:szCs w:val="22"/>
              </w:rPr>
              <w:t>Will you follow community-endorsed best practices for data interoperability, such as the FAIR principles?</w:t>
            </w:r>
          </w:p>
        </w:tc>
      </w:tr>
      <w:tr w:rsidR="00925C96" w:rsidRPr="00925C96" w14:paraId="4C81DB8F" w14:textId="77777777" w:rsidTr="00925C96">
        <w:trPr>
          <w:trHeight w:val="510"/>
        </w:trPr>
        <w:tc>
          <w:tcPr>
            <w:tcW w:w="9912" w:type="dxa"/>
            <w:vAlign w:val="center"/>
          </w:tcPr>
          <w:p w14:paraId="605F8BC5" w14:textId="25A7B13A" w:rsidR="00925C96" w:rsidRPr="00925C96" w:rsidRDefault="00ED45C6" w:rsidP="00925C96">
            <w:pPr>
              <w:jc w:val="left"/>
            </w:pPr>
            <w:sdt>
              <w:sdtPr>
                <w:id w:val="1796785788"/>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Yes  </w:t>
            </w:r>
            <w:sdt>
              <w:sdtPr>
                <w:id w:val="-523247952"/>
                <w14:checkbox>
                  <w14:checked w14:val="0"/>
                  <w14:checkedState w14:val="2612" w14:font="MS Gothic"/>
                  <w14:uncheckedState w14:val="2610" w14:font="MS Gothic"/>
                </w14:checkbox>
              </w:sdtPr>
              <w:sdtEndPr/>
              <w:sdtContent>
                <w:r w:rsidR="00181595">
                  <w:rPr>
                    <w:rFonts w:ascii="MS Gothic" w:eastAsia="MS Gothic" w:hAnsi="MS Gothic" w:hint="eastAsia"/>
                  </w:rPr>
                  <w:t>☐</w:t>
                </w:r>
              </w:sdtContent>
            </w:sdt>
            <w:r w:rsidR="00925C96" w:rsidRPr="00925C96">
              <w:t xml:space="preserve"> No  </w:t>
            </w:r>
            <w:sdt>
              <w:sdtPr>
                <w:id w:val="402258554"/>
                <w14:checkbox>
                  <w14:checked w14:val="1"/>
                  <w14:checkedState w14:val="2612" w14:font="MS Gothic"/>
                  <w14:uncheckedState w14:val="2610" w14:font="MS Gothic"/>
                </w14:checkbox>
              </w:sdtPr>
              <w:sdtEndPr/>
              <w:sdtContent>
                <w:r w:rsidR="00FC1714">
                  <w:rPr>
                    <w:rFonts w:ascii="MS Gothic" w:eastAsia="MS Gothic" w:hAnsi="MS Gothic" w:hint="eastAsia"/>
                  </w:rPr>
                  <w:t>☒</w:t>
                </w:r>
              </w:sdtContent>
            </w:sdt>
            <w:r w:rsidR="00925C96" w:rsidRPr="00925C96">
              <w:t xml:space="preserve"> Other (Please specify): </w:t>
            </w:r>
            <w:sdt>
              <w:sdtPr>
                <w:id w:val="-1770689880"/>
                <w:placeholder>
                  <w:docPart w:val="694B49DCFC384A0EA7C1C525CC557BA3"/>
                </w:placeholder>
              </w:sdtPr>
              <w:sdtEndPr/>
              <w:sdtContent>
                <w:r w:rsidR="00744B66">
                  <w:rPr>
                    <w:lang w:val="en-US"/>
                  </w:rPr>
                  <w:t xml:space="preserve">We could follow the </w:t>
                </w:r>
                <w:r w:rsidR="00181595">
                  <w:t>FIWARE NGSI-LD standard</w:t>
                </w:r>
                <w:r w:rsidR="00744B66">
                  <w:t xml:space="preserve"> but not 100% sure</w:t>
                </w:r>
              </w:sdtContent>
            </w:sdt>
          </w:p>
        </w:tc>
      </w:tr>
      <w:tr w:rsidR="00925C96" w:rsidRPr="00925C96" w14:paraId="62233CAF" w14:textId="77777777" w:rsidTr="003C4E0A">
        <w:trPr>
          <w:trHeight w:val="864"/>
        </w:trPr>
        <w:tc>
          <w:tcPr>
            <w:tcW w:w="9912" w:type="dxa"/>
            <w:shd w:val="clear" w:color="auto" w:fill="D9D9D9" w:themeFill="text2" w:themeFillShade="D9"/>
            <w:vAlign w:val="center"/>
          </w:tcPr>
          <w:p w14:paraId="2CD0D25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What data and metadata vocabularies, standards, formats, or methodologies will you follow to make your data interoperable to allow data exchange and re-use within and across disciplines? (Select all that apply)</w:t>
            </w:r>
          </w:p>
        </w:tc>
      </w:tr>
      <w:tr w:rsidR="00925C96" w:rsidRPr="00925C96" w14:paraId="6F0997B7" w14:textId="77777777" w:rsidTr="00925C96">
        <w:trPr>
          <w:trHeight w:val="1405"/>
        </w:trPr>
        <w:tc>
          <w:tcPr>
            <w:tcW w:w="9912" w:type="dxa"/>
            <w:vAlign w:val="center"/>
          </w:tcPr>
          <w:p w14:paraId="7CDBEBEC" w14:textId="77777777" w:rsidR="00925C96" w:rsidRPr="00925C96" w:rsidRDefault="00ED45C6"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611438710"/>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Dublin Core</w:t>
            </w:r>
          </w:p>
          <w:p w14:paraId="1BF6C196" w14:textId="77777777" w:rsidR="00925C96" w:rsidRPr="00925C96" w:rsidRDefault="00ED45C6" w:rsidP="00925C96">
            <w:pPr>
              <w:jc w:val="left"/>
            </w:pPr>
            <w:sdt>
              <w:sdtPr>
                <w:id w:val="369656883"/>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EML (Ecological Metadata Language)</w:t>
            </w:r>
          </w:p>
          <w:p w14:paraId="646D4CEA" w14:textId="77777777" w:rsidR="00925C96" w:rsidRPr="00925C96" w:rsidRDefault="00ED45C6" w:rsidP="00925C96">
            <w:pPr>
              <w:jc w:val="left"/>
            </w:pPr>
            <w:sdt>
              <w:sdtPr>
                <w:id w:val="-78381181"/>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FGDC (Federal Geographic Data Committee) metadata standard</w:t>
            </w:r>
          </w:p>
          <w:p w14:paraId="502C9A67" w14:textId="77777777" w:rsidR="00925C96" w:rsidRPr="00925C96" w:rsidRDefault="00ED45C6" w:rsidP="00925C96">
            <w:pPr>
              <w:jc w:val="left"/>
            </w:pPr>
            <w:sdt>
              <w:sdtPr>
                <w:id w:val="-958485722"/>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ISO/TC 211 metadata standard</w:t>
            </w:r>
          </w:p>
          <w:p w14:paraId="5A2C42C0" w14:textId="77777777" w:rsidR="00925C96" w:rsidRPr="00925C96" w:rsidRDefault="00ED45C6" w:rsidP="00925C96">
            <w:pPr>
              <w:jc w:val="left"/>
            </w:pPr>
            <w:sdt>
              <w:sdtPr>
                <w:id w:val="84962796"/>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Other (Please specify): </w:t>
            </w:r>
            <w:sdt>
              <w:sdtPr>
                <w:id w:val="1454911137"/>
                <w:placeholder>
                  <w:docPart w:val="141B1B33D81145D7B9D7C2F5DF6CB3A5"/>
                </w:placeholder>
                <w:showingPlcHdr/>
              </w:sdtPr>
              <w:sdtEndPr/>
              <w:sdtContent>
                <w:r w:rsidR="00925C96" w:rsidRPr="00925C96">
                  <w:rPr>
                    <w:rStyle w:val="PlaceholderText"/>
                    <w:i/>
                    <w:iCs/>
                  </w:rPr>
                  <w:t>Click or tap here to type your answer.</w:t>
                </w:r>
              </w:sdtContent>
            </w:sdt>
          </w:p>
        </w:tc>
      </w:tr>
      <w:tr w:rsidR="00925C96" w:rsidRPr="00925C96" w14:paraId="608B483D" w14:textId="77777777" w:rsidTr="003C4E0A">
        <w:trPr>
          <w:trHeight w:val="576"/>
        </w:trPr>
        <w:tc>
          <w:tcPr>
            <w:tcW w:w="9912" w:type="dxa"/>
            <w:shd w:val="clear" w:color="auto" w:fill="D9D9D9" w:themeFill="text2" w:themeFillShade="D9"/>
            <w:vAlign w:val="center"/>
          </w:tcPr>
          <w:p w14:paraId="5E0E2AC2"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If you need to use project-specific or uncommon ontologies or vocabularies, how will you ensure that they are interoperable with more commonly used ones? (Select all that apply)</w:t>
            </w:r>
          </w:p>
        </w:tc>
      </w:tr>
      <w:tr w:rsidR="00925C96" w:rsidRPr="00925C96" w14:paraId="5A7DBF9F" w14:textId="77777777" w:rsidTr="00925C96">
        <w:trPr>
          <w:trHeight w:val="1170"/>
        </w:trPr>
        <w:tc>
          <w:tcPr>
            <w:tcW w:w="9912" w:type="dxa"/>
            <w:vAlign w:val="center"/>
          </w:tcPr>
          <w:p w14:paraId="5A5F3E59" w14:textId="77777777" w:rsidR="00925C96" w:rsidRPr="00925C96" w:rsidRDefault="00ED45C6"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136470335"/>
                <w14:checkbox>
                  <w14:checked w14:val="0"/>
                  <w14:checkedState w14:val="2612" w14:font="MS Gothic"/>
                  <w14:uncheckedState w14:val="2610" w14:font="MS Gothic"/>
                </w14:checkbox>
              </w:sdtPr>
              <w:sdtEnd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Provide mappings to more commonly used ontologies.</w:t>
            </w:r>
          </w:p>
          <w:p w14:paraId="12E7D5A5" w14:textId="77777777" w:rsidR="00925C96" w:rsidRPr="00925C96" w:rsidRDefault="00ED45C6" w:rsidP="00925C96">
            <w:pPr>
              <w:jc w:val="left"/>
            </w:pPr>
            <w:sdt>
              <w:sdtPr>
                <w:id w:val="-2009206663"/>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Work with experts in the field to ensure compatibility.</w:t>
            </w:r>
          </w:p>
          <w:p w14:paraId="62FBD156" w14:textId="268B9820" w:rsidR="00925C96" w:rsidRPr="00925C96" w:rsidRDefault="00ED45C6" w:rsidP="00925C96">
            <w:pPr>
              <w:jc w:val="left"/>
            </w:pPr>
            <w:sdt>
              <w:sdtPr>
                <w:id w:val="614952471"/>
                <w14:checkbox>
                  <w14:checked w14:val="1"/>
                  <w14:checkedState w14:val="2612" w14:font="MS Gothic"/>
                  <w14:uncheckedState w14:val="2610" w14:font="MS Gothic"/>
                </w14:checkbox>
              </w:sdtPr>
              <w:sdtEndPr/>
              <w:sdtContent>
                <w:r w:rsidR="00FC1714">
                  <w:rPr>
                    <w:rFonts w:ascii="MS Gothic" w:eastAsia="MS Gothic" w:hAnsi="MS Gothic" w:hint="eastAsia"/>
                  </w:rPr>
                  <w:t>☒</w:t>
                </w:r>
              </w:sdtContent>
            </w:sdt>
            <w:r w:rsidR="00925C96" w:rsidRPr="00925C96">
              <w:t xml:space="preserve"> Not applicable</w:t>
            </w:r>
          </w:p>
          <w:p w14:paraId="719ACB7F" w14:textId="77777777" w:rsidR="00925C96" w:rsidRPr="00925C96" w:rsidRDefault="00ED45C6" w:rsidP="00925C96">
            <w:pPr>
              <w:jc w:val="left"/>
            </w:pPr>
            <w:sdt>
              <w:sdtPr>
                <w:id w:val="-1532024510"/>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Other (Please specify): </w:t>
            </w:r>
            <w:sdt>
              <w:sdtPr>
                <w:id w:val="413906298"/>
                <w:placeholder>
                  <w:docPart w:val="DF0261B77AD847E199A8296A8086A96A"/>
                </w:placeholder>
                <w:showingPlcHdr/>
              </w:sdtPr>
              <w:sdtEndPr/>
              <w:sdtContent>
                <w:r w:rsidR="00925C96" w:rsidRPr="00925C96">
                  <w:rPr>
                    <w:rStyle w:val="PlaceholderText"/>
                    <w:i/>
                    <w:iCs/>
                  </w:rPr>
                  <w:t>Click or tap here to type your answer.</w:t>
                </w:r>
              </w:sdtContent>
            </w:sdt>
          </w:p>
        </w:tc>
      </w:tr>
      <w:tr w:rsidR="00925C96" w:rsidRPr="00925C96" w14:paraId="4D55B072" w14:textId="77777777" w:rsidTr="003C4E0A">
        <w:trPr>
          <w:trHeight w:val="576"/>
        </w:trPr>
        <w:tc>
          <w:tcPr>
            <w:tcW w:w="9912" w:type="dxa"/>
            <w:shd w:val="clear" w:color="auto" w:fill="D9D9D9" w:themeFill="text2" w:themeFillShade="D9"/>
            <w:vAlign w:val="center"/>
          </w:tcPr>
          <w:p w14:paraId="252D139A"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provide mappings or translations between your ontologies and more commonly used ones to facilitate interoperability?</w:t>
            </w:r>
          </w:p>
        </w:tc>
      </w:tr>
      <w:tr w:rsidR="00925C96" w:rsidRPr="00925C96" w14:paraId="2FE166B8" w14:textId="77777777" w:rsidTr="00925C96">
        <w:trPr>
          <w:trHeight w:val="510"/>
        </w:trPr>
        <w:tc>
          <w:tcPr>
            <w:tcW w:w="9912" w:type="dxa"/>
            <w:vAlign w:val="center"/>
          </w:tcPr>
          <w:p w14:paraId="6B5ED369" w14:textId="47374E2A" w:rsidR="00925C96" w:rsidRPr="00925C96" w:rsidRDefault="00ED45C6"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223136220"/>
                <w14:checkbox>
                  <w14:checked w14:val="0"/>
                  <w14:checkedState w14:val="2612" w14:font="MS Gothic"/>
                  <w14:uncheckedState w14:val="2610" w14:font="MS Gothic"/>
                </w14:checkbox>
              </w:sdtPr>
              <w:sdtEnd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1216701162"/>
                <w14:checkbox>
                  <w14:checked w14:val="1"/>
                  <w14:checkedState w14:val="2612" w14:font="MS Gothic"/>
                  <w14:uncheckedState w14:val="2610" w14:font="MS Gothic"/>
                </w14:checkbox>
              </w:sdtPr>
              <w:sdtEndPr/>
              <w:sdtContent>
                <w:r w:rsidR="00FC1714">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12EBDFD6" w14:textId="77777777" w:rsidTr="003C4E0A">
        <w:trPr>
          <w:trHeight w:val="576"/>
        </w:trPr>
        <w:tc>
          <w:tcPr>
            <w:tcW w:w="9912" w:type="dxa"/>
            <w:shd w:val="clear" w:color="auto" w:fill="D9D9D9" w:themeFill="text2" w:themeFillShade="D9"/>
            <w:vAlign w:val="center"/>
          </w:tcPr>
          <w:p w14:paraId="752E792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 openly publish the ontologies or vocabularies you generate to enable others to reuse, refine, or extend them?</w:t>
            </w:r>
          </w:p>
        </w:tc>
      </w:tr>
      <w:tr w:rsidR="00925C96" w:rsidRPr="00925C96" w14:paraId="003AD4B5" w14:textId="77777777" w:rsidTr="00925C96">
        <w:trPr>
          <w:trHeight w:val="510"/>
        </w:trPr>
        <w:tc>
          <w:tcPr>
            <w:tcW w:w="9912" w:type="dxa"/>
            <w:vAlign w:val="center"/>
          </w:tcPr>
          <w:p w14:paraId="7DF6CD9C" w14:textId="3A3D377A" w:rsidR="00925C96" w:rsidRPr="00925C96" w:rsidRDefault="00ED45C6"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581838588"/>
                <w14:checkbox>
                  <w14:checked w14:val="0"/>
                  <w14:checkedState w14:val="2612" w14:font="MS Gothic"/>
                  <w14:uncheckedState w14:val="2610" w14:font="MS Gothic"/>
                </w14:checkbox>
              </w:sdtPr>
              <w:sdtEnd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b w:val="0"/>
                <w:bCs w:val="0"/>
                <w:color w:val="auto"/>
                <w:sz w:val="22"/>
                <w:szCs w:val="22"/>
              </w:rPr>
              <w:t xml:space="preserve"> Yes  </w:t>
            </w:r>
            <w:sdt>
              <w:sdtPr>
                <w:rPr>
                  <w:rFonts w:asciiTheme="minorHAnsi" w:hAnsiTheme="minorHAnsi"/>
                  <w:b w:val="0"/>
                  <w:bCs w:val="0"/>
                  <w:color w:val="auto"/>
                  <w:sz w:val="22"/>
                  <w:szCs w:val="22"/>
                </w:rPr>
                <w:id w:val="-985086757"/>
                <w14:checkbox>
                  <w14:checked w14:val="1"/>
                  <w14:checkedState w14:val="2612" w14:font="MS Gothic"/>
                  <w14:uncheckedState w14:val="2610" w14:font="MS Gothic"/>
                </w14:checkbox>
              </w:sdtPr>
              <w:sdtEndPr/>
              <w:sdtContent>
                <w:r w:rsidR="00FC1714">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No</w:t>
            </w:r>
          </w:p>
        </w:tc>
      </w:tr>
      <w:tr w:rsidR="00925C96" w:rsidRPr="00925C96" w14:paraId="2C0F330A" w14:textId="77777777" w:rsidTr="003C4E0A">
        <w:trPr>
          <w:trHeight w:val="576"/>
        </w:trPr>
        <w:tc>
          <w:tcPr>
            <w:tcW w:w="9912" w:type="dxa"/>
            <w:shd w:val="clear" w:color="auto" w:fill="D9D9D9" w:themeFill="text2" w:themeFillShade="D9"/>
            <w:vAlign w:val="center"/>
          </w:tcPr>
          <w:p w14:paraId="6BFEE11E"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Will your data include qualified references to other data (e.g. other data from your project, or datasets from previous research) to enable users to contextualize, understand, and re-use your data?</w:t>
            </w:r>
          </w:p>
        </w:tc>
      </w:tr>
      <w:tr w:rsidR="00925C96" w:rsidRPr="00925C96" w14:paraId="11693136" w14:textId="77777777" w:rsidTr="00925C96">
        <w:trPr>
          <w:trHeight w:val="979"/>
        </w:trPr>
        <w:tc>
          <w:tcPr>
            <w:tcW w:w="9912" w:type="dxa"/>
            <w:vAlign w:val="center"/>
          </w:tcPr>
          <w:p w14:paraId="5E25C126" w14:textId="77777777" w:rsidR="00925C96" w:rsidRPr="00925C96" w:rsidRDefault="00ED45C6"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715109259"/>
                <w14:checkbox>
                  <w14:checked w14:val="0"/>
                  <w14:checkedState w14:val="2612" w14:font="MS Gothic"/>
                  <w14:uncheckedState w14:val="2610" w14:font="MS Gothic"/>
                </w14:checkbox>
              </w:sdtPr>
              <w:sdtEndPr/>
              <w:sdtContent>
                <w:r w:rsidR="00925C96" w:rsidRPr="00925C96">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Yes, all relevant data will be referenced and properly cited.</w:t>
            </w:r>
          </w:p>
          <w:p w14:paraId="696FC9AF" w14:textId="77777777" w:rsidR="00925C96" w:rsidRPr="00925C96" w:rsidRDefault="00ED45C6" w:rsidP="00925C96">
            <w:pPr>
              <w:jc w:val="left"/>
            </w:pPr>
            <w:sdt>
              <w:sdtPr>
                <w:id w:val="1206605870"/>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Yes, but only the most important or relevant data will be referenced.</w:t>
            </w:r>
          </w:p>
          <w:p w14:paraId="00993A96" w14:textId="5D2A0F17" w:rsidR="00925C96" w:rsidRPr="00925C96" w:rsidRDefault="00ED45C6" w:rsidP="00925C96">
            <w:pPr>
              <w:jc w:val="left"/>
            </w:pPr>
            <w:sdt>
              <w:sdtPr>
                <w:id w:val="496316719"/>
                <w14:checkbox>
                  <w14:checked w14:val="1"/>
                  <w14:checkedState w14:val="2612" w14:font="MS Gothic"/>
                  <w14:uncheckedState w14:val="2610" w14:font="MS Gothic"/>
                </w14:checkbox>
              </w:sdtPr>
              <w:sdtEndPr/>
              <w:sdtContent>
                <w:r w:rsidR="00181595">
                  <w:rPr>
                    <w:rFonts w:ascii="MS Gothic" w:eastAsia="MS Gothic" w:hAnsi="MS Gothic" w:hint="eastAsia"/>
                  </w:rPr>
                  <w:t>☒</w:t>
                </w:r>
              </w:sdtContent>
            </w:sdt>
            <w:r w:rsidR="00925C96" w:rsidRPr="00925C96">
              <w:t xml:space="preserve"> No, the data will not include any references to other data</w:t>
            </w:r>
          </w:p>
        </w:tc>
      </w:tr>
      <w:tr w:rsidR="00925C96" w:rsidRPr="00925C96" w14:paraId="6B8A6DA2" w14:textId="77777777" w:rsidTr="003C4E0A">
        <w:trPr>
          <w:trHeight w:val="576"/>
        </w:trPr>
        <w:tc>
          <w:tcPr>
            <w:tcW w:w="9912" w:type="dxa"/>
            <w:shd w:val="clear" w:color="auto" w:fill="D9D9D9" w:themeFill="text2" w:themeFillShade="D9"/>
            <w:vAlign w:val="center"/>
          </w:tcPr>
          <w:p w14:paraId="0B91983F" w14:textId="77777777" w:rsidR="00925C96" w:rsidRPr="0004517B" w:rsidRDefault="00925C96" w:rsidP="00925C96">
            <w:pPr>
              <w:pStyle w:val="Caption"/>
              <w:numPr>
                <w:ilvl w:val="0"/>
                <w:numId w:val="37"/>
              </w:numPr>
              <w:tabs>
                <w:tab w:val="left" w:pos="3396"/>
              </w:tabs>
              <w:ind w:left="318"/>
              <w:jc w:val="left"/>
              <w:rPr>
                <w:rFonts w:asciiTheme="minorHAnsi" w:hAnsiTheme="minorHAnsi"/>
                <w:sz w:val="22"/>
                <w:szCs w:val="22"/>
              </w:rPr>
            </w:pPr>
            <w:r w:rsidRPr="0004517B">
              <w:rPr>
                <w:rFonts w:asciiTheme="minorHAnsi" w:hAnsiTheme="minorHAnsi"/>
                <w:sz w:val="22"/>
                <w:szCs w:val="22"/>
              </w:rPr>
              <w:t>How will you ensure that the references are accurately recorded and that the linked data remain accessible over time? (Select all that apply)</w:t>
            </w:r>
          </w:p>
        </w:tc>
      </w:tr>
      <w:tr w:rsidR="00925C96" w:rsidRPr="00925C96" w14:paraId="0BD2E3FD" w14:textId="77777777" w:rsidTr="00925C96">
        <w:trPr>
          <w:trHeight w:val="1542"/>
        </w:trPr>
        <w:tc>
          <w:tcPr>
            <w:tcW w:w="9912" w:type="dxa"/>
            <w:vAlign w:val="center"/>
          </w:tcPr>
          <w:p w14:paraId="389CBFA6" w14:textId="4268CFEB" w:rsidR="00925C96" w:rsidRPr="00925C96" w:rsidRDefault="00ED45C6" w:rsidP="00925C96">
            <w:pPr>
              <w:pStyle w:val="Caption"/>
              <w:jc w:val="left"/>
              <w:rPr>
                <w:rFonts w:asciiTheme="minorHAnsi" w:hAnsiTheme="minorHAnsi"/>
                <w:b w:val="0"/>
                <w:bCs w:val="0"/>
                <w:color w:val="auto"/>
                <w:sz w:val="22"/>
                <w:szCs w:val="22"/>
              </w:rPr>
            </w:pPr>
            <w:sdt>
              <w:sdtPr>
                <w:rPr>
                  <w:rFonts w:asciiTheme="minorHAnsi" w:hAnsiTheme="minorHAnsi"/>
                  <w:b w:val="0"/>
                  <w:bCs w:val="0"/>
                  <w:color w:val="auto"/>
                  <w:sz w:val="22"/>
                  <w:szCs w:val="22"/>
                </w:rPr>
                <w:id w:val="-1330978976"/>
                <w14:checkbox>
                  <w14:checked w14:val="1"/>
                  <w14:checkedState w14:val="2612" w14:font="MS Gothic"/>
                  <w14:uncheckedState w14:val="2610" w14:font="MS Gothic"/>
                </w14:checkbox>
              </w:sdtPr>
              <w:sdtEndPr/>
              <w:sdtContent>
                <w:r w:rsidR="00181595">
                  <w:rPr>
                    <w:rFonts w:ascii="MS Gothic" w:eastAsia="MS Gothic" w:hAnsi="MS Gothic" w:hint="eastAsia"/>
                    <w:b w:val="0"/>
                    <w:bCs w:val="0"/>
                    <w:color w:val="auto"/>
                    <w:sz w:val="22"/>
                    <w:szCs w:val="22"/>
                  </w:rPr>
                  <w:t>☒</w:t>
                </w:r>
              </w:sdtContent>
            </w:sdt>
            <w:r w:rsidR="00925C96" w:rsidRPr="00925C96">
              <w:rPr>
                <w:rFonts w:asciiTheme="minorHAnsi" w:hAnsiTheme="minorHAnsi"/>
                <w:b w:val="0"/>
                <w:bCs w:val="0"/>
                <w:color w:val="auto"/>
                <w:sz w:val="22"/>
                <w:szCs w:val="22"/>
              </w:rPr>
              <w:t xml:space="preserve"> By using persistent identifiers such as DOIs or URNs</w:t>
            </w:r>
          </w:p>
          <w:p w14:paraId="707112CD" w14:textId="77777777" w:rsidR="00925C96" w:rsidRPr="00925C96" w:rsidRDefault="00ED45C6" w:rsidP="00925C96">
            <w:pPr>
              <w:pStyle w:val="Caption"/>
              <w:jc w:val="left"/>
              <w:rPr>
                <w:b w:val="0"/>
                <w:bCs w:val="0"/>
                <w:color w:val="auto"/>
                <w:sz w:val="22"/>
                <w:szCs w:val="22"/>
              </w:rPr>
            </w:pPr>
            <w:sdt>
              <w:sdtPr>
                <w:rPr>
                  <w:b w:val="0"/>
                  <w:bCs w:val="0"/>
                  <w:color w:val="auto"/>
                  <w:sz w:val="22"/>
                  <w:szCs w:val="22"/>
                </w:rPr>
                <w:id w:val="-2071414225"/>
                <w14:checkbox>
                  <w14:checked w14:val="0"/>
                  <w14:checkedState w14:val="2612" w14:font="MS Gothic"/>
                  <w14:uncheckedState w14:val="2610" w14:font="MS Gothic"/>
                </w14:checkbox>
              </w:sdtPr>
              <w:sdtEnd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following relevant standards and best practices for data citation</w:t>
            </w:r>
          </w:p>
          <w:p w14:paraId="3CEB37F6" w14:textId="77777777" w:rsidR="00925C96" w:rsidRPr="00925C96" w:rsidRDefault="00ED45C6" w:rsidP="00925C96">
            <w:pPr>
              <w:pStyle w:val="Caption"/>
              <w:jc w:val="left"/>
              <w:rPr>
                <w:b w:val="0"/>
                <w:bCs w:val="0"/>
                <w:color w:val="auto"/>
                <w:sz w:val="22"/>
                <w:szCs w:val="22"/>
              </w:rPr>
            </w:pPr>
            <w:sdt>
              <w:sdtPr>
                <w:rPr>
                  <w:b w:val="0"/>
                  <w:bCs w:val="0"/>
                  <w:color w:val="auto"/>
                  <w:sz w:val="22"/>
                  <w:szCs w:val="22"/>
                </w:rPr>
                <w:id w:val="-482849628"/>
                <w14:checkbox>
                  <w14:checked w14:val="0"/>
                  <w14:checkedState w14:val="2612" w14:font="MS Gothic"/>
                  <w14:uncheckedState w14:val="2610" w14:font="MS Gothic"/>
                </w14:checkbox>
              </w:sdtPr>
              <w:sdtEnd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providing detailed documentation on how to access the referenced data</w:t>
            </w:r>
          </w:p>
          <w:p w14:paraId="26CEAB04" w14:textId="77777777" w:rsidR="00925C96" w:rsidRPr="00925C96" w:rsidRDefault="00ED45C6" w:rsidP="00925C96">
            <w:pPr>
              <w:pStyle w:val="Caption"/>
              <w:ind w:left="318" w:hanging="318"/>
              <w:jc w:val="left"/>
              <w:rPr>
                <w:rFonts w:asciiTheme="minorHAnsi" w:hAnsiTheme="minorHAnsi"/>
                <w:b w:val="0"/>
                <w:bCs w:val="0"/>
                <w:color w:val="auto"/>
                <w:sz w:val="22"/>
                <w:szCs w:val="22"/>
              </w:rPr>
            </w:pPr>
            <w:sdt>
              <w:sdtPr>
                <w:rPr>
                  <w:b w:val="0"/>
                  <w:bCs w:val="0"/>
                  <w:color w:val="auto"/>
                  <w:sz w:val="22"/>
                  <w:szCs w:val="22"/>
                </w:rPr>
                <w:id w:val="1336110620"/>
                <w14:checkbox>
                  <w14:checked w14:val="0"/>
                  <w14:checkedState w14:val="2612" w14:font="MS Gothic"/>
                  <w14:uncheckedState w14:val="2610" w14:font="MS Gothic"/>
                </w14:checkbox>
              </w:sdtPr>
              <w:sdtEndPr/>
              <w:sdtContent>
                <w:r w:rsidR="00925C96" w:rsidRPr="00925C96">
                  <w:rPr>
                    <w:rFonts w:ascii="MS Gothic" w:eastAsia="MS Gothic" w:hAnsi="MS Gothic" w:hint="eastAsia"/>
                    <w:b w:val="0"/>
                    <w:bCs w:val="0"/>
                    <w:color w:val="auto"/>
                    <w:sz w:val="22"/>
                    <w:szCs w:val="22"/>
                  </w:rPr>
                  <w:t>☐</w:t>
                </w:r>
              </w:sdtContent>
            </w:sdt>
            <w:r w:rsidR="00925C96" w:rsidRPr="00925C96">
              <w:rPr>
                <w:b w:val="0"/>
                <w:bCs w:val="0"/>
                <w:color w:val="auto"/>
                <w:sz w:val="22"/>
                <w:szCs w:val="22"/>
              </w:rPr>
              <w:t xml:space="preserve"> By ensuring the referenced data is deposited in trusted repositories with proper preservation and access policies </w:t>
            </w:r>
          </w:p>
          <w:p w14:paraId="61837957" w14:textId="77777777" w:rsidR="00925C96" w:rsidRPr="00925C96" w:rsidRDefault="00ED45C6" w:rsidP="00925C96">
            <w:pPr>
              <w:jc w:val="left"/>
            </w:pPr>
            <w:sdt>
              <w:sdtPr>
                <w:id w:val="1984271542"/>
                <w14:checkbox>
                  <w14:checked w14:val="0"/>
                  <w14:checkedState w14:val="2612" w14:font="MS Gothic"/>
                  <w14:uncheckedState w14:val="2610" w14:font="MS Gothic"/>
                </w14:checkbox>
              </w:sdtPr>
              <w:sdtEndPr/>
              <w:sdtContent>
                <w:r w:rsidR="00925C96" w:rsidRPr="00925C96">
                  <w:rPr>
                    <w:rFonts w:ascii="MS Gothic" w:eastAsia="MS Gothic" w:hAnsi="MS Gothic" w:hint="eastAsia"/>
                  </w:rPr>
                  <w:t>☐</w:t>
                </w:r>
              </w:sdtContent>
            </w:sdt>
            <w:r w:rsidR="00925C96" w:rsidRPr="00925C96">
              <w:t xml:space="preserve"> Other (Please specify): </w:t>
            </w:r>
            <w:sdt>
              <w:sdtPr>
                <w:id w:val="1117342409"/>
                <w:placeholder>
                  <w:docPart w:val="5ED597D7693A4F7ABF3E1CA63D75AED2"/>
                </w:placeholder>
                <w:showingPlcHdr/>
              </w:sdtPr>
              <w:sdtEndPr/>
              <w:sdtContent>
                <w:r w:rsidR="00925C96" w:rsidRPr="00925C96">
                  <w:rPr>
                    <w:rStyle w:val="PlaceholderText"/>
                    <w:i/>
                    <w:iCs/>
                  </w:rPr>
                  <w:t>Click or tap here to type your answer.</w:t>
                </w:r>
              </w:sdtContent>
            </w:sdt>
          </w:p>
        </w:tc>
      </w:tr>
      <w:bookmarkEnd w:id="12"/>
    </w:tbl>
    <w:p w14:paraId="509CD790" w14:textId="77777777" w:rsidR="00925C96" w:rsidRPr="00925C96" w:rsidRDefault="00925C96" w:rsidP="00925C96"/>
    <w:p w14:paraId="2EED9604" w14:textId="10F757FD" w:rsidR="001478FF" w:rsidRDefault="001478FF" w:rsidP="00A565D3">
      <w:pPr>
        <w:pStyle w:val="Heading2"/>
      </w:pPr>
      <w:bookmarkStart w:id="13" w:name="_Toc155868996"/>
      <w:r w:rsidRPr="001478FF">
        <w:lastRenderedPageBreak/>
        <w:t>FAIR DATA - Increase Data re-use</w:t>
      </w:r>
      <w:bookmarkEnd w:id="13"/>
    </w:p>
    <w:tbl>
      <w:tblPr>
        <w:tblStyle w:val="Grigliatabella1"/>
        <w:tblW w:w="0" w:type="auto"/>
        <w:tblLook w:val="0480" w:firstRow="0" w:lastRow="0" w:firstColumn="1" w:lastColumn="0" w:noHBand="0" w:noVBand="1"/>
      </w:tblPr>
      <w:tblGrid>
        <w:gridCol w:w="9912"/>
      </w:tblGrid>
      <w:tr w:rsidR="00925C96" w:rsidRPr="00925C96" w14:paraId="23FE94D7" w14:textId="77777777" w:rsidTr="003C4E0A">
        <w:trPr>
          <w:trHeight w:val="576"/>
        </w:trPr>
        <w:tc>
          <w:tcPr>
            <w:tcW w:w="9912" w:type="dxa"/>
            <w:shd w:val="clear" w:color="auto" w:fill="D9D9D9" w:themeFill="text2" w:themeFillShade="D9"/>
            <w:vAlign w:val="center"/>
          </w:tcPr>
          <w:p w14:paraId="59AEDA6E" w14:textId="77777777" w:rsidR="00925C96" w:rsidRPr="0004517B" w:rsidRDefault="00925C96" w:rsidP="00925C96">
            <w:pPr>
              <w:pStyle w:val="Caption"/>
              <w:numPr>
                <w:ilvl w:val="0"/>
                <w:numId w:val="37"/>
              </w:numPr>
              <w:ind w:left="318"/>
              <w:jc w:val="left"/>
              <w:rPr>
                <w:rFonts w:asciiTheme="minorHAnsi" w:hAnsiTheme="minorHAnsi" w:cstheme="minorHAnsi"/>
                <w:sz w:val="22"/>
                <w:szCs w:val="22"/>
              </w:rPr>
            </w:pPr>
            <w:r w:rsidRPr="0004517B">
              <w:rPr>
                <w:rFonts w:asciiTheme="minorHAnsi" w:hAnsiTheme="minorHAnsi" w:cstheme="minorHAnsi"/>
                <w:sz w:val="22"/>
                <w:szCs w:val="22"/>
              </w:rPr>
              <w:t>How will you provide documentation needed to validate data analysis and facilitate data re-use? (Select all that apply)</w:t>
            </w:r>
          </w:p>
        </w:tc>
      </w:tr>
      <w:tr w:rsidR="00925C96" w:rsidRPr="00925C96" w14:paraId="19D81D67" w14:textId="77777777" w:rsidTr="00925C96">
        <w:trPr>
          <w:trHeight w:val="1260"/>
        </w:trPr>
        <w:tc>
          <w:tcPr>
            <w:tcW w:w="9912" w:type="dxa"/>
            <w:vAlign w:val="center"/>
          </w:tcPr>
          <w:p w14:paraId="78A0BEA3" w14:textId="14179E54" w:rsidR="00925C96" w:rsidRPr="00925C96" w:rsidRDefault="00ED45C6" w:rsidP="00925C96">
            <w:pPr>
              <w:ind w:left="318" w:hanging="318"/>
              <w:jc w:val="left"/>
              <w:rPr>
                <w:rFonts w:asciiTheme="minorHAnsi" w:hAnsiTheme="minorHAnsi" w:cstheme="minorHAnsi"/>
              </w:rPr>
            </w:pPr>
            <w:sdt>
              <w:sdtPr>
                <w:rPr>
                  <w:rFonts w:asciiTheme="minorHAnsi" w:hAnsiTheme="minorHAnsi" w:cstheme="minorHAnsi"/>
                </w:rPr>
                <w:id w:val="587896491"/>
                <w14:checkbox>
                  <w14:checked w14:val="1"/>
                  <w14:checkedState w14:val="2612" w14:font="MS Gothic"/>
                  <w14:uncheckedState w14:val="2610" w14:font="MS Gothic"/>
                </w14:checkbox>
              </w:sdtPr>
              <w:sdtEndPr/>
              <w:sdtContent>
                <w:r w:rsidR="00181595">
                  <w:rPr>
                    <w:rFonts w:ascii="MS Gothic" w:eastAsia="MS Gothic" w:hAnsi="MS Gothic" w:cstheme="minorHAnsi" w:hint="eastAsia"/>
                  </w:rPr>
                  <w:t>☒</w:t>
                </w:r>
              </w:sdtContent>
            </w:sdt>
            <w:r w:rsidR="00925C96" w:rsidRPr="00925C96">
              <w:rPr>
                <w:rFonts w:asciiTheme="minorHAnsi" w:hAnsiTheme="minorHAnsi" w:cstheme="minorHAnsi"/>
              </w:rPr>
              <w:t xml:space="preserve"> Through readme files</w:t>
            </w:r>
          </w:p>
          <w:p w14:paraId="49BE7ECE" w14:textId="77777777" w:rsidR="00925C96" w:rsidRPr="00925C96" w:rsidRDefault="00ED45C6" w:rsidP="00925C96">
            <w:pPr>
              <w:ind w:left="318" w:hanging="318"/>
              <w:jc w:val="left"/>
              <w:rPr>
                <w:rFonts w:asciiTheme="minorHAnsi" w:hAnsiTheme="minorHAnsi" w:cstheme="minorHAnsi"/>
              </w:rPr>
            </w:pPr>
            <w:sdt>
              <w:sdtPr>
                <w:rPr>
                  <w:rFonts w:asciiTheme="minorHAnsi" w:hAnsiTheme="minorHAnsi" w:cstheme="minorHAnsi"/>
                </w:rPr>
                <w:id w:val="-247186076"/>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codebooks</w:t>
            </w:r>
          </w:p>
          <w:p w14:paraId="2C138DF6" w14:textId="77777777" w:rsidR="00925C96" w:rsidRPr="00925C96" w:rsidRDefault="00ED45C6" w:rsidP="00925C96">
            <w:pPr>
              <w:ind w:left="318" w:hanging="318"/>
              <w:jc w:val="left"/>
              <w:rPr>
                <w:rFonts w:asciiTheme="minorHAnsi" w:hAnsiTheme="minorHAnsi" w:cstheme="minorHAnsi"/>
              </w:rPr>
            </w:pPr>
            <w:sdt>
              <w:sdtPr>
                <w:rPr>
                  <w:rFonts w:asciiTheme="minorHAnsi" w:hAnsiTheme="minorHAnsi" w:cstheme="minorHAnsi"/>
                </w:rPr>
                <w:id w:val="-1789503984"/>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Through data dictionaries</w:t>
            </w:r>
          </w:p>
          <w:p w14:paraId="0539EA24" w14:textId="77777777" w:rsidR="00925C96" w:rsidRPr="00925C96" w:rsidRDefault="00ED45C6" w:rsidP="00925C96">
            <w:pPr>
              <w:ind w:left="318" w:hanging="318"/>
              <w:jc w:val="left"/>
              <w:rPr>
                <w:rFonts w:asciiTheme="minorHAnsi" w:hAnsiTheme="minorHAnsi" w:cstheme="minorHAnsi"/>
              </w:rPr>
            </w:pPr>
            <w:sdt>
              <w:sdtPr>
                <w:rPr>
                  <w:rFonts w:asciiTheme="minorHAnsi" w:hAnsiTheme="minorHAnsi" w:cstheme="minorHAnsi"/>
                </w:rPr>
                <w:id w:val="-1233765580"/>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090734863"/>
                <w:placeholder>
                  <w:docPart w:val="EC178F5236424095B5DFACCA82A12E15"/>
                </w:placeholder>
                <w:showingPlcHdr/>
              </w:sdtPr>
              <w:sdtEnd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2081F437" w14:textId="77777777" w:rsidTr="003C4E0A">
        <w:trPr>
          <w:trHeight w:val="576"/>
        </w:trPr>
        <w:tc>
          <w:tcPr>
            <w:tcW w:w="9912" w:type="dxa"/>
            <w:shd w:val="clear" w:color="auto" w:fill="D9D9D9" w:themeFill="text2" w:themeFillShade="D9"/>
            <w:vAlign w:val="center"/>
          </w:tcPr>
          <w:p w14:paraId="12ECC65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sz w:val="22"/>
                <w:szCs w:val="22"/>
              </w:rPr>
            </w:pPr>
            <w:r w:rsidRPr="0004517B">
              <w:rPr>
                <w:rFonts w:asciiTheme="minorHAnsi" w:hAnsiTheme="minorHAnsi" w:cstheme="minorHAnsi"/>
                <w:sz w:val="22"/>
                <w:szCs w:val="22"/>
              </w:rPr>
              <w:t>Will the documentation include information on data cleaning, methodology, and variable definitions to help others understand and reproduce your analysis?</w:t>
            </w:r>
          </w:p>
        </w:tc>
      </w:tr>
      <w:tr w:rsidR="00925C96" w:rsidRPr="00925C96" w14:paraId="111116A7" w14:textId="77777777" w:rsidTr="00925C96">
        <w:trPr>
          <w:trHeight w:val="510"/>
        </w:trPr>
        <w:tc>
          <w:tcPr>
            <w:tcW w:w="9912" w:type="dxa"/>
            <w:vAlign w:val="center"/>
          </w:tcPr>
          <w:p w14:paraId="34829814" w14:textId="4B893F08" w:rsidR="00925C96" w:rsidRPr="00925C96" w:rsidRDefault="00ED45C6" w:rsidP="00925C96">
            <w:pPr>
              <w:jc w:val="left"/>
              <w:rPr>
                <w:rFonts w:asciiTheme="minorHAnsi" w:hAnsiTheme="minorHAnsi" w:cstheme="minorHAnsi"/>
              </w:rPr>
            </w:pPr>
            <w:sdt>
              <w:sdtPr>
                <w:rPr>
                  <w:rFonts w:asciiTheme="minorHAnsi" w:hAnsiTheme="minorHAnsi" w:cstheme="minorHAnsi"/>
                </w:rPr>
                <w:id w:val="880366740"/>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w:t>
            </w:r>
            <w:sdt>
              <w:sdtPr>
                <w:rPr>
                  <w:rFonts w:asciiTheme="minorHAnsi" w:hAnsiTheme="minorHAnsi" w:cstheme="minorHAnsi"/>
                </w:rPr>
                <w:id w:val="39103370"/>
                <w14:checkbox>
                  <w14:checked w14:val="1"/>
                  <w14:checkedState w14:val="2612" w14:font="MS Gothic"/>
                  <w14:uncheckedState w14:val="2610" w14:font="MS Gothic"/>
                </w14:checkbox>
              </w:sdtPr>
              <w:sdtEndPr/>
              <w:sdtContent>
                <w:r w:rsidR="00181595">
                  <w:rPr>
                    <w:rFonts w:ascii="MS Gothic" w:eastAsia="MS Gothic" w:hAnsi="MS Gothic" w:cstheme="minorHAnsi" w:hint="eastAsia"/>
                  </w:rPr>
                  <w:t>☒</w:t>
                </w:r>
              </w:sdtContent>
            </w:sdt>
            <w:r w:rsidR="00925C96" w:rsidRPr="00925C96">
              <w:rPr>
                <w:rFonts w:asciiTheme="minorHAnsi" w:hAnsiTheme="minorHAnsi" w:cstheme="minorHAnsi"/>
              </w:rPr>
              <w:t xml:space="preserve"> No </w:t>
            </w:r>
          </w:p>
        </w:tc>
      </w:tr>
      <w:tr w:rsidR="00925C96" w:rsidRPr="00925C96" w14:paraId="005B85FD" w14:textId="77777777" w:rsidTr="003C4E0A">
        <w:trPr>
          <w:trHeight w:val="576"/>
        </w:trPr>
        <w:tc>
          <w:tcPr>
            <w:tcW w:w="9912" w:type="dxa"/>
            <w:shd w:val="clear" w:color="auto" w:fill="D9D9D9" w:themeFill="text2" w:themeFillShade="D9"/>
            <w:vAlign w:val="center"/>
          </w:tcPr>
          <w:p w14:paraId="579EC0E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documentation is clear, concise, and easily understandable by others?  (Select all that apply)</w:t>
            </w:r>
          </w:p>
        </w:tc>
      </w:tr>
      <w:tr w:rsidR="00925C96" w:rsidRPr="00925C96" w14:paraId="4C7550F0" w14:textId="77777777" w:rsidTr="00925C96">
        <w:trPr>
          <w:trHeight w:val="510"/>
        </w:trPr>
        <w:tc>
          <w:tcPr>
            <w:tcW w:w="9912" w:type="dxa"/>
            <w:vAlign w:val="center"/>
          </w:tcPr>
          <w:p w14:paraId="522FD822" w14:textId="77777777" w:rsidR="00925C96" w:rsidRPr="00925C96" w:rsidRDefault="00ED45C6"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610409231"/>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hiring a technical writer</w:t>
            </w:r>
          </w:p>
          <w:p w14:paraId="1083640D" w14:textId="77777777" w:rsidR="00925C96" w:rsidRPr="00925C96" w:rsidRDefault="00ED45C6" w:rsidP="00925C96">
            <w:pPr>
              <w:jc w:val="left"/>
              <w:rPr>
                <w:rFonts w:asciiTheme="minorHAnsi" w:hAnsiTheme="minorHAnsi" w:cstheme="minorHAnsi"/>
              </w:rPr>
            </w:pPr>
            <w:sdt>
              <w:sdtPr>
                <w:rPr>
                  <w:rFonts w:asciiTheme="minorHAnsi" w:hAnsiTheme="minorHAnsi" w:cstheme="minorHAnsi"/>
                </w:rPr>
                <w:id w:val="1329563853"/>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conducting usability testing</w:t>
            </w:r>
          </w:p>
          <w:p w14:paraId="1BA20477" w14:textId="2A6DABBF" w:rsidR="00925C96" w:rsidRPr="00925C96" w:rsidRDefault="00ED45C6" w:rsidP="00925C96">
            <w:pPr>
              <w:jc w:val="left"/>
              <w:rPr>
                <w:rFonts w:asciiTheme="minorHAnsi" w:hAnsiTheme="minorHAnsi" w:cstheme="minorHAnsi"/>
              </w:rPr>
            </w:pPr>
            <w:sdt>
              <w:sdtPr>
                <w:rPr>
                  <w:rFonts w:asciiTheme="minorHAnsi" w:hAnsiTheme="minorHAnsi" w:cstheme="minorHAnsi"/>
                </w:rPr>
                <w:id w:val="-1977295634"/>
                <w14:checkbox>
                  <w14:checked w14:val="1"/>
                  <w14:checkedState w14:val="2612" w14:font="MS Gothic"/>
                  <w14:uncheckedState w14:val="2610" w14:font="MS Gothic"/>
                </w14:checkbox>
              </w:sdtPr>
              <w:sdtEndPr/>
              <w:sdtContent>
                <w:r w:rsidR="00181595">
                  <w:rPr>
                    <w:rFonts w:ascii="MS Gothic" w:eastAsia="MS Gothic" w:hAnsi="MS Gothic" w:cstheme="minorHAnsi" w:hint="eastAsia"/>
                  </w:rPr>
                  <w:t>☒</w:t>
                </w:r>
              </w:sdtContent>
            </w:sdt>
            <w:r w:rsidR="00925C96" w:rsidRPr="00925C96">
              <w:rPr>
                <w:rFonts w:asciiTheme="minorHAnsi" w:hAnsiTheme="minorHAnsi" w:cstheme="minorHAnsi"/>
              </w:rPr>
              <w:t xml:space="preserve"> By having non-experts review the documentation</w:t>
            </w:r>
          </w:p>
          <w:p w14:paraId="3192167C" w14:textId="77777777" w:rsidR="00925C96" w:rsidRPr="00925C96" w:rsidRDefault="00ED45C6" w:rsidP="00925C96">
            <w:pPr>
              <w:jc w:val="left"/>
              <w:rPr>
                <w:rFonts w:asciiTheme="minorHAnsi" w:hAnsiTheme="minorHAnsi" w:cstheme="minorHAnsi"/>
              </w:rPr>
            </w:pPr>
            <w:sdt>
              <w:sdtPr>
                <w:rPr>
                  <w:rFonts w:asciiTheme="minorHAnsi" w:hAnsiTheme="minorHAnsi" w:cstheme="minorHAnsi"/>
                </w:rPr>
                <w:id w:val="-1782336158"/>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413704063"/>
                <w:placeholder>
                  <w:docPart w:val="22EA6C3EFEB84B7AB2DA33860109A8E4"/>
                </w:placeholder>
                <w:showingPlcHdr/>
              </w:sdtPr>
              <w:sdtEnd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0F2F58E4" w14:textId="77777777" w:rsidTr="003C4E0A">
        <w:trPr>
          <w:trHeight w:val="576"/>
        </w:trPr>
        <w:tc>
          <w:tcPr>
            <w:tcW w:w="9912" w:type="dxa"/>
            <w:shd w:val="clear" w:color="auto" w:fill="D9D9D9" w:themeFill="text2" w:themeFillShade="D9"/>
            <w:vAlign w:val="center"/>
          </w:tcPr>
          <w:p w14:paraId="4BAEE260"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make your data freely available for maximum reuse and impact, and ensure compliance with relevant grant agreement obligations and standard reuse licenses such as Creative Commons?</w:t>
            </w:r>
          </w:p>
        </w:tc>
      </w:tr>
      <w:tr w:rsidR="00925C96" w:rsidRPr="00925C96" w14:paraId="4AD81494" w14:textId="77777777" w:rsidTr="00925C96">
        <w:trPr>
          <w:trHeight w:val="1568"/>
        </w:trPr>
        <w:tc>
          <w:tcPr>
            <w:tcW w:w="9912" w:type="dxa"/>
            <w:vAlign w:val="center"/>
          </w:tcPr>
          <w:p w14:paraId="2671D867" w14:textId="77777777" w:rsidR="00925C96" w:rsidRPr="00925C96" w:rsidRDefault="00ED45C6"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10747669"/>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the data will be made freely available and licensed under Creative Commons or similar standard licenses.</w:t>
            </w:r>
          </w:p>
          <w:p w14:paraId="7887BC62" w14:textId="77777777" w:rsidR="00925C96" w:rsidRPr="00925C96" w:rsidRDefault="00ED45C6" w:rsidP="00925C96">
            <w:pPr>
              <w:jc w:val="left"/>
              <w:rPr>
                <w:rFonts w:asciiTheme="minorHAnsi" w:hAnsiTheme="minorHAnsi" w:cstheme="minorHAnsi"/>
              </w:rPr>
            </w:pPr>
            <w:sdt>
              <w:sdtPr>
                <w:rPr>
                  <w:rFonts w:asciiTheme="minorHAnsi" w:hAnsiTheme="minorHAnsi" w:cstheme="minorHAnsi"/>
                </w:rPr>
                <w:id w:val="-802145458"/>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Yes, the data will be made freely available, but no license will be used.</w:t>
            </w:r>
          </w:p>
          <w:p w14:paraId="0A52FB0F" w14:textId="7C4BC830" w:rsidR="00925C96" w:rsidRPr="00925C96" w:rsidRDefault="00ED45C6" w:rsidP="00925C96">
            <w:pPr>
              <w:jc w:val="left"/>
              <w:rPr>
                <w:rFonts w:asciiTheme="minorHAnsi" w:hAnsiTheme="minorHAnsi" w:cstheme="minorHAnsi"/>
              </w:rPr>
            </w:pPr>
            <w:sdt>
              <w:sdtPr>
                <w:rPr>
                  <w:rFonts w:asciiTheme="minorHAnsi" w:hAnsiTheme="minorHAnsi" w:cstheme="minorHAnsi"/>
                </w:rPr>
                <w:id w:val="1650479793"/>
                <w14:checkbox>
                  <w14:checked w14:val="1"/>
                  <w14:checkedState w14:val="2612" w14:font="MS Gothic"/>
                  <w14:uncheckedState w14:val="2610" w14:font="MS Gothic"/>
                </w14:checkbox>
              </w:sdtPr>
              <w:sdtEndPr/>
              <w:sdtContent>
                <w:r w:rsidR="00181595">
                  <w:rPr>
                    <w:rFonts w:ascii="MS Gothic" w:eastAsia="MS Gothic" w:hAnsi="MS Gothic" w:cstheme="minorHAnsi" w:hint="eastAsia"/>
                  </w:rPr>
                  <w:t>☒</w:t>
                </w:r>
              </w:sdtContent>
            </w:sdt>
            <w:r w:rsidR="00925C96" w:rsidRPr="00925C96">
              <w:rPr>
                <w:rFonts w:asciiTheme="minorHAnsi" w:hAnsiTheme="minorHAnsi" w:cstheme="minorHAnsi"/>
              </w:rPr>
              <w:t xml:space="preserve"> No, the data will not be made freely available.</w:t>
            </w:r>
          </w:p>
          <w:p w14:paraId="2C7620E1" w14:textId="77777777" w:rsidR="00925C96" w:rsidRPr="00925C96" w:rsidRDefault="00ED45C6" w:rsidP="00925C96">
            <w:pPr>
              <w:jc w:val="left"/>
              <w:rPr>
                <w:rFonts w:asciiTheme="minorHAnsi" w:hAnsiTheme="minorHAnsi" w:cstheme="minorHAnsi"/>
              </w:rPr>
            </w:pPr>
            <w:sdt>
              <w:sdtPr>
                <w:rPr>
                  <w:rFonts w:asciiTheme="minorHAnsi" w:hAnsiTheme="minorHAnsi" w:cstheme="minorHAnsi"/>
                </w:rPr>
                <w:id w:val="-1201941858"/>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30683485"/>
                <w:placeholder>
                  <w:docPart w:val="C871A00BBC2D40429C9580935E8917AF"/>
                </w:placeholder>
                <w:showingPlcHdr/>
              </w:sdtPr>
              <w:sdtEnd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6327AA63" w14:textId="77777777" w:rsidTr="003C4E0A">
        <w:trPr>
          <w:trHeight w:val="576"/>
        </w:trPr>
        <w:tc>
          <w:tcPr>
            <w:tcW w:w="9912" w:type="dxa"/>
            <w:shd w:val="clear" w:color="auto" w:fill="D9D9D9" w:themeFill="text2" w:themeFillShade="D9"/>
            <w:vAlign w:val="center"/>
          </w:tcPr>
          <w:p w14:paraId="5E9A5E7C"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produced in the project be useable by third parties, in particular after the end of the project?</w:t>
            </w:r>
          </w:p>
        </w:tc>
      </w:tr>
      <w:tr w:rsidR="00925C96" w:rsidRPr="00925C96" w14:paraId="0E21C0BA" w14:textId="77777777" w:rsidTr="00925C96">
        <w:trPr>
          <w:trHeight w:val="510"/>
        </w:trPr>
        <w:tc>
          <w:tcPr>
            <w:tcW w:w="9912" w:type="dxa"/>
            <w:vAlign w:val="center"/>
          </w:tcPr>
          <w:p w14:paraId="03C09506" w14:textId="33D4EFB9" w:rsidR="00925C96" w:rsidRPr="00925C96" w:rsidRDefault="00ED45C6"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708149921"/>
                <w14:checkbox>
                  <w14:checked w14:val="1"/>
                  <w14:checkedState w14:val="2612" w14:font="MS Gothic"/>
                  <w14:uncheckedState w14:val="2610" w14:font="MS Gothic"/>
                </w14:checkbox>
              </w:sdtPr>
              <w:sdtEndPr/>
              <w:sdtContent>
                <w:r w:rsidR="00181595">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2747958"/>
                <w14:checkbox>
                  <w14:checked w14:val="0"/>
                  <w14:checkedState w14:val="2612" w14:font="MS Gothic"/>
                  <w14:uncheckedState w14:val="2610" w14:font="MS Gothic"/>
                </w14:checkbox>
              </w:sdtPr>
              <w:sdtEnd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44BDA3ED" w14:textId="77777777" w:rsidTr="003C4E0A">
        <w:trPr>
          <w:trHeight w:val="576"/>
        </w:trPr>
        <w:tc>
          <w:tcPr>
            <w:tcW w:w="9912" w:type="dxa"/>
            <w:shd w:val="clear" w:color="auto" w:fill="D9D9D9" w:themeFill="text2" w:themeFillShade="D9"/>
            <w:vAlign w:val="center"/>
          </w:tcPr>
          <w:p w14:paraId="3FEB663A"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the data remains accessible and useable by third parties, including after the end of the project? (Select all that apply)</w:t>
            </w:r>
          </w:p>
        </w:tc>
      </w:tr>
      <w:tr w:rsidR="00925C96" w:rsidRPr="00925C96" w14:paraId="67440BF5" w14:textId="77777777" w:rsidTr="00925C96">
        <w:trPr>
          <w:trHeight w:val="1400"/>
        </w:trPr>
        <w:tc>
          <w:tcPr>
            <w:tcW w:w="9912" w:type="dxa"/>
            <w:vAlign w:val="center"/>
          </w:tcPr>
          <w:p w14:paraId="3A46814E" w14:textId="77777777" w:rsidR="00925C96" w:rsidRPr="00925C96" w:rsidRDefault="00ED45C6"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62093564"/>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depositing the data in a trusted repository</w:t>
            </w:r>
          </w:p>
          <w:p w14:paraId="3DDB6EBE" w14:textId="3294CD53" w:rsidR="00925C96" w:rsidRPr="00925C96" w:rsidRDefault="00ED45C6" w:rsidP="00925C96">
            <w:pPr>
              <w:jc w:val="left"/>
              <w:rPr>
                <w:rFonts w:asciiTheme="minorHAnsi" w:hAnsiTheme="minorHAnsi" w:cstheme="minorHAnsi"/>
              </w:rPr>
            </w:pPr>
            <w:sdt>
              <w:sdtPr>
                <w:rPr>
                  <w:rFonts w:asciiTheme="minorHAnsi" w:hAnsiTheme="minorHAnsi" w:cstheme="minorHAnsi"/>
                </w:rPr>
                <w:id w:val="-248816872"/>
                <w14:checkbox>
                  <w14:checked w14:val="1"/>
                  <w14:checkedState w14:val="2612" w14:font="MS Gothic"/>
                  <w14:uncheckedState w14:val="2610" w14:font="MS Gothic"/>
                </w14:checkbox>
              </w:sdtPr>
              <w:sdtEndPr/>
              <w:sdtContent>
                <w:r w:rsidR="00181595">
                  <w:rPr>
                    <w:rFonts w:ascii="MS Gothic" w:eastAsia="MS Gothic" w:hAnsi="MS Gothic" w:cstheme="minorHAnsi" w:hint="eastAsia"/>
                  </w:rPr>
                  <w:t>☒</w:t>
                </w:r>
              </w:sdtContent>
            </w:sdt>
            <w:r w:rsidR="00925C96" w:rsidRPr="00925C96">
              <w:rPr>
                <w:rFonts w:asciiTheme="minorHAnsi" w:hAnsiTheme="minorHAnsi" w:cstheme="minorHAnsi"/>
              </w:rPr>
              <w:t xml:space="preserve"> By providing permanent identifiers to the data</w:t>
            </w:r>
          </w:p>
          <w:p w14:paraId="26344DF6" w14:textId="77777777" w:rsidR="00925C96" w:rsidRPr="00925C96" w:rsidRDefault="00ED45C6" w:rsidP="00925C96">
            <w:pPr>
              <w:jc w:val="left"/>
              <w:rPr>
                <w:rFonts w:asciiTheme="minorHAnsi" w:hAnsiTheme="minorHAnsi" w:cstheme="minorHAnsi"/>
              </w:rPr>
            </w:pPr>
            <w:sdt>
              <w:sdtPr>
                <w:rPr>
                  <w:rFonts w:asciiTheme="minorHAnsi" w:hAnsiTheme="minorHAnsi" w:cstheme="minorHAnsi"/>
                </w:rPr>
                <w:id w:val="483440337"/>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documenting the data and metadata according to standards</w:t>
            </w:r>
          </w:p>
          <w:p w14:paraId="3F9F8F2A" w14:textId="77777777" w:rsidR="00925C96" w:rsidRPr="00925C96" w:rsidRDefault="00ED45C6" w:rsidP="00925C96">
            <w:pPr>
              <w:jc w:val="left"/>
              <w:rPr>
                <w:rFonts w:asciiTheme="minorHAnsi" w:hAnsiTheme="minorHAnsi" w:cstheme="minorHAnsi"/>
              </w:rPr>
            </w:pPr>
            <w:sdt>
              <w:sdtPr>
                <w:rPr>
                  <w:rFonts w:asciiTheme="minorHAnsi" w:hAnsiTheme="minorHAnsi" w:cstheme="minorHAnsi"/>
                </w:rPr>
                <w:id w:val="-924177466"/>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1525098344"/>
                <w:placeholder>
                  <w:docPart w:val="9AC5B804CB39454F9EF502FA4761FD29"/>
                </w:placeholder>
                <w:showingPlcHdr/>
              </w:sdtPr>
              <w:sdtEnd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5F2DEB37" w14:textId="77777777" w:rsidTr="003C4E0A">
        <w:trPr>
          <w:trHeight w:val="576"/>
        </w:trPr>
        <w:tc>
          <w:tcPr>
            <w:tcW w:w="9912" w:type="dxa"/>
            <w:shd w:val="clear" w:color="auto" w:fill="D9D9D9" w:themeFill="text2" w:themeFillShade="D9"/>
            <w:vAlign w:val="center"/>
          </w:tcPr>
          <w:p w14:paraId="388B9DB5"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sufficient documentation and metadata to enable others to understand and reuse the data?</w:t>
            </w:r>
          </w:p>
        </w:tc>
      </w:tr>
      <w:tr w:rsidR="00925C96" w:rsidRPr="00925C96" w14:paraId="0A75C056" w14:textId="77777777" w:rsidTr="00925C96">
        <w:trPr>
          <w:trHeight w:val="510"/>
        </w:trPr>
        <w:tc>
          <w:tcPr>
            <w:tcW w:w="9912" w:type="dxa"/>
            <w:vAlign w:val="center"/>
          </w:tcPr>
          <w:p w14:paraId="7FA57B3D" w14:textId="09EA19A2" w:rsidR="00925C96" w:rsidRPr="00925C96" w:rsidRDefault="00ED45C6"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876164841"/>
                <w14:checkbox>
                  <w14:checked w14:val="0"/>
                  <w14:checkedState w14:val="2612" w14:font="MS Gothic"/>
                  <w14:uncheckedState w14:val="2610" w14:font="MS Gothic"/>
                </w14:checkbox>
              </w:sdtPr>
              <w:sdtEndPr/>
              <w:sdtContent>
                <w:r w:rsidR="00181595">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621454247"/>
                <w14:checkbox>
                  <w14:checked w14:val="1"/>
                  <w14:checkedState w14:val="2612" w14:font="MS Gothic"/>
                  <w14:uncheckedState w14:val="2610" w14:font="MS Gothic"/>
                </w14:checkbox>
              </w:sdtPr>
              <w:sdtEndPr/>
              <w:sdtContent>
                <w:r w:rsidR="00181595">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r w:rsidR="00925C96" w:rsidRPr="00925C96" w14:paraId="22EBF98A" w14:textId="77777777" w:rsidTr="003C4E0A">
        <w:trPr>
          <w:trHeight w:val="576"/>
        </w:trPr>
        <w:tc>
          <w:tcPr>
            <w:tcW w:w="9912" w:type="dxa"/>
            <w:shd w:val="clear" w:color="auto" w:fill="D9D9D9" w:themeFill="text2" w:themeFillShade="D9"/>
            <w:vAlign w:val="center"/>
          </w:tcPr>
          <w:p w14:paraId="62604961" w14:textId="5512F186"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document the provenance of the data, including information on how it was collected, processed, and analy</w:t>
            </w:r>
            <w:r w:rsidR="0004517B" w:rsidRPr="0004517B">
              <w:rPr>
                <w:rFonts w:asciiTheme="minorHAnsi" w:hAnsiTheme="minorHAnsi" w:cstheme="minorHAnsi"/>
                <w:sz w:val="22"/>
                <w:szCs w:val="22"/>
              </w:rPr>
              <w:t>s</w:t>
            </w:r>
            <w:r w:rsidRPr="0004517B">
              <w:rPr>
                <w:rFonts w:asciiTheme="minorHAnsi" w:hAnsiTheme="minorHAnsi" w:cstheme="minorHAnsi"/>
                <w:sz w:val="22"/>
                <w:szCs w:val="22"/>
              </w:rPr>
              <w:t>ed?</w:t>
            </w:r>
          </w:p>
        </w:tc>
      </w:tr>
      <w:tr w:rsidR="00925C96" w:rsidRPr="00925C96" w14:paraId="0230D802" w14:textId="77777777" w:rsidTr="00925C96">
        <w:trPr>
          <w:trHeight w:val="960"/>
        </w:trPr>
        <w:tc>
          <w:tcPr>
            <w:tcW w:w="9912" w:type="dxa"/>
            <w:vAlign w:val="center"/>
          </w:tcPr>
          <w:p w14:paraId="51D0DACE" w14:textId="77777777" w:rsidR="00925C96" w:rsidRPr="00925C96" w:rsidRDefault="00ED45C6"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05266175"/>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By using appropriate metadata standards and vocabularies</w:t>
            </w:r>
          </w:p>
          <w:p w14:paraId="5466E91A" w14:textId="77777777" w:rsidR="00925C96" w:rsidRPr="00925C96" w:rsidRDefault="00ED45C6" w:rsidP="00925C96">
            <w:pPr>
              <w:jc w:val="left"/>
              <w:rPr>
                <w:rFonts w:asciiTheme="minorHAnsi" w:hAnsiTheme="minorHAnsi" w:cstheme="minorHAnsi"/>
              </w:rPr>
            </w:pPr>
            <w:sdt>
              <w:sdtPr>
                <w:rPr>
                  <w:rFonts w:asciiTheme="minorHAnsi" w:hAnsiTheme="minorHAnsi" w:cstheme="minorHAnsi"/>
                </w:rPr>
                <w:id w:val="978039115"/>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By providing detailed documentation and version control information</w:t>
            </w:r>
          </w:p>
          <w:p w14:paraId="0B09633D" w14:textId="040FA837" w:rsidR="00925C96" w:rsidRPr="00925C96" w:rsidRDefault="00ED45C6" w:rsidP="00925C96">
            <w:pPr>
              <w:jc w:val="left"/>
              <w:rPr>
                <w:rFonts w:asciiTheme="minorHAnsi" w:hAnsiTheme="minorHAnsi" w:cstheme="minorHAnsi"/>
              </w:rPr>
            </w:pPr>
            <w:sdt>
              <w:sdtPr>
                <w:rPr>
                  <w:rFonts w:asciiTheme="minorHAnsi" w:hAnsiTheme="minorHAnsi" w:cstheme="minorHAnsi"/>
                </w:rPr>
                <w:id w:val="-218061968"/>
                <w14:checkbox>
                  <w14:checked w14:val="1"/>
                  <w14:checkedState w14:val="2612" w14:font="MS Gothic"/>
                  <w14:uncheckedState w14:val="2610" w14:font="MS Gothic"/>
                </w14:checkbox>
              </w:sdtPr>
              <w:sdtEndPr/>
              <w:sdtContent>
                <w:r w:rsidR="00181595">
                  <w:rPr>
                    <w:rFonts w:ascii="MS Gothic" w:eastAsia="MS Gothic" w:hAnsi="MS Gothic" w:cstheme="minorHAnsi" w:hint="eastAsia"/>
                  </w:rPr>
                  <w:t>☒</w:t>
                </w:r>
              </w:sdtContent>
            </w:sdt>
            <w:r w:rsidR="00925C96" w:rsidRPr="00925C96">
              <w:rPr>
                <w:rFonts w:asciiTheme="minorHAnsi" w:hAnsiTheme="minorHAnsi" w:cstheme="minorHAnsi"/>
              </w:rPr>
              <w:t xml:space="preserve"> Other (Please specify): </w:t>
            </w:r>
            <w:r w:rsidR="00181595">
              <w:rPr>
                <w:rStyle w:val="PlaceholderText"/>
                <w:i/>
                <w:iCs/>
              </w:rPr>
              <w:t>Not sure at this moment</w:t>
            </w:r>
            <w:r w:rsidR="00925C96" w:rsidRPr="00925C96">
              <w:rPr>
                <w:rStyle w:val="PlaceholderText"/>
                <w:rFonts w:asciiTheme="minorHAnsi" w:hAnsiTheme="minorHAnsi" w:cstheme="minorHAnsi"/>
                <w:i/>
                <w:iCs/>
              </w:rPr>
              <w:t>.</w:t>
            </w:r>
          </w:p>
        </w:tc>
      </w:tr>
      <w:tr w:rsidR="00925C96" w:rsidRPr="00925C96" w14:paraId="49B3D630" w14:textId="77777777" w:rsidTr="003C4E0A">
        <w:trPr>
          <w:trHeight w:val="576"/>
        </w:trPr>
        <w:tc>
          <w:tcPr>
            <w:tcW w:w="9912" w:type="dxa"/>
            <w:shd w:val="clear" w:color="auto" w:fill="D9D9D9" w:themeFill="text2" w:themeFillShade="D9"/>
            <w:vAlign w:val="center"/>
          </w:tcPr>
          <w:p w14:paraId="26DB64B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processes and measures will you use to ensure the quality, accuracy, completeness, consistency, and freedom from errors or bias of the data?</w:t>
            </w:r>
          </w:p>
        </w:tc>
      </w:tr>
      <w:tr w:rsidR="00925C96" w:rsidRPr="00925C96" w14:paraId="48BFB1F1" w14:textId="77777777" w:rsidTr="00925C96">
        <w:trPr>
          <w:trHeight w:val="1408"/>
        </w:trPr>
        <w:tc>
          <w:tcPr>
            <w:tcW w:w="9912" w:type="dxa"/>
            <w:vAlign w:val="center"/>
          </w:tcPr>
          <w:p w14:paraId="132CDD23" w14:textId="77777777" w:rsidR="00925C96" w:rsidRPr="00925C96" w:rsidRDefault="00ED45C6"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19478878"/>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Validation checks or error detection routines.</w:t>
            </w:r>
          </w:p>
          <w:p w14:paraId="3B2C3832" w14:textId="77777777" w:rsidR="00925C96" w:rsidRPr="00925C96" w:rsidRDefault="00ED45C6"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06324682"/>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Manual data review and verification</w:t>
            </w:r>
          </w:p>
          <w:p w14:paraId="2A749DA6" w14:textId="77777777" w:rsidR="00925C96" w:rsidRPr="00925C96" w:rsidRDefault="00ED45C6"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91545343"/>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Peer review or quality control procedures</w:t>
            </w:r>
          </w:p>
          <w:p w14:paraId="56D0A7B8" w14:textId="77777777" w:rsidR="00925C96" w:rsidRPr="00925C96" w:rsidRDefault="00ED45C6"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5824735"/>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Statistical methods or software tools for data analysis and validation</w:t>
            </w:r>
          </w:p>
          <w:p w14:paraId="1DBF2373" w14:textId="24958256" w:rsidR="00925C96" w:rsidRPr="00925C96" w:rsidRDefault="00ED45C6" w:rsidP="00925C96">
            <w:pPr>
              <w:jc w:val="left"/>
              <w:rPr>
                <w:rFonts w:asciiTheme="minorHAnsi" w:hAnsiTheme="minorHAnsi" w:cstheme="minorHAnsi"/>
              </w:rPr>
            </w:pPr>
            <w:sdt>
              <w:sdtPr>
                <w:rPr>
                  <w:rFonts w:asciiTheme="minorHAnsi" w:hAnsiTheme="minorHAnsi" w:cstheme="minorHAnsi"/>
                </w:rPr>
                <w:id w:val="1379048547"/>
                <w14:checkbox>
                  <w14:checked w14:val="1"/>
                  <w14:checkedState w14:val="2612" w14:font="MS Gothic"/>
                  <w14:uncheckedState w14:val="2610" w14:font="MS Gothic"/>
                </w14:checkbox>
              </w:sdtPr>
              <w:sdtEndPr/>
              <w:sdtContent>
                <w:r w:rsidR="00181595">
                  <w:rPr>
                    <w:rFonts w:ascii="MS Gothic" w:eastAsia="MS Gothic" w:hAnsi="MS Gothic" w:cstheme="minorHAnsi" w:hint="eastAsia"/>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11593638"/>
                <w:placeholder>
                  <w:docPart w:val="DC4DCABE8D5647F0A5F59C5F47B9D690"/>
                </w:placeholder>
              </w:sdtPr>
              <w:sdtEndPr/>
              <w:sdtContent>
                <w:r w:rsidR="00181595">
                  <w:rPr>
                    <w:rFonts w:asciiTheme="minorHAnsi" w:hAnsiTheme="minorHAnsi" w:cstheme="minorHAnsi"/>
                  </w:rPr>
                  <w:t>Not sure at this moment</w:t>
                </w:r>
              </w:sdtContent>
            </w:sdt>
          </w:p>
        </w:tc>
      </w:tr>
      <w:tr w:rsidR="00925C96" w:rsidRPr="00925C96" w14:paraId="747399D9" w14:textId="77777777" w:rsidTr="003C4E0A">
        <w:trPr>
          <w:trHeight w:val="576"/>
        </w:trPr>
        <w:tc>
          <w:tcPr>
            <w:tcW w:w="9912" w:type="dxa"/>
            <w:shd w:val="clear" w:color="auto" w:fill="D9D9D9" w:themeFill="text2" w:themeFillShade="D9"/>
            <w:vAlign w:val="center"/>
          </w:tcPr>
          <w:p w14:paraId="7D1A491B"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provide information on any limitations or assumptions associated with the data to help third parties interpret and use it appropriately?</w:t>
            </w:r>
          </w:p>
        </w:tc>
      </w:tr>
      <w:tr w:rsidR="00925C96" w:rsidRPr="00925C96" w14:paraId="2B554E46" w14:textId="77777777" w:rsidTr="00925C96">
        <w:trPr>
          <w:trHeight w:val="510"/>
        </w:trPr>
        <w:tc>
          <w:tcPr>
            <w:tcW w:w="9912" w:type="dxa"/>
            <w:vAlign w:val="center"/>
          </w:tcPr>
          <w:p w14:paraId="11E22294" w14:textId="433B5702" w:rsidR="00925C96" w:rsidRPr="00925C96" w:rsidRDefault="00ED45C6" w:rsidP="00925C96">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739440"/>
                <w14:checkbox>
                  <w14:checked w14:val="0"/>
                  <w14:checkedState w14:val="2612" w14:font="MS Gothic"/>
                  <w14:uncheckedState w14:val="2610" w14:font="MS Gothic"/>
                </w14:checkbox>
              </w:sdtPr>
              <w:sdtEndPr/>
              <w:sdtContent>
                <w:r w:rsidR="00925C96" w:rsidRPr="00925C96">
                  <w:rPr>
                    <w:rFonts w:ascii="Segoe UI Symbol"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633514866"/>
                <w14:checkbox>
                  <w14:checked w14:val="1"/>
                  <w14:checkedState w14:val="2612" w14:font="MS Gothic"/>
                  <w14:uncheckedState w14:val="2610" w14:font="MS Gothic"/>
                </w14:checkbox>
              </w:sdtPr>
              <w:sdtEndPr/>
              <w:sdtContent>
                <w:r w:rsidR="00962435">
                  <w:rPr>
                    <w:rFonts w:ascii="MS Gothic" w:eastAsia="MS Gothic" w:hAnsi="MS Gothic" w:cstheme="minorHAnsi" w:hint="eastAsia"/>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No</w:t>
            </w:r>
          </w:p>
        </w:tc>
      </w:tr>
    </w:tbl>
    <w:p w14:paraId="7F1087D5" w14:textId="77777777" w:rsidR="00925C96" w:rsidRDefault="00925C96" w:rsidP="00925C96"/>
    <w:p w14:paraId="2467D2B8" w14:textId="5B39B3F3" w:rsidR="00354C3C" w:rsidRDefault="00354C3C">
      <w:pPr>
        <w:jc w:val="left"/>
      </w:pPr>
      <w:r>
        <w:br w:type="page"/>
      </w:r>
    </w:p>
    <w:p w14:paraId="4FB94545" w14:textId="77777777" w:rsidR="00354C3C" w:rsidRPr="00925C96" w:rsidRDefault="00354C3C" w:rsidP="00925C96"/>
    <w:p w14:paraId="7937585B" w14:textId="77777777" w:rsidR="001478FF" w:rsidRDefault="001478FF" w:rsidP="00A565D3">
      <w:pPr>
        <w:pStyle w:val="Heading1"/>
      </w:pPr>
      <w:bookmarkStart w:id="14" w:name="_Toc155868997"/>
      <w:r w:rsidRPr="001478FF">
        <w:t>Other research outputs</w:t>
      </w:r>
      <w:bookmarkEnd w:id="14"/>
    </w:p>
    <w:tbl>
      <w:tblPr>
        <w:tblStyle w:val="Grigliatabella1"/>
        <w:tblW w:w="0" w:type="auto"/>
        <w:tblLook w:val="0480" w:firstRow="0" w:lastRow="0" w:firstColumn="1" w:lastColumn="0" w:noHBand="0" w:noVBand="1"/>
      </w:tblPr>
      <w:tblGrid>
        <w:gridCol w:w="9912"/>
      </w:tblGrid>
      <w:tr w:rsidR="00925C96" w:rsidRPr="00925C96" w14:paraId="59782878" w14:textId="77777777" w:rsidTr="003C4E0A">
        <w:trPr>
          <w:trHeight w:val="576"/>
        </w:trPr>
        <w:tc>
          <w:tcPr>
            <w:tcW w:w="9912" w:type="dxa"/>
            <w:shd w:val="clear" w:color="auto" w:fill="D9D9D9" w:themeFill="text2" w:themeFillShade="D9"/>
            <w:vAlign w:val="center"/>
          </w:tcPr>
          <w:p w14:paraId="6FCAFDD1"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Which research outputs other than data will be generated and/or re-used throughout the project? (Select all that apply)</w:t>
            </w:r>
          </w:p>
        </w:tc>
      </w:tr>
      <w:tr w:rsidR="00925C96" w:rsidRPr="00925C96" w14:paraId="02450718" w14:textId="77777777" w:rsidTr="00925C96">
        <w:trPr>
          <w:trHeight w:val="1547"/>
        </w:trPr>
        <w:tc>
          <w:tcPr>
            <w:tcW w:w="9912" w:type="dxa"/>
            <w:vAlign w:val="center"/>
          </w:tcPr>
          <w:p w14:paraId="71B57302" w14:textId="3FE1D0D3" w:rsidR="00925C96" w:rsidRPr="00925C96" w:rsidRDefault="00ED45C6" w:rsidP="00925C96">
            <w:pPr>
              <w:ind w:left="318" w:hanging="318"/>
              <w:jc w:val="left"/>
              <w:rPr>
                <w:rFonts w:asciiTheme="minorHAnsi" w:hAnsiTheme="minorHAnsi" w:cstheme="minorHAnsi"/>
              </w:rPr>
            </w:pPr>
            <w:sdt>
              <w:sdtPr>
                <w:rPr>
                  <w:rFonts w:asciiTheme="minorHAnsi" w:hAnsiTheme="minorHAnsi" w:cstheme="minorHAnsi"/>
                </w:rPr>
                <w:id w:val="614787689"/>
                <w14:checkbox>
                  <w14:checked w14:val="1"/>
                  <w14:checkedState w14:val="2612" w14:font="MS Gothic"/>
                  <w14:uncheckedState w14:val="2610" w14:font="MS Gothic"/>
                </w14:checkbox>
              </w:sdtPr>
              <w:sdtEndPr/>
              <w:sdtContent>
                <w:r w:rsidR="00D17D88">
                  <w:rPr>
                    <w:rFonts w:ascii="MS Gothic" w:eastAsia="MS Gothic" w:hAnsi="MS Gothic" w:cstheme="minorHAnsi" w:hint="eastAsia"/>
                  </w:rPr>
                  <w:t>☒</w:t>
                </w:r>
              </w:sdtContent>
            </w:sdt>
            <w:r w:rsidR="00925C96" w:rsidRPr="00925C96">
              <w:rPr>
                <w:rFonts w:asciiTheme="minorHAnsi" w:hAnsiTheme="minorHAnsi" w:cstheme="minorHAnsi"/>
              </w:rPr>
              <w:t xml:space="preserve"> Software</w:t>
            </w:r>
          </w:p>
          <w:p w14:paraId="590A17C0" w14:textId="77777777" w:rsidR="00925C96" w:rsidRPr="00925C96" w:rsidRDefault="00ED45C6" w:rsidP="00925C96">
            <w:pPr>
              <w:ind w:left="318" w:hanging="318"/>
              <w:jc w:val="left"/>
              <w:rPr>
                <w:rFonts w:asciiTheme="minorHAnsi" w:hAnsiTheme="minorHAnsi" w:cstheme="minorHAnsi"/>
              </w:rPr>
            </w:pPr>
            <w:sdt>
              <w:sdtPr>
                <w:rPr>
                  <w:rFonts w:asciiTheme="minorHAnsi" w:hAnsiTheme="minorHAnsi" w:cstheme="minorHAnsi"/>
                </w:rPr>
                <w:id w:val="907649906"/>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Workflows</w:t>
            </w:r>
          </w:p>
          <w:p w14:paraId="733DFCAF" w14:textId="77777777" w:rsidR="00925C96" w:rsidRPr="00925C96" w:rsidRDefault="00ED45C6" w:rsidP="00925C96">
            <w:pPr>
              <w:ind w:left="318" w:hanging="318"/>
              <w:jc w:val="left"/>
              <w:rPr>
                <w:rFonts w:asciiTheme="minorHAnsi" w:hAnsiTheme="minorHAnsi" w:cstheme="minorHAnsi"/>
              </w:rPr>
            </w:pPr>
            <w:sdt>
              <w:sdtPr>
                <w:rPr>
                  <w:rFonts w:asciiTheme="minorHAnsi" w:hAnsiTheme="minorHAnsi" w:cstheme="minorHAnsi"/>
                </w:rPr>
                <w:id w:val="-1355183783"/>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Protocols</w:t>
            </w:r>
          </w:p>
          <w:p w14:paraId="2C13C0E8" w14:textId="77777777" w:rsidR="00925C96" w:rsidRPr="00925C96" w:rsidRDefault="00ED45C6" w:rsidP="00925C96">
            <w:pPr>
              <w:ind w:left="318" w:hanging="318"/>
              <w:jc w:val="left"/>
              <w:rPr>
                <w:rFonts w:asciiTheme="minorHAnsi" w:hAnsiTheme="minorHAnsi" w:cstheme="minorHAnsi"/>
              </w:rPr>
            </w:pPr>
            <w:sdt>
              <w:sdtPr>
                <w:rPr>
                  <w:rFonts w:asciiTheme="minorHAnsi" w:hAnsiTheme="minorHAnsi" w:cstheme="minorHAnsi"/>
                </w:rPr>
                <w:id w:val="1385379304"/>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Models</w:t>
            </w:r>
          </w:p>
          <w:p w14:paraId="0CDC5D86" w14:textId="77777777" w:rsidR="00925C96" w:rsidRPr="00925C96" w:rsidRDefault="00ED45C6" w:rsidP="00925C96">
            <w:pPr>
              <w:ind w:left="318" w:hanging="318"/>
              <w:jc w:val="left"/>
              <w:rPr>
                <w:rFonts w:asciiTheme="minorHAnsi" w:hAnsiTheme="minorHAnsi" w:cstheme="minorHAnsi"/>
              </w:rPr>
            </w:pPr>
            <w:sdt>
              <w:sdtPr>
                <w:rPr>
                  <w:rFonts w:asciiTheme="minorHAnsi" w:hAnsiTheme="minorHAnsi" w:cstheme="minorHAnsi"/>
                </w:rPr>
                <w:id w:val="-284814385"/>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Physical materials</w:t>
            </w:r>
          </w:p>
          <w:p w14:paraId="7CFC9DF7" w14:textId="77777777" w:rsidR="00925C96" w:rsidRPr="00925C96" w:rsidRDefault="00ED45C6" w:rsidP="00925C96">
            <w:pPr>
              <w:ind w:left="318" w:hanging="318"/>
              <w:jc w:val="left"/>
              <w:rPr>
                <w:rFonts w:asciiTheme="minorHAnsi" w:hAnsiTheme="minorHAnsi" w:cstheme="minorHAnsi"/>
              </w:rPr>
            </w:pPr>
            <w:sdt>
              <w:sdtPr>
                <w:rPr>
                  <w:rFonts w:asciiTheme="minorHAnsi" w:hAnsiTheme="minorHAnsi" w:cstheme="minorHAnsi"/>
                </w:rPr>
                <w:id w:val="1720550243"/>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663085264"/>
                <w:placeholder>
                  <w:docPart w:val="E7C394905C7640F78382479F8AF99C40"/>
                </w:placeholder>
                <w:showingPlcHdr/>
              </w:sdtPr>
              <w:sdtEnd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5077C3ED" w14:textId="77777777" w:rsidTr="003C4E0A">
        <w:trPr>
          <w:trHeight w:val="576"/>
        </w:trPr>
        <w:tc>
          <w:tcPr>
            <w:tcW w:w="9912" w:type="dxa"/>
            <w:shd w:val="clear" w:color="auto" w:fill="D9D9D9" w:themeFill="text2" w:themeFillShade="D9"/>
            <w:vAlign w:val="center"/>
          </w:tcPr>
          <w:p w14:paraId="2D2DC8A9"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preserve these outputs to ensure their long-term accessibility and usability? (Select all that apply)</w:t>
            </w:r>
          </w:p>
        </w:tc>
      </w:tr>
      <w:tr w:rsidR="00925C96" w:rsidRPr="00925C96" w14:paraId="26485472" w14:textId="77777777" w:rsidTr="00925C96">
        <w:trPr>
          <w:trHeight w:val="1098"/>
        </w:trPr>
        <w:tc>
          <w:tcPr>
            <w:tcW w:w="9912" w:type="dxa"/>
            <w:vAlign w:val="center"/>
          </w:tcPr>
          <w:p w14:paraId="1DA44559" w14:textId="77777777" w:rsidR="00925C96" w:rsidRPr="00925C96" w:rsidRDefault="00ED45C6" w:rsidP="00925C96">
            <w:pPr>
              <w:jc w:val="left"/>
              <w:rPr>
                <w:rFonts w:asciiTheme="minorHAnsi" w:hAnsiTheme="minorHAnsi" w:cstheme="minorHAnsi"/>
              </w:rPr>
            </w:pPr>
            <w:sdt>
              <w:sdtPr>
                <w:rPr>
                  <w:rFonts w:asciiTheme="minorHAnsi" w:hAnsiTheme="minorHAnsi" w:cstheme="minorHAnsi"/>
                </w:rPr>
                <w:id w:val="1093670901"/>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Store them in a trusted repository.</w:t>
            </w:r>
          </w:p>
          <w:p w14:paraId="4205308A" w14:textId="77777777" w:rsidR="00925C96" w:rsidRPr="00925C96" w:rsidRDefault="00ED45C6" w:rsidP="00925C96">
            <w:pPr>
              <w:jc w:val="left"/>
              <w:rPr>
                <w:rFonts w:asciiTheme="minorHAnsi" w:hAnsiTheme="minorHAnsi" w:cstheme="minorHAnsi"/>
              </w:rPr>
            </w:pPr>
            <w:sdt>
              <w:sdtPr>
                <w:rPr>
                  <w:rFonts w:asciiTheme="minorHAnsi" w:hAnsiTheme="minorHAnsi" w:cstheme="minorHAnsi"/>
                </w:rPr>
                <w:id w:val="651112669"/>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Use appropriate metadata standards and documentation to describe and facilitate re-use.</w:t>
            </w:r>
          </w:p>
          <w:p w14:paraId="5C23E35D" w14:textId="2180CC21" w:rsidR="00925C96" w:rsidRPr="00925C96" w:rsidRDefault="00ED45C6" w:rsidP="00925C96">
            <w:pPr>
              <w:ind w:left="318" w:hanging="318"/>
              <w:jc w:val="left"/>
              <w:rPr>
                <w:rFonts w:asciiTheme="minorHAnsi" w:hAnsiTheme="minorHAnsi" w:cstheme="minorHAnsi"/>
              </w:rPr>
            </w:pPr>
            <w:sdt>
              <w:sdtPr>
                <w:rPr>
                  <w:rFonts w:asciiTheme="minorHAnsi" w:hAnsiTheme="minorHAnsi" w:cstheme="minorHAnsi"/>
                </w:rPr>
                <w:id w:val="-142742032"/>
                <w14:checkbox>
                  <w14:checked w14:val="1"/>
                  <w14:checkedState w14:val="2612" w14:font="MS Gothic"/>
                  <w14:uncheckedState w14:val="2610" w14:font="MS Gothic"/>
                </w14:checkbox>
              </w:sdtPr>
              <w:sdtEndPr/>
              <w:sdtContent>
                <w:r w:rsidR="00D17D88">
                  <w:rPr>
                    <w:rFonts w:ascii="MS Gothic" w:eastAsia="MS Gothic" w:hAnsi="MS Gothic" w:cstheme="minorHAnsi" w:hint="eastAsia"/>
                  </w:rPr>
                  <w:t>☒</w:t>
                </w:r>
              </w:sdtContent>
            </w:sdt>
            <w:r w:rsidR="00925C96" w:rsidRPr="00925C96">
              <w:rPr>
                <w:rFonts w:asciiTheme="minorHAnsi" w:hAnsiTheme="minorHAnsi" w:cstheme="minorHAnsi"/>
              </w:rPr>
              <w:t xml:space="preserve"> Use appropriate license to ensure that they can be freely reused and repurposed by others.</w:t>
            </w:r>
          </w:p>
          <w:p w14:paraId="67D660B1" w14:textId="77777777" w:rsidR="00925C96" w:rsidRPr="00925C96" w:rsidRDefault="00ED45C6" w:rsidP="00925C96">
            <w:pPr>
              <w:jc w:val="left"/>
              <w:rPr>
                <w:rFonts w:asciiTheme="minorHAnsi" w:hAnsiTheme="minorHAnsi" w:cstheme="minorHAnsi"/>
              </w:rPr>
            </w:pPr>
            <w:sdt>
              <w:sdtPr>
                <w:rPr>
                  <w:rFonts w:asciiTheme="minorHAnsi" w:hAnsiTheme="minorHAnsi" w:cstheme="minorHAnsi"/>
                </w:rPr>
                <w:id w:val="957764855"/>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224066341"/>
                <w:placeholder>
                  <w:docPart w:val="4A343932270E42DB89374F5A8F1F6016"/>
                </w:placeholder>
                <w:showingPlcHdr/>
              </w:sdtPr>
              <w:sdtEnd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074F9583" w14:textId="77777777" w:rsidTr="003C4E0A">
        <w:trPr>
          <w:trHeight w:val="576"/>
        </w:trPr>
        <w:tc>
          <w:tcPr>
            <w:tcW w:w="9912" w:type="dxa"/>
            <w:shd w:val="clear" w:color="auto" w:fill="D9D9D9" w:themeFill="text2" w:themeFillShade="D9"/>
            <w:vAlign w:val="center"/>
          </w:tcPr>
          <w:p w14:paraId="3FDC73B4"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research outputs other than data are managed and shared in line with the FAIR principles? (Select all that apply)</w:t>
            </w:r>
          </w:p>
        </w:tc>
      </w:tr>
      <w:tr w:rsidR="00925C96" w:rsidRPr="00925C96" w14:paraId="15437A65" w14:textId="77777777" w:rsidTr="00925C96">
        <w:trPr>
          <w:trHeight w:val="1166"/>
        </w:trPr>
        <w:tc>
          <w:tcPr>
            <w:tcW w:w="9912" w:type="dxa"/>
            <w:vAlign w:val="center"/>
          </w:tcPr>
          <w:p w14:paraId="13278342" w14:textId="77777777" w:rsidR="00925C96" w:rsidRPr="00925C96" w:rsidRDefault="00ED45C6" w:rsidP="00925C96">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515029719"/>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b w:val="0"/>
                    <w:bCs w:val="0"/>
                    <w:color w:val="auto"/>
                    <w:sz w:val="22"/>
                    <w:szCs w:val="22"/>
                  </w:rPr>
                  <w:t>☐</w:t>
                </w:r>
              </w:sdtContent>
            </w:sdt>
            <w:r w:rsidR="00925C96" w:rsidRPr="00925C96">
              <w:rPr>
                <w:rFonts w:asciiTheme="minorHAnsi" w:hAnsiTheme="minorHAnsi" w:cstheme="minorHAnsi"/>
                <w:b w:val="0"/>
                <w:bCs w:val="0"/>
                <w:color w:val="auto"/>
                <w:sz w:val="22"/>
                <w:szCs w:val="22"/>
              </w:rPr>
              <w:t xml:space="preserve"> Use appropriate metadata standards and documentation to describe and facilitate re-use</w:t>
            </w:r>
          </w:p>
          <w:p w14:paraId="6DE32515" w14:textId="2C9E6BE8" w:rsidR="00925C96" w:rsidRPr="00925C96" w:rsidRDefault="00ED45C6" w:rsidP="00925C96">
            <w:pPr>
              <w:ind w:left="318" w:hanging="318"/>
              <w:jc w:val="left"/>
              <w:rPr>
                <w:rFonts w:asciiTheme="minorHAnsi" w:hAnsiTheme="minorHAnsi" w:cstheme="minorHAnsi"/>
              </w:rPr>
            </w:pPr>
            <w:sdt>
              <w:sdtPr>
                <w:rPr>
                  <w:rFonts w:asciiTheme="minorHAnsi" w:hAnsiTheme="minorHAnsi" w:cstheme="minorHAnsi"/>
                </w:rPr>
                <w:id w:val="2110152776"/>
                <w14:checkbox>
                  <w14:checked w14:val="1"/>
                  <w14:checkedState w14:val="2612" w14:font="MS Gothic"/>
                  <w14:uncheckedState w14:val="2610" w14:font="MS Gothic"/>
                </w14:checkbox>
              </w:sdtPr>
              <w:sdtEndPr/>
              <w:sdtContent>
                <w:r w:rsidR="00D17D88">
                  <w:rPr>
                    <w:rFonts w:ascii="MS Gothic" w:eastAsia="MS Gothic" w:hAnsi="MS Gothic" w:cstheme="minorHAnsi" w:hint="eastAsia"/>
                  </w:rPr>
                  <w:t>☒</w:t>
                </w:r>
              </w:sdtContent>
            </w:sdt>
            <w:r w:rsidR="00925C96" w:rsidRPr="00925C96">
              <w:rPr>
                <w:rFonts w:asciiTheme="minorHAnsi" w:hAnsiTheme="minorHAnsi" w:cstheme="minorHAnsi"/>
              </w:rPr>
              <w:t xml:space="preserve"> Publish them using an appropriate license to ensure that they can be freely reused and repurposed by others.</w:t>
            </w:r>
          </w:p>
          <w:p w14:paraId="3E1299FB" w14:textId="77777777" w:rsidR="00925C96" w:rsidRPr="00925C96" w:rsidRDefault="00ED45C6" w:rsidP="00925C96">
            <w:pPr>
              <w:jc w:val="left"/>
              <w:rPr>
                <w:rFonts w:asciiTheme="minorHAnsi" w:hAnsiTheme="minorHAnsi" w:cstheme="minorHAnsi"/>
              </w:rPr>
            </w:pPr>
            <w:sdt>
              <w:sdtPr>
                <w:rPr>
                  <w:rFonts w:asciiTheme="minorHAnsi" w:hAnsiTheme="minorHAnsi" w:cstheme="minorHAnsi"/>
                </w:rPr>
                <w:id w:val="-261838636"/>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Make them available through a trusted repository or other public platforms. </w:t>
            </w:r>
          </w:p>
          <w:p w14:paraId="6AA9F5B1" w14:textId="77777777" w:rsidR="00925C96" w:rsidRPr="00925C96" w:rsidRDefault="00ED45C6" w:rsidP="00925C96">
            <w:pPr>
              <w:jc w:val="left"/>
              <w:rPr>
                <w:rFonts w:asciiTheme="minorHAnsi" w:hAnsiTheme="minorHAnsi" w:cstheme="minorHAnsi"/>
              </w:rPr>
            </w:pPr>
            <w:sdt>
              <w:sdtPr>
                <w:rPr>
                  <w:rFonts w:asciiTheme="minorHAnsi" w:hAnsiTheme="minorHAnsi" w:cstheme="minorHAnsi"/>
                </w:rPr>
                <w:id w:val="501394425"/>
                <w14:checkbox>
                  <w14:checked w14:val="0"/>
                  <w14:checkedState w14:val="2612" w14:font="MS Gothic"/>
                  <w14:uncheckedState w14:val="2610" w14:font="MS Gothic"/>
                </w14:checkbox>
              </w:sdtPr>
              <w:sdtEndPr/>
              <w:sdtContent>
                <w:r w:rsidR="00925C96" w:rsidRPr="00925C96">
                  <w:rPr>
                    <w:rFonts w:ascii="Segoe UI Symbol" w:eastAsia="MS Gothic" w:hAnsi="Segoe UI Symbol" w:cs="Segoe UI Symbol"/>
                  </w:rPr>
                  <w:t>☐</w:t>
                </w:r>
              </w:sdtContent>
            </w:sdt>
            <w:r w:rsidR="00925C96" w:rsidRPr="00925C96">
              <w:rPr>
                <w:rFonts w:asciiTheme="minorHAnsi" w:hAnsiTheme="minorHAnsi" w:cstheme="minorHAnsi"/>
              </w:rPr>
              <w:t xml:space="preserve"> Other (Please specify): </w:t>
            </w:r>
            <w:sdt>
              <w:sdtPr>
                <w:rPr>
                  <w:rFonts w:asciiTheme="minorHAnsi" w:hAnsiTheme="minorHAnsi" w:cstheme="minorHAnsi"/>
                </w:rPr>
                <w:id w:val="-847251435"/>
                <w:placeholder>
                  <w:docPart w:val="1301C887BBFF4DB59D7FA44F08B5591E"/>
                </w:placeholder>
                <w:showingPlcHdr/>
              </w:sdtPr>
              <w:sdtEndPr/>
              <w:sdtContent>
                <w:r w:rsidR="00925C96" w:rsidRPr="00925C96">
                  <w:rPr>
                    <w:rStyle w:val="PlaceholderText"/>
                    <w:rFonts w:asciiTheme="minorHAnsi" w:hAnsiTheme="minorHAnsi" w:cstheme="minorHAnsi"/>
                    <w:i/>
                    <w:iCs/>
                  </w:rPr>
                  <w:t>Click or tap here to type your answer.</w:t>
                </w:r>
              </w:sdtContent>
            </w:sdt>
          </w:p>
        </w:tc>
      </w:tr>
      <w:tr w:rsidR="00925C96" w:rsidRPr="00925C96" w14:paraId="1F00CB4C" w14:textId="77777777" w:rsidTr="003C4E0A">
        <w:trPr>
          <w:trHeight w:val="576"/>
        </w:trPr>
        <w:tc>
          <w:tcPr>
            <w:tcW w:w="9912" w:type="dxa"/>
            <w:shd w:val="clear" w:color="auto" w:fill="D9D9D9" w:themeFill="text2" w:themeFillShade="D9"/>
            <w:vAlign w:val="center"/>
          </w:tcPr>
          <w:p w14:paraId="58BB282A"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manage and share physical materials or other non-digital outputs?</w:t>
            </w:r>
          </w:p>
        </w:tc>
      </w:tr>
      <w:tr w:rsidR="00925C96" w:rsidRPr="00925C96" w14:paraId="68A79C70" w14:textId="77777777" w:rsidTr="00925C96">
        <w:trPr>
          <w:trHeight w:val="510"/>
        </w:trPr>
        <w:sdt>
          <w:sdtPr>
            <w:rPr>
              <w:rStyle w:val="PlaceholderText"/>
              <w:rFonts w:asciiTheme="minorHAnsi" w:hAnsiTheme="minorHAnsi" w:cstheme="minorHAnsi"/>
              <w:b w:val="0"/>
              <w:bCs w:val="0"/>
              <w:i/>
              <w:iCs/>
              <w:sz w:val="22"/>
              <w:szCs w:val="22"/>
            </w:rPr>
            <w:id w:val="-1257130806"/>
            <w:placeholder>
              <w:docPart w:val="3F0C49F592B2412780F32AB8B8BB1915"/>
            </w:placeholder>
            <w:text w:multiLine="1"/>
          </w:sdtPr>
          <w:sdtEndPr>
            <w:rPr>
              <w:rStyle w:val="PlaceholderText"/>
            </w:rPr>
          </w:sdtEndPr>
          <w:sdtContent>
            <w:tc>
              <w:tcPr>
                <w:tcW w:w="9912" w:type="dxa"/>
                <w:vAlign w:val="center"/>
              </w:tcPr>
              <w:p w14:paraId="7C83D5A2" w14:textId="2282D04A" w:rsidR="00925C96" w:rsidRPr="00925C96" w:rsidRDefault="00D17D88" w:rsidP="00925C96">
                <w:pPr>
                  <w:pStyle w:val="Caption"/>
                  <w:jc w:val="left"/>
                  <w:rPr>
                    <w:rStyle w:val="PlaceholderText"/>
                    <w:rFonts w:asciiTheme="minorHAnsi" w:hAnsiTheme="minorHAnsi" w:cstheme="minorHAnsi"/>
                    <w:b w:val="0"/>
                    <w:bCs w:val="0"/>
                    <w:i/>
                    <w:iCs/>
                    <w:sz w:val="22"/>
                    <w:szCs w:val="22"/>
                  </w:rPr>
                </w:pPr>
                <w:r>
                  <w:rPr>
                    <w:rStyle w:val="PlaceholderText"/>
                    <w:rFonts w:asciiTheme="minorHAnsi" w:hAnsiTheme="minorHAnsi" w:cstheme="minorHAnsi"/>
                    <w:b w:val="0"/>
                    <w:bCs w:val="0"/>
                    <w:i/>
                    <w:iCs/>
                    <w:sz w:val="22"/>
                    <w:szCs w:val="22"/>
                  </w:rPr>
                  <w:t>N</w:t>
                </w:r>
                <w:r>
                  <w:rPr>
                    <w:rStyle w:val="PlaceholderText"/>
                    <w:i/>
                    <w:iCs/>
                  </w:rPr>
                  <w:t>ot applicable</w:t>
                </w:r>
              </w:p>
            </w:tc>
          </w:sdtContent>
        </w:sdt>
      </w:tr>
      <w:tr w:rsidR="00925C96" w:rsidRPr="00925C96" w14:paraId="0913E473" w14:textId="77777777" w:rsidTr="003C4E0A">
        <w:trPr>
          <w:trHeight w:val="1440"/>
        </w:trPr>
        <w:tc>
          <w:tcPr>
            <w:tcW w:w="9912" w:type="dxa"/>
            <w:shd w:val="clear" w:color="auto" w:fill="D9D9D9" w:themeFill="text2" w:themeFillShade="D9"/>
            <w:vAlign w:val="center"/>
          </w:tcPr>
          <w:p w14:paraId="012966CF" w14:textId="77777777" w:rsidR="00925C96" w:rsidRPr="0004517B" w:rsidRDefault="00925C96" w:rsidP="00925C96">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the management and sharing of research outputs other than data?</w:t>
            </w:r>
          </w:p>
          <w:p w14:paraId="2C59B8D1" w14:textId="77777777" w:rsidR="00925C96" w:rsidRPr="0004517B" w:rsidRDefault="00925C96" w:rsidP="00925C96">
            <w:pPr>
              <w:pStyle w:val="Caption"/>
              <w:tabs>
                <w:tab w:val="left" w:pos="3396"/>
              </w:tabs>
              <w:ind w:left="318"/>
              <w:jc w:val="left"/>
              <w:rPr>
                <w:rFonts w:asciiTheme="minorHAnsi" w:hAnsiTheme="minorHAnsi" w:cstheme="minorHAnsi"/>
                <w:i/>
                <w:iCs/>
                <w:sz w:val="22"/>
                <w:szCs w:val="22"/>
              </w:rPr>
            </w:pPr>
            <w:r w:rsidRPr="0004517B">
              <w:rPr>
                <w:rFonts w:asciiTheme="minorHAnsi" w:hAnsiTheme="minorHAnsi" w:cstheme="minorHAnsi"/>
                <w:i/>
                <w:iCs/>
                <w:sz w:val="22"/>
                <w:szCs w:val="22"/>
              </w:rPr>
              <w:t>What resources, such as storage, curation, or dissemination, will be necessary to support the management and sharing of these outputs? How will you ensure that sufficient resources are allocated to support the long-term preservation and accessibility of these outputs?</w:t>
            </w:r>
          </w:p>
        </w:tc>
      </w:tr>
      <w:tr w:rsidR="00925C96" w:rsidRPr="00925C96" w14:paraId="534F8B9D" w14:textId="77777777" w:rsidTr="00925C96">
        <w:trPr>
          <w:trHeight w:val="379"/>
        </w:trPr>
        <w:sdt>
          <w:sdtPr>
            <w:rPr>
              <w:rFonts w:asciiTheme="minorHAnsi" w:hAnsiTheme="minorHAnsi" w:cstheme="minorHAnsi"/>
            </w:rPr>
            <w:id w:val="-1029094902"/>
            <w:placeholder>
              <w:docPart w:val="2AFB9CE9256F455497D54C78C75A5E26"/>
            </w:placeholder>
            <w:text w:multiLine="1"/>
          </w:sdtPr>
          <w:sdtEndPr/>
          <w:sdtContent>
            <w:tc>
              <w:tcPr>
                <w:tcW w:w="9912" w:type="dxa"/>
                <w:vAlign w:val="center"/>
              </w:tcPr>
              <w:p w14:paraId="5B2FC96F" w14:textId="5A4A4558" w:rsidR="00925C96" w:rsidRPr="00925C96" w:rsidRDefault="00D17D88" w:rsidP="00925C96">
                <w:pPr>
                  <w:jc w:val="left"/>
                  <w:rPr>
                    <w:rFonts w:asciiTheme="minorHAnsi" w:hAnsiTheme="minorHAnsi" w:cstheme="minorHAnsi"/>
                  </w:rPr>
                </w:pPr>
                <w:r>
                  <w:rPr>
                    <w:rFonts w:asciiTheme="minorHAnsi" w:hAnsiTheme="minorHAnsi" w:cstheme="minorHAnsi"/>
                  </w:rPr>
                  <w:t>no</w:t>
                </w:r>
              </w:p>
            </w:tc>
          </w:sdtContent>
        </w:sdt>
      </w:tr>
    </w:tbl>
    <w:p w14:paraId="1C80E87A" w14:textId="77777777" w:rsidR="00925C96" w:rsidRDefault="00925C96" w:rsidP="00925C96"/>
    <w:p w14:paraId="5C4C2526" w14:textId="60B9A5F5" w:rsidR="00354C3C" w:rsidRDefault="00354C3C">
      <w:pPr>
        <w:jc w:val="left"/>
      </w:pPr>
      <w:r>
        <w:br w:type="page"/>
      </w:r>
    </w:p>
    <w:p w14:paraId="4D208776" w14:textId="77777777" w:rsidR="00354C3C" w:rsidRPr="00925C96" w:rsidRDefault="00354C3C" w:rsidP="00925C96"/>
    <w:p w14:paraId="4F5C600F" w14:textId="00AFF42F" w:rsidR="001478FF" w:rsidRDefault="001478FF" w:rsidP="00A565D3">
      <w:pPr>
        <w:pStyle w:val="Heading1"/>
      </w:pPr>
      <w:bookmarkStart w:id="15" w:name="_Toc155868998"/>
      <w:r w:rsidRPr="001478FF">
        <w:t>Allocation of resources</w:t>
      </w:r>
      <w:bookmarkEnd w:id="15"/>
    </w:p>
    <w:tbl>
      <w:tblPr>
        <w:tblStyle w:val="Grigliatabella1"/>
        <w:tblW w:w="0" w:type="auto"/>
        <w:tblLook w:val="0480" w:firstRow="0" w:lastRow="0" w:firstColumn="1" w:lastColumn="0" w:noHBand="0" w:noVBand="1"/>
      </w:tblPr>
      <w:tblGrid>
        <w:gridCol w:w="9912"/>
      </w:tblGrid>
      <w:tr w:rsidR="0049091A" w:rsidRPr="0049091A" w14:paraId="6EC347F1" w14:textId="77777777" w:rsidTr="003C4E0A">
        <w:trPr>
          <w:trHeight w:val="576"/>
        </w:trPr>
        <w:tc>
          <w:tcPr>
            <w:tcW w:w="9912" w:type="dxa"/>
            <w:shd w:val="clear" w:color="auto" w:fill="D9D9D9" w:themeFill="text2" w:themeFillShade="D9"/>
            <w:vAlign w:val="center"/>
          </w:tcPr>
          <w:p w14:paraId="1D3754F7"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specific costs associated with making your data and other research outputs FAIR, including costs related to storage, curation, and dissemination?</w:t>
            </w:r>
          </w:p>
        </w:tc>
      </w:tr>
      <w:tr w:rsidR="0049091A" w:rsidRPr="0049091A" w14:paraId="60217BE6" w14:textId="77777777" w:rsidTr="0049091A">
        <w:trPr>
          <w:trHeight w:val="671"/>
        </w:trPr>
        <w:sdt>
          <w:sdtPr>
            <w:rPr>
              <w:rFonts w:asciiTheme="minorHAnsi" w:hAnsiTheme="minorHAnsi" w:cstheme="minorHAnsi"/>
            </w:rPr>
            <w:id w:val="2141068947"/>
            <w:placeholder>
              <w:docPart w:val="8F072FF00D5E413A9F46D28E2E7C5816"/>
            </w:placeholder>
            <w:text w:multiLine="1"/>
          </w:sdtPr>
          <w:sdtEndPr/>
          <w:sdtContent>
            <w:tc>
              <w:tcPr>
                <w:tcW w:w="9912" w:type="dxa"/>
                <w:vAlign w:val="center"/>
              </w:tcPr>
              <w:p w14:paraId="54ABDBF0" w14:textId="0B2FB421" w:rsidR="0049091A" w:rsidRPr="0049091A" w:rsidRDefault="00D17D88" w:rsidP="0049091A">
                <w:pPr>
                  <w:ind w:left="318" w:hanging="318"/>
                  <w:jc w:val="left"/>
                  <w:rPr>
                    <w:rFonts w:asciiTheme="minorHAnsi" w:hAnsiTheme="minorHAnsi" w:cstheme="minorHAnsi"/>
                  </w:rPr>
                </w:pPr>
                <w:r>
                  <w:rPr>
                    <w:rFonts w:asciiTheme="minorHAnsi" w:hAnsiTheme="minorHAnsi" w:cstheme="minorHAnsi"/>
                  </w:rPr>
                  <w:t>No</w:t>
                </w:r>
              </w:p>
            </w:tc>
          </w:sdtContent>
        </w:sdt>
      </w:tr>
      <w:tr w:rsidR="0049091A" w:rsidRPr="0049091A" w14:paraId="7A78FCB2" w14:textId="77777777" w:rsidTr="003C4E0A">
        <w:trPr>
          <w:trHeight w:val="576"/>
        </w:trPr>
        <w:tc>
          <w:tcPr>
            <w:tcW w:w="9912" w:type="dxa"/>
            <w:shd w:val="clear" w:color="auto" w:fill="D9D9D9" w:themeFill="text2" w:themeFillShade="D9"/>
            <w:vAlign w:val="center"/>
          </w:tcPr>
          <w:p w14:paraId="7F9B0E1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allocate resources to support data management and sharing activities, such as storage, curation, and dissemination?</w:t>
            </w:r>
          </w:p>
        </w:tc>
      </w:tr>
      <w:tr w:rsidR="0049091A" w:rsidRPr="0049091A" w14:paraId="4883A5F2" w14:textId="77777777" w:rsidTr="0049091A">
        <w:trPr>
          <w:trHeight w:val="1026"/>
        </w:trPr>
        <w:tc>
          <w:tcPr>
            <w:tcW w:w="9912" w:type="dxa"/>
            <w:vAlign w:val="center"/>
          </w:tcPr>
          <w:p w14:paraId="0E831F3F" w14:textId="77777777" w:rsidR="0049091A" w:rsidRPr="0049091A" w:rsidRDefault="00ED45C6"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411075458"/>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hiring dedicated data management personnel</w:t>
            </w:r>
          </w:p>
          <w:p w14:paraId="57525AA0" w14:textId="77777777" w:rsidR="0049091A" w:rsidRPr="0049091A" w:rsidRDefault="00ED45C6" w:rsidP="0049091A">
            <w:pPr>
              <w:jc w:val="left"/>
              <w:rPr>
                <w:rFonts w:asciiTheme="minorHAnsi" w:hAnsiTheme="minorHAnsi" w:cstheme="minorHAnsi"/>
              </w:rPr>
            </w:pPr>
            <w:sdt>
              <w:sdtPr>
                <w:rPr>
                  <w:rFonts w:asciiTheme="minorHAnsi" w:hAnsiTheme="minorHAnsi" w:cstheme="minorHAnsi"/>
                </w:rPr>
                <w:id w:val="-428507563"/>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allocating funds to purchase necessary hardware and software</w:t>
            </w:r>
          </w:p>
          <w:p w14:paraId="0D6B8272" w14:textId="2F3CD789" w:rsidR="0049091A" w:rsidRPr="0049091A" w:rsidRDefault="00ED45C6" w:rsidP="0049091A">
            <w:pPr>
              <w:jc w:val="left"/>
              <w:rPr>
                <w:rFonts w:asciiTheme="minorHAnsi" w:hAnsiTheme="minorHAnsi" w:cstheme="minorHAnsi"/>
              </w:rPr>
            </w:pPr>
            <w:sdt>
              <w:sdtPr>
                <w:rPr>
                  <w:rFonts w:asciiTheme="minorHAnsi" w:hAnsiTheme="minorHAnsi" w:cstheme="minorHAnsi"/>
                </w:rPr>
                <w:id w:val="-359895192"/>
                <w14:checkbox>
                  <w14:checked w14:val="1"/>
                  <w14:checkedState w14:val="2612" w14:font="MS Gothic"/>
                  <w14:uncheckedState w14:val="2610" w14:font="MS Gothic"/>
                </w14:checkbox>
              </w:sdtPr>
              <w:sdtEndPr/>
              <w:sdtContent>
                <w:r w:rsidR="00D17D88">
                  <w:rPr>
                    <w:rFonts w:ascii="MS Gothic" w:eastAsia="MS Gothic" w:hAnsi="MS Gothic" w:cstheme="minorHAnsi" w:hint="eastAsia"/>
                  </w:rPr>
                  <w:t>☒</w:t>
                </w:r>
              </w:sdtContent>
            </w:sdt>
            <w:r w:rsidR="0049091A" w:rsidRPr="0049091A">
              <w:rPr>
                <w:rFonts w:asciiTheme="minorHAnsi" w:hAnsiTheme="minorHAnsi" w:cstheme="minorHAnsi"/>
              </w:rPr>
              <w:t xml:space="preserve"> By using cloud-based storage and curation services</w:t>
            </w:r>
          </w:p>
          <w:p w14:paraId="70780C7A" w14:textId="76025971" w:rsidR="0049091A" w:rsidRPr="0049091A" w:rsidRDefault="00ED45C6" w:rsidP="0049091A">
            <w:pPr>
              <w:jc w:val="left"/>
              <w:rPr>
                <w:rFonts w:asciiTheme="minorHAnsi" w:hAnsiTheme="minorHAnsi" w:cstheme="minorHAnsi"/>
              </w:rPr>
            </w:pPr>
            <w:sdt>
              <w:sdtPr>
                <w:rPr>
                  <w:rFonts w:asciiTheme="minorHAnsi" w:hAnsiTheme="minorHAnsi" w:cstheme="minorHAnsi"/>
                </w:rPr>
                <w:id w:val="1066224577"/>
                <w14:checkbox>
                  <w14:checked w14:val="0"/>
                  <w14:checkedState w14:val="2612" w14:font="MS Gothic"/>
                  <w14:uncheckedState w14:val="2610" w14:font="MS Gothic"/>
                </w14:checkbox>
              </w:sdtPr>
              <w:sdtEndPr/>
              <w:sdtContent>
                <w:r w:rsidR="00D17D88">
                  <w:rPr>
                    <w:rFonts w:ascii="MS Gothic" w:eastAsia="MS Gothic" w:hAnsi="MS Gothic" w:cstheme="minorHAnsi" w:hint="eastAsia"/>
                  </w:rPr>
                  <w:t>☐</w:t>
                </w:r>
              </w:sdtContent>
            </w:sdt>
            <w:r w:rsidR="0049091A" w:rsidRPr="0049091A">
              <w:rPr>
                <w:rFonts w:asciiTheme="minorHAnsi" w:hAnsiTheme="minorHAnsi" w:cstheme="minorHAnsi"/>
              </w:rPr>
              <w:t xml:space="preserve"> Other (Please specify): </w:t>
            </w:r>
          </w:p>
        </w:tc>
      </w:tr>
      <w:tr w:rsidR="0049091A" w:rsidRPr="0049091A" w14:paraId="16F0EA01" w14:textId="77777777" w:rsidTr="003C4E0A">
        <w:trPr>
          <w:trHeight w:val="1440"/>
        </w:trPr>
        <w:tc>
          <w:tcPr>
            <w:tcW w:w="9912" w:type="dxa"/>
            <w:shd w:val="clear" w:color="auto" w:fill="D9D9D9" w:themeFill="text2" w:themeFillShade="D9"/>
            <w:vAlign w:val="center"/>
          </w:tcPr>
          <w:p w14:paraId="7D82180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these costs be covered, and what funding sources will be used to support data management activities?</w:t>
            </w:r>
          </w:p>
          <w:p w14:paraId="02E143C1"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Will these costs be covered by the HORIZON EUROPE grant or other funding sources, and what are the conditions and limitations of these funding sources? How will you ensure that sufficient resources are allocated to support the necessary data management activities throughout the project lifecycle?</w:t>
            </w:r>
          </w:p>
        </w:tc>
      </w:tr>
      <w:tr w:rsidR="0049091A" w:rsidRPr="0049091A" w14:paraId="4E873DCE" w14:textId="77777777" w:rsidTr="0049091A">
        <w:trPr>
          <w:trHeight w:val="593"/>
        </w:trPr>
        <w:sdt>
          <w:sdtPr>
            <w:rPr>
              <w:rFonts w:asciiTheme="minorHAnsi" w:hAnsiTheme="minorHAnsi" w:cstheme="minorHAnsi"/>
            </w:rPr>
            <w:id w:val="-2096076289"/>
            <w:placeholder>
              <w:docPart w:val="020EC244976F43609FFDE399B7F2DDB0"/>
            </w:placeholder>
            <w:text w:multiLine="1"/>
          </w:sdtPr>
          <w:sdtEndPr/>
          <w:sdtContent>
            <w:tc>
              <w:tcPr>
                <w:tcW w:w="9912" w:type="dxa"/>
                <w:vAlign w:val="center"/>
              </w:tcPr>
              <w:p w14:paraId="334DE642" w14:textId="4F588745" w:rsidR="0049091A" w:rsidRPr="0049091A" w:rsidRDefault="00D17D88" w:rsidP="0049091A">
                <w:pPr>
                  <w:jc w:val="left"/>
                  <w:rPr>
                    <w:rFonts w:asciiTheme="minorHAnsi" w:hAnsiTheme="minorHAnsi" w:cstheme="minorHAnsi"/>
                  </w:rPr>
                </w:pPr>
                <w:r>
                  <w:rPr>
                    <w:rFonts w:asciiTheme="minorHAnsi" w:hAnsiTheme="minorHAnsi" w:cstheme="minorHAnsi"/>
                  </w:rPr>
                  <w:t>If possible, yes</w:t>
                </w:r>
              </w:p>
            </w:tc>
          </w:sdtContent>
        </w:sdt>
      </w:tr>
      <w:tr w:rsidR="0049091A" w:rsidRPr="0049091A" w14:paraId="729168C3" w14:textId="77777777" w:rsidTr="003C4E0A">
        <w:trPr>
          <w:trHeight w:val="1728"/>
        </w:trPr>
        <w:tc>
          <w:tcPr>
            <w:tcW w:w="9912" w:type="dxa"/>
            <w:shd w:val="clear" w:color="auto" w:fill="D9D9D9" w:themeFill="text2" w:themeFillShade="D9"/>
            <w:vAlign w:val="center"/>
          </w:tcPr>
          <w:p w14:paraId="355ADAC8"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Who will be responsible for data management in your project, and what are their specific roles and responsibilities?</w:t>
            </w:r>
          </w:p>
          <w:p w14:paraId="7988076A"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individual or team who will be responsible for data management activities, such as data curation, documentation, and dissemination? What are their specific roles and responsibilities, and how will they work with other project staff to ensure that data management activities are integrated into project workflows?</w:t>
            </w:r>
          </w:p>
        </w:tc>
      </w:tr>
      <w:tr w:rsidR="0049091A" w:rsidRPr="0049091A" w14:paraId="22A8A1F0" w14:textId="77777777" w:rsidTr="0049091A">
        <w:trPr>
          <w:trHeight w:val="510"/>
        </w:trPr>
        <w:sdt>
          <w:sdtPr>
            <w:rPr>
              <w:rFonts w:asciiTheme="minorHAnsi" w:hAnsiTheme="minorHAnsi" w:cstheme="minorHAnsi"/>
            </w:rPr>
            <w:id w:val="-1050607026"/>
            <w:placeholder>
              <w:docPart w:val="4F944F6AF00A43099668022E3AD1DE61"/>
            </w:placeholder>
            <w:text w:multiLine="1"/>
          </w:sdtPr>
          <w:sdtEndPr/>
          <w:sdtContent>
            <w:tc>
              <w:tcPr>
                <w:tcW w:w="9912" w:type="dxa"/>
                <w:vAlign w:val="center"/>
              </w:tcPr>
              <w:p w14:paraId="4F6CF966" w14:textId="4BD2380F" w:rsidR="0049091A" w:rsidRPr="0049091A" w:rsidRDefault="00D17D88" w:rsidP="0049091A">
                <w:pPr>
                  <w:jc w:val="left"/>
                  <w:rPr>
                    <w:rFonts w:asciiTheme="minorHAnsi" w:hAnsiTheme="minorHAnsi" w:cstheme="minorHAnsi"/>
                  </w:rPr>
                </w:pPr>
                <w:r>
                  <w:rPr>
                    <w:rFonts w:asciiTheme="minorHAnsi" w:hAnsiTheme="minorHAnsi" w:cstheme="minorHAnsi"/>
                  </w:rPr>
                  <w:t>Not sure at this moment</w:t>
                </w:r>
              </w:p>
            </w:tc>
          </w:sdtContent>
        </w:sdt>
      </w:tr>
      <w:tr w:rsidR="0049091A" w:rsidRPr="0049091A" w14:paraId="61D4163E" w14:textId="77777777" w:rsidTr="003C4E0A">
        <w:trPr>
          <w:trHeight w:val="2304"/>
        </w:trPr>
        <w:tc>
          <w:tcPr>
            <w:tcW w:w="9912" w:type="dxa"/>
            <w:shd w:val="clear" w:color="auto" w:fill="D9D9D9" w:themeFill="text2" w:themeFillShade="D9"/>
            <w:vAlign w:val="center"/>
          </w:tcPr>
          <w:p w14:paraId="3A592C89"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long-term preservation of data be ensured, and what resources will be necessary to accomplish this, including costs and potential value, who decides and how, what data will be kept, and for how long?</w:t>
            </w:r>
          </w:p>
          <w:p w14:paraId="0A0E4E07" w14:textId="77777777" w:rsidR="0049091A" w:rsidRPr="0004517B" w:rsidRDefault="0049091A" w:rsidP="0049091A">
            <w:pPr>
              <w:pStyle w:val="Caption"/>
              <w:tabs>
                <w:tab w:val="left" w:pos="3396"/>
              </w:tabs>
              <w:ind w:left="318"/>
              <w:jc w:val="left"/>
              <w:rPr>
                <w:rFonts w:asciiTheme="minorHAnsi" w:hAnsiTheme="minorHAnsi" w:cstheme="minorHAnsi"/>
                <w:b w:val="0"/>
                <w:bCs w:val="0"/>
                <w:i/>
                <w:iCs/>
                <w:sz w:val="22"/>
                <w:szCs w:val="22"/>
              </w:rPr>
            </w:pPr>
            <w:r w:rsidRPr="0004517B">
              <w:rPr>
                <w:rFonts w:asciiTheme="minorHAnsi" w:hAnsiTheme="minorHAnsi" w:cstheme="minorHAnsi"/>
                <w:b w:val="0"/>
                <w:bCs w:val="0"/>
                <w:i/>
                <w:iCs/>
                <w:sz w:val="22"/>
                <w:szCs w:val="22"/>
              </w:rPr>
              <w:t>Have you identified a specific plan for the long-term preservation and accessibility of your data, including the necessary resources and infrastructure? Who will be responsible for deciding which data to keep and for how long, and what factors will be considered in these decisions? How will you ensure that the data is preserved and made accessible in a sustainable and responsible way, taking into account ethical and legal considerations?</w:t>
            </w:r>
          </w:p>
        </w:tc>
      </w:tr>
      <w:tr w:rsidR="0049091A" w:rsidRPr="0049091A" w14:paraId="0B29C57A" w14:textId="77777777" w:rsidTr="0049091A">
        <w:trPr>
          <w:trHeight w:val="683"/>
        </w:trPr>
        <w:sdt>
          <w:sdtPr>
            <w:rPr>
              <w:rFonts w:asciiTheme="minorHAnsi" w:hAnsiTheme="minorHAnsi" w:cstheme="minorHAnsi"/>
            </w:rPr>
            <w:id w:val="-1073344149"/>
            <w:placeholder>
              <w:docPart w:val="F43B03D588A04EF9BF199D31136D1D21"/>
            </w:placeholder>
            <w:text w:multiLine="1"/>
          </w:sdtPr>
          <w:sdtEndPr/>
          <w:sdtContent>
            <w:tc>
              <w:tcPr>
                <w:tcW w:w="9912" w:type="dxa"/>
                <w:vAlign w:val="center"/>
              </w:tcPr>
              <w:p w14:paraId="20662F1A" w14:textId="77BE09CD" w:rsidR="0049091A" w:rsidRPr="0049091A" w:rsidRDefault="00D17D88" w:rsidP="0049091A">
                <w:pPr>
                  <w:jc w:val="left"/>
                  <w:rPr>
                    <w:rFonts w:asciiTheme="minorHAnsi" w:hAnsiTheme="minorHAnsi" w:cstheme="minorHAnsi"/>
                  </w:rPr>
                </w:pPr>
                <w:r>
                  <w:rPr>
                    <w:rFonts w:asciiTheme="minorHAnsi" w:hAnsiTheme="minorHAnsi" w:cstheme="minorHAnsi"/>
                  </w:rPr>
                  <w:t xml:space="preserve">Not sure at this moment. </w:t>
                </w:r>
              </w:p>
            </w:tc>
          </w:sdtContent>
        </w:sdt>
      </w:tr>
    </w:tbl>
    <w:p w14:paraId="39DEBB47" w14:textId="77777777" w:rsidR="0049091A" w:rsidRDefault="0049091A" w:rsidP="0049091A"/>
    <w:p w14:paraId="729463F4" w14:textId="33C2E2CD" w:rsidR="00354C3C" w:rsidRDefault="00354C3C">
      <w:pPr>
        <w:jc w:val="left"/>
      </w:pPr>
      <w:r>
        <w:br w:type="page"/>
      </w:r>
    </w:p>
    <w:p w14:paraId="5683A7E4" w14:textId="77777777" w:rsidR="00354C3C" w:rsidRPr="0049091A" w:rsidRDefault="00354C3C" w:rsidP="0049091A"/>
    <w:p w14:paraId="10A760DD" w14:textId="089AA634" w:rsidR="001478FF" w:rsidRDefault="001478FF" w:rsidP="00A565D3">
      <w:pPr>
        <w:pStyle w:val="Heading1"/>
      </w:pPr>
      <w:bookmarkStart w:id="16" w:name="_Toc155868999"/>
      <w:r w:rsidRPr="001478FF">
        <w:t>Data Security</w:t>
      </w:r>
      <w:bookmarkEnd w:id="16"/>
    </w:p>
    <w:tbl>
      <w:tblPr>
        <w:tblStyle w:val="Grigliatabella1"/>
        <w:tblW w:w="0" w:type="auto"/>
        <w:tblLook w:val="0480" w:firstRow="0" w:lastRow="0" w:firstColumn="1" w:lastColumn="0" w:noHBand="0" w:noVBand="1"/>
      </w:tblPr>
      <w:tblGrid>
        <w:gridCol w:w="9912"/>
      </w:tblGrid>
      <w:tr w:rsidR="0049091A" w:rsidRPr="0049091A" w14:paraId="0E182C1E" w14:textId="77777777" w:rsidTr="003C4E0A">
        <w:trPr>
          <w:trHeight w:val="576"/>
        </w:trPr>
        <w:tc>
          <w:tcPr>
            <w:tcW w:w="9912" w:type="dxa"/>
            <w:shd w:val="clear" w:color="auto" w:fill="D9D9D9" w:themeFill="text2" w:themeFillShade="D9"/>
            <w:vAlign w:val="center"/>
          </w:tcPr>
          <w:p w14:paraId="1DACED4C"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data security, such as unauthorized access or data loss, and developed a plan to mitigate these risks?</w:t>
            </w:r>
          </w:p>
        </w:tc>
      </w:tr>
      <w:tr w:rsidR="0049091A" w:rsidRPr="0049091A" w14:paraId="1BDFD41B" w14:textId="77777777" w:rsidTr="0049091A">
        <w:trPr>
          <w:trHeight w:val="1132"/>
        </w:trPr>
        <w:tc>
          <w:tcPr>
            <w:tcW w:w="9912" w:type="dxa"/>
            <w:vAlign w:val="center"/>
          </w:tcPr>
          <w:p w14:paraId="50613485" w14:textId="77777777" w:rsidR="0049091A" w:rsidRPr="0049091A" w:rsidRDefault="00ED45C6" w:rsidP="0049091A">
            <w:pPr>
              <w:ind w:left="318" w:hanging="318"/>
              <w:jc w:val="left"/>
              <w:rPr>
                <w:rFonts w:asciiTheme="minorHAnsi" w:hAnsiTheme="minorHAnsi" w:cstheme="minorHAnsi"/>
              </w:rPr>
            </w:pPr>
            <w:sdt>
              <w:sdtPr>
                <w:rPr>
                  <w:rFonts w:asciiTheme="minorHAnsi" w:hAnsiTheme="minorHAnsi" w:cstheme="minorHAnsi"/>
                </w:rPr>
                <w:id w:val="1030074604"/>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 potential risks and threats to data security have been identified, and a plan to mitigate these risks has been developed.</w:t>
            </w:r>
          </w:p>
          <w:p w14:paraId="3C289FF1" w14:textId="5C132E14" w:rsidR="0049091A" w:rsidRPr="0049091A" w:rsidRDefault="00ED45C6" w:rsidP="0049091A">
            <w:pPr>
              <w:ind w:left="318" w:hanging="318"/>
              <w:jc w:val="left"/>
              <w:rPr>
                <w:rFonts w:asciiTheme="minorHAnsi" w:hAnsiTheme="minorHAnsi" w:cstheme="minorHAnsi"/>
              </w:rPr>
            </w:pPr>
            <w:sdt>
              <w:sdtPr>
                <w:rPr>
                  <w:rFonts w:asciiTheme="minorHAnsi" w:hAnsiTheme="minorHAnsi" w:cstheme="minorHAnsi"/>
                </w:rPr>
                <w:id w:val="-1332219820"/>
                <w14:checkbox>
                  <w14:checked w14:val="1"/>
                  <w14:checkedState w14:val="2612" w14:font="MS Gothic"/>
                  <w14:uncheckedState w14:val="2610" w14:font="MS Gothic"/>
                </w14:checkbox>
              </w:sdtPr>
              <w:sdtEndPr/>
              <w:sdtContent>
                <w:r w:rsidR="004346E7">
                  <w:rPr>
                    <w:rFonts w:ascii="MS Gothic" w:eastAsia="MS Gothic" w:hAnsi="MS Gothic" w:cstheme="minorHAnsi" w:hint="eastAsia"/>
                  </w:rPr>
                  <w:t>☒</w:t>
                </w:r>
              </w:sdtContent>
            </w:sdt>
            <w:r w:rsidR="0049091A" w:rsidRPr="0049091A">
              <w:rPr>
                <w:rFonts w:asciiTheme="minorHAnsi" w:hAnsiTheme="minorHAnsi" w:cstheme="minorHAnsi"/>
              </w:rPr>
              <w:t xml:space="preserve"> No, potential risks and threats to data security have not been identified yet.</w:t>
            </w:r>
          </w:p>
          <w:p w14:paraId="7D8CC148" w14:textId="77777777" w:rsidR="0049091A" w:rsidRPr="0049091A" w:rsidRDefault="00ED45C6" w:rsidP="0049091A">
            <w:pPr>
              <w:ind w:left="318" w:hanging="318"/>
              <w:jc w:val="left"/>
              <w:rPr>
                <w:rFonts w:asciiTheme="minorHAnsi" w:hAnsiTheme="minorHAnsi" w:cstheme="minorHAnsi"/>
              </w:rPr>
            </w:pPr>
            <w:sdt>
              <w:sdtPr>
                <w:rPr>
                  <w:rFonts w:asciiTheme="minorHAnsi" w:hAnsiTheme="minorHAnsi" w:cstheme="minorHAnsi"/>
                </w:rPr>
                <w:id w:val="1763260642"/>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73435041"/>
                <w:placeholder>
                  <w:docPart w:val="B01D10311B2B400E99F53CA28ABFE841"/>
                </w:placeholder>
                <w:showingPlcHdr/>
              </w:sdtPr>
              <w:sdtEnd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3B6991F3" w14:textId="77777777" w:rsidTr="003C4E0A">
        <w:trPr>
          <w:trHeight w:val="432"/>
        </w:trPr>
        <w:tc>
          <w:tcPr>
            <w:tcW w:w="9912" w:type="dxa"/>
            <w:shd w:val="clear" w:color="auto" w:fill="D9D9D9" w:themeFill="text2" w:themeFillShade="D9"/>
            <w:vAlign w:val="center"/>
          </w:tcPr>
          <w:p w14:paraId="74D8C77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are these potential risks and threats identified? (Select all that apply)</w:t>
            </w:r>
          </w:p>
        </w:tc>
      </w:tr>
      <w:tr w:rsidR="0049091A" w:rsidRPr="0049091A" w14:paraId="7A001BC9" w14:textId="77777777" w:rsidTr="0049091A">
        <w:trPr>
          <w:trHeight w:val="1937"/>
        </w:trPr>
        <w:tc>
          <w:tcPr>
            <w:tcW w:w="9912" w:type="dxa"/>
            <w:vAlign w:val="center"/>
          </w:tcPr>
          <w:p w14:paraId="5C10F037" w14:textId="77777777" w:rsidR="0049091A" w:rsidRPr="0049091A" w:rsidRDefault="00ED45C6" w:rsidP="0049091A">
            <w:pPr>
              <w:jc w:val="left"/>
              <w:rPr>
                <w:rFonts w:asciiTheme="minorHAnsi" w:hAnsiTheme="minorHAnsi" w:cstheme="minorHAnsi"/>
              </w:rPr>
            </w:pPr>
            <w:sdt>
              <w:sdtPr>
                <w:rPr>
                  <w:rFonts w:asciiTheme="minorHAnsi" w:hAnsiTheme="minorHAnsi" w:cstheme="minorHAnsi"/>
                </w:rPr>
                <w:id w:val="-561798865"/>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Unauthorized access by hackers or cybercriminals</w:t>
            </w:r>
          </w:p>
          <w:p w14:paraId="10DC5F20" w14:textId="77777777" w:rsidR="0049091A" w:rsidRPr="0049091A" w:rsidRDefault="00ED45C6" w:rsidP="0049091A">
            <w:pPr>
              <w:jc w:val="left"/>
              <w:rPr>
                <w:rFonts w:asciiTheme="minorHAnsi" w:hAnsiTheme="minorHAnsi" w:cstheme="minorHAnsi"/>
              </w:rPr>
            </w:pPr>
            <w:sdt>
              <w:sdtPr>
                <w:rPr>
                  <w:rFonts w:asciiTheme="minorHAnsi" w:hAnsiTheme="minorHAnsi" w:cstheme="minorHAnsi"/>
                </w:rPr>
                <w:id w:val="965540057"/>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Accidental data loss or corruption</w:t>
            </w:r>
          </w:p>
          <w:p w14:paraId="713A0CBD" w14:textId="77777777" w:rsidR="0049091A" w:rsidRPr="0049091A" w:rsidRDefault="00ED45C6" w:rsidP="0049091A">
            <w:pPr>
              <w:jc w:val="left"/>
              <w:rPr>
                <w:rFonts w:asciiTheme="minorHAnsi" w:hAnsiTheme="minorHAnsi" w:cstheme="minorHAnsi"/>
              </w:rPr>
            </w:pPr>
            <w:sdt>
              <w:sdtPr>
                <w:rPr>
                  <w:rFonts w:asciiTheme="minorHAnsi" w:hAnsiTheme="minorHAnsi" w:cstheme="minorHAnsi"/>
                </w:rPr>
                <w:id w:val="-2098239960"/>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Data breaches resulting from inadequate security measures.</w:t>
            </w:r>
          </w:p>
          <w:p w14:paraId="5B079EC0" w14:textId="77777777" w:rsidR="0049091A" w:rsidRPr="0049091A" w:rsidRDefault="00ED45C6" w:rsidP="0049091A">
            <w:pPr>
              <w:jc w:val="left"/>
              <w:rPr>
                <w:rFonts w:asciiTheme="minorHAnsi" w:hAnsiTheme="minorHAnsi" w:cstheme="minorHAnsi"/>
              </w:rPr>
            </w:pPr>
            <w:sdt>
              <w:sdtPr>
                <w:rPr>
                  <w:rFonts w:asciiTheme="minorHAnsi" w:hAnsiTheme="minorHAnsi" w:cstheme="minorHAnsi"/>
                </w:rPr>
                <w:id w:val="-142277479"/>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Insider threats, such as employees mishandling data or deliberately leaking it</w:t>
            </w:r>
          </w:p>
          <w:p w14:paraId="4E6221C3" w14:textId="77777777" w:rsidR="0049091A" w:rsidRPr="0049091A" w:rsidRDefault="00ED45C6" w:rsidP="0049091A">
            <w:pPr>
              <w:jc w:val="left"/>
              <w:rPr>
                <w:rFonts w:asciiTheme="minorHAnsi" w:hAnsiTheme="minorHAnsi" w:cstheme="minorHAnsi"/>
              </w:rPr>
            </w:pPr>
            <w:sdt>
              <w:sdtPr>
                <w:rPr>
                  <w:rFonts w:asciiTheme="minorHAnsi" w:hAnsiTheme="minorHAnsi" w:cstheme="minorHAnsi"/>
                </w:rPr>
                <w:id w:val="-1563711397"/>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Natural disasters or other environmental risks</w:t>
            </w:r>
          </w:p>
          <w:p w14:paraId="25B612E7" w14:textId="77777777" w:rsidR="0049091A" w:rsidRPr="0049091A" w:rsidRDefault="00ED45C6" w:rsidP="0049091A">
            <w:pPr>
              <w:jc w:val="left"/>
              <w:rPr>
                <w:rFonts w:asciiTheme="minorHAnsi" w:hAnsiTheme="minorHAnsi" w:cstheme="minorHAnsi"/>
              </w:rPr>
            </w:pPr>
            <w:sdt>
              <w:sdtPr>
                <w:rPr>
                  <w:rFonts w:asciiTheme="minorHAnsi" w:hAnsiTheme="minorHAnsi" w:cstheme="minorHAnsi"/>
                </w:rPr>
                <w:id w:val="1865786137"/>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Cyber-attacks from foreign governments or state-sponsored actors</w:t>
            </w:r>
          </w:p>
          <w:p w14:paraId="54FFF252" w14:textId="77777777" w:rsidR="0049091A" w:rsidRPr="0049091A" w:rsidRDefault="00ED45C6" w:rsidP="0049091A">
            <w:pPr>
              <w:jc w:val="left"/>
              <w:rPr>
                <w:rFonts w:asciiTheme="minorHAnsi" w:hAnsiTheme="minorHAnsi" w:cstheme="minorHAnsi"/>
              </w:rPr>
            </w:pPr>
            <w:sdt>
              <w:sdtPr>
                <w:rPr>
                  <w:rFonts w:asciiTheme="minorHAnsi" w:hAnsiTheme="minorHAnsi" w:cstheme="minorHAnsi"/>
                </w:rPr>
                <w:id w:val="-1895341606"/>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928879345"/>
                <w:placeholder>
                  <w:docPart w:val="2057C4A82A2A40BE85771F8541222614"/>
                </w:placeholder>
                <w:showingPlcHdr/>
              </w:sdtPr>
              <w:sdtEnd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640A4AB1" w14:textId="77777777" w:rsidTr="003C4E0A">
        <w:trPr>
          <w:trHeight w:val="432"/>
        </w:trPr>
        <w:tc>
          <w:tcPr>
            <w:tcW w:w="9912" w:type="dxa"/>
            <w:shd w:val="clear" w:color="auto" w:fill="D9D9D9" w:themeFill="text2" w:themeFillShade="D9"/>
            <w:vAlign w:val="center"/>
          </w:tcPr>
          <w:p w14:paraId="7136F2B7"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plan to mitigate those risks?</w:t>
            </w:r>
          </w:p>
        </w:tc>
      </w:tr>
      <w:tr w:rsidR="0049091A" w:rsidRPr="0049091A" w14:paraId="2F8380A4" w14:textId="77777777" w:rsidTr="0049091A">
        <w:trPr>
          <w:trHeight w:val="510"/>
        </w:trPr>
        <w:sdt>
          <w:sdtPr>
            <w:rPr>
              <w:rFonts w:asciiTheme="minorHAnsi" w:hAnsiTheme="minorHAnsi" w:cstheme="minorHAnsi"/>
            </w:rPr>
            <w:id w:val="1941488531"/>
            <w:placeholder>
              <w:docPart w:val="0913196E18414867A8EE7E73BEDBA738"/>
            </w:placeholder>
            <w:showingPlcHdr/>
            <w:text w:multiLine="1"/>
          </w:sdtPr>
          <w:sdtEndPr/>
          <w:sdtContent>
            <w:tc>
              <w:tcPr>
                <w:tcW w:w="9912" w:type="dxa"/>
                <w:vAlign w:val="center"/>
              </w:tcPr>
              <w:p w14:paraId="79E05E03" w14:textId="77777777" w:rsidR="0049091A" w:rsidRPr="0049091A" w:rsidRDefault="0049091A" w:rsidP="0049091A">
                <w:pPr>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69D0F179" w14:textId="77777777" w:rsidTr="003C4E0A">
        <w:trPr>
          <w:trHeight w:val="576"/>
        </w:trPr>
        <w:tc>
          <w:tcPr>
            <w:tcW w:w="9912" w:type="dxa"/>
            <w:shd w:val="clear" w:color="auto" w:fill="D9D9D9" w:themeFill="text2" w:themeFillShade="D9"/>
            <w:vAlign w:val="center"/>
          </w:tcPr>
          <w:p w14:paraId="62EAEE9D"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data? </w:t>
            </w:r>
          </w:p>
        </w:tc>
      </w:tr>
      <w:tr w:rsidR="0049091A" w:rsidRPr="0049091A" w14:paraId="363579EF" w14:textId="77777777" w:rsidTr="0049091A">
        <w:trPr>
          <w:trHeight w:val="541"/>
        </w:trPr>
        <w:tc>
          <w:tcPr>
            <w:tcW w:w="9912" w:type="dxa"/>
            <w:vAlign w:val="center"/>
          </w:tcPr>
          <w:p w14:paraId="0FCC9324" w14:textId="77777777" w:rsidR="0049091A" w:rsidRPr="0049091A" w:rsidRDefault="00ED45C6" w:rsidP="0049091A">
            <w:pPr>
              <w:jc w:val="left"/>
              <w:rPr>
                <w:rFonts w:asciiTheme="minorHAnsi" w:hAnsiTheme="minorHAnsi" w:cstheme="minorHAnsi"/>
              </w:rPr>
            </w:pPr>
            <w:sdt>
              <w:sdtPr>
                <w:rPr>
                  <w:rFonts w:asciiTheme="minorHAnsi" w:hAnsiTheme="minorHAnsi" w:cstheme="minorHAnsi"/>
                </w:rPr>
                <w:id w:val="1532764283"/>
                <w:placeholder>
                  <w:docPart w:val="CC12DB1C41FB4E94ADF33E8FB8101F8F"/>
                </w:placeholder>
                <w:showingPlcHdr/>
              </w:sdtPr>
              <w:sdtEnd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07528392" w14:textId="77777777" w:rsidTr="003C4E0A">
        <w:trPr>
          <w:trHeight w:val="432"/>
        </w:trPr>
        <w:tc>
          <w:tcPr>
            <w:tcW w:w="9912" w:type="dxa"/>
            <w:shd w:val="clear" w:color="auto" w:fill="D9D9D9" w:themeFill="text2" w:themeFillShade="D9"/>
            <w:vAlign w:val="center"/>
          </w:tcPr>
          <w:p w14:paraId="3C93A5F5"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the data be safely stored in trusted repositories for long-term preservation and curation?</w:t>
            </w:r>
          </w:p>
        </w:tc>
      </w:tr>
      <w:bookmarkStart w:id="17" w:name="_Hlk131587412"/>
      <w:tr w:rsidR="0049091A" w:rsidRPr="0049091A" w14:paraId="7FF47AF3" w14:textId="77777777" w:rsidTr="0049091A">
        <w:trPr>
          <w:trHeight w:val="510"/>
        </w:trPr>
        <w:tc>
          <w:tcPr>
            <w:tcW w:w="9912" w:type="dxa"/>
            <w:vAlign w:val="center"/>
          </w:tcPr>
          <w:p w14:paraId="038E2A2C" w14:textId="77777777" w:rsidR="0049091A" w:rsidRPr="0049091A" w:rsidRDefault="00ED45C6"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292941686"/>
                <w14:checkbox>
                  <w14:checked w14:val="0"/>
                  <w14:checkedState w14:val="2612" w14:font="MS Gothic"/>
                  <w14:uncheckedState w14:val="2610" w14:font="MS Gothic"/>
                </w14:checkbox>
              </w:sdtPr>
              <w:sdtEnd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1045338534"/>
                <w14:checkbox>
                  <w14:checked w14:val="0"/>
                  <w14:checkedState w14:val="2612" w14:font="MS Gothic"/>
                  <w14:uncheckedState w14:val="2610" w14:font="MS Gothic"/>
                </w14:checkbox>
              </w:sdtPr>
              <w:sdtEnd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bookmarkEnd w:id="17"/>
      <w:tr w:rsidR="0049091A" w:rsidRPr="0049091A" w14:paraId="4C61919A" w14:textId="77777777" w:rsidTr="003C4E0A">
        <w:trPr>
          <w:trHeight w:val="576"/>
        </w:trPr>
        <w:tc>
          <w:tcPr>
            <w:tcW w:w="9912" w:type="dxa"/>
            <w:shd w:val="clear" w:color="auto" w:fill="D9D9D9" w:themeFill="text2" w:themeFillShade="D9"/>
            <w:vAlign w:val="center"/>
          </w:tcPr>
          <w:p w14:paraId="611DB97B"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relevant ethical and legal frameworks for data security and privacy, such as GDPR or other data protection regulations?</w:t>
            </w:r>
          </w:p>
        </w:tc>
      </w:tr>
      <w:tr w:rsidR="0049091A" w:rsidRPr="0049091A" w14:paraId="4DED9CFC" w14:textId="77777777" w:rsidTr="0049091A">
        <w:trPr>
          <w:trHeight w:val="510"/>
        </w:trPr>
        <w:tc>
          <w:tcPr>
            <w:tcW w:w="9912" w:type="dxa"/>
            <w:vAlign w:val="center"/>
          </w:tcPr>
          <w:p w14:paraId="561BACB1" w14:textId="77777777" w:rsidR="0049091A" w:rsidRPr="0049091A" w:rsidRDefault="00ED45C6"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800835205"/>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GDPR (General Data Protection Regulation)</w:t>
            </w:r>
          </w:p>
          <w:p w14:paraId="7EBCE3C7" w14:textId="77777777" w:rsidR="0049091A" w:rsidRPr="0049091A" w:rsidRDefault="00ED45C6" w:rsidP="0049091A">
            <w:pPr>
              <w:jc w:val="left"/>
              <w:rPr>
                <w:rFonts w:asciiTheme="minorHAnsi" w:hAnsiTheme="minorHAnsi" w:cstheme="minorHAnsi"/>
              </w:rPr>
            </w:pPr>
            <w:sdt>
              <w:sdtPr>
                <w:rPr>
                  <w:rFonts w:asciiTheme="minorHAnsi" w:hAnsiTheme="minorHAnsi" w:cstheme="minorHAnsi"/>
                </w:rPr>
                <w:id w:val="-2027472975"/>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HIPAA (Health Insurance Portability and Accountability Act)</w:t>
            </w:r>
          </w:p>
          <w:p w14:paraId="2F7B558F" w14:textId="77777777" w:rsidR="0049091A" w:rsidRPr="0049091A" w:rsidRDefault="00ED45C6" w:rsidP="0049091A">
            <w:pPr>
              <w:jc w:val="left"/>
              <w:rPr>
                <w:rFonts w:asciiTheme="minorHAnsi" w:hAnsiTheme="minorHAnsi" w:cstheme="minorHAnsi"/>
              </w:rPr>
            </w:pPr>
            <w:sdt>
              <w:sdtPr>
                <w:rPr>
                  <w:rFonts w:asciiTheme="minorHAnsi" w:hAnsiTheme="minorHAnsi" w:cstheme="minorHAnsi"/>
                </w:rPr>
                <w:id w:val="1946259933"/>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FERPA (Family Educational Rights and Privacy Act)</w:t>
            </w:r>
          </w:p>
          <w:p w14:paraId="298E29FD" w14:textId="77777777" w:rsidR="0049091A" w:rsidRPr="0049091A" w:rsidRDefault="00ED45C6" w:rsidP="0049091A">
            <w:pPr>
              <w:jc w:val="left"/>
              <w:rPr>
                <w:rFonts w:asciiTheme="minorHAnsi" w:hAnsiTheme="minorHAnsi" w:cstheme="minorHAnsi"/>
              </w:rPr>
            </w:pPr>
            <w:sdt>
              <w:sdtPr>
                <w:rPr>
                  <w:rFonts w:asciiTheme="minorHAnsi" w:hAnsiTheme="minorHAnsi" w:cstheme="minorHAnsi"/>
                </w:rPr>
                <w:id w:val="-1555387649"/>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387994294"/>
                <w:placeholder>
                  <w:docPart w:val="BC586B0672BA4C58939FD570D4C02F10"/>
                </w:placeholder>
                <w:showingPlcHdr/>
              </w:sdtPr>
              <w:sdtEnd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0114DACB" w14:textId="77777777" w:rsidTr="003C4E0A">
        <w:trPr>
          <w:trHeight w:val="576"/>
        </w:trPr>
        <w:tc>
          <w:tcPr>
            <w:tcW w:w="9912" w:type="dxa"/>
            <w:shd w:val="clear" w:color="auto" w:fill="D9D9D9" w:themeFill="text2" w:themeFillShade="D9"/>
            <w:vAlign w:val="center"/>
          </w:tcPr>
          <w:p w14:paraId="2FAC53B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be in place to ensure compliance with these frameworks?</w:t>
            </w:r>
          </w:p>
        </w:tc>
      </w:tr>
      <w:tr w:rsidR="0049091A" w:rsidRPr="0049091A" w14:paraId="4C1F2661" w14:textId="77777777" w:rsidTr="0049091A">
        <w:trPr>
          <w:trHeight w:val="1051"/>
        </w:trPr>
        <w:tc>
          <w:tcPr>
            <w:tcW w:w="9912" w:type="dxa"/>
            <w:vAlign w:val="center"/>
          </w:tcPr>
          <w:p w14:paraId="181A5785" w14:textId="77777777" w:rsidR="0049091A" w:rsidRPr="0049091A" w:rsidRDefault="00ED45C6"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0173781"/>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Obtaining informed consent from participants</w:t>
            </w:r>
          </w:p>
          <w:p w14:paraId="459C3E84" w14:textId="77777777" w:rsidR="0049091A" w:rsidRPr="0049091A" w:rsidRDefault="00ED45C6" w:rsidP="0049091A">
            <w:pPr>
              <w:jc w:val="left"/>
              <w:rPr>
                <w:rFonts w:asciiTheme="minorHAnsi" w:hAnsiTheme="minorHAnsi" w:cstheme="minorHAnsi"/>
              </w:rPr>
            </w:pPr>
            <w:sdt>
              <w:sdtPr>
                <w:rPr>
                  <w:rFonts w:asciiTheme="minorHAnsi" w:hAnsiTheme="minorHAnsi" w:cstheme="minorHAnsi"/>
                </w:rPr>
                <w:id w:val="1933472184"/>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Anonymizing or de-identifying sensitive data.</w:t>
            </w:r>
          </w:p>
          <w:p w14:paraId="161731F3" w14:textId="77777777" w:rsidR="0049091A" w:rsidRPr="0049091A" w:rsidRDefault="00ED45C6" w:rsidP="0049091A">
            <w:pPr>
              <w:jc w:val="left"/>
              <w:rPr>
                <w:rFonts w:asciiTheme="minorHAnsi" w:hAnsiTheme="minorHAnsi" w:cstheme="minorHAnsi"/>
              </w:rPr>
            </w:pPr>
            <w:sdt>
              <w:sdtPr>
                <w:rPr>
                  <w:rFonts w:asciiTheme="minorHAnsi" w:hAnsiTheme="minorHAnsi" w:cstheme="minorHAnsi"/>
                </w:rPr>
                <w:id w:val="1351297400"/>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Implementing access controls to limit data access to authorized personnel only.</w:t>
            </w:r>
          </w:p>
          <w:p w14:paraId="12E3E6EF" w14:textId="77777777" w:rsidR="0049091A" w:rsidRPr="0049091A" w:rsidRDefault="00ED45C6" w:rsidP="0049091A">
            <w:pPr>
              <w:jc w:val="left"/>
              <w:rPr>
                <w:rFonts w:asciiTheme="minorHAnsi" w:hAnsiTheme="minorHAnsi" w:cstheme="minorHAnsi"/>
              </w:rPr>
            </w:pPr>
            <w:sdt>
              <w:sdtPr>
                <w:rPr>
                  <w:rFonts w:asciiTheme="minorHAnsi" w:hAnsiTheme="minorHAnsi" w:cstheme="minorHAnsi"/>
                </w:rPr>
                <w:id w:val="-361666193"/>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PlaceholderText"/>
                <w:rFonts w:asciiTheme="minorHAnsi" w:hAnsiTheme="minorHAnsi" w:cstheme="minorHAnsi"/>
                <w:i/>
                <w:iCs/>
              </w:rPr>
              <w:t>Click or tap here to type your answer.</w:t>
            </w:r>
          </w:p>
        </w:tc>
      </w:tr>
      <w:tr w:rsidR="0049091A" w:rsidRPr="0049091A" w14:paraId="24E69F08" w14:textId="77777777" w:rsidTr="003C4E0A">
        <w:trPr>
          <w:trHeight w:val="576"/>
        </w:trPr>
        <w:tc>
          <w:tcPr>
            <w:tcW w:w="9912" w:type="dxa"/>
            <w:shd w:val="clear" w:color="auto" w:fill="D9D9D9" w:themeFill="text2" w:themeFillShade="D9"/>
            <w:vAlign w:val="center"/>
          </w:tcPr>
          <w:p w14:paraId="621042FC"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ensure that data security and privacy considerations are integrated into project workflows and activities throughout the project lifecycle?</w:t>
            </w:r>
          </w:p>
        </w:tc>
      </w:tr>
      <w:tr w:rsidR="0049091A" w:rsidRPr="0049091A" w14:paraId="3F0B7830" w14:textId="77777777" w:rsidTr="0049091A">
        <w:trPr>
          <w:trHeight w:val="1030"/>
        </w:trPr>
        <w:tc>
          <w:tcPr>
            <w:tcW w:w="9912" w:type="dxa"/>
            <w:vAlign w:val="center"/>
          </w:tcPr>
          <w:p w14:paraId="3E6FB572" w14:textId="77777777" w:rsidR="0049091A" w:rsidRPr="0049091A" w:rsidRDefault="00ED45C6"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65834308"/>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Including data security and privacy considerations in project planning and design</w:t>
            </w:r>
          </w:p>
          <w:p w14:paraId="5E90B173" w14:textId="77777777" w:rsidR="0049091A" w:rsidRPr="0049091A" w:rsidRDefault="00ED45C6"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05159867"/>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Providing regular reminders or training on data security and privacy to staff</w:t>
            </w:r>
          </w:p>
          <w:p w14:paraId="6FF47D37" w14:textId="77777777" w:rsidR="0049091A" w:rsidRPr="0049091A" w:rsidRDefault="00ED45C6"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418454639"/>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Periodically reviewing and updating data security and privacy measures</w:t>
            </w:r>
          </w:p>
          <w:p w14:paraId="11748B2A" w14:textId="77777777" w:rsidR="0049091A" w:rsidRPr="0049091A" w:rsidRDefault="00ED45C6" w:rsidP="0049091A">
            <w:pPr>
              <w:jc w:val="left"/>
              <w:rPr>
                <w:rFonts w:asciiTheme="minorHAnsi" w:hAnsiTheme="minorHAnsi" w:cstheme="minorHAnsi"/>
              </w:rPr>
            </w:pPr>
            <w:sdt>
              <w:sdtPr>
                <w:rPr>
                  <w:rFonts w:asciiTheme="minorHAnsi" w:hAnsiTheme="minorHAnsi" w:cstheme="minorHAnsi"/>
                </w:rPr>
                <w:id w:val="552283244"/>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09504980"/>
                <w:placeholder>
                  <w:docPart w:val="AC7E0E9F7478481992DBE9CF0E1547A2"/>
                </w:placeholder>
                <w:showingPlcHdr/>
              </w:sdtPr>
              <w:sdtEnd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6C977592" w14:textId="77777777" w:rsidTr="003C4E0A">
        <w:trPr>
          <w:trHeight w:val="432"/>
        </w:trPr>
        <w:tc>
          <w:tcPr>
            <w:tcW w:w="9912" w:type="dxa"/>
            <w:shd w:val="clear" w:color="auto" w:fill="D9D9D9" w:themeFill="text2" w:themeFillShade="D9"/>
            <w:vAlign w:val="center"/>
          </w:tcPr>
          <w:p w14:paraId="360EB08A"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lastRenderedPageBreak/>
              <w:t>Does your organization have appointed a Data Protection Officer</w:t>
            </w:r>
          </w:p>
        </w:tc>
      </w:tr>
      <w:tr w:rsidR="0049091A" w:rsidRPr="0049091A" w14:paraId="155457F6" w14:textId="77777777" w:rsidTr="0049091A">
        <w:trPr>
          <w:trHeight w:val="855"/>
        </w:trPr>
        <w:tc>
          <w:tcPr>
            <w:tcW w:w="9912" w:type="dxa"/>
            <w:vAlign w:val="center"/>
          </w:tcPr>
          <w:p w14:paraId="09866145" w14:textId="77777777" w:rsidR="0049091A" w:rsidRPr="0049091A" w:rsidRDefault="00ED45C6" w:rsidP="0049091A">
            <w:pPr>
              <w:ind w:left="318" w:hanging="318"/>
              <w:jc w:val="left"/>
              <w:rPr>
                <w:rFonts w:asciiTheme="minorHAnsi" w:hAnsiTheme="minorHAnsi" w:cstheme="minorHAnsi"/>
              </w:rPr>
            </w:pPr>
            <w:sdt>
              <w:sdtPr>
                <w:rPr>
                  <w:rFonts w:asciiTheme="minorHAnsi" w:hAnsiTheme="minorHAnsi" w:cstheme="minorHAnsi"/>
                </w:rPr>
                <w:id w:val="-277792957"/>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w:t>
            </w:r>
          </w:p>
          <w:p w14:paraId="034E5808" w14:textId="13638A13" w:rsidR="0049091A" w:rsidRPr="0049091A" w:rsidRDefault="00ED45C6" w:rsidP="0049091A">
            <w:pPr>
              <w:ind w:left="318" w:hanging="318"/>
              <w:jc w:val="left"/>
              <w:rPr>
                <w:rFonts w:asciiTheme="minorHAnsi" w:hAnsiTheme="minorHAnsi" w:cstheme="minorHAnsi"/>
              </w:rPr>
            </w:pPr>
            <w:sdt>
              <w:sdtPr>
                <w:rPr>
                  <w:rFonts w:asciiTheme="minorHAnsi" w:hAnsiTheme="minorHAnsi" w:cstheme="minorHAnsi"/>
                </w:rPr>
                <w:id w:val="1513032858"/>
                <w14:checkbox>
                  <w14:checked w14:val="1"/>
                  <w14:checkedState w14:val="2612" w14:font="MS Gothic"/>
                  <w14:uncheckedState w14:val="2610" w14:font="MS Gothic"/>
                </w14:checkbox>
              </w:sdtPr>
              <w:sdtEndPr/>
              <w:sdtContent>
                <w:r w:rsidR="004346E7">
                  <w:rPr>
                    <w:rFonts w:ascii="MS Gothic" w:eastAsia="MS Gothic" w:hAnsi="MS Gothic" w:cstheme="minorHAnsi" w:hint="eastAsia"/>
                  </w:rPr>
                  <w:t>☒</w:t>
                </w:r>
              </w:sdtContent>
            </w:sdt>
            <w:r w:rsidR="0049091A" w:rsidRPr="0049091A">
              <w:rPr>
                <w:rFonts w:asciiTheme="minorHAnsi" w:hAnsiTheme="minorHAnsi" w:cstheme="minorHAnsi"/>
              </w:rPr>
              <w:t xml:space="preserve"> No</w:t>
            </w:r>
          </w:p>
          <w:p w14:paraId="6F93D4B7" w14:textId="77777777" w:rsidR="0049091A" w:rsidRPr="0049091A" w:rsidRDefault="00ED45C6"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88287045"/>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Other (Please specify): </w:t>
            </w:r>
            <w:sdt>
              <w:sdtPr>
                <w:rPr>
                  <w:rFonts w:asciiTheme="minorHAnsi" w:hAnsiTheme="minorHAnsi" w:cstheme="minorHAnsi"/>
                  <w:b w:val="0"/>
                  <w:bCs w:val="0"/>
                  <w:color w:val="auto"/>
                  <w:sz w:val="22"/>
                  <w:szCs w:val="22"/>
                </w:rPr>
                <w:id w:val="-1579592933"/>
                <w:placeholder>
                  <w:docPart w:val="9AEF27AC527046398D581038BDB3457D"/>
                </w:placeholder>
                <w:showingPlcHdr/>
              </w:sdtPr>
              <w:sdtEndPr/>
              <w:sdtContent>
                <w:r w:rsidR="0049091A" w:rsidRPr="0049091A">
                  <w:rPr>
                    <w:rStyle w:val="PlaceholderText"/>
                    <w:rFonts w:asciiTheme="minorHAnsi" w:hAnsiTheme="minorHAnsi" w:cstheme="minorHAnsi"/>
                    <w:b w:val="0"/>
                    <w:bCs w:val="0"/>
                    <w:i/>
                    <w:iCs/>
                    <w:color w:val="auto"/>
                    <w:sz w:val="22"/>
                    <w:szCs w:val="22"/>
                  </w:rPr>
                  <w:t>Click or tap here to type your answer.</w:t>
                </w:r>
              </w:sdtContent>
            </w:sdt>
          </w:p>
        </w:tc>
      </w:tr>
      <w:tr w:rsidR="0049091A" w:rsidRPr="0049091A" w14:paraId="469131A7" w14:textId="77777777" w:rsidTr="003C4E0A">
        <w:trPr>
          <w:trHeight w:val="576"/>
        </w:trPr>
        <w:tc>
          <w:tcPr>
            <w:tcW w:w="9912" w:type="dxa"/>
            <w:shd w:val="clear" w:color="auto" w:fill="D9D9D9" w:themeFill="text2" w:themeFillShade="D9"/>
            <w:vAlign w:val="center"/>
          </w:tcPr>
          <w:p w14:paraId="5FBF3CED"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measures will you put in place to ensure that data security and ethical considerations are addressed throughout the project lifecycle?</w:t>
            </w:r>
          </w:p>
        </w:tc>
      </w:tr>
      <w:tr w:rsidR="0049091A" w:rsidRPr="0049091A" w14:paraId="5ED0F38E" w14:textId="77777777" w:rsidTr="0049091A">
        <w:trPr>
          <w:trHeight w:val="1130"/>
        </w:trPr>
        <w:tc>
          <w:tcPr>
            <w:tcW w:w="9912" w:type="dxa"/>
            <w:vAlign w:val="center"/>
          </w:tcPr>
          <w:p w14:paraId="4B2AC08A" w14:textId="77777777" w:rsidR="0049091A" w:rsidRPr="0049091A" w:rsidRDefault="00ED45C6"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654719705"/>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By implementing appropriate access controls and encryption</w:t>
            </w:r>
          </w:p>
          <w:p w14:paraId="4229450D" w14:textId="77777777" w:rsidR="0049091A" w:rsidRPr="0049091A" w:rsidRDefault="00ED45C6" w:rsidP="0049091A">
            <w:pPr>
              <w:jc w:val="left"/>
              <w:rPr>
                <w:rFonts w:asciiTheme="minorHAnsi" w:hAnsiTheme="minorHAnsi" w:cstheme="minorHAnsi"/>
              </w:rPr>
            </w:pPr>
            <w:sdt>
              <w:sdtPr>
                <w:rPr>
                  <w:rFonts w:asciiTheme="minorHAnsi" w:hAnsiTheme="minorHAnsi" w:cstheme="minorHAnsi"/>
                </w:rPr>
                <w:id w:val="1101608127"/>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conducting privacy impact assessments</w:t>
            </w:r>
          </w:p>
          <w:p w14:paraId="444AD22C" w14:textId="77777777" w:rsidR="0049091A" w:rsidRPr="0049091A" w:rsidRDefault="00ED45C6" w:rsidP="0049091A">
            <w:pPr>
              <w:jc w:val="left"/>
              <w:rPr>
                <w:rFonts w:asciiTheme="minorHAnsi" w:hAnsiTheme="minorHAnsi" w:cstheme="minorHAnsi"/>
              </w:rPr>
            </w:pPr>
            <w:sdt>
              <w:sdtPr>
                <w:rPr>
                  <w:rFonts w:asciiTheme="minorHAnsi" w:hAnsiTheme="minorHAnsi" w:cstheme="minorHAnsi"/>
                </w:rPr>
                <w:id w:val="-917236429"/>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By complying with relevant ethical and legal requirements</w:t>
            </w:r>
          </w:p>
          <w:p w14:paraId="056DC2A5" w14:textId="77777777" w:rsidR="0049091A" w:rsidRPr="0049091A" w:rsidRDefault="00ED45C6" w:rsidP="0049091A">
            <w:pPr>
              <w:jc w:val="left"/>
              <w:rPr>
                <w:rFonts w:asciiTheme="minorHAnsi" w:hAnsiTheme="minorHAnsi" w:cstheme="minorHAnsi"/>
              </w:rPr>
            </w:pPr>
            <w:sdt>
              <w:sdtPr>
                <w:rPr>
                  <w:rFonts w:asciiTheme="minorHAnsi" w:hAnsiTheme="minorHAnsi" w:cstheme="minorHAnsi"/>
                </w:rPr>
                <w:id w:val="-2044361490"/>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r w:rsidR="0049091A" w:rsidRPr="0049091A">
              <w:rPr>
                <w:rStyle w:val="PlaceholderText"/>
                <w:rFonts w:asciiTheme="minorHAnsi" w:hAnsiTheme="minorHAnsi" w:cstheme="minorHAnsi"/>
                <w:i/>
                <w:iCs/>
              </w:rPr>
              <w:t>Click or tap here to type your answer.</w:t>
            </w:r>
          </w:p>
        </w:tc>
      </w:tr>
    </w:tbl>
    <w:p w14:paraId="16B20416" w14:textId="77777777" w:rsidR="0049091A" w:rsidRDefault="0049091A" w:rsidP="0049091A"/>
    <w:p w14:paraId="669BCF96" w14:textId="4A80EEB1" w:rsidR="00354C3C" w:rsidRDefault="00354C3C">
      <w:pPr>
        <w:jc w:val="left"/>
      </w:pPr>
      <w:r>
        <w:br w:type="page"/>
      </w:r>
    </w:p>
    <w:p w14:paraId="4F51DC95" w14:textId="77777777" w:rsidR="00354C3C" w:rsidRPr="0049091A" w:rsidRDefault="00354C3C" w:rsidP="0049091A"/>
    <w:p w14:paraId="130CF87E" w14:textId="73A5A561" w:rsidR="001478FF" w:rsidRDefault="001478FF" w:rsidP="00A565D3">
      <w:pPr>
        <w:pStyle w:val="Heading1"/>
      </w:pPr>
      <w:bookmarkStart w:id="18" w:name="_Toc155869000"/>
      <w:r w:rsidRPr="001478FF">
        <w:t>Ethics</w:t>
      </w:r>
      <w:bookmarkEnd w:id="18"/>
    </w:p>
    <w:tbl>
      <w:tblPr>
        <w:tblStyle w:val="Grigliatabella1"/>
        <w:tblW w:w="0" w:type="auto"/>
        <w:tblLook w:val="0480" w:firstRow="0" w:lastRow="0" w:firstColumn="1" w:lastColumn="0" w:noHBand="0" w:noVBand="1"/>
      </w:tblPr>
      <w:tblGrid>
        <w:gridCol w:w="9912"/>
      </w:tblGrid>
      <w:tr w:rsidR="0049091A" w:rsidRPr="0049091A" w14:paraId="338077F2" w14:textId="77777777" w:rsidTr="003C4E0A">
        <w:trPr>
          <w:trHeight w:val="1008"/>
        </w:trPr>
        <w:tc>
          <w:tcPr>
            <w:tcW w:w="9912" w:type="dxa"/>
            <w:shd w:val="clear" w:color="auto" w:fill="D9D9D9" w:themeFill="text2" w:themeFillShade="D9"/>
            <w:vAlign w:val="center"/>
          </w:tcPr>
          <w:p w14:paraId="0501DCCE" w14:textId="77777777" w:rsidR="0049091A" w:rsidRPr="0004517B" w:rsidRDefault="0049091A" w:rsidP="0049091A">
            <w:pPr>
              <w:pStyle w:val="Caption"/>
              <w:numPr>
                <w:ilvl w:val="0"/>
                <w:numId w:val="37"/>
              </w:numPr>
              <w:tabs>
                <w:tab w:val="left" w:pos="3396"/>
              </w:tabs>
              <w:ind w:left="318"/>
              <w:jc w:val="left"/>
              <w:rPr>
                <w:rFonts w:asciiTheme="minorHAnsi" w:hAnsiTheme="minorHAnsi"/>
                <w:b w:val="0"/>
                <w:bCs w:val="0"/>
                <w:sz w:val="22"/>
                <w:szCs w:val="22"/>
              </w:rPr>
            </w:pPr>
            <w:r w:rsidRPr="0004517B">
              <w:rPr>
                <w:rFonts w:asciiTheme="minorHAnsi" w:hAnsiTheme="minorHAnsi"/>
                <w:sz w:val="22"/>
                <w:szCs w:val="22"/>
              </w:rPr>
              <w:t>Have you identified any potential ethical or legal issues related to data sharing, such as privacy concerns or issues related to intellectual property rights? If so, how will these issues be addressed, and what measures will be in place to ensure compliance with relevant ethical and legal frameworks</w:t>
            </w:r>
          </w:p>
        </w:tc>
      </w:tr>
      <w:tr w:rsidR="0049091A" w:rsidRPr="0049091A" w14:paraId="5347A0FB" w14:textId="77777777" w:rsidTr="0049091A">
        <w:trPr>
          <w:trHeight w:val="671"/>
        </w:trPr>
        <w:sdt>
          <w:sdtPr>
            <w:id w:val="-2101862579"/>
            <w:placeholder>
              <w:docPart w:val="31B5A770C1324C1F8EAC4A9D49CB4C58"/>
            </w:placeholder>
            <w:showingPlcHdr/>
            <w:text w:multiLine="1"/>
          </w:sdtPr>
          <w:sdtEndPr/>
          <w:sdtContent>
            <w:tc>
              <w:tcPr>
                <w:tcW w:w="9912" w:type="dxa"/>
                <w:vAlign w:val="center"/>
              </w:tcPr>
              <w:p w14:paraId="62863FBA" w14:textId="77777777" w:rsidR="0049091A" w:rsidRPr="0049091A" w:rsidRDefault="0049091A" w:rsidP="0049091A">
                <w:pPr>
                  <w:ind w:left="318" w:hanging="318"/>
                  <w:jc w:val="left"/>
                </w:pPr>
                <w:r w:rsidRPr="0049091A">
                  <w:rPr>
                    <w:rStyle w:val="PlaceholderText"/>
                    <w:i/>
                    <w:iCs/>
                  </w:rPr>
                  <w:t>Click or tap here to type your answer.</w:t>
                </w:r>
              </w:p>
            </w:tc>
          </w:sdtContent>
        </w:sdt>
      </w:tr>
    </w:tbl>
    <w:p w14:paraId="41FD6610" w14:textId="77777777" w:rsidR="0049091A" w:rsidRPr="0049091A" w:rsidRDefault="0049091A" w:rsidP="0049091A"/>
    <w:p w14:paraId="3BB065AE" w14:textId="5342D36D" w:rsidR="001478FF" w:rsidRDefault="001478FF" w:rsidP="00A565D3">
      <w:pPr>
        <w:pStyle w:val="Heading1"/>
      </w:pPr>
      <w:bookmarkStart w:id="19" w:name="_Toc155869001"/>
      <w:r w:rsidRPr="001478FF">
        <w:t>Personal Data</w:t>
      </w:r>
      <w:bookmarkEnd w:id="19"/>
    </w:p>
    <w:tbl>
      <w:tblPr>
        <w:tblStyle w:val="Grigliatabella1"/>
        <w:tblW w:w="0" w:type="auto"/>
        <w:tblLook w:val="0480" w:firstRow="0" w:lastRow="0" w:firstColumn="1" w:lastColumn="0" w:noHBand="0" w:noVBand="1"/>
      </w:tblPr>
      <w:tblGrid>
        <w:gridCol w:w="9912"/>
      </w:tblGrid>
      <w:tr w:rsidR="0049091A" w:rsidRPr="0049091A" w14:paraId="745407C0" w14:textId="77777777" w:rsidTr="003C4E0A">
        <w:trPr>
          <w:trHeight w:val="432"/>
        </w:trPr>
        <w:tc>
          <w:tcPr>
            <w:tcW w:w="9912" w:type="dxa"/>
            <w:shd w:val="clear" w:color="auto" w:fill="D9D9D9" w:themeFill="text2" w:themeFillShade="D9"/>
            <w:vAlign w:val="center"/>
          </w:tcPr>
          <w:p w14:paraId="6E3B4F09" w14:textId="1787859A"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collect/process any personal data? (If not you can skip questions 96)</w:t>
            </w:r>
          </w:p>
        </w:tc>
      </w:tr>
      <w:tr w:rsidR="0049091A" w:rsidRPr="0049091A" w14:paraId="40FA9DD7" w14:textId="77777777" w:rsidTr="0049091A">
        <w:trPr>
          <w:trHeight w:val="613"/>
        </w:trPr>
        <w:tc>
          <w:tcPr>
            <w:tcW w:w="9912" w:type="dxa"/>
            <w:vAlign w:val="center"/>
          </w:tcPr>
          <w:p w14:paraId="56BA37C6" w14:textId="6B0E2B59" w:rsidR="0049091A" w:rsidRPr="0049091A" w:rsidRDefault="00ED45C6" w:rsidP="0049091A">
            <w:pPr>
              <w:pStyle w:val="Caption"/>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2145108165"/>
                <w14:checkbox>
                  <w14:checked w14:val="0"/>
                  <w14:checkedState w14:val="2612" w14:font="MS Gothic"/>
                  <w14:uncheckedState w14:val="2610" w14:font="MS Gothic"/>
                </w14:checkbox>
              </w:sdtPr>
              <w:sdtEnd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5093805"/>
                <w14:checkbox>
                  <w14:checked w14:val="1"/>
                  <w14:checkedState w14:val="2612" w14:font="MS Gothic"/>
                  <w14:uncheckedState w14:val="2610" w14:font="MS Gothic"/>
                </w14:checkbox>
              </w:sdtPr>
              <w:sdtEndPr/>
              <w:sdtContent>
                <w:r w:rsidR="004346E7">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tc>
      </w:tr>
      <w:tr w:rsidR="0049091A" w:rsidRPr="0049091A" w14:paraId="5A489620" w14:textId="77777777" w:rsidTr="003C4E0A">
        <w:trPr>
          <w:trHeight w:val="432"/>
        </w:trPr>
        <w:tc>
          <w:tcPr>
            <w:tcW w:w="9912" w:type="dxa"/>
            <w:shd w:val="clear" w:color="auto" w:fill="D9D9D9" w:themeFill="text2" w:themeFillShade="D9"/>
            <w:vAlign w:val="center"/>
          </w:tcPr>
          <w:p w14:paraId="6986250F"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If yes, what personal data will you collect/process</w:t>
            </w:r>
          </w:p>
        </w:tc>
      </w:tr>
      <w:tr w:rsidR="0049091A" w:rsidRPr="0049091A" w14:paraId="758D1DB2" w14:textId="77777777" w:rsidTr="0049091A">
        <w:trPr>
          <w:trHeight w:val="613"/>
        </w:trPr>
        <w:sdt>
          <w:sdtPr>
            <w:rPr>
              <w:rFonts w:asciiTheme="minorHAnsi" w:hAnsiTheme="minorHAnsi" w:cstheme="minorHAnsi"/>
              <w:b w:val="0"/>
              <w:bCs w:val="0"/>
              <w:sz w:val="22"/>
              <w:szCs w:val="22"/>
            </w:rPr>
            <w:id w:val="478269828"/>
            <w:placeholder>
              <w:docPart w:val="03FCB88509FE4C0B86360A3607F873AA"/>
            </w:placeholder>
            <w:showingPlcHdr/>
            <w:text w:multiLine="1"/>
          </w:sdtPr>
          <w:sdtEndPr/>
          <w:sdtContent>
            <w:tc>
              <w:tcPr>
                <w:tcW w:w="9912" w:type="dxa"/>
                <w:vAlign w:val="center"/>
              </w:tcPr>
              <w:p w14:paraId="2DB4361F" w14:textId="77777777" w:rsidR="0049091A" w:rsidRPr="0049091A" w:rsidRDefault="0049091A" w:rsidP="0049091A">
                <w:pPr>
                  <w:pStyle w:val="Caption"/>
                  <w:tabs>
                    <w:tab w:val="left" w:pos="3396"/>
                  </w:tabs>
                  <w:jc w:val="left"/>
                  <w:rPr>
                    <w:rFonts w:asciiTheme="minorHAnsi" w:hAnsiTheme="minorHAnsi" w:cstheme="minorHAnsi"/>
                    <w:b w:val="0"/>
                    <w:bCs w:val="0"/>
                    <w:sz w:val="22"/>
                    <w:szCs w:val="22"/>
                  </w:rPr>
                </w:pPr>
                <w:r w:rsidRPr="0049091A">
                  <w:rPr>
                    <w:rStyle w:val="PlaceholderText"/>
                    <w:rFonts w:asciiTheme="minorHAnsi" w:hAnsiTheme="minorHAnsi" w:cstheme="minorHAnsi"/>
                    <w:b w:val="0"/>
                    <w:bCs w:val="0"/>
                    <w:i/>
                    <w:iCs/>
                    <w:sz w:val="22"/>
                    <w:szCs w:val="22"/>
                  </w:rPr>
                  <w:t>Click or tap here to type your answer.</w:t>
                </w:r>
              </w:p>
            </w:tc>
          </w:sdtContent>
        </w:sdt>
      </w:tr>
      <w:tr w:rsidR="0049091A" w:rsidRPr="0049091A" w14:paraId="7AB5E78F" w14:textId="77777777" w:rsidTr="003C4E0A">
        <w:trPr>
          <w:trHeight w:val="432"/>
        </w:trPr>
        <w:tc>
          <w:tcPr>
            <w:tcW w:w="9912" w:type="dxa"/>
            <w:shd w:val="clear" w:color="auto" w:fill="D9D9D9" w:themeFill="text2" w:themeFillShade="D9"/>
            <w:vAlign w:val="center"/>
          </w:tcPr>
          <w:p w14:paraId="41B93F15"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How will you collect the personal data?</w:t>
            </w:r>
          </w:p>
        </w:tc>
      </w:tr>
      <w:tr w:rsidR="0049091A" w:rsidRPr="0049091A" w14:paraId="111215D0" w14:textId="77777777" w:rsidTr="0049091A">
        <w:trPr>
          <w:trHeight w:val="671"/>
        </w:trPr>
        <w:sdt>
          <w:sdtPr>
            <w:rPr>
              <w:rFonts w:asciiTheme="minorHAnsi" w:hAnsiTheme="minorHAnsi" w:cstheme="minorHAnsi"/>
            </w:rPr>
            <w:id w:val="1156343584"/>
            <w:placeholder>
              <w:docPart w:val="935BF80D8B9D48B38F94A2635FC9BB1A"/>
            </w:placeholder>
            <w:showingPlcHdr/>
            <w:text w:multiLine="1"/>
          </w:sdtPr>
          <w:sdtEndPr/>
          <w:sdtContent>
            <w:tc>
              <w:tcPr>
                <w:tcW w:w="9912" w:type="dxa"/>
                <w:vAlign w:val="center"/>
              </w:tcPr>
              <w:p w14:paraId="2F815E79"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6736838A" w14:textId="77777777" w:rsidTr="003C4E0A">
        <w:trPr>
          <w:trHeight w:val="864"/>
        </w:trPr>
        <w:tc>
          <w:tcPr>
            <w:tcW w:w="9912" w:type="dxa"/>
            <w:shd w:val="clear" w:color="auto" w:fill="D9D9D9" w:themeFill="text2" w:themeFillShade="D9"/>
            <w:vAlign w:val="center"/>
          </w:tcPr>
          <w:p w14:paraId="7DDB7578"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What is the purpose of the personal data procession and its relation to the objectives of the project? (Please specify, by showing that the data you will collect are proportional and limited to the objectives of the project following the data minimization principle)</w:t>
            </w:r>
          </w:p>
        </w:tc>
      </w:tr>
      <w:tr w:rsidR="0049091A" w:rsidRPr="0049091A" w14:paraId="76B73F13" w14:textId="77777777" w:rsidTr="0049091A">
        <w:trPr>
          <w:trHeight w:val="671"/>
        </w:trPr>
        <w:sdt>
          <w:sdtPr>
            <w:rPr>
              <w:rFonts w:asciiTheme="minorHAnsi" w:hAnsiTheme="minorHAnsi" w:cstheme="minorHAnsi"/>
            </w:rPr>
            <w:id w:val="-134331214"/>
            <w:placeholder>
              <w:docPart w:val="6073209538CE4B898BDE23F41CF176D9"/>
            </w:placeholder>
            <w:showingPlcHdr/>
            <w:text w:multiLine="1"/>
          </w:sdtPr>
          <w:sdtEndPr/>
          <w:sdtContent>
            <w:tc>
              <w:tcPr>
                <w:tcW w:w="9912" w:type="dxa"/>
                <w:vAlign w:val="center"/>
              </w:tcPr>
              <w:p w14:paraId="31612438"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475E4CBB" w14:textId="77777777" w:rsidTr="003C4E0A">
        <w:trPr>
          <w:trHeight w:val="864"/>
        </w:trPr>
        <w:tc>
          <w:tcPr>
            <w:tcW w:w="9912" w:type="dxa"/>
            <w:shd w:val="clear" w:color="auto" w:fill="D9D9D9" w:themeFill="text2" w:themeFillShade="D9"/>
            <w:vAlign w:val="center"/>
          </w:tcPr>
          <w:p w14:paraId="6EFBA7B9" w14:textId="77777777" w:rsidR="0049091A" w:rsidRPr="0004517B" w:rsidRDefault="0049091A" w:rsidP="0049091A">
            <w:pPr>
              <w:pStyle w:val="Caption"/>
              <w:numPr>
                <w:ilvl w:val="0"/>
                <w:numId w:val="37"/>
              </w:numPr>
              <w:tabs>
                <w:tab w:val="left" w:pos="3396"/>
              </w:tabs>
              <w:ind w:left="318"/>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“special categories of personal data” (racial or ethnic origin, political opinions, religious or philosophical beliefs, trade union membership, genetic data, biometric data, health data, sex life or sexual orientation), and if so, for what purpose?</w:t>
            </w:r>
          </w:p>
        </w:tc>
      </w:tr>
      <w:tr w:rsidR="0049091A" w:rsidRPr="0049091A" w14:paraId="678212BC" w14:textId="77777777" w:rsidTr="0049091A">
        <w:trPr>
          <w:trHeight w:val="671"/>
        </w:trPr>
        <w:sdt>
          <w:sdtPr>
            <w:rPr>
              <w:rFonts w:asciiTheme="minorHAnsi" w:hAnsiTheme="minorHAnsi" w:cstheme="minorHAnsi"/>
            </w:rPr>
            <w:id w:val="1537090996"/>
            <w:placeholder>
              <w:docPart w:val="9866C0204FD84C258C83C5AABC4299C4"/>
            </w:placeholder>
            <w:showingPlcHdr/>
            <w:text w:multiLine="1"/>
          </w:sdtPr>
          <w:sdtEndPr/>
          <w:sdtContent>
            <w:tc>
              <w:tcPr>
                <w:tcW w:w="9912" w:type="dxa"/>
                <w:vAlign w:val="center"/>
              </w:tcPr>
              <w:p w14:paraId="07B28AC3"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4D2CFF05" w14:textId="77777777" w:rsidTr="003C4E0A">
        <w:trPr>
          <w:trHeight w:val="576"/>
        </w:trPr>
        <w:tc>
          <w:tcPr>
            <w:tcW w:w="9912" w:type="dxa"/>
            <w:shd w:val="clear" w:color="auto" w:fill="D9D9D9" w:themeFill="text2" w:themeFillShade="D9"/>
            <w:vAlign w:val="center"/>
          </w:tcPr>
          <w:p w14:paraId="0415A379"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individuals providing personal data, and how will this consent be documented and stored?</w:t>
            </w:r>
          </w:p>
        </w:tc>
      </w:tr>
      <w:tr w:rsidR="0049091A" w:rsidRPr="0049091A" w14:paraId="68233383" w14:textId="77777777" w:rsidTr="0049091A">
        <w:trPr>
          <w:trHeight w:val="1323"/>
        </w:trPr>
        <w:tc>
          <w:tcPr>
            <w:tcW w:w="9912" w:type="dxa"/>
            <w:vAlign w:val="center"/>
          </w:tcPr>
          <w:p w14:paraId="52404725" w14:textId="77777777" w:rsidR="0049091A" w:rsidRPr="0049091A" w:rsidRDefault="00ED45C6"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28239993"/>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a consent form.</w:t>
            </w:r>
          </w:p>
          <w:p w14:paraId="06F6389A" w14:textId="77777777" w:rsidR="0049091A" w:rsidRPr="0049091A" w:rsidRDefault="00ED45C6"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36851847"/>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 consent will be obtained and documented using other methods (please specify):</w:t>
            </w:r>
            <w:r w:rsidR="0049091A" w:rsidRPr="0049091A">
              <w:rPr>
                <w:rFonts w:asciiTheme="minorHAnsi" w:hAnsiTheme="minorHAnsi" w:cstheme="minorHAnsi"/>
                <w:b w:val="0"/>
                <w:bCs w:val="0"/>
                <w:sz w:val="22"/>
                <w:szCs w:val="22"/>
              </w:rPr>
              <w:t xml:space="preserve"> </w:t>
            </w:r>
            <w:sdt>
              <w:sdtPr>
                <w:rPr>
                  <w:rFonts w:asciiTheme="minorHAnsi" w:hAnsiTheme="minorHAnsi" w:cstheme="minorHAnsi"/>
                  <w:b w:val="0"/>
                  <w:bCs w:val="0"/>
                  <w:sz w:val="22"/>
                  <w:szCs w:val="22"/>
                </w:rPr>
                <w:id w:val="-2080123350"/>
                <w:placeholder>
                  <w:docPart w:val="9EA9E7E37FA84F5D93A245959D362789"/>
                </w:placeholder>
                <w:showingPlcHdr/>
                <w:text w:multiLine="1"/>
              </w:sdtPr>
              <w:sdtEndPr/>
              <w:sdtContent>
                <w:r w:rsidR="0049091A" w:rsidRPr="0049091A">
                  <w:rPr>
                    <w:rStyle w:val="PlaceholderText"/>
                    <w:rFonts w:asciiTheme="minorHAnsi" w:hAnsiTheme="minorHAnsi" w:cstheme="minorHAnsi"/>
                    <w:b w:val="0"/>
                    <w:bCs w:val="0"/>
                    <w:i/>
                    <w:iCs/>
                    <w:sz w:val="22"/>
                    <w:szCs w:val="22"/>
                  </w:rPr>
                  <w:t>Click or tap here to type your answer.</w:t>
                </w:r>
              </w:sdtContent>
            </w:sdt>
          </w:p>
          <w:p w14:paraId="2EE61D79" w14:textId="77777777" w:rsidR="0049091A" w:rsidRPr="0049091A" w:rsidRDefault="00ED45C6"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159346961"/>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 consent will not be obtained.</w:t>
            </w:r>
          </w:p>
          <w:p w14:paraId="4D058745" w14:textId="71B7C428" w:rsidR="0049091A" w:rsidRPr="0049091A" w:rsidRDefault="00ED45C6"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336158744"/>
                <w14:checkbox>
                  <w14:checked w14:val="1"/>
                  <w14:checkedState w14:val="2612" w14:font="MS Gothic"/>
                  <w14:uncheckedState w14:val="2610" w14:font="MS Gothic"/>
                </w14:checkbox>
              </w:sdtPr>
              <w:sdtEndPr/>
              <w:sdtContent>
                <w:r w:rsidR="004346E7">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 to my research</w:t>
            </w:r>
          </w:p>
        </w:tc>
      </w:tr>
      <w:tr w:rsidR="0049091A" w:rsidRPr="0049091A" w14:paraId="18028A47" w14:textId="77777777" w:rsidTr="003C4E0A">
        <w:trPr>
          <w:trHeight w:val="432"/>
        </w:trPr>
        <w:tc>
          <w:tcPr>
            <w:tcW w:w="9912" w:type="dxa"/>
            <w:shd w:val="clear" w:color="auto" w:fill="D9D9D9" w:themeFill="text2" w:themeFillShade="D9"/>
            <w:vAlign w:val="center"/>
          </w:tcPr>
          <w:p w14:paraId="297C1370"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informed consent be obtained from data subjects for data sharing and long-term preservation?</w:t>
            </w:r>
          </w:p>
        </w:tc>
      </w:tr>
      <w:tr w:rsidR="0049091A" w:rsidRPr="0049091A" w14:paraId="1E64509B" w14:textId="77777777" w:rsidTr="0049091A">
        <w:trPr>
          <w:trHeight w:val="850"/>
        </w:trPr>
        <w:tc>
          <w:tcPr>
            <w:tcW w:w="9912" w:type="dxa"/>
            <w:vAlign w:val="center"/>
          </w:tcPr>
          <w:p w14:paraId="347F906C" w14:textId="77777777" w:rsidR="0049091A" w:rsidRPr="0049091A" w:rsidRDefault="00ED45C6"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55986683"/>
                <w14:checkbox>
                  <w14:checked w14:val="0"/>
                  <w14:checkedState w14:val="2612" w14:font="MS Gothic"/>
                  <w14:uncheckedState w14:val="2610" w14:font="MS Gothic"/>
                </w14:checkbox>
              </w:sdtPr>
              <w:sdtEnd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Yes</w:t>
            </w:r>
          </w:p>
          <w:p w14:paraId="1CD455C7" w14:textId="77777777" w:rsidR="0049091A" w:rsidRPr="0049091A" w:rsidRDefault="00ED45C6"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99893272"/>
                <w14:checkbox>
                  <w14:checked w14:val="0"/>
                  <w14:checkedState w14:val="2612" w14:font="MS Gothic"/>
                  <w14:uncheckedState w14:val="2610" w14:font="MS Gothic"/>
                </w14:checkbox>
              </w:sdtPr>
              <w:sdtEndPr/>
              <w:sdtContent>
                <w:r w:rsidR="0049091A" w:rsidRPr="0049091A">
                  <w:rPr>
                    <w:rFonts w:ascii="Segoe UI Symbol"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w:t>
            </w:r>
          </w:p>
          <w:p w14:paraId="18EB8544" w14:textId="725E97E0" w:rsidR="0049091A" w:rsidRPr="0049091A" w:rsidRDefault="00ED45C6"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721128369"/>
                <w14:checkbox>
                  <w14:checked w14:val="1"/>
                  <w14:checkedState w14:val="2612" w14:font="MS Gothic"/>
                  <w14:uncheckedState w14:val="2610" w14:font="MS Gothic"/>
                </w14:checkbox>
              </w:sdtPr>
              <w:sdtEndPr/>
              <w:sdtContent>
                <w:r w:rsidR="004346E7">
                  <w:rPr>
                    <w:rFonts w:ascii="MS Gothic" w:eastAsia="MS Gothic" w:hAnsi="MS Gothic" w:cstheme="minorHAnsi" w:hint="eastAsia"/>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Not applicable</w:t>
            </w:r>
          </w:p>
        </w:tc>
      </w:tr>
      <w:tr w:rsidR="0049091A" w:rsidRPr="0049091A" w14:paraId="69C2A7F9" w14:textId="77777777" w:rsidTr="003C4E0A">
        <w:trPr>
          <w:trHeight w:val="576"/>
        </w:trPr>
        <w:tc>
          <w:tcPr>
            <w:tcW w:w="9912" w:type="dxa"/>
            <w:shd w:val="clear" w:color="auto" w:fill="D9D9D9" w:themeFill="text2" w:themeFillShade="D9"/>
            <w:vAlign w:val="center"/>
          </w:tcPr>
          <w:p w14:paraId="0975080E"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sz w:val="22"/>
                <w:szCs w:val="22"/>
              </w:rPr>
            </w:pPr>
            <w:r w:rsidRPr="0004517B">
              <w:rPr>
                <w:rFonts w:asciiTheme="minorHAnsi" w:hAnsiTheme="minorHAnsi" w:cstheme="minorHAnsi"/>
                <w:sz w:val="22"/>
                <w:szCs w:val="22"/>
              </w:rPr>
              <w:lastRenderedPageBreak/>
              <w:t>If not, informed consent is requested and provided from the data subject, under which legal basis will you process personal data?</w:t>
            </w:r>
          </w:p>
        </w:tc>
      </w:tr>
      <w:tr w:rsidR="0049091A" w:rsidRPr="0049091A" w14:paraId="483D244E" w14:textId="77777777" w:rsidTr="0049091A">
        <w:trPr>
          <w:trHeight w:val="671"/>
        </w:trPr>
        <w:sdt>
          <w:sdtPr>
            <w:rPr>
              <w:rFonts w:asciiTheme="minorHAnsi" w:hAnsiTheme="minorHAnsi" w:cstheme="minorHAnsi"/>
            </w:rPr>
            <w:id w:val="-481927433"/>
            <w:placeholder>
              <w:docPart w:val="40CE6F05CEFD402798B92173FAC470C5"/>
            </w:placeholder>
            <w:showingPlcHdr/>
            <w:text w:multiLine="1"/>
          </w:sdtPr>
          <w:sdtEndPr/>
          <w:sdtContent>
            <w:tc>
              <w:tcPr>
                <w:tcW w:w="9912" w:type="dxa"/>
                <w:vAlign w:val="center"/>
              </w:tcPr>
              <w:p w14:paraId="6BB2DFB5"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4F653224" w14:textId="77777777" w:rsidTr="003C4E0A">
        <w:trPr>
          <w:trHeight w:val="432"/>
        </w:trPr>
        <w:tc>
          <w:tcPr>
            <w:tcW w:w="9912" w:type="dxa"/>
            <w:shd w:val="clear" w:color="auto" w:fill="D9D9D9" w:themeFill="text2" w:themeFillShade="D9"/>
            <w:vAlign w:val="center"/>
          </w:tcPr>
          <w:p w14:paraId="6CA6A06C"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you going to transfer /share personal data? If yes, where and how will you transfer them</w:t>
            </w:r>
          </w:p>
        </w:tc>
      </w:tr>
      <w:tr w:rsidR="0049091A" w:rsidRPr="0049091A" w14:paraId="7F09E08F" w14:textId="77777777" w:rsidTr="0049091A">
        <w:trPr>
          <w:trHeight w:val="671"/>
        </w:trPr>
        <w:sdt>
          <w:sdtPr>
            <w:rPr>
              <w:rFonts w:asciiTheme="minorHAnsi" w:hAnsiTheme="minorHAnsi" w:cstheme="minorHAnsi"/>
            </w:rPr>
            <w:id w:val="-1286187950"/>
            <w:placeholder>
              <w:docPart w:val="7E297593A41742E7A750837E7D59164F"/>
            </w:placeholder>
            <w:showingPlcHdr/>
            <w:text w:multiLine="1"/>
          </w:sdtPr>
          <w:sdtEndPr/>
          <w:sdtContent>
            <w:tc>
              <w:tcPr>
                <w:tcW w:w="9912" w:type="dxa"/>
                <w:vAlign w:val="center"/>
              </w:tcPr>
              <w:p w14:paraId="78415FEC"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3B5D07AD" w14:textId="77777777" w:rsidTr="003C4E0A">
        <w:trPr>
          <w:trHeight w:val="432"/>
        </w:trPr>
        <w:tc>
          <w:tcPr>
            <w:tcW w:w="9912" w:type="dxa"/>
            <w:shd w:val="clear" w:color="auto" w:fill="D9D9D9" w:themeFill="text2" w:themeFillShade="D9"/>
            <w:vAlign w:val="center"/>
          </w:tcPr>
          <w:p w14:paraId="38F8C9A8"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Are there any ethical or legal issues that can have an impact on data sharing?</w:t>
            </w:r>
          </w:p>
        </w:tc>
      </w:tr>
      <w:tr w:rsidR="0049091A" w:rsidRPr="0049091A" w14:paraId="3AA05816" w14:textId="77777777" w:rsidTr="0049091A">
        <w:trPr>
          <w:trHeight w:val="671"/>
        </w:trPr>
        <w:sdt>
          <w:sdtPr>
            <w:rPr>
              <w:rFonts w:asciiTheme="minorHAnsi" w:hAnsiTheme="minorHAnsi" w:cstheme="minorHAnsi"/>
            </w:rPr>
            <w:id w:val="-877086723"/>
            <w:placeholder>
              <w:docPart w:val="78785CBFBB804FB9A52E52473F4F3781"/>
            </w:placeholder>
            <w:showingPlcHdr/>
            <w:text w:multiLine="1"/>
          </w:sdtPr>
          <w:sdtEndPr/>
          <w:sdtContent>
            <w:tc>
              <w:tcPr>
                <w:tcW w:w="9912" w:type="dxa"/>
                <w:vAlign w:val="center"/>
              </w:tcPr>
              <w:p w14:paraId="7AFC42EC"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67457BF6" w14:textId="77777777" w:rsidTr="003C4E0A">
        <w:trPr>
          <w:trHeight w:val="432"/>
        </w:trPr>
        <w:tc>
          <w:tcPr>
            <w:tcW w:w="9912" w:type="dxa"/>
            <w:shd w:val="clear" w:color="auto" w:fill="D9D9D9" w:themeFill="text2" w:themeFillShade="D9"/>
            <w:vAlign w:val="center"/>
          </w:tcPr>
          <w:p w14:paraId="346023AD"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safely store data in certified repositories for long time preservation and curation?</w:t>
            </w:r>
          </w:p>
        </w:tc>
      </w:tr>
      <w:tr w:rsidR="0049091A" w:rsidRPr="0049091A" w14:paraId="072BA894" w14:textId="77777777" w:rsidTr="0049091A">
        <w:trPr>
          <w:trHeight w:val="671"/>
        </w:trPr>
        <w:sdt>
          <w:sdtPr>
            <w:rPr>
              <w:rFonts w:asciiTheme="minorHAnsi" w:hAnsiTheme="minorHAnsi" w:cstheme="minorHAnsi"/>
            </w:rPr>
            <w:id w:val="600921080"/>
            <w:placeholder>
              <w:docPart w:val="2A122F6E2FCB469CB4D1C0E01CF7C6E0"/>
            </w:placeholder>
            <w:showingPlcHdr/>
            <w:text w:multiLine="1"/>
          </w:sdtPr>
          <w:sdtEndPr/>
          <w:sdtContent>
            <w:tc>
              <w:tcPr>
                <w:tcW w:w="9912" w:type="dxa"/>
                <w:vAlign w:val="center"/>
              </w:tcPr>
              <w:p w14:paraId="6FB17D95"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5B3421A3" w14:textId="77777777" w:rsidTr="003C4E0A">
        <w:trPr>
          <w:trHeight w:val="576"/>
        </w:trPr>
        <w:tc>
          <w:tcPr>
            <w:tcW w:w="9912" w:type="dxa"/>
            <w:shd w:val="clear" w:color="auto" w:fill="D9D9D9" w:themeFill="text2" w:themeFillShade="D9"/>
            <w:vAlign w:val="center"/>
          </w:tcPr>
          <w:p w14:paraId="30EEFB86" w14:textId="3E46191B"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Will you process any previously collected personal data (including use of pre-existing data sets or sources, merging existing data sets etc.) and under which legal basis.</w:t>
            </w:r>
          </w:p>
        </w:tc>
      </w:tr>
      <w:tr w:rsidR="0049091A" w:rsidRPr="0049091A" w14:paraId="3BE6AB49" w14:textId="77777777" w:rsidTr="0049091A">
        <w:trPr>
          <w:trHeight w:val="671"/>
        </w:trPr>
        <w:sdt>
          <w:sdtPr>
            <w:rPr>
              <w:rFonts w:asciiTheme="minorHAnsi" w:hAnsiTheme="minorHAnsi" w:cstheme="minorHAnsi"/>
            </w:rPr>
            <w:id w:val="-327758758"/>
            <w:placeholder>
              <w:docPart w:val="A7EF646652B142DEA666E3D65A6D3035"/>
            </w:placeholder>
            <w:showingPlcHdr/>
            <w:text w:multiLine="1"/>
          </w:sdtPr>
          <w:sdtEndPr/>
          <w:sdtContent>
            <w:tc>
              <w:tcPr>
                <w:tcW w:w="9912" w:type="dxa"/>
                <w:vAlign w:val="center"/>
              </w:tcPr>
              <w:p w14:paraId="79FB61DF" w14:textId="77777777" w:rsidR="0049091A" w:rsidRPr="0049091A" w:rsidRDefault="0049091A" w:rsidP="0049091A">
                <w:pPr>
                  <w:ind w:left="318" w:hanging="318"/>
                  <w:jc w:val="left"/>
                  <w:rPr>
                    <w:rFonts w:asciiTheme="minorHAnsi" w:hAnsiTheme="minorHAnsi" w:cstheme="minorHAnsi"/>
                  </w:rPr>
                </w:pPr>
                <w:r w:rsidRPr="0049091A">
                  <w:rPr>
                    <w:rStyle w:val="PlaceholderText"/>
                    <w:rFonts w:asciiTheme="minorHAnsi" w:hAnsiTheme="minorHAnsi" w:cstheme="minorHAnsi"/>
                    <w:i/>
                    <w:iCs/>
                  </w:rPr>
                  <w:t>Click or tap here to type your answer.</w:t>
                </w:r>
              </w:p>
            </w:tc>
          </w:sdtContent>
        </w:sdt>
      </w:tr>
      <w:tr w:rsidR="0049091A" w:rsidRPr="0049091A" w14:paraId="656F3093" w14:textId="77777777" w:rsidTr="003C4E0A">
        <w:trPr>
          <w:trHeight w:val="576"/>
        </w:trPr>
        <w:tc>
          <w:tcPr>
            <w:tcW w:w="9912" w:type="dxa"/>
            <w:shd w:val="clear" w:color="auto" w:fill="D9D9D9" w:themeFill="text2" w:themeFillShade="D9"/>
            <w:vAlign w:val="center"/>
          </w:tcPr>
          <w:p w14:paraId="1B45F25A"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Have you identified the potential risks and threats to personal data security, such as unauthorized access or data loss, and developed a plan to mitigate these risks?</w:t>
            </w:r>
          </w:p>
        </w:tc>
      </w:tr>
      <w:tr w:rsidR="0049091A" w:rsidRPr="0049091A" w14:paraId="5CEBEBF3" w14:textId="77777777" w:rsidTr="0049091A">
        <w:trPr>
          <w:trHeight w:val="1132"/>
        </w:trPr>
        <w:tc>
          <w:tcPr>
            <w:tcW w:w="9912" w:type="dxa"/>
            <w:vAlign w:val="center"/>
          </w:tcPr>
          <w:p w14:paraId="75A754FC" w14:textId="77777777" w:rsidR="0049091A" w:rsidRPr="0049091A" w:rsidRDefault="00ED45C6" w:rsidP="0049091A">
            <w:pPr>
              <w:ind w:left="318" w:hanging="318"/>
              <w:jc w:val="left"/>
              <w:rPr>
                <w:rFonts w:asciiTheme="minorHAnsi" w:hAnsiTheme="minorHAnsi" w:cstheme="minorHAnsi"/>
              </w:rPr>
            </w:pPr>
            <w:sdt>
              <w:sdtPr>
                <w:rPr>
                  <w:rFonts w:asciiTheme="minorHAnsi" w:hAnsiTheme="minorHAnsi" w:cstheme="minorHAnsi"/>
                </w:rPr>
                <w:id w:val="-840387817"/>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Yes, potential risks and threats to personal data security have been identified, and a plan to mitigate these risks has been developed.</w:t>
            </w:r>
          </w:p>
          <w:p w14:paraId="2F7442BB" w14:textId="2ABB907C" w:rsidR="0049091A" w:rsidRPr="0049091A" w:rsidRDefault="00ED45C6" w:rsidP="0049091A">
            <w:pPr>
              <w:ind w:left="318" w:hanging="318"/>
              <w:jc w:val="left"/>
              <w:rPr>
                <w:rFonts w:asciiTheme="minorHAnsi" w:hAnsiTheme="minorHAnsi" w:cstheme="minorHAnsi"/>
              </w:rPr>
            </w:pPr>
            <w:sdt>
              <w:sdtPr>
                <w:rPr>
                  <w:rFonts w:asciiTheme="minorHAnsi" w:hAnsiTheme="minorHAnsi" w:cstheme="minorHAnsi"/>
                </w:rPr>
                <w:id w:val="-362287827"/>
                <w14:checkbox>
                  <w14:checked w14:val="1"/>
                  <w14:checkedState w14:val="2612" w14:font="MS Gothic"/>
                  <w14:uncheckedState w14:val="2610" w14:font="MS Gothic"/>
                </w14:checkbox>
              </w:sdtPr>
              <w:sdtEndPr/>
              <w:sdtContent>
                <w:r w:rsidR="004346E7">
                  <w:rPr>
                    <w:rFonts w:ascii="MS Gothic" w:eastAsia="MS Gothic" w:hAnsi="MS Gothic" w:cstheme="minorHAnsi" w:hint="eastAsia"/>
                  </w:rPr>
                  <w:t>☒</w:t>
                </w:r>
              </w:sdtContent>
            </w:sdt>
            <w:r w:rsidR="0049091A" w:rsidRPr="0049091A">
              <w:rPr>
                <w:rFonts w:asciiTheme="minorHAnsi" w:hAnsiTheme="minorHAnsi" w:cstheme="minorHAnsi"/>
              </w:rPr>
              <w:t xml:space="preserve"> No, potential risks and threats to personal data security have not been identified yet.</w:t>
            </w:r>
          </w:p>
          <w:p w14:paraId="1A30CB17" w14:textId="77777777" w:rsidR="0049091A" w:rsidRPr="0049091A" w:rsidRDefault="00ED45C6" w:rsidP="0049091A">
            <w:pPr>
              <w:ind w:left="318" w:hanging="318"/>
              <w:jc w:val="left"/>
              <w:rPr>
                <w:rFonts w:asciiTheme="minorHAnsi" w:hAnsiTheme="minorHAnsi" w:cstheme="minorHAnsi"/>
              </w:rPr>
            </w:pPr>
            <w:sdt>
              <w:sdtPr>
                <w:rPr>
                  <w:rFonts w:asciiTheme="minorHAnsi" w:hAnsiTheme="minorHAnsi" w:cstheme="minorHAnsi"/>
                </w:rPr>
                <w:id w:val="1237594097"/>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rPr>
                  <w:t>☐</w:t>
                </w:r>
              </w:sdtContent>
            </w:sdt>
            <w:r w:rsidR="0049091A" w:rsidRPr="0049091A">
              <w:rPr>
                <w:rFonts w:asciiTheme="minorHAnsi" w:hAnsiTheme="minorHAnsi" w:cstheme="minorHAnsi"/>
              </w:rPr>
              <w:t xml:space="preserve"> Other (Please specify): </w:t>
            </w:r>
            <w:sdt>
              <w:sdtPr>
                <w:rPr>
                  <w:rFonts w:asciiTheme="minorHAnsi" w:hAnsiTheme="minorHAnsi" w:cstheme="minorHAnsi"/>
                </w:rPr>
                <w:id w:val="-1826809449"/>
                <w:placeholder>
                  <w:docPart w:val="E3BB911ED7F2497AA08BE79897A82341"/>
                </w:placeholder>
                <w:showingPlcHdr/>
              </w:sdtPr>
              <w:sdtEnd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4308C4BA" w14:textId="77777777" w:rsidTr="003C4E0A">
        <w:trPr>
          <w:trHeight w:val="576"/>
        </w:trPr>
        <w:tc>
          <w:tcPr>
            <w:tcW w:w="9912" w:type="dxa"/>
            <w:shd w:val="clear" w:color="auto" w:fill="D9D9D9" w:themeFill="text2" w:themeFillShade="D9"/>
            <w:vAlign w:val="center"/>
          </w:tcPr>
          <w:p w14:paraId="61C7A4C3" w14:textId="77777777"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 xml:space="preserve">What provisions are or will be in place for data security, including measures for data recovery, secure storage and archiving, and transfer of personal data? </w:t>
            </w:r>
          </w:p>
        </w:tc>
      </w:tr>
      <w:tr w:rsidR="0049091A" w:rsidRPr="0049091A" w14:paraId="58CBBFA5" w14:textId="77777777" w:rsidTr="0049091A">
        <w:trPr>
          <w:trHeight w:val="576"/>
        </w:trPr>
        <w:tc>
          <w:tcPr>
            <w:tcW w:w="9912" w:type="dxa"/>
            <w:vAlign w:val="center"/>
          </w:tcPr>
          <w:p w14:paraId="426FDF06" w14:textId="77777777" w:rsidR="0049091A" w:rsidRPr="0049091A" w:rsidRDefault="00ED45C6" w:rsidP="0049091A">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sz w:val="22"/>
                  <w:szCs w:val="22"/>
                </w:rPr>
                <w:id w:val="-429593878"/>
                <w:placeholder>
                  <w:docPart w:val="999102FD2B464E999D6311ED2A1151ED"/>
                </w:placeholder>
                <w:showingPlcHdr/>
              </w:sdtPr>
              <w:sdtEndPr/>
              <w:sdtContent>
                <w:r w:rsidR="0049091A" w:rsidRPr="0049091A">
                  <w:rPr>
                    <w:rStyle w:val="PlaceholderText"/>
                    <w:rFonts w:asciiTheme="minorHAnsi" w:hAnsiTheme="minorHAnsi" w:cstheme="minorHAnsi"/>
                    <w:b w:val="0"/>
                    <w:bCs w:val="0"/>
                    <w:i/>
                    <w:iCs/>
                    <w:sz w:val="22"/>
                    <w:szCs w:val="22"/>
                  </w:rPr>
                  <w:t>Click or tap here to type your answer.</w:t>
                </w:r>
              </w:sdtContent>
            </w:sdt>
          </w:p>
        </w:tc>
      </w:tr>
      <w:tr w:rsidR="0049091A" w:rsidRPr="0049091A" w14:paraId="3425BFB9" w14:textId="77777777" w:rsidTr="003C4E0A">
        <w:trPr>
          <w:trHeight w:val="432"/>
        </w:trPr>
        <w:tc>
          <w:tcPr>
            <w:tcW w:w="9912" w:type="dxa"/>
            <w:shd w:val="clear" w:color="auto" w:fill="D9D9D9" w:themeFill="text2" w:themeFillShade="D9"/>
            <w:vAlign w:val="center"/>
          </w:tcPr>
          <w:p w14:paraId="1B840E4F" w14:textId="588456E3"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Does your organization have a Personal Data Management Plan in place</w:t>
            </w:r>
            <w:r w:rsidR="00E33D89" w:rsidRPr="0004517B">
              <w:rPr>
                <w:rFonts w:asciiTheme="minorHAnsi" w:hAnsiTheme="minorHAnsi" w:cstheme="minorHAnsi"/>
                <w:sz w:val="22"/>
                <w:szCs w:val="22"/>
              </w:rPr>
              <w:t>?</w:t>
            </w:r>
          </w:p>
        </w:tc>
      </w:tr>
      <w:tr w:rsidR="0049091A" w:rsidRPr="0049091A" w14:paraId="4AFFAD2D" w14:textId="77777777" w:rsidTr="0049091A">
        <w:trPr>
          <w:trHeight w:val="671"/>
        </w:trPr>
        <w:tc>
          <w:tcPr>
            <w:tcW w:w="9912" w:type="dxa"/>
            <w:vAlign w:val="center"/>
          </w:tcPr>
          <w:p w14:paraId="2738D993" w14:textId="77777777" w:rsidR="0049091A" w:rsidRPr="0049091A" w:rsidRDefault="00ED45C6" w:rsidP="0049091A">
            <w:pPr>
              <w:ind w:left="318" w:hanging="318"/>
              <w:jc w:val="left"/>
              <w:rPr>
                <w:rFonts w:asciiTheme="minorHAnsi" w:hAnsiTheme="minorHAnsi" w:cstheme="minorHAnsi"/>
              </w:rPr>
            </w:pPr>
            <w:sdt>
              <w:sdtPr>
                <w:rPr>
                  <w:rFonts w:asciiTheme="minorHAnsi" w:hAnsiTheme="minorHAnsi" w:cstheme="minorHAnsi"/>
                </w:rPr>
                <w:id w:val="1328476917"/>
                <w:placeholder>
                  <w:docPart w:val="3F645E1F0DB141E2833B60D4FA2E2DFE"/>
                </w:placeholder>
                <w:showingPlcHdr/>
              </w:sdtPr>
              <w:sdtEndPr/>
              <w:sdtContent>
                <w:r w:rsidR="0049091A" w:rsidRPr="0049091A">
                  <w:rPr>
                    <w:rStyle w:val="PlaceholderText"/>
                    <w:rFonts w:asciiTheme="minorHAnsi" w:hAnsiTheme="minorHAnsi" w:cstheme="minorHAnsi"/>
                    <w:i/>
                    <w:iCs/>
                  </w:rPr>
                  <w:t>Click or tap here to type your answer.</w:t>
                </w:r>
              </w:sdtContent>
            </w:sdt>
          </w:p>
        </w:tc>
      </w:tr>
      <w:tr w:rsidR="0049091A" w:rsidRPr="0049091A" w14:paraId="11205CC9" w14:textId="77777777" w:rsidTr="003C4E0A">
        <w:trPr>
          <w:trHeight w:val="576"/>
        </w:trPr>
        <w:tc>
          <w:tcPr>
            <w:tcW w:w="9912" w:type="dxa"/>
            <w:shd w:val="clear" w:color="auto" w:fill="D9D9D9" w:themeFill="text2" w:themeFillShade="D9"/>
            <w:vAlign w:val="center"/>
          </w:tcPr>
          <w:p w14:paraId="4DA369D8" w14:textId="2E1686EE" w:rsidR="0049091A" w:rsidRPr="0004517B" w:rsidRDefault="0049091A" w:rsidP="0049091A">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04517B">
              <w:rPr>
                <w:rFonts w:asciiTheme="minorHAnsi" w:hAnsiTheme="minorHAnsi" w:cstheme="minorHAnsi"/>
                <w:sz w:val="22"/>
                <w:szCs w:val="22"/>
              </w:rPr>
              <w:t>Did you put in place any of the following me</w:t>
            </w:r>
            <w:r w:rsidR="005F14B4" w:rsidRPr="0004517B">
              <w:rPr>
                <w:rFonts w:asciiTheme="minorHAnsi" w:hAnsiTheme="minorHAnsi" w:cstheme="minorHAnsi"/>
                <w:sz w:val="22"/>
                <w:szCs w:val="22"/>
              </w:rPr>
              <w:t>asures</w:t>
            </w:r>
            <w:r w:rsidRPr="0004517B">
              <w:rPr>
                <w:rFonts w:asciiTheme="minorHAnsi" w:hAnsiTheme="minorHAnsi" w:cstheme="minorHAnsi"/>
                <w:sz w:val="22"/>
                <w:szCs w:val="22"/>
              </w:rPr>
              <w:t xml:space="preserve"> to thoroughly implement the GDPR or equivalent legislation?</w:t>
            </w:r>
          </w:p>
        </w:tc>
      </w:tr>
      <w:tr w:rsidR="0049091A" w:rsidRPr="0049091A" w14:paraId="7CBE86CB" w14:textId="77777777" w:rsidTr="0049091A">
        <w:trPr>
          <w:trHeight w:val="1581"/>
        </w:trPr>
        <w:tc>
          <w:tcPr>
            <w:tcW w:w="9912" w:type="dxa"/>
            <w:vAlign w:val="center"/>
          </w:tcPr>
          <w:p w14:paraId="21945247" w14:textId="77777777" w:rsidR="0049091A" w:rsidRPr="0049091A" w:rsidRDefault="00ED45C6"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084597300"/>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Data protection Impact Assessment (DPIA)</w:t>
            </w:r>
          </w:p>
          <w:p w14:paraId="52253DAA" w14:textId="77777777" w:rsidR="0049091A" w:rsidRPr="0049091A" w:rsidRDefault="00ED45C6"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1343075722"/>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Designate a Data Protection Officer (DPO)  </w:t>
            </w:r>
          </w:p>
          <w:p w14:paraId="79BB94B8" w14:textId="77777777" w:rsidR="0049091A" w:rsidRPr="0049091A" w:rsidRDefault="00ED45C6" w:rsidP="0049091A">
            <w:pPr>
              <w:pStyle w:val="Caption"/>
              <w:ind w:left="318" w:hanging="318"/>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541360014"/>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Oversight mechanisms for data processing (limited access by qualifies members, mechanisms for logging data access and modifications)</w:t>
            </w:r>
          </w:p>
          <w:p w14:paraId="2C45619D" w14:textId="77777777" w:rsidR="0049091A" w:rsidRPr="0049091A" w:rsidRDefault="00ED45C6" w:rsidP="0049091A">
            <w:pPr>
              <w:pStyle w:val="Caption"/>
              <w:jc w:val="left"/>
              <w:rPr>
                <w:rFonts w:asciiTheme="minorHAnsi" w:hAnsiTheme="minorHAnsi" w:cstheme="minorHAnsi"/>
                <w:b w:val="0"/>
                <w:bCs w:val="0"/>
                <w:color w:val="auto"/>
                <w:sz w:val="22"/>
                <w:szCs w:val="22"/>
              </w:rPr>
            </w:pPr>
            <w:sdt>
              <w:sdtPr>
                <w:rPr>
                  <w:rFonts w:asciiTheme="minorHAnsi" w:hAnsiTheme="minorHAnsi" w:cstheme="minorHAnsi"/>
                  <w:b w:val="0"/>
                  <w:bCs w:val="0"/>
                  <w:color w:val="auto"/>
                  <w:sz w:val="22"/>
                  <w:szCs w:val="22"/>
                </w:rPr>
                <w:id w:val="-270164158"/>
                <w14:checkbox>
                  <w14:checked w14:val="0"/>
                  <w14:checkedState w14:val="2612" w14:font="MS Gothic"/>
                  <w14:uncheckedState w14:val="2610" w14:font="MS Gothic"/>
                </w14:checkbox>
              </w:sdtPr>
              <w:sdtEndPr/>
              <w:sdtContent>
                <w:r w:rsidR="0049091A" w:rsidRPr="0049091A">
                  <w:rPr>
                    <w:rFonts w:ascii="Segoe UI Symbol" w:eastAsia="MS Gothic" w:hAnsi="Segoe UI Symbol" w:cs="Segoe UI Symbol"/>
                    <w:b w:val="0"/>
                    <w:bCs w:val="0"/>
                    <w:color w:val="auto"/>
                    <w:sz w:val="22"/>
                    <w:szCs w:val="22"/>
                  </w:rPr>
                  <w:t>☐</w:t>
                </w:r>
              </w:sdtContent>
            </w:sdt>
            <w:r w:rsidR="0049091A" w:rsidRPr="0049091A">
              <w:rPr>
                <w:rFonts w:asciiTheme="minorHAnsi" w:hAnsiTheme="minorHAnsi" w:cstheme="minorHAnsi"/>
                <w:b w:val="0"/>
                <w:bCs w:val="0"/>
                <w:color w:val="auto"/>
                <w:sz w:val="22"/>
                <w:szCs w:val="22"/>
              </w:rPr>
              <w:t xml:space="preserve"> Measures to enhance privacy by design and default (e.g. anonymization, encryption, pseudonymization)</w:t>
            </w:r>
          </w:p>
        </w:tc>
      </w:tr>
    </w:tbl>
    <w:p w14:paraId="56F83828" w14:textId="77777777" w:rsidR="0049091A" w:rsidRDefault="0049091A" w:rsidP="0049091A"/>
    <w:p w14:paraId="68341E49" w14:textId="5E9BF523" w:rsidR="00354C3C" w:rsidRDefault="00354C3C">
      <w:pPr>
        <w:jc w:val="left"/>
      </w:pPr>
      <w:r>
        <w:br w:type="page"/>
      </w:r>
    </w:p>
    <w:p w14:paraId="20183222" w14:textId="77777777" w:rsidR="00354C3C" w:rsidRPr="0049091A" w:rsidRDefault="00354C3C" w:rsidP="0049091A"/>
    <w:p w14:paraId="2B3DF3CF" w14:textId="55AA99A9" w:rsidR="001478FF" w:rsidRDefault="001478FF" w:rsidP="00A565D3">
      <w:pPr>
        <w:pStyle w:val="Heading1"/>
      </w:pPr>
      <w:bookmarkStart w:id="20" w:name="_Toc155869002"/>
      <w:r w:rsidRPr="001478FF">
        <w:t>A</w:t>
      </w:r>
      <w:r w:rsidR="003C4E0A">
        <w:t>rtificial Intelligence</w:t>
      </w:r>
      <w:bookmarkEnd w:id="20"/>
    </w:p>
    <w:tbl>
      <w:tblPr>
        <w:tblStyle w:val="Grigliatabella1"/>
        <w:tblW w:w="0" w:type="auto"/>
        <w:tblLook w:val="0480" w:firstRow="0" w:lastRow="0" w:firstColumn="1" w:lastColumn="0" w:noHBand="0" w:noVBand="1"/>
      </w:tblPr>
      <w:tblGrid>
        <w:gridCol w:w="9912"/>
      </w:tblGrid>
      <w:tr w:rsidR="00F46442" w:rsidRPr="00F46442" w14:paraId="301B1841" w14:textId="77777777" w:rsidTr="003C4E0A">
        <w:trPr>
          <w:trHeight w:val="613"/>
        </w:trPr>
        <w:tc>
          <w:tcPr>
            <w:tcW w:w="9912" w:type="dxa"/>
            <w:shd w:val="clear" w:color="auto" w:fill="D9D9D9" w:themeFill="text2" w:themeFillShade="D9"/>
            <w:vAlign w:val="center"/>
          </w:tcPr>
          <w:p w14:paraId="2B20C4E2" w14:textId="77777777"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you be using A.I. tools or systems?</w:t>
            </w:r>
          </w:p>
          <w:p w14:paraId="232DD397" w14:textId="3EB856B9" w:rsidR="0049091A" w:rsidRPr="00F11ED9" w:rsidRDefault="0049091A" w:rsidP="00F46442">
            <w:pPr>
              <w:pStyle w:val="Caption"/>
              <w:tabs>
                <w:tab w:val="left" w:pos="459"/>
              </w:tabs>
              <w:ind w:left="459"/>
              <w:jc w:val="left"/>
              <w:rPr>
                <w:rFonts w:asciiTheme="minorHAnsi" w:hAnsiTheme="minorHAnsi" w:cstheme="minorHAnsi"/>
                <w:b w:val="0"/>
                <w:bCs w:val="0"/>
                <w:sz w:val="22"/>
                <w:szCs w:val="22"/>
              </w:rPr>
            </w:pPr>
            <w:r w:rsidRPr="00F11ED9">
              <w:rPr>
                <w:rFonts w:asciiTheme="minorHAnsi" w:hAnsiTheme="minorHAnsi" w:cstheme="minorHAnsi"/>
                <w:i/>
                <w:iCs/>
                <w:sz w:val="22"/>
                <w:szCs w:val="22"/>
              </w:rPr>
              <w:t>If your answer is “No” please skip questions 1</w:t>
            </w:r>
            <w:r w:rsidR="00F46442" w:rsidRPr="00F11ED9">
              <w:rPr>
                <w:rFonts w:asciiTheme="minorHAnsi" w:hAnsiTheme="minorHAnsi" w:cstheme="minorHAnsi"/>
                <w:i/>
                <w:iCs/>
                <w:sz w:val="22"/>
                <w:szCs w:val="22"/>
              </w:rPr>
              <w:t>12</w:t>
            </w:r>
            <w:r w:rsidRPr="00F11ED9">
              <w:rPr>
                <w:rFonts w:asciiTheme="minorHAnsi" w:hAnsiTheme="minorHAnsi" w:cstheme="minorHAnsi"/>
                <w:i/>
                <w:iCs/>
                <w:sz w:val="22"/>
                <w:szCs w:val="22"/>
              </w:rPr>
              <w:t xml:space="preserve"> - 11</w:t>
            </w:r>
            <w:r w:rsidR="00F46442" w:rsidRPr="00F11ED9">
              <w:rPr>
                <w:rFonts w:asciiTheme="minorHAnsi" w:hAnsiTheme="minorHAnsi" w:cstheme="minorHAnsi"/>
                <w:i/>
                <w:iCs/>
                <w:sz w:val="22"/>
                <w:szCs w:val="22"/>
              </w:rPr>
              <w:t>5</w:t>
            </w:r>
          </w:p>
        </w:tc>
      </w:tr>
      <w:tr w:rsidR="0049091A" w:rsidRPr="00F46442" w14:paraId="7A284D68" w14:textId="77777777" w:rsidTr="00F46442">
        <w:trPr>
          <w:trHeight w:val="613"/>
        </w:trPr>
        <w:tc>
          <w:tcPr>
            <w:tcW w:w="9912" w:type="dxa"/>
            <w:vAlign w:val="center"/>
          </w:tcPr>
          <w:p w14:paraId="1A7E4BA2" w14:textId="1268AB58" w:rsidR="0049091A" w:rsidRPr="00F46442" w:rsidRDefault="00ED45C6" w:rsidP="00F46442">
            <w:pPr>
              <w:pStyle w:val="Caption"/>
              <w:tabs>
                <w:tab w:val="left" w:pos="3396"/>
              </w:tabs>
              <w:jc w:val="left"/>
              <w:rPr>
                <w:rFonts w:asciiTheme="minorHAnsi" w:hAnsiTheme="minorHAnsi" w:cstheme="minorHAnsi"/>
                <w:b w:val="0"/>
                <w:bCs w:val="0"/>
                <w:sz w:val="22"/>
                <w:szCs w:val="22"/>
              </w:rPr>
            </w:pPr>
            <w:sdt>
              <w:sdtPr>
                <w:rPr>
                  <w:rFonts w:asciiTheme="minorHAnsi" w:hAnsiTheme="minorHAnsi" w:cstheme="minorHAnsi"/>
                  <w:b w:val="0"/>
                  <w:bCs w:val="0"/>
                  <w:color w:val="auto"/>
                  <w:sz w:val="22"/>
                  <w:szCs w:val="22"/>
                </w:rPr>
                <w:id w:val="-1866667430"/>
                <w14:checkbox>
                  <w14:checked w14:val="1"/>
                  <w14:checkedState w14:val="2612" w14:font="MS Gothic"/>
                  <w14:uncheckedState w14:val="2610" w14:font="MS Gothic"/>
                </w14:checkbox>
              </w:sdtPr>
              <w:sdtEndPr/>
              <w:sdtContent>
                <w:r w:rsidR="004346E7">
                  <w:rPr>
                    <w:rFonts w:ascii="MS Gothic" w:eastAsia="MS Gothic" w:hAnsi="MS Gothic" w:cstheme="minorHAnsi" w:hint="eastAsia"/>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Yes  </w:t>
            </w:r>
            <w:sdt>
              <w:sdtPr>
                <w:rPr>
                  <w:rFonts w:asciiTheme="minorHAnsi" w:hAnsiTheme="minorHAnsi" w:cstheme="minorHAnsi"/>
                  <w:b w:val="0"/>
                  <w:bCs w:val="0"/>
                  <w:color w:val="auto"/>
                  <w:sz w:val="22"/>
                  <w:szCs w:val="22"/>
                </w:rPr>
                <w:id w:val="-249426074"/>
                <w14:checkbox>
                  <w14:checked w14:val="0"/>
                  <w14:checkedState w14:val="2612" w14:font="MS Gothic"/>
                  <w14:uncheckedState w14:val="2610" w14:font="MS Gothic"/>
                </w14:checkbox>
              </w:sdtPr>
              <w:sdtEndPr/>
              <w:sdtContent>
                <w:r w:rsidR="0049091A" w:rsidRPr="00F46442">
                  <w:rPr>
                    <w:rFonts w:ascii="Segoe UI Symbol" w:hAnsi="Segoe UI Symbol" w:cs="Segoe UI Symbol"/>
                    <w:b w:val="0"/>
                    <w:bCs w:val="0"/>
                    <w:color w:val="auto"/>
                    <w:sz w:val="22"/>
                    <w:szCs w:val="22"/>
                  </w:rPr>
                  <w:t>☐</w:t>
                </w:r>
              </w:sdtContent>
            </w:sdt>
            <w:r w:rsidR="0049091A" w:rsidRPr="00F46442">
              <w:rPr>
                <w:rFonts w:asciiTheme="minorHAnsi" w:hAnsiTheme="minorHAnsi" w:cstheme="minorHAnsi"/>
                <w:b w:val="0"/>
                <w:bCs w:val="0"/>
                <w:color w:val="auto"/>
                <w:sz w:val="22"/>
                <w:szCs w:val="22"/>
              </w:rPr>
              <w:t xml:space="preserve"> No</w:t>
            </w:r>
          </w:p>
        </w:tc>
      </w:tr>
      <w:tr w:rsidR="00F46442" w:rsidRPr="00F46442" w14:paraId="4D1F6EAD" w14:textId="77777777" w:rsidTr="003C4E0A">
        <w:trPr>
          <w:trHeight w:val="613"/>
        </w:trPr>
        <w:tc>
          <w:tcPr>
            <w:tcW w:w="9912" w:type="dxa"/>
            <w:shd w:val="clear" w:color="auto" w:fill="D9D9D9" w:themeFill="text2" w:themeFillShade="D9"/>
            <w:vAlign w:val="center"/>
          </w:tcPr>
          <w:p w14:paraId="772E7A86" w14:textId="7C2BC29D"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If yes, state what are these tools or describe the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systems.</w:t>
            </w:r>
          </w:p>
        </w:tc>
      </w:tr>
      <w:tr w:rsidR="0049091A" w:rsidRPr="00F46442" w14:paraId="0BAD12D3" w14:textId="77777777" w:rsidTr="00F46442">
        <w:trPr>
          <w:trHeight w:val="613"/>
        </w:trPr>
        <w:sdt>
          <w:sdtPr>
            <w:rPr>
              <w:rFonts w:asciiTheme="minorHAnsi" w:hAnsiTheme="minorHAnsi" w:cstheme="minorHAnsi"/>
              <w:b w:val="0"/>
              <w:bCs w:val="0"/>
              <w:sz w:val="22"/>
              <w:szCs w:val="22"/>
            </w:rPr>
            <w:id w:val="35626468"/>
            <w:placeholder>
              <w:docPart w:val="608403DE8A5A468A91F9D22E59BCDE9C"/>
            </w:placeholder>
            <w:text w:multiLine="1"/>
          </w:sdtPr>
          <w:sdtEndPr/>
          <w:sdtContent>
            <w:tc>
              <w:tcPr>
                <w:tcW w:w="9912" w:type="dxa"/>
                <w:vAlign w:val="center"/>
              </w:tcPr>
              <w:p w14:paraId="49E5B066" w14:textId="5D78CBE1" w:rsidR="0049091A" w:rsidRPr="00F46442" w:rsidRDefault="004346E7" w:rsidP="00F46442">
                <w:pPr>
                  <w:pStyle w:val="Caption"/>
                  <w:tabs>
                    <w:tab w:val="left" w:pos="3396"/>
                  </w:tabs>
                  <w:jc w:val="left"/>
                  <w:rPr>
                    <w:rFonts w:asciiTheme="minorHAnsi" w:hAnsiTheme="minorHAnsi" w:cstheme="minorHAnsi"/>
                    <w:b w:val="0"/>
                    <w:bCs w:val="0"/>
                    <w:sz w:val="22"/>
                    <w:szCs w:val="22"/>
                  </w:rPr>
                </w:pPr>
                <w:r>
                  <w:rPr>
                    <w:rFonts w:asciiTheme="minorHAnsi" w:hAnsiTheme="minorHAnsi" w:cstheme="minorHAnsi"/>
                    <w:b w:val="0"/>
                    <w:bCs w:val="0"/>
                    <w:sz w:val="22"/>
                    <w:szCs w:val="22"/>
                  </w:rPr>
                  <w:t>Pytorch and other related tools used in ML</w:t>
                </w:r>
              </w:p>
            </w:tc>
          </w:sdtContent>
        </w:sdt>
      </w:tr>
      <w:tr w:rsidR="00F46442" w:rsidRPr="00F46442" w14:paraId="6B4009C8" w14:textId="77777777" w:rsidTr="003C4E0A">
        <w:trPr>
          <w:trHeight w:val="613"/>
        </w:trPr>
        <w:tc>
          <w:tcPr>
            <w:tcW w:w="9912" w:type="dxa"/>
            <w:shd w:val="clear" w:color="auto" w:fill="D9D9D9" w:themeFill="text2" w:themeFillShade="D9"/>
            <w:vAlign w:val="center"/>
          </w:tcPr>
          <w:p w14:paraId="09B7CCFF" w14:textId="6EE3285B"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 data holder be informed of the use of A</w:t>
            </w:r>
            <w:r w:rsidR="005A3CF9">
              <w:rPr>
                <w:rFonts w:asciiTheme="minorHAnsi" w:hAnsiTheme="minorHAnsi" w:cstheme="minorHAnsi"/>
                <w:sz w:val="22"/>
                <w:szCs w:val="22"/>
              </w:rPr>
              <w:t>.</w:t>
            </w:r>
            <w:r w:rsidRPr="00F11ED9">
              <w:rPr>
                <w:rFonts w:asciiTheme="minorHAnsi" w:hAnsiTheme="minorHAnsi" w:cstheme="minorHAnsi"/>
                <w:sz w:val="22"/>
                <w:szCs w:val="22"/>
              </w:rPr>
              <w:t>I</w:t>
            </w:r>
            <w:r w:rsidR="005A3CF9">
              <w:rPr>
                <w:rFonts w:asciiTheme="minorHAnsi" w:hAnsiTheme="minorHAnsi" w:cstheme="minorHAnsi"/>
                <w:sz w:val="22"/>
                <w:szCs w:val="22"/>
              </w:rPr>
              <w:t>.</w:t>
            </w:r>
            <w:r w:rsidRPr="00F11ED9">
              <w:rPr>
                <w:rFonts w:asciiTheme="minorHAnsi" w:hAnsiTheme="minorHAnsi" w:cstheme="minorHAnsi"/>
                <w:sz w:val="22"/>
                <w:szCs w:val="22"/>
              </w:rPr>
              <w:t xml:space="preserve"> tools and systems prior?</w:t>
            </w:r>
          </w:p>
        </w:tc>
      </w:tr>
      <w:bookmarkStart w:id="21" w:name="_Hlk131588965"/>
      <w:tr w:rsidR="0049091A" w:rsidRPr="00F46442" w14:paraId="2F3E9A59" w14:textId="77777777" w:rsidTr="00F46442">
        <w:trPr>
          <w:trHeight w:val="836"/>
        </w:trPr>
        <w:tc>
          <w:tcPr>
            <w:tcW w:w="9912" w:type="dxa"/>
            <w:vAlign w:val="center"/>
          </w:tcPr>
          <w:p w14:paraId="12C431E0" w14:textId="77777777" w:rsidR="0049091A" w:rsidRPr="00F46442" w:rsidRDefault="00ED45C6" w:rsidP="00F46442">
            <w:pPr>
              <w:ind w:left="318" w:hanging="318"/>
              <w:jc w:val="left"/>
              <w:rPr>
                <w:rFonts w:asciiTheme="minorHAnsi" w:hAnsiTheme="minorHAnsi" w:cstheme="minorHAnsi"/>
              </w:rPr>
            </w:pPr>
            <w:sdt>
              <w:sdtPr>
                <w:rPr>
                  <w:rFonts w:asciiTheme="minorHAnsi" w:hAnsiTheme="minorHAnsi" w:cstheme="minorHAnsi"/>
                </w:rPr>
                <w:id w:val="-395589145"/>
                <w14:checkbox>
                  <w14:checked w14:val="0"/>
                  <w14:checkedState w14:val="2612" w14:font="MS Gothic"/>
                  <w14:uncheckedState w14:val="2610" w14:font="MS Gothic"/>
                </w14:checkbox>
              </w:sdtPr>
              <w:sdtEnd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Yes</w:t>
            </w:r>
          </w:p>
          <w:p w14:paraId="0BBA075D" w14:textId="77777777" w:rsidR="0049091A" w:rsidRPr="00F46442" w:rsidRDefault="00ED45C6" w:rsidP="00F46442">
            <w:pPr>
              <w:ind w:left="318" w:hanging="318"/>
              <w:jc w:val="left"/>
              <w:rPr>
                <w:rFonts w:asciiTheme="minorHAnsi" w:hAnsiTheme="minorHAnsi" w:cstheme="minorHAnsi"/>
              </w:rPr>
            </w:pPr>
            <w:sdt>
              <w:sdtPr>
                <w:rPr>
                  <w:rFonts w:asciiTheme="minorHAnsi" w:hAnsiTheme="minorHAnsi" w:cstheme="minorHAnsi"/>
                </w:rPr>
                <w:id w:val="-692000311"/>
                <w14:checkbox>
                  <w14:checked w14:val="0"/>
                  <w14:checkedState w14:val="2612" w14:font="MS Gothic"/>
                  <w14:uncheckedState w14:val="2610" w14:font="MS Gothic"/>
                </w14:checkbox>
              </w:sdtPr>
              <w:sdtEnd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7AB93BF8" w14:textId="17AE9023" w:rsidR="0049091A" w:rsidRPr="00F46442" w:rsidRDefault="00ED45C6" w:rsidP="00F46442">
            <w:pPr>
              <w:ind w:left="318" w:hanging="318"/>
              <w:jc w:val="left"/>
              <w:rPr>
                <w:rFonts w:asciiTheme="minorHAnsi" w:hAnsiTheme="minorHAnsi" w:cstheme="minorHAnsi"/>
              </w:rPr>
            </w:pPr>
            <w:sdt>
              <w:sdtPr>
                <w:rPr>
                  <w:rFonts w:asciiTheme="minorHAnsi" w:hAnsiTheme="minorHAnsi" w:cstheme="minorHAnsi"/>
                </w:rPr>
                <w:id w:val="818996331"/>
                <w14:checkbox>
                  <w14:checked w14:val="1"/>
                  <w14:checkedState w14:val="2612" w14:font="MS Gothic"/>
                  <w14:uncheckedState w14:val="2610" w14:font="MS Gothic"/>
                </w14:checkbox>
              </w:sdtPr>
              <w:sdtEndPr/>
              <w:sdtContent>
                <w:r w:rsidR="004346E7">
                  <w:rPr>
                    <w:rFonts w:ascii="MS Gothic" w:eastAsia="MS Gothic" w:hAnsi="MS Gothic" w:cstheme="minorHAnsi" w:hint="eastAsia"/>
                  </w:rPr>
                  <w:t>☒</w:t>
                </w:r>
              </w:sdtContent>
            </w:sdt>
            <w:r w:rsidR="0049091A" w:rsidRPr="00F46442">
              <w:rPr>
                <w:rFonts w:asciiTheme="minorHAnsi" w:hAnsiTheme="minorHAnsi" w:cstheme="minorHAnsi"/>
              </w:rPr>
              <w:t xml:space="preserve"> Not Applicable</w:t>
            </w:r>
          </w:p>
        </w:tc>
      </w:tr>
      <w:bookmarkEnd w:id="21"/>
      <w:tr w:rsidR="00F46442" w:rsidRPr="00F46442" w14:paraId="08B8AFE4" w14:textId="77777777" w:rsidTr="003C4E0A">
        <w:trPr>
          <w:trHeight w:val="552"/>
        </w:trPr>
        <w:tc>
          <w:tcPr>
            <w:tcW w:w="9912" w:type="dxa"/>
            <w:shd w:val="clear" w:color="auto" w:fill="D9D9D9" w:themeFill="text2" w:themeFillShade="D9"/>
            <w:vAlign w:val="center"/>
          </w:tcPr>
          <w:p w14:paraId="0FB4088D" w14:textId="77777777" w:rsidR="0049091A" w:rsidRPr="00F11ED9" w:rsidRDefault="0049091A"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Will there be continuous human supervision?</w:t>
            </w:r>
          </w:p>
        </w:tc>
      </w:tr>
      <w:tr w:rsidR="0049091A" w:rsidRPr="00F46442" w14:paraId="5D8285BC" w14:textId="77777777" w:rsidTr="00F46442">
        <w:trPr>
          <w:trHeight w:val="836"/>
        </w:trPr>
        <w:tc>
          <w:tcPr>
            <w:tcW w:w="9912" w:type="dxa"/>
            <w:vAlign w:val="center"/>
          </w:tcPr>
          <w:p w14:paraId="304066D1" w14:textId="77777777" w:rsidR="0049091A" w:rsidRPr="00F46442" w:rsidRDefault="00ED45C6" w:rsidP="00F46442">
            <w:pPr>
              <w:ind w:left="318" w:hanging="318"/>
              <w:jc w:val="left"/>
              <w:rPr>
                <w:rFonts w:asciiTheme="minorHAnsi" w:hAnsiTheme="minorHAnsi" w:cstheme="minorHAnsi"/>
              </w:rPr>
            </w:pPr>
            <w:sdt>
              <w:sdtPr>
                <w:rPr>
                  <w:rFonts w:asciiTheme="minorHAnsi" w:hAnsiTheme="minorHAnsi" w:cstheme="minorHAnsi"/>
                </w:rPr>
                <w:id w:val="-450561014"/>
                <w14:checkbox>
                  <w14:checked w14:val="0"/>
                  <w14:checkedState w14:val="2612" w14:font="MS Gothic"/>
                  <w14:uncheckedState w14:val="2610" w14:font="MS Gothic"/>
                </w14:checkbox>
              </w:sdtPr>
              <w:sdtEnd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Yes</w:t>
            </w:r>
          </w:p>
          <w:p w14:paraId="31B5211D" w14:textId="77777777" w:rsidR="0049091A" w:rsidRPr="00F46442" w:rsidRDefault="00ED45C6" w:rsidP="00F46442">
            <w:pPr>
              <w:ind w:left="318" w:hanging="318"/>
              <w:jc w:val="left"/>
              <w:rPr>
                <w:rFonts w:asciiTheme="minorHAnsi" w:hAnsiTheme="minorHAnsi" w:cstheme="minorHAnsi"/>
              </w:rPr>
            </w:pPr>
            <w:sdt>
              <w:sdtPr>
                <w:rPr>
                  <w:rFonts w:asciiTheme="minorHAnsi" w:hAnsiTheme="minorHAnsi" w:cstheme="minorHAnsi"/>
                </w:rPr>
                <w:id w:val="1777143814"/>
                <w14:checkbox>
                  <w14:checked w14:val="0"/>
                  <w14:checkedState w14:val="2612" w14:font="MS Gothic"/>
                  <w14:uncheckedState w14:val="2610" w14:font="MS Gothic"/>
                </w14:checkbox>
              </w:sdtPr>
              <w:sdtEndPr/>
              <w:sdtContent>
                <w:r w:rsidR="0049091A" w:rsidRPr="00F46442">
                  <w:rPr>
                    <w:rFonts w:ascii="Segoe UI Symbol" w:eastAsia="MS Gothic" w:hAnsi="Segoe UI Symbol" w:cs="Segoe UI Symbol"/>
                  </w:rPr>
                  <w:t>☐</w:t>
                </w:r>
              </w:sdtContent>
            </w:sdt>
            <w:r w:rsidR="0049091A" w:rsidRPr="00F46442">
              <w:rPr>
                <w:rFonts w:asciiTheme="minorHAnsi" w:hAnsiTheme="minorHAnsi" w:cstheme="minorHAnsi"/>
              </w:rPr>
              <w:t xml:space="preserve"> No</w:t>
            </w:r>
          </w:p>
          <w:p w14:paraId="0CC4306D" w14:textId="03150147" w:rsidR="0049091A" w:rsidRPr="00F46442" w:rsidRDefault="00ED45C6" w:rsidP="00F46442">
            <w:pPr>
              <w:ind w:left="318" w:hanging="318"/>
              <w:jc w:val="left"/>
              <w:rPr>
                <w:rFonts w:asciiTheme="minorHAnsi" w:hAnsiTheme="minorHAnsi" w:cstheme="minorHAnsi"/>
              </w:rPr>
            </w:pPr>
            <w:sdt>
              <w:sdtPr>
                <w:rPr>
                  <w:rFonts w:asciiTheme="minorHAnsi" w:hAnsiTheme="minorHAnsi" w:cstheme="minorHAnsi"/>
                </w:rPr>
                <w:id w:val="-161081138"/>
                <w14:checkbox>
                  <w14:checked w14:val="1"/>
                  <w14:checkedState w14:val="2612" w14:font="MS Gothic"/>
                  <w14:uncheckedState w14:val="2610" w14:font="MS Gothic"/>
                </w14:checkbox>
              </w:sdtPr>
              <w:sdtEndPr/>
              <w:sdtContent>
                <w:r w:rsidR="004346E7">
                  <w:rPr>
                    <w:rFonts w:ascii="MS Gothic" w:eastAsia="MS Gothic" w:hAnsi="MS Gothic" w:cstheme="minorHAnsi" w:hint="eastAsia"/>
                  </w:rPr>
                  <w:t>☒</w:t>
                </w:r>
              </w:sdtContent>
            </w:sdt>
            <w:r w:rsidR="0049091A" w:rsidRPr="00F46442">
              <w:rPr>
                <w:rFonts w:asciiTheme="minorHAnsi" w:hAnsiTheme="minorHAnsi" w:cstheme="minorHAnsi"/>
              </w:rPr>
              <w:t xml:space="preserve"> Not Applicable</w:t>
            </w:r>
          </w:p>
        </w:tc>
      </w:tr>
      <w:tr w:rsidR="00F46442" w:rsidRPr="00F46442" w14:paraId="15518B51" w14:textId="77777777" w:rsidTr="003C4E0A">
        <w:trPr>
          <w:trHeight w:val="880"/>
        </w:trPr>
        <w:tc>
          <w:tcPr>
            <w:tcW w:w="9912" w:type="dxa"/>
            <w:shd w:val="clear" w:color="auto" w:fill="D9D9D9" w:themeFill="text2" w:themeFillShade="D9"/>
            <w:vAlign w:val="center"/>
          </w:tcPr>
          <w:p w14:paraId="735169B7" w14:textId="2135F0E9" w:rsidR="0049091A" w:rsidRPr="00F11ED9" w:rsidRDefault="005A3CF9" w:rsidP="00F46442">
            <w:pPr>
              <w:pStyle w:val="Caption"/>
              <w:numPr>
                <w:ilvl w:val="0"/>
                <w:numId w:val="37"/>
              </w:numPr>
              <w:tabs>
                <w:tab w:val="left" w:pos="459"/>
              </w:tabs>
              <w:ind w:left="459" w:hanging="501"/>
              <w:jc w:val="left"/>
              <w:rPr>
                <w:rFonts w:asciiTheme="minorHAnsi" w:hAnsiTheme="minorHAnsi" w:cstheme="minorHAnsi"/>
                <w:b w:val="0"/>
                <w:bCs w:val="0"/>
                <w:sz w:val="22"/>
                <w:szCs w:val="22"/>
              </w:rPr>
            </w:pPr>
            <w:r>
              <w:rPr>
                <w:rFonts w:asciiTheme="minorHAnsi" w:hAnsiTheme="minorHAnsi" w:cstheme="minorHAnsi"/>
                <w:sz w:val="22"/>
                <w:szCs w:val="22"/>
              </w:rPr>
              <w:t>Have you identified the Risk Level in terms of the A.I. Act (Unacceptable, High, Limited, Minimal) for each A.I. tool and/or system that will be used</w:t>
            </w:r>
            <w:r w:rsidR="0049091A" w:rsidRPr="00F11ED9">
              <w:rPr>
                <w:rFonts w:asciiTheme="minorHAnsi" w:hAnsiTheme="minorHAnsi" w:cstheme="minorHAnsi"/>
                <w:sz w:val="22"/>
                <w:szCs w:val="22"/>
              </w:rPr>
              <w:t>?</w:t>
            </w:r>
            <w:r>
              <w:rPr>
                <w:rFonts w:asciiTheme="minorHAnsi" w:hAnsiTheme="minorHAnsi" w:cstheme="minorHAnsi"/>
                <w:sz w:val="22"/>
                <w:szCs w:val="22"/>
              </w:rPr>
              <w:t xml:space="preserve"> If Yes, please specify.</w:t>
            </w:r>
          </w:p>
        </w:tc>
      </w:tr>
      <w:tr w:rsidR="0049091A" w:rsidRPr="00F46442" w14:paraId="4AA3B950" w14:textId="77777777" w:rsidTr="00F46442">
        <w:trPr>
          <w:trHeight w:val="671"/>
        </w:trPr>
        <w:sdt>
          <w:sdtPr>
            <w:rPr>
              <w:rFonts w:asciiTheme="minorHAnsi" w:hAnsiTheme="minorHAnsi" w:cstheme="minorHAnsi"/>
            </w:rPr>
            <w:id w:val="1621491333"/>
            <w:placeholder>
              <w:docPart w:val="80310C3698564EAA825C4AA057124858"/>
            </w:placeholder>
            <w:text w:multiLine="1"/>
          </w:sdtPr>
          <w:sdtEndPr/>
          <w:sdtContent>
            <w:tc>
              <w:tcPr>
                <w:tcW w:w="9912" w:type="dxa"/>
                <w:vAlign w:val="center"/>
              </w:tcPr>
              <w:p w14:paraId="745A6363" w14:textId="3C7D6471" w:rsidR="0049091A" w:rsidRPr="00F46442" w:rsidRDefault="004346E7" w:rsidP="00F46442">
                <w:pPr>
                  <w:ind w:left="318" w:hanging="318"/>
                  <w:jc w:val="left"/>
                  <w:rPr>
                    <w:rFonts w:asciiTheme="minorHAnsi" w:hAnsiTheme="minorHAnsi" w:cstheme="minorHAnsi"/>
                  </w:rPr>
                </w:pPr>
                <w:r>
                  <w:rPr>
                    <w:rFonts w:asciiTheme="minorHAnsi" w:hAnsiTheme="minorHAnsi" w:cstheme="minorHAnsi"/>
                  </w:rPr>
                  <w:t>No</w:t>
                </w:r>
              </w:p>
            </w:tc>
          </w:sdtContent>
        </w:sdt>
      </w:tr>
      <w:tr w:rsidR="005A3CF9" w:rsidRPr="00F11ED9" w14:paraId="3661F51A" w14:textId="77777777" w:rsidTr="005A3CF9">
        <w:tblPrEx>
          <w:tblLook w:val="04A0" w:firstRow="1" w:lastRow="0" w:firstColumn="1" w:lastColumn="0" w:noHBand="0" w:noVBand="1"/>
        </w:tblPrEx>
        <w:trPr>
          <w:trHeight w:val="880"/>
        </w:trPr>
        <w:tc>
          <w:tcPr>
            <w:tcW w:w="9912" w:type="dxa"/>
            <w:shd w:val="clear" w:color="auto" w:fill="D9D9D9" w:themeFill="text2" w:themeFillShade="D9"/>
          </w:tcPr>
          <w:p w14:paraId="5B5A6859" w14:textId="77777777" w:rsidR="005A3CF9" w:rsidRPr="00F11ED9" w:rsidRDefault="005A3CF9" w:rsidP="002C2C3B">
            <w:pPr>
              <w:pStyle w:val="Caption"/>
              <w:numPr>
                <w:ilvl w:val="0"/>
                <w:numId w:val="37"/>
              </w:numPr>
              <w:tabs>
                <w:tab w:val="left" w:pos="459"/>
              </w:tabs>
              <w:ind w:left="459" w:hanging="501"/>
              <w:jc w:val="left"/>
              <w:rPr>
                <w:rFonts w:asciiTheme="minorHAnsi" w:hAnsiTheme="minorHAnsi" w:cstheme="minorHAnsi"/>
                <w:b w:val="0"/>
                <w:bCs w:val="0"/>
                <w:sz w:val="22"/>
                <w:szCs w:val="22"/>
              </w:rPr>
            </w:pPr>
            <w:r w:rsidRPr="00F11ED9">
              <w:rPr>
                <w:rFonts w:asciiTheme="minorHAnsi" w:hAnsiTheme="minorHAnsi" w:cstheme="minorHAnsi"/>
                <w:sz w:val="22"/>
                <w:szCs w:val="22"/>
              </w:rPr>
              <w:t>Could the use of the A.I. tools or A.I. systems raise ethical concerns related to human rights and values and detail how this will be addressed?</w:t>
            </w:r>
          </w:p>
        </w:tc>
      </w:tr>
      <w:tr w:rsidR="005A3CF9" w:rsidRPr="00F46442" w14:paraId="3885EDE7" w14:textId="77777777" w:rsidTr="005A3CF9">
        <w:tblPrEx>
          <w:tblLook w:val="04A0" w:firstRow="1" w:lastRow="0" w:firstColumn="1" w:lastColumn="0" w:noHBand="0" w:noVBand="1"/>
        </w:tblPrEx>
        <w:trPr>
          <w:trHeight w:val="671"/>
        </w:trPr>
        <w:sdt>
          <w:sdtPr>
            <w:rPr>
              <w:rFonts w:asciiTheme="minorHAnsi" w:hAnsiTheme="minorHAnsi" w:cstheme="minorHAnsi"/>
            </w:rPr>
            <w:id w:val="-473598134"/>
            <w:placeholder>
              <w:docPart w:val="90C57F79AD484A4899DB595E29CE4B2F"/>
            </w:placeholder>
            <w:text w:multiLine="1"/>
          </w:sdtPr>
          <w:sdtEndPr/>
          <w:sdtContent>
            <w:tc>
              <w:tcPr>
                <w:tcW w:w="9912" w:type="dxa"/>
              </w:tcPr>
              <w:p w14:paraId="6704A6F5" w14:textId="04A906AC" w:rsidR="005A3CF9" w:rsidRPr="00F46442" w:rsidRDefault="004346E7" w:rsidP="002C2C3B">
                <w:pPr>
                  <w:ind w:left="318" w:hanging="318"/>
                  <w:jc w:val="left"/>
                  <w:rPr>
                    <w:rFonts w:asciiTheme="minorHAnsi" w:hAnsiTheme="minorHAnsi" w:cstheme="minorHAnsi"/>
                  </w:rPr>
                </w:pPr>
                <w:r>
                  <w:rPr>
                    <w:rFonts w:asciiTheme="minorHAnsi" w:hAnsiTheme="minorHAnsi" w:cstheme="minorHAnsi"/>
                  </w:rPr>
                  <w:t>No</w:t>
                </w:r>
              </w:p>
            </w:tc>
          </w:sdtContent>
        </w:sdt>
      </w:tr>
    </w:tbl>
    <w:p w14:paraId="7441062A" w14:textId="77777777" w:rsidR="0049091A" w:rsidRDefault="0049091A" w:rsidP="0049091A"/>
    <w:p w14:paraId="75F99EC6" w14:textId="6A8D84D6" w:rsidR="00354C3C" w:rsidRDefault="00354C3C">
      <w:pPr>
        <w:jc w:val="left"/>
      </w:pPr>
      <w:r>
        <w:br w:type="page"/>
      </w:r>
    </w:p>
    <w:p w14:paraId="522DEA4C" w14:textId="77777777" w:rsidR="00354C3C" w:rsidRPr="0049091A" w:rsidRDefault="00354C3C" w:rsidP="0049091A"/>
    <w:p w14:paraId="6039711D" w14:textId="39AC8A2F" w:rsidR="001478FF" w:rsidRDefault="001478FF" w:rsidP="00A565D3">
      <w:pPr>
        <w:pStyle w:val="Heading1"/>
      </w:pPr>
      <w:bookmarkStart w:id="22" w:name="_Toc155869003"/>
      <w:r w:rsidRPr="001478FF">
        <w:t>Other issues</w:t>
      </w:r>
      <w:bookmarkEnd w:id="22"/>
    </w:p>
    <w:tbl>
      <w:tblPr>
        <w:tblStyle w:val="Grigliatabella1"/>
        <w:tblW w:w="0" w:type="auto"/>
        <w:tblLook w:val="0480" w:firstRow="0" w:lastRow="0" w:firstColumn="1" w:lastColumn="0" w:noHBand="0" w:noVBand="1"/>
      </w:tblPr>
      <w:tblGrid>
        <w:gridCol w:w="9912"/>
      </w:tblGrid>
      <w:tr w:rsidR="00F46442" w:rsidRPr="00F46442" w14:paraId="31906954" w14:textId="77777777" w:rsidTr="003C4E0A">
        <w:trPr>
          <w:trHeight w:val="3456"/>
        </w:trPr>
        <w:tc>
          <w:tcPr>
            <w:tcW w:w="9912" w:type="dxa"/>
            <w:shd w:val="clear" w:color="auto" w:fill="D9D9D9" w:themeFill="text2" w:themeFillShade="D9"/>
            <w:vAlign w:val="center"/>
          </w:tcPr>
          <w:p w14:paraId="19E9596E" w14:textId="77777777" w:rsidR="00F46442" w:rsidRPr="00F11ED9"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F11ED9">
              <w:rPr>
                <w:rFonts w:asciiTheme="minorHAnsi" w:hAnsiTheme="minorHAnsi" w:cstheme="minorHAnsi"/>
                <w:sz w:val="22"/>
                <w:szCs w:val="22"/>
              </w:rPr>
              <w:t>Have you identified any relevant national, funder, sectorial, or departmental procedures for data management, and if so which ones?</w:t>
            </w:r>
          </w:p>
          <w:p w14:paraId="2818930D" w14:textId="77777777" w:rsidR="00F46442" w:rsidRPr="00F11ED9" w:rsidRDefault="00F46442" w:rsidP="00F46442">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Examples of national procedures for data management include: the General Data Protection Regulation (GDPR) in the European Union, the National Institutes of Health (NIH) Data Sharing Policy in the United States, and the Australian Code for the Responsible Conduct of Research.</w:t>
            </w:r>
          </w:p>
          <w:p w14:paraId="51CE1524" w14:textId="77777777" w:rsidR="00F46442" w:rsidRPr="00F11ED9" w:rsidRDefault="00F46442" w:rsidP="00F46442">
            <w:pPr>
              <w:pStyle w:val="Caption"/>
              <w:tabs>
                <w:tab w:val="left" w:pos="459"/>
              </w:tabs>
              <w:ind w:left="459"/>
              <w:jc w:val="left"/>
              <w:rPr>
                <w:rFonts w:asciiTheme="minorHAnsi" w:hAnsiTheme="minorHAnsi" w:cstheme="minorHAnsi"/>
                <w:b w:val="0"/>
                <w:bCs w:val="0"/>
                <w:i/>
                <w:iCs/>
                <w:sz w:val="22"/>
                <w:szCs w:val="22"/>
              </w:rPr>
            </w:pPr>
            <w:r w:rsidRPr="00F11ED9">
              <w:rPr>
                <w:rFonts w:asciiTheme="minorHAnsi" w:hAnsiTheme="minorHAnsi" w:cstheme="minorHAnsi"/>
                <w:b w:val="0"/>
                <w:bCs w:val="0"/>
                <w:i/>
                <w:iCs/>
                <w:sz w:val="22"/>
                <w:szCs w:val="22"/>
              </w:rPr>
              <w:t>Examples of funder procedures for data management include: the National Science Foundation (NSF) Data Management Plan (DMP) requirements, the Wellcome Trust Data Management and Sharing policy, and the European Commission's Horizon 2020 Open Research Data Pilot.</w:t>
            </w:r>
          </w:p>
          <w:p w14:paraId="6A0DE17D" w14:textId="77777777" w:rsidR="00F46442" w:rsidRPr="00F46442" w:rsidRDefault="00F46442" w:rsidP="00F46442">
            <w:pPr>
              <w:pStyle w:val="Caption"/>
              <w:tabs>
                <w:tab w:val="left" w:pos="459"/>
              </w:tabs>
              <w:ind w:left="459"/>
              <w:jc w:val="left"/>
              <w:rPr>
                <w:rFonts w:asciiTheme="minorHAnsi" w:hAnsiTheme="minorHAnsi" w:cstheme="minorHAnsi"/>
                <w:b w:val="0"/>
                <w:bCs w:val="0"/>
                <w:color w:val="7030A0"/>
                <w:sz w:val="22"/>
                <w:szCs w:val="22"/>
              </w:rPr>
            </w:pPr>
            <w:r w:rsidRPr="00F11ED9">
              <w:rPr>
                <w:rFonts w:asciiTheme="minorHAnsi" w:hAnsiTheme="minorHAnsi" w:cstheme="minorHAnsi"/>
                <w:b w:val="0"/>
                <w:bCs w:val="0"/>
                <w:i/>
                <w:iCs/>
                <w:sz w:val="22"/>
                <w:szCs w:val="22"/>
              </w:rPr>
              <w:t>Examples of sectorial or departmental procedures for data management might include guidelines or policies from professional associations, research councils, or government agencies in a specific field or industry. For instance, the International Council for Science (ICSU) has developed data-sharing principles for scientific data, and the International Committee of Medical Journal Editors (ICMJE) requires authors to share data underlying published clinical trials.</w:t>
            </w:r>
          </w:p>
        </w:tc>
      </w:tr>
      <w:tr w:rsidR="00F46442" w:rsidRPr="00F46442" w14:paraId="1755C773" w14:textId="77777777" w:rsidTr="00F46442">
        <w:trPr>
          <w:trHeight w:val="671"/>
        </w:trPr>
        <w:sdt>
          <w:sdtPr>
            <w:rPr>
              <w:rFonts w:asciiTheme="minorHAnsi" w:hAnsiTheme="minorHAnsi" w:cstheme="minorHAnsi"/>
            </w:rPr>
            <w:id w:val="-94947223"/>
            <w:placeholder>
              <w:docPart w:val="CF021F20E94743709291A140C1AF6ECA"/>
            </w:placeholder>
            <w:text w:multiLine="1"/>
          </w:sdtPr>
          <w:sdtEndPr/>
          <w:sdtContent>
            <w:tc>
              <w:tcPr>
                <w:tcW w:w="9912" w:type="dxa"/>
                <w:vAlign w:val="center"/>
              </w:tcPr>
              <w:p w14:paraId="0C258B18" w14:textId="60E3ED15" w:rsidR="00F46442" w:rsidRPr="00F46442" w:rsidRDefault="004346E7" w:rsidP="00F46442">
                <w:pPr>
                  <w:ind w:left="318" w:hanging="318"/>
                  <w:jc w:val="left"/>
                  <w:rPr>
                    <w:rFonts w:asciiTheme="minorHAnsi" w:hAnsiTheme="minorHAnsi" w:cstheme="minorHAnsi"/>
                  </w:rPr>
                </w:pPr>
                <w:r>
                  <w:rPr>
                    <w:rFonts w:asciiTheme="minorHAnsi" w:hAnsiTheme="minorHAnsi" w:cstheme="minorHAnsi"/>
                  </w:rPr>
                  <w:t>No</w:t>
                </w:r>
              </w:p>
            </w:tc>
          </w:sdtContent>
        </w:sdt>
      </w:tr>
      <w:tr w:rsidR="00F46442" w:rsidRPr="00F46442" w14:paraId="09C2529A" w14:textId="77777777" w:rsidTr="00EB7BBC">
        <w:trPr>
          <w:trHeight w:val="576"/>
        </w:trPr>
        <w:tc>
          <w:tcPr>
            <w:tcW w:w="9912" w:type="dxa"/>
            <w:shd w:val="clear" w:color="auto" w:fill="D9D9D9" w:themeFill="text2" w:themeFillShade="D9"/>
            <w:vAlign w:val="center"/>
          </w:tcPr>
          <w:p w14:paraId="50D1554D" w14:textId="77777777" w:rsidR="00F46442" w:rsidRPr="00546451" w:rsidRDefault="00F46442" w:rsidP="006F409E">
            <w:pPr>
              <w:pStyle w:val="Caption"/>
              <w:numPr>
                <w:ilvl w:val="0"/>
                <w:numId w:val="37"/>
              </w:numPr>
              <w:tabs>
                <w:tab w:val="left" w:pos="517"/>
              </w:tabs>
              <w:ind w:left="517" w:hanging="517"/>
              <w:jc w:val="left"/>
              <w:rPr>
                <w:rFonts w:asciiTheme="minorHAnsi" w:hAnsiTheme="minorHAnsi" w:cstheme="minorHAnsi"/>
                <w:b w:val="0"/>
                <w:bCs w:val="0"/>
                <w:sz w:val="22"/>
                <w:szCs w:val="22"/>
              </w:rPr>
            </w:pPr>
            <w:r w:rsidRPr="00546451">
              <w:rPr>
                <w:rFonts w:asciiTheme="minorHAnsi" w:hAnsiTheme="minorHAnsi" w:cstheme="minorHAnsi"/>
                <w:sz w:val="22"/>
                <w:szCs w:val="22"/>
              </w:rPr>
              <w:t>What are the specific requirements or recommendations associated with each of these policies or procedures, and how will they be implemented in your project?</w:t>
            </w:r>
          </w:p>
        </w:tc>
      </w:tr>
      <w:tr w:rsidR="00F46442" w:rsidRPr="00F46442" w14:paraId="15F64012" w14:textId="77777777" w:rsidTr="00F46442">
        <w:trPr>
          <w:trHeight w:val="876"/>
        </w:trPr>
        <w:sdt>
          <w:sdtPr>
            <w:rPr>
              <w:rFonts w:asciiTheme="minorHAnsi" w:hAnsiTheme="minorHAnsi" w:cstheme="minorHAnsi"/>
            </w:rPr>
            <w:id w:val="1777900250"/>
            <w:placeholder>
              <w:docPart w:val="7937193E95E3449582A7CF07F7428BE8"/>
            </w:placeholder>
            <w:text w:multiLine="1"/>
          </w:sdtPr>
          <w:sdtEndPr/>
          <w:sdtContent>
            <w:tc>
              <w:tcPr>
                <w:tcW w:w="9912" w:type="dxa"/>
                <w:vAlign w:val="center"/>
              </w:tcPr>
              <w:p w14:paraId="7EE7996F" w14:textId="3BC53EA0" w:rsidR="00F46442" w:rsidRPr="00F46442" w:rsidRDefault="0026153B" w:rsidP="00F46442">
                <w:pPr>
                  <w:jc w:val="left"/>
                  <w:rPr>
                    <w:rFonts w:asciiTheme="minorHAnsi" w:hAnsiTheme="minorHAnsi" w:cstheme="minorHAnsi"/>
                  </w:rPr>
                </w:pPr>
                <w:r>
                  <w:rPr>
                    <w:rFonts w:asciiTheme="minorHAnsi" w:hAnsiTheme="minorHAnsi" w:cstheme="minorHAnsi"/>
                  </w:rPr>
                  <w:t>Not applicable</w:t>
                </w:r>
              </w:p>
            </w:tc>
          </w:sdtContent>
        </w:sdt>
      </w:tr>
      <w:tr w:rsidR="00F46442" w:rsidRPr="00F46442" w14:paraId="073BD848" w14:textId="77777777" w:rsidTr="00EB7BBC">
        <w:trPr>
          <w:trHeight w:val="576"/>
        </w:trPr>
        <w:tc>
          <w:tcPr>
            <w:tcW w:w="9912" w:type="dxa"/>
            <w:shd w:val="clear" w:color="auto" w:fill="D9D9D9" w:themeFill="text2" w:themeFillShade="D9"/>
            <w:vAlign w:val="center"/>
          </w:tcPr>
          <w:p w14:paraId="2304B90C" w14:textId="77777777" w:rsidR="00F46442" w:rsidRPr="00546451"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How will you ensure that any external policies or procedures are integrated into project workflows and activities? Provide all applicable methods:</w:t>
            </w:r>
          </w:p>
        </w:tc>
      </w:tr>
      <w:tr w:rsidR="00F46442" w:rsidRPr="00F46442" w14:paraId="62C2F904" w14:textId="77777777" w:rsidTr="00F46442">
        <w:trPr>
          <w:trHeight w:val="510"/>
        </w:trPr>
        <w:tc>
          <w:tcPr>
            <w:tcW w:w="9912" w:type="dxa"/>
            <w:vAlign w:val="center"/>
          </w:tcPr>
          <w:p w14:paraId="1DE4EA3F" w14:textId="77777777" w:rsidR="00F46442" w:rsidRPr="00F46442" w:rsidRDefault="00ED45C6" w:rsidP="00F46442">
            <w:pPr>
              <w:jc w:val="left"/>
              <w:rPr>
                <w:rFonts w:asciiTheme="minorHAnsi" w:hAnsiTheme="minorHAnsi" w:cstheme="minorHAnsi"/>
              </w:rPr>
            </w:pPr>
            <w:sdt>
              <w:sdtPr>
                <w:rPr>
                  <w:rFonts w:asciiTheme="minorHAnsi" w:hAnsiTheme="minorHAnsi" w:cstheme="minorHAnsi"/>
                </w:rPr>
                <w:id w:val="-239485382"/>
                <w14:checkbox>
                  <w14:checked w14:val="0"/>
                  <w14:checkedState w14:val="2612" w14:font="MS Gothic"/>
                  <w14:uncheckedState w14:val="2610" w14:font="MS Gothic"/>
                </w14:checkbox>
              </w:sdtPr>
              <w:sdtEnd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Training</w:t>
            </w:r>
          </w:p>
          <w:p w14:paraId="71FB2D2E" w14:textId="77777777" w:rsidR="00F46442" w:rsidRPr="00F46442" w:rsidRDefault="00ED45C6" w:rsidP="00F46442">
            <w:pPr>
              <w:jc w:val="left"/>
              <w:rPr>
                <w:rFonts w:asciiTheme="minorHAnsi" w:hAnsiTheme="minorHAnsi" w:cstheme="minorHAnsi"/>
              </w:rPr>
            </w:pPr>
            <w:sdt>
              <w:sdtPr>
                <w:rPr>
                  <w:rFonts w:asciiTheme="minorHAnsi" w:hAnsiTheme="minorHAnsi" w:cstheme="minorHAnsi"/>
                </w:rPr>
                <w:id w:val="2023740307"/>
                <w14:checkbox>
                  <w14:checked w14:val="0"/>
                  <w14:checkedState w14:val="2612" w14:font="MS Gothic"/>
                  <w14:uncheckedState w14:val="2610" w14:font="MS Gothic"/>
                </w14:checkbox>
              </w:sdtPr>
              <w:sdtEnd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Guidelines</w:t>
            </w:r>
          </w:p>
          <w:p w14:paraId="4C0123B0" w14:textId="77777777" w:rsidR="00F46442" w:rsidRPr="00F46442" w:rsidRDefault="00ED45C6" w:rsidP="00F46442">
            <w:pPr>
              <w:jc w:val="left"/>
              <w:rPr>
                <w:rFonts w:asciiTheme="minorHAnsi" w:hAnsiTheme="minorHAnsi" w:cstheme="minorHAnsi"/>
                <w:b/>
                <w:bCs/>
              </w:rPr>
            </w:pPr>
            <w:sdt>
              <w:sdtPr>
                <w:rPr>
                  <w:rFonts w:asciiTheme="minorHAnsi" w:hAnsiTheme="minorHAnsi" w:cstheme="minorHAnsi"/>
                </w:rPr>
                <w:id w:val="-300464707"/>
                <w14:checkbox>
                  <w14:checked w14:val="0"/>
                  <w14:checkedState w14:val="2612" w14:font="MS Gothic"/>
                  <w14:uncheckedState w14:val="2610" w14:font="MS Gothic"/>
                </w14:checkbox>
              </w:sdtPr>
              <w:sdtEndPr/>
              <w:sdtContent>
                <w:r w:rsidR="00F46442" w:rsidRPr="00F46442">
                  <w:rPr>
                    <w:rFonts w:ascii="Segoe UI Symbol" w:eastAsia="MS Gothic" w:hAnsi="Segoe UI Symbol" w:cs="Segoe UI Symbol"/>
                  </w:rPr>
                  <w:t>☐</w:t>
                </w:r>
              </w:sdtContent>
            </w:sdt>
            <w:r w:rsidR="00F46442" w:rsidRPr="00F46442">
              <w:rPr>
                <w:rFonts w:asciiTheme="minorHAnsi" w:hAnsiTheme="minorHAnsi" w:cstheme="minorHAnsi"/>
              </w:rPr>
              <w:t xml:space="preserve"> Other (Please specify): </w:t>
            </w:r>
            <w:sdt>
              <w:sdtPr>
                <w:rPr>
                  <w:rFonts w:asciiTheme="minorHAnsi" w:hAnsiTheme="minorHAnsi" w:cstheme="minorHAnsi"/>
                </w:rPr>
                <w:id w:val="-1967575283"/>
                <w:placeholder>
                  <w:docPart w:val="AAFFCCED2468471FB7AB85A119E58F54"/>
                </w:placeholder>
                <w:showingPlcHdr/>
              </w:sdtPr>
              <w:sdtEndPr/>
              <w:sdtContent>
                <w:r w:rsidR="00F46442" w:rsidRPr="00F46442">
                  <w:rPr>
                    <w:rStyle w:val="PlaceholderText"/>
                    <w:rFonts w:asciiTheme="minorHAnsi" w:hAnsiTheme="minorHAnsi" w:cstheme="minorHAnsi"/>
                    <w:i/>
                    <w:iCs/>
                  </w:rPr>
                  <w:t>Click or tap here to type your answer.</w:t>
                </w:r>
              </w:sdtContent>
            </w:sdt>
          </w:p>
        </w:tc>
      </w:tr>
      <w:tr w:rsidR="00F46442" w:rsidRPr="00F46442" w14:paraId="36610418" w14:textId="77777777" w:rsidTr="00EB7BBC">
        <w:trPr>
          <w:trHeight w:val="576"/>
        </w:trPr>
        <w:tc>
          <w:tcPr>
            <w:tcW w:w="9912" w:type="dxa"/>
            <w:shd w:val="clear" w:color="auto" w:fill="D9D9D9" w:themeFill="text2" w:themeFillShade="D9"/>
            <w:vAlign w:val="center"/>
          </w:tcPr>
          <w:p w14:paraId="6CD805BD" w14:textId="77777777" w:rsidR="00F46442" w:rsidRPr="00546451" w:rsidRDefault="00F46442" w:rsidP="006F409E">
            <w:pPr>
              <w:pStyle w:val="Caption"/>
              <w:numPr>
                <w:ilvl w:val="0"/>
                <w:numId w:val="37"/>
              </w:numPr>
              <w:tabs>
                <w:tab w:val="left" w:pos="517"/>
              </w:tabs>
              <w:ind w:left="517" w:hanging="540"/>
              <w:jc w:val="left"/>
              <w:rPr>
                <w:rFonts w:asciiTheme="minorHAnsi" w:hAnsiTheme="minorHAnsi" w:cstheme="minorHAnsi"/>
                <w:b w:val="0"/>
                <w:bCs w:val="0"/>
                <w:sz w:val="22"/>
                <w:szCs w:val="22"/>
              </w:rPr>
            </w:pPr>
            <w:r w:rsidRPr="00546451">
              <w:rPr>
                <w:rFonts w:asciiTheme="minorHAnsi" w:hAnsiTheme="minorHAnsi" w:cstheme="minorHAnsi"/>
                <w:sz w:val="22"/>
                <w:szCs w:val="22"/>
              </w:rPr>
              <w:t>Will you monitor and evaluate compliance with any external policies or procedures, and how will you ensure that any necessary updates or changes are made to project activities or workflows?</w:t>
            </w:r>
          </w:p>
        </w:tc>
      </w:tr>
      <w:tr w:rsidR="00F46442" w:rsidRPr="00F46442" w14:paraId="2DDA5CA0" w14:textId="77777777" w:rsidTr="00F46442">
        <w:trPr>
          <w:trHeight w:val="683"/>
        </w:trPr>
        <w:sdt>
          <w:sdtPr>
            <w:rPr>
              <w:rFonts w:asciiTheme="minorHAnsi" w:hAnsiTheme="minorHAnsi" w:cstheme="minorHAnsi"/>
            </w:rPr>
            <w:id w:val="356699695"/>
            <w:placeholder>
              <w:docPart w:val="C26C819C6EF84A28913AC150D5A2F8B5"/>
            </w:placeholder>
            <w:showingPlcHdr/>
            <w:text w:multiLine="1"/>
          </w:sdtPr>
          <w:sdtEndPr/>
          <w:sdtContent>
            <w:tc>
              <w:tcPr>
                <w:tcW w:w="9912" w:type="dxa"/>
                <w:vAlign w:val="center"/>
              </w:tcPr>
              <w:p w14:paraId="42E6DDDE" w14:textId="77777777" w:rsidR="00F46442" w:rsidRPr="00F46442" w:rsidRDefault="00F46442" w:rsidP="00F46442">
                <w:pPr>
                  <w:jc w:val="left"/>
                  <w:rPr>
                    <w:rFonts w:asciiTheme="minorHAnsi" w:hAnsiTheme="minorHAnsi" w:cstheme="minorHAnsi"/>
                  </w:rPr>
                </w:pPr>
                <w:r w:rsidRPr="00F46442">
                  <w:rPr>
                    <w:rStyle w:val="PlaceholderText"/>
                    <w:rFonts w:asciiTheme="minorHAnsi" w:hAnsiTheme="minorHAnsi" w:cstheme="minorHAnsi"/>
                    <w:i/>
                    <w:iCs/>
                  </w:rPr>
                  <w:t>Click or tap here to type your answer.</w:t>
                </w:r>
              </w:p>
            </w:tc>
          </w:sdtContent>
        </w:sdt>
      </w:tr>
    </w:tbl>
    <w:p w14:paraId="70E02F59" w14:textId="546C66DC" w:rsidR="00EF3700" w:rsidRPr="00EF3700" w:rsidRDefault="00EF3700" w:rsidP="00F46442">
      <w:pPr>
        <w:pStyle w:val="Heading2"/>
        <w:numPr>
          <w:ilvl w:val="0"/>
          <w:numId w:val="0"/>
        </w:numPr>
        <w:spacing w:after="120"/>
        <w:rPr>
          <w:lang w:val="en-US"/>
        </w:rPr>
      </w:pPr>
    </w:p>
    <w:sectPr w:rsidR="00EF3700" w:rsidRPr="00EF3700" w:rsidSect="00B6681A">
      <w:pgSz w:w="11906" w:h="16838"/>
      <w:pgMar w:top="851" w:right="991" w:bottom="1417" w:left="99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44A67" w14:textId="77777777" w:rsidR="00ED45C6" w:rsidRPr="00621A82" w:rsidRDefault="00ED45C6" w:rsidP="00887661">
      <w:pPr>
        <w:spacing w:after="0" w:line="240" w:lineRule="auto"/>
      </w:pPr>
      <w:r w:rsidRPr="00621A82">
        <w:separator/>
      </w:r>
    </w:p>
  </w:endnote>
  <w:endnote w:type="continuationSeparator" w:id="0">
    <w:p w14:paraId="626DB603" w14:textId="77777777" w:rsidR="00ED45C6" w:rsidRPr="00621A82" w:rsidRDefault="00ED45C6" w:rsidP="00887661">
      <w:pPr>
        <w:spacing w:after="0" w:line="240" w:lineRule="auto"/>
      </w:pPr>
      <w:r w:rsidRPr="00621A8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A6A6A6" w:themeColor="background1" w:themeShade="A6"/>
        <w:sz w:val="20"/>
        <w:szCs w:val="20"/>
      </w:rPr>
      <w:id w:val="1865638085"/>
      <w:docPartObj>
        <w:docPartGallery w:val="Page Numbers (Bottom of Page)"/>
        <w:docPartUnique/>
      </w:docPartObj>
    </w:sdtPr>
    <w:sdtEndPr/>
    <w:sdtContent>
      <w:p w14:paraId="6221F595" w14:textId="4DB584A1" w:rsidR="00042737" w:rsidRPr="00CA6D46" w:rsidRDefault="00042737" w:rsidP="00CA6D46">
        <w:pPr>
          <w:pStyle w:val="Foote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sidRPr="00621A82">
          <w:rPr>
            <w:rFonts w:eastAsia="Times New Roman" w:cs="Arial"/>
            <w:color w:val="A6A6A6" w:themeColor="background1" w:themeShade="A6"/>
            <w:sz w:val="20"/>
            <w:szCs w:val="20"/>
            <w:lang w:eastAsia="ar-SA"/>
          </w:rPr>
          <w:t>32</w:t>
        </w:r>
        <w:r w:rsidRPr="00621A82">
          <w:rPr>
            <w:rFonts w:eastAsia="Times New Roman" w:cs="Arial"/>
            <w:color w:val="A6A6A6" w:themeColor="background1" w:themeShade="A6"/>
            <w:sz w:val="20"/>
            <w:szCs w:val="20"/>
            <w:lang w:eastAsia="ar-SA"/>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78917" w14:textId="1DDD447F" w:rsidR="00042737" w:rsidRPr="00621A82" w:rsidRDefault="00CA6D46" w:rsidP="00291F2E">
    <w:pPr>
      <w:pStyle w:val="Header"/>
      <w:tabs>
        <w:tab w:val="clear" w:pos="9026"/>
        <w:tab w:val="right" w:pos="9781"/>
      </w:tabs>
      <w:rPr>
        <w:rFonts w:eastAsia="Times New Roman" w:cs="Arial"/>
        <w:color w:val="808080"/>
        <w:sz w:val="20"/>
        <w:szCs w:val="20"/>
        <w:lang w:eastAsia="ar-SA"/>
      </w:rPr>
    </w:pPr>
    <w:r w:rsidRPr="007F49EF">
      <w:rPr>
        <w:noProof/>
      </w:rPr>
      <w:drawing>
        <wp:anchor distT="0" distB="0" distL="114300" distR="114300" simplePos="0" relativeHeight="251661312" behindDoc="0" locked="0" layoutInCell="1" allowOverlap="1" wp14:anchorId="6EC9DC8F" wp14:editId="652355F3">
          <wp:simplePos x="0" y="0"/>
          <wp:positionH relativeFrom="margin">
            <wp:posOffset>-114300</wp:posOffset>
          </wp:positionH>
          <wp:positionV relativeFrom="bottomMargin">
            <wp:posOffset>156845</wp:posOffset>
          </wp:positionV>
          <wp:extent cx="723900" cy="482600"/>
          <wp:effectExtent l="0" t="0" r="0" b="0"/>
          <wp:wrapNone/>
          <wp:docPr id="1" name="Immagine 2139998720" descr="808 European Union Symbol Stock Photos, Pictures &amp;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808 European Union Symbol Stock Photos, Pictures &amp;amp; Royalty-Free Images -  iSto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723900" cy="482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CBD5BB" w14:textId="0B98F05E" w:rsidR="00CA6D46" w:rsidRPr="00DB42FE" w:rsidRDefault="00204909" w:rsidP="00CA6D46">
    <w:pPr>
      <w:pStyle w:val="Footer"/>
      <w:ind w:left="1276"/>
      <w:rPr>
        <w:color w:val="808080" w:themeColor="background2" w:themeShade="80"/>
        <w:sz w:val="20"/>
        <w:szCs w:val="20"/>
      </w:rPr>
    </w:pPr>
    <w:r>
      <w:rPr>
        <w:color w:val="808080" w:themeColor="background2" w:themeShade="80"/>
        <w:sz w:val="20"/>
        <w:szCs w:val="20"/>
      </w:rPr>
      <w:t>CoEvolution</w:t>
    </w:r>
    <w:r w:rsidR="00CA6D46" w:rsidRPr="007F49EF">
      <w:rPr>
        <w:color w:val="808080" w:themeColor="background2" w:themeShade="80"/>
        <w:sz w:val="20"/>
        <w:szCs w:val="20"/>
      </w:rPr>
      <w:t xml:space="preserve"> has received </w:t>
    </w:r>
    <w:r w:rsidR="00CA6D46" w:rsidRPr="00FD6050">
      <w:rPr>
        <w:color w:val="808080" w:themeColor="background2" w:themeShade="80"/>
        <w:sz w:val="20"/>
        <w:szCs w:val="20"/>
      </w:rPr>
      <w:t xml:space="preserve">funding from the European Union’s Horizon </w:t>
    </w:r>
    <w:r w:rsidR="00CA6D46">
      <w:rPr>
        <w:color w:val="808080" w:themeColor="background2" w:themeShade="80"/>
        <w:sz w:val="20"/>
        <w:szCs w:val="20"/>
      </w:rPr>
      <w:t>Europe</w:t>
    </w:r>
    <w:r w:rsidR="00CA6D46" w:rsidRPr="00FD6050">
      <w:rPr>
        <w:color w:val="808080" w:themeColor="background2" w:themeShade="80"/>
        <w:sz w:val="20"/>
        <w:szCs w:val="20"/>
      </w:rPr>
      <w:t xml:space="preserve"> research and innovation </w:t>
    </w:r>
    <w:r w:rsidR="00CA6D46">
      <w:rPr>
        <w:color w:val="808080" w:themeColor="background2" w:themeShade="80"/>
        <w:sz w:val="20"/>
        <w:szCs w:val="20"/>
      </w:rPr>
      <w:t xml:space="preserve">programme </w:t>
    </w:r>
    <w:r w:rsidR="00CA6D46" w:rsidRPr="00FD6050">
      <w:rPr>
        <w:color w:val="808080" w:themeColor="background2" w:themeShade="80"/>
        <w:sz w:val="20"/>
        <w:szCs w:val="20"/>
      </w:rPr>
      <w:t xml:space="preserve">under </w:t>
    </w:r>
    <w:r w:rsidR="00CA6D46">
      <w:rPr>
        <w:color w:val="808080" w:themeColor="background2" w:themeShade="80"/>
        <w:sz w:val="20"/>
        <w:szCs w:val="20"/>
      </w:rPr>
      <w:t>G</w:t>
    </w:r>
    <w:r w:rsidR="00CA6D46" w:rsidRPr="00FD6050">
      <w:rPr>
        <w:color w:val="808080" w:themeColor="background2" w:themeShade="80"/>
        <w:sz w:val="20"/>
        <w:szCs w:val="20"/>
      </w:rPr>
      <w:t xml:space="preserve">rant </w:t>
    </w:r>
    <w:r w:rsidR="00CA6D46">
      <w:rPr>
        <w:color w:val="808080" w:themeColor="background2" w:themeShade="80"/>
        <w:sz w:val="20"/>
        <w:szCs w:val="20"/>
      </w:rPr>
      <w:t>A</w:t>
    </w:r>
    <w:r w:rsidR="00CA6D46" w:rsidRPr="00FD6050">
      <w:rPr>
        <w:color w:val="808080" w:themeColor="background2" w:themeShade="80"/>
        <w:sz w:val="20"/>
        <w:szCs w:val="20"/>
      </w:rPr>
      <w:t xml:space="preserve">greement </w:t>
    </w:r>
    <w:r w:rsidR="00CA6D46">
      <w:rPr>
        <w:color w:val="808080" w:themeColor="background2" w:themeShade="80"/>
        <w:sz w:val="20"/>
        <w:szCs w:val="20"/>
      </w:rPr>
      <w:t>No.</w:t>
    </w:r>
    <w:r w:rsidR="00CA6D46" w:rsidRPr="007F49EF">
      <w:t xml:space="preserve"> </w:t>
    </w:r>
    <w:r w:rsidR="00CA6D46" w:rsidRPr="007F49EF">
      <w:rPr>
        <w:color w:val="808080" w:themeColor="background2" w:themeShade="80"/>
        <w:sz w:val="20"/>
        <w:szCs w:val="20"/>
      </w:rPr>
      <w:t>1011</w:t>
    </w:r>
    <w:r>
      <w:rPr>
        <w:color w:val="808080" w:themeColor="background2" w:themeShade="80"/>
        <w:sz w:val="20"/>
        <w:szCs w:val="20"/>
      </w:rPr>
      <w:t>68560</w:t>
    </w:r>
    <w:r w:rsidR="00CA6D46" w:rsidRPr="00FD6050">
      <w:rPr>
        <w:color w:val="808080" w:themeColor="background2" w:themeShade="80"/>
        <w:sz w:val="20"/>
        <w:szCs w:val="20"/>
      </w:rPr>
      <w:t>.</w:t>
    </w:r>
  </w:p>
  <w:p w14:paraId="68431DEF" w14:textId="0F523BAE" w:rsidR="00042737" w:rsidRPr="00CA6D46" w:rsidRDefault="00CA6D46" w:rsidP="00291F2E">
    <w:pPr>
      <w:pStyle w:val="Header"/>
      <w:tabs>
        <w:tab w:val="clear" w:pos="9026"/>
        <w:tab w:val="right" w:pos="9781"/>
      </w:tabs>
      <w:rPr>
        <w:sz w:val="20"/>
        <w:szCs w:val="20"/>
      </w:rPr>
    </w:pPr>
    <w:r w:rsidRPr="00621A82">
      <w:rPr>
        <w:sz w:val="20"/>
        <w:szCs w:val="20"/>
      </w:rPr>
      <w:tab/>
    </w:r>
    <w:r w:rsidRPr="00621A82">
      <w:rPr>
        <w:sz w:val="20"/>
        <w:szCs w:val="20"/>
      </w:rPr>
      <w:tab/>
    </w:r>
    <w:r w:rsidRPr="00621A82">
      <w:rPr>
        <w:sz w:val="20"/>
        <w:szCs w:val="20"/>
      </w:rPr>
      <w:tab/>
    </w:r>
    <w:r w:rsidRPr="00621A82">
      <w:rPr>
        <w:sz w:val="20"/>
        <w:szCs w:val="20"/>
      </w:rPr>
      <w:tab/>
    </w:r>
    <w:r w:rsidRPr="00621A82">
      <w:rPr>
        <w:sz w:val="20"/>
        <w:szCs w:val="20"/>
      </w:rPr>
      <w:tab/>
    </w:r>
    <w:r w:rsidRPr="00621A82">
      <w:rPr>
        <w:color w:val="A6A6A6" w:themeColor="background1" w:themeShade="A6"/>
        <w:sz w:val="20"/>
        <w:szCs w:val="20"/>
      </w:rPr>
      <w:t xml:space="preserve">Page </w:t>
    </w:r>
    <w:r w:rsidRPr="00621A82">
      <w:rPr>
        <w:rFonts w:eastAsia="Times New Roman" w:cs="Arial"/>
        <w:color w:val="A6A6A6" w:themeColor="background1" w:themeShade="A6"/>
        <w:sz w:val="20"/>
        <w:szCs w:val="20"/>
        <w:lang w:eastAsia="ar-SA"/>
      </w:rPr>
      <w:fldChar w:fldCharType="begin"/>
    </w:r>
    <w:r w:rsidRPr="00621A82">
      <w:rPr>
        <w:rFonts w:eastAsia="Times New Roman" w:cs="Arial"/>
        <w:color w:val="A6A6A6" w:themeColor="background1" w:themeShade="A6"/>
        <w:sz w:val="20"/>
        <w:szCs w:val="20"/>
        <w:lang w:eastAsia="ar-SA"/>
      </w:rPr>
      <w:instrText xml:space="preserve"> PAGE   \* MERGEFORMAT </w:instrText>
    </w:r>
    <w:r w:rsidRPr="00621A82">
      <w:rPr>
        <w:rFonts w:eastAsia="Times New Roman" w:cs="Arial"/>
        <w:color w:val="A6A6A6" w:themeColor="background1" w:themeShade="A6"/>
        <w:sz w:val="20"/>
        <w:szCs w:val="20"/>
        <w:lang w:eastAsia="ar-SA"/>
      </w:rPr>
      <w:fldChar w:fldCharType="separate"/>
    </w:r>
    <w:r>
      <w:rPr>
        <w:rFonts w:eastAsia="Times New Roman" w:cs="Arial"/>
        <w:color w:val="A6A6A6" w:themeColor="background1" w:themeShade="A6"/>
        <w:sz w:val="20"/>
        <w:szCs w:val="20"/>
        <w:lang w:eastAsia="ar-SA"/>
      </w:rPr>
      <w:t>2</w:t>
    </w:r>
    <w:r w:rsidRPr="00621A82">
      <w:rPr>
        <w:rFonts w:eastAsia="Times New Roman" w:cs="Arial"/>
        <w:color w:val="A6A6A6" w:themeColor="background1" w:themeShade="A6"/>
        <w:sz w:val="20"/>
        <w:szCs w:val="20"/>
        <w:lang w:eastAsia="ar-SA"/>
      </w:rPr>
      <w:fldChar w:fldCharType="end"/>
    </w:r>
    <w:r w:rsidRPr="00621A82">
      <w:rPr>
        <w:rFonts w:eastAsia="Times New Roman" w:cs="Arial"/>
        <w:color w:val="A6A6A6" w:themeColor="background1" w:themeShade="A6"/>
        <w:sz w:val="20"/>
        <w:szCs w:val="20"/>
        <w:lang w:eastAsia="ar-SA"/>
      </w:rPr>
      <w:t xml:space="preserve"> of </w:t>
    </w:r>
    <w:r w:rsidRPr="00621A82">
      <w:rPr>
        <w:color w:val="A6A6A6" w:themeColor="background1" w:themeShade="A6"/>
        <w:sz w:val="20"/>
        <w:szCs w:val="20"/>
      </w:rPr>
      <w:fldChar w:fldCharType="begin"/>
    </w:r>
    <w:r w:rsidRPr="00621A82">
      <w:rPr>
        <w:color w:val="A6A6A6" w:themeColor="background1" w:themeShade="A6"/>
        <w:sz w:val="20"/>
        <w:szCs w:val="20"/>
      </w:rPr>
      <w:instrText xml:space="preserve"> NUMPAGES   \* MERGEFORMAT </w:instrText>
    </w:r>
    <w:r w:rsidRPr="00621A82">
      <w:rPr>
        <w:color w:val="A6A6A6" w:themeColor="background1" w:themeShade="A6"/>
        <w:sz w:val="20"/>
        <w:szCs w:val="20"/>
      </w:rPr>
      <w:fldChar w:fldCharType="separate"/>
    </w:r>
    <w:r>
      <w:rPr>
        <w:color w:val="A6A6A6" w:themeColor="background1" w:themeShade="A6"/>
        <w:sz w:val="20"/>
        <w:szCs w:val="20"/>
      </w:rPr>
      <w:t>8</w:t>
    </w:r>
    <w:r w:rsidRPr="00621A82">
      <w:rPr>
        <w:rFonts w:eastAsia="Times New Roman" w:cs="Arial"/>
        <w:color w:val="A6A6A6" w:themeColor="background1" w:themeShade="A6"/>
        <w:sz w:val="20"/>
        <w:szCs w:val="20"/>
        <w:lang w:eastAsia="ar-S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5C4D9" w14:textId="77777777" w:rsidR="00ED45C6" w:rsidRPr="00621A82" w:rsidRDefault="00ED45C6" w:rsidP="00887661">
      <w:pPr>
        <w:spacing w:after="0" w:line="240" w:lineRule="auto"/>
      </w:pPr>
      <w:r w:rsidRPr="00621A82">
        <w:separator/>
      </w:r>
    </w:p>
  </w:footnote>
  <w:footnote w:type="continuationSeparator" w:id="0">
    <w:p w14:paraId="1BAD90C7" w14:textId="77777777" w:rsidR="00ED45C6" w:rsidRPr="00621A82" w:rsidRDefault="00ED45C6" w:rsidP="00887661">
      <w:pPr>
        <w:spacing w:after="0" w:line="240" w:lineRule="auto"/>
      </w:pPr>
      <w:r w:rsidRPr="00621A8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C80AB" w14:textId="6E27897B" w:rsidR="002F12B4" w:rsidRDefault="00204909" w:rsidP="00D40477">
    <w:pPr>
      <w:pStyle w:val="Header"/>
      <w:tabs>
        <w:tab w:val="clear" w:pos="9026"/>
        <w:tab w:val="right" w:pos="9922"/>
      </w:tabs>
    </w:pPr>
    <w:r>
      <w:rPr>
        <w:lang w:val="en-US"/>
      </w:rPr>
      <w:t>CoEvolution</w:t>
    </w:r>
    <w:r w:rsidR="002F12B4">
      <w:rPr>
        <w:lang w:val="en-US"/>
      </w:rPr>
      <w:t xml:space="preserve"> – </w:t>
    </w:r>
    <w:r w:rsidR="002F12B4">
      <w:t>1011</w:t>
    </w:r>
    <w:r>
      <w:t>68560</w:t>
    </w:r>
  </w:p>
  <w:p w14:paraId="6E63E238" w14:textId="0F7C252E" w:rsidR="002F12B4" w:rsidRDefault="00F46442">
    <w:pPr>
      <w:pStyle w:val="Header"/>
    </w:pPr>
    <w:r>
      <w:rPr>
        <w:lang w:val="en-US"/>
      </w:rPr>
      <w:t>Data Management Plan Questionnaire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89201BFA"/>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A1C77C1"/>
    <w:multiLevelType w:val="hybridMultilevel"/>
    <w:tmpl w:val="151E6B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A342AA4"/>
    <w:multiLevelType w:val="hybridMultilevel"/>
    <w:tmpl w:val="FEEE9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D7F94"/>
    <w:multiLevelType w:val="multilevel"/>
    <w:tmpl w:val="4E741910"/>
    <w:lvl w:ilvl="0">
      <w:start w:val="4"/>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561850"/>
    <w:multiLevelType w:val="hybridMultilevel"/>
    <w:tmpl w:val="BF9441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4D01E74"/>
    <w:multiLevelType w:val="multilevel"/>
    <w:tmpl w:val="5C50F6A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B327876"/>
    <w:multiLevelType w:val="hybridMultilevel"/>
    <w:tmpl w:val="50122B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B566B2C"/>
    <w:multiLevelType w:val="hybridMultilevel"/>
    <w:tmpl w:val="54AA7AA6"/>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2BA0166"/>
    <w:multiLevelType w:val="hybridMultilevel"/>
    <w:tmpl w:val="915617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4174A02"/>
    <w:multiLevelType w:val="hybridMultilevel"/>
    <w:tmpl w:val="CA105F0E"/>
    <w:lvl w:ilvl="0" w:tplc="0410000F">
      <w:start w:val="1"/>
      <w:numFmt w:val="decimal"/>
      <w:lvlText w:val="%1."/>
      <w:lvlJc w:val="left"/>
      <w:pPr>
        <w:tabs>
          <w:tab w:val="num" w:pos="720"/>
        </w:tabs>
        <w:ind w:left="720" w:hanging="360"/>
      </w:p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15:restartNumberingAfterBreak="0">
    <w:nsid w:val="24B43BBE"/>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8660599"/>
    <w:multiLevelType w:val="hybridMultilevel"/>
    <w:tmpl w:val="507620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C155FEE"/>
    <w:multiLevelType w:val="hybridMultilevel"/>
    <w:tmpl w:val="26B8E834"/>
    <w:lvl w:ilvl="0" w:tplc="0410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5A83271"/>
    <w:multiLevelType w:val="hybridMultilevel"/>
    <w:tmpl w:val="C0BA11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76610AD"/>
    <w:multiLevelType w:val="hybridMultilevel"/>
    <w:tmpl w:val="FAB0C1FC"/>
    <w:lvl w:ilvl="0" w:tplc="F258C632">
      <w:start w:val="3"/>
      <w:numFmt w:val="bullet"/>
      <w:lvlText w:val="•"/>
      <w:lvlJc w:val="left"/>
      <w:pPr>
        <w:ind w:left="720" w:hanging="360"/>
      </w:pPr>
      <w:rPr>
        <w:rFonts w:ascii="Calibri" w:eastAsiaTheme="minorHAnsi" w:hAnsi="Calibri"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9EE294E"/>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3B724227"/>
    <w:multiLevelType w:val="hybridMultilevel"/>
    <w:tmpl w:val="3560FE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CF078D0"/>
    <w:multiLevelType w:val="hybridMultilevel"/>
    <w:tmpl w:val="486CB668"/>
    <w:lvl w:ilvl="0" w:tplc="04070001">
      <w:start w:val="1"/>
      <w:numFmt w:val="bullet"/>
      <w:lvlText w:val=""/>
      <w:lvlJc w:val="left"/>
      <w:pPr>
        <w:ind w:left="720" w:hanging="360"/>
      </w:pPr>
      <w:rPr>
        <w:rFonts w:ascii="Symbol" w:hAnsi="Symbol"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EC25B31"/>
    <w:multiLevelType w:val="hybridMultilevel"/>
    <w:tmpl w:val="761C8252"/>
    <w:lvl w:ilvl="0" w:tplc="1D4A1D32">
      <w:start w:val="7"/>
      <w:numFmt w:val="bullet"/>
      <w:lvlText w:val="•"/>
      <w:lvlJc w:val="left"/>
      <w:pPr>
        <w:ind w:left="1440" w:hanging="360"/>
      </w:pPr>
      <w:rPr>
        <w:rFonts w:ascii="Times New Roman" w:eastAsia="Times New Roman" w:hAnsi="Times New Roman" w:cs="Times New Roman"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9" w15:restartNumberingAfterBreak="0">
    <w:nsid w:val="40AD6EEF"/>
    <w:multiLevelType w:val="multilevel"/>
    <w:tmpl w:val="3D96ECD6"/>
    <w:lvl w:ilvl="0">
      <w:start w:val="1"/>
      <w:numFmt w:val="decimal"/>
      <w:lvlText w:val="[%1]"/>
      <w:lvlJc w:val="left"/>
      <w:pPr>
        <w:ind w:left="213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64C0A69"/>
    <w:multiLevelType w:val="hybridMultilevel"/>
    <w:tmpl w:val="96FA5DB4"/>
    <w:lvl w:ilvl="0" w:tplc="9B546EDE">
      <w:start w:val="1"/>
      <w:numFmt w:val="decimal"/>
      <w:lvlText w:val="%1."/>
      <w:lvlJc w:val="left"/>
      <w:pPr>
        <w:ind w:left="720" w:hanging="360"/>
      </w:pPr>
      <w:rPr>
        <w:rFonts w:hint="default"/>
        <w:b/>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EF728B"/>
    <w:multiLevelType w:val="hybridMultilevel"/>
    <w:tmpl w:val="B8DC7F78"/>
    <w:lvl w:ilvl="0" w:tplc="8808130C">
      <w:start w:val="1"/>
      <w:numFmt w:val="lowerLetter"/>
      <w:lvlText w:val="%1)"/>
      <w:lvlJc w:val="left"/>
      <w:pPr>
        <w:ind w:left="720" w:hanging="360"/>
      </w:pPr>
      <w:rPr>
        <w:rFonts w:hint="default"/>
        <w:i w:val="0"/>
      </w:rPr>
    </w:lvl>
    <w:lvl w:ilvl="1" w:tplc="04070019">
      <w:start w:val="1"/>
      <w:numFmt w:val="lowerLetter"/>
      <w:lvlText w:val="%2."/>
      <w:lvlJc w:val="left"/>
      <w:pPr>
        <w:ind w:left="1440" w:hanging="360"/>
      </w:pPr>
    </w:lvl>
    <w:lvl w:ilvl="2" w:tplc="2D323E64">
      <w:numFmt w:val="bullet"/>
      <w:lvlText w:val="•"/>
      <w:lvlJc w:val="left"/>
      <w:pPr>
        <w:ind w:left="2685" w:hanging="705"/>
      </w:pPr>
      <w:rPr>
        <w:rFonts w:ascii="Calibri" w:eastAsia="Calibri" w:hAnsi="Calibri" w:cs="Times New Roman"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58F0BEB"/>
    <w:multiLevelType w:val="hybridMultilevel"/>
    <w:tmpl w:val="CA664C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57884070"/>
    <w:multiLevelType w:val="hybridMultilevel"/>
    <w:tmpl w:val="8D5EB518"/>
    <w:lvl w:ilvl="0" w:tplc="04100001">
      <w:start w:val="1"/>
      <w:numFmt w:val="bullet"/>
      <w:lvlText w:val=""/>
      <w:lvlJc w:val="left"/>
      <w:pPr>
        <w:ind w:left="1080" w:hanging="360"/>
      </w:pPr>
      <w:rPr>
        <w:rFonts w:ascii="Symbol" w:hAnsi="Symbol"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4" w15:restartNumberingAfterBreak="0">
    <w:nsid w:val="5BBC1527"/>
    <w:multiLevelType w:val="hybridMultilevel"/>
    <w:tmpl w:val="67C4443C"/>
    <w:lvl w:ilvl="0" w:tplc="04100001">
      <w:start w:val="1"/>
      <w:numFmt w:val="bullet"/>
      <w:lvlText w:val=""/>
      <w:lvlJc w:val="left"/>
      <w:pPr>
        <w:tabs>
          <w:tab w:val="num" w:pos="720"/>
        </w:tabs>
        <w:ind w:left="720" w:hanging="360"/>
      </w:pPr>
      <w:rPr>
        <w:rFonts w:ascii="Symbol" w:hAnsi="Symbol" w:hint="default"/>
      </w:rPr>
    </w:lvl>
    <w:lvl w:ilvl="1" w:tplc="04100019">
      <w:start w:val="1"/>
      <w:numFmt w:val="lowerLetter"/>
      <w:lvlText w:val="%2."/>
      <w:lvlJc w:val="left"/>
      <w:pPr>
        <w:tabs>
          <w:tab w:val="num" w:pos="1440"/>
        </w:tabs>
        <w:ind w:left="1440" w:hanging="360"/>
      </w:pPr>
    </w:lvl>
    <w:lvl w:ilvl="2" w:tplc="0410001B">
      <w:start w:val="1"/>
      <w:numFmt w:val="lowerRoman"/>
      <w:lvlText w:val="%3."/>
      <w:lvlJc w:val="right"/>
      <w:pPr>
        <w:tabs>
          <w:tab w:val="num" w:pos="2160"/>
        </w:tabs>
        <w:ind w:left="2160" w:hanging="180"/>
      </w:pPr>
    </w:lvl>
    <w:lvl w:ilvl="3" w:tplc="0410000F">
      <w:start w:val="1"/>
      <w:numFmt w:val="decimal"/>
      <w:lvlText w:val="%4."/>
      <w:lvlJc w:val="left"/>
      <w:pPr>
        <w:tabs>
          <w:tab w:val="num" w:pos="2880"/>
        </w:tabs>
        <w:ind w:left="2880" w:hanging="360"/>
      </w:pPr>
    </w:lvl>
    <w:lvl w:ilvl="4" w:tplc="04100019">
      <w:start w:val="1"/>
      <w:numFmt w:val="lowerLetter"/>
      <w:lvlText w:val="%5."/>
      <w:lvlJc w:val="left"/>
      <w:pPr>
        <w:tabs>
          <w:tab w:val="num" w:pos="3600"/>
        </w:tabs>
        <w:ind w:left="3600" w:hanging="360"/>
      </w:pPr>
    </w:lvl>
    <w:lvl w:ilvl="5" w:tplc="0410001B">
      <w:start w:val="1"/>
      <w:numFmt w:val="lowerRoman"/>
      <w:lvlText w:val="%6."/>
      <w:lvlJc w:val="right"/>
      <w:pPr>
        <w:tabs>
          <w:tab w:val="num" w:pos="4320"/>
        </w:tabs>
        <w:ind w:left="4320" w:hanging="180"/>
      </w:pPr>
    </w:lvl>
    <w:lvl w:ilvl="6" w:tplc="04100001">
      <w:start w:val="1"/>
      <w:numFmt w:val="bullet"/>
      <w:lvlText w:val=""/>
      <w:lvlJc w:val="left"/>
      <w:pPr>
        <w:tabs>
          <w:tab w:val="num" w:pos="5040"/>
        </w:tabs>
        <w:ind w:left="5040" w:hanging="360"/>
      </w:pPr>
      <w:rPr>
        <w:rFonts w:ascii="Symbol" w:hAnsi="Symbol" w:hint="default"/>
      </w:r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5" w15:restartNumberingAfterBreak="0">
    <w:nsid w:val="5E565BCA"/>
    <w:multiLevelType w:val="hybridMultilevel"/>
    <w:tmpl w:val="36EE9E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5F371820"/>
    <w:multiLevelType w:val="multilevel"/>
    <w:tmpl w:val="7902DC3C"/>
    <w:lvl w:ilvl="0">
      <w:start w:val="4"/>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1F00AE4"/>
    <w:multiLevelType w:val="hybridMultilevel"/>
    <w:tmpl w:val="F42AAB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4320C7C"/>
    <w:multiLevelType w:val="hybridMultilevel"/>
    <w:tmpl w:val="3454CE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6290694"/>
    <w:multiLevelType w:val="hybridMultilevel"/>
    <w:tmpl w:val="07A8F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422984"/>
    <w:multiLevelType w:val="hybridMultilevel"/>
    <w:tmpl w:val="AD449466"/>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6A8119D1"/>
    <w:multiLevelType w:val="hybridMultilevel"/>
    <w:tmpl w:val="42341B3C"/>
    <w:lvl w:ilvl="0" w:tplc="1D4A1D32">
      <w:start w:val="7"/>
      <w:numFmt w:val="bullet"/>
      <w:lvlText w:val="•"/>
      <w:lvlJc w:val="left"/>
      <w:pPr>
        <w:ind w:left="720" w:hanging="360"/>
      </w:pPr>
      <w:rPr>
        <w:rFonts w:ascii="Times New Roman" w:eastAsia="Times New Roman" w:hAnsi="Times New Roman" w:cs="Times New Roman"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71094485"/>
    <w:multiLevelType w:val="hybridMultilevel"/>
    <w:tmpl w:val="D1345722"/>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3" w15:restartNumberingAfterBreak="0">
    <w:nsid w:val="73C2318B"/>
    <w:multiLevelType w:val="hybridMultilevel"/>
    <w:tmpl w:val="D14250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78C3134D"/>
    <w:multiLevelType w:val="hybridMultilevel"/>
    <w:tmpl w:val="4B543CE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7B966E51"/>
    <w:multiLevelType w:val="hybridMultilevel"/>
    <w:tmpl w:val="CB90FA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C9C2E2B"/>
    <w:multiLevelType w:val="hybridMultilevel"/>
    <w:tmpl w:val="0382D466"/>
    <w:lvl w:ilvl="0" w:tplc="684CC46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B202EB"/>
    <w:multiLevelType w:val="hybridMultilevel"/>
    <w:tmpl w:val="91A882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F3E38DC"/>
    <w:multiLevelType w:val="hybridMultilevel"/>
    <w:tmpl w:val="47BC5DF8"/>
    <w:lvl w:ilvl="0" w:tplc="9B546EDE">
      <w:start w:val="1"/>
      <w:numFmt w:val="decimal"/>
      <w:lvlText w:val="%1."/>
      <w:lvlJc w:val="left"/>
      <w:pPr>
        <w:ind w:left="720" w:hanging="360"/>
      </w:pPr>
      <w:rPr>
        <w:rFonts w:hint="default"/>
        <w:b/>
      </w:rPr>
    </w:lvl>
    <w:lvl w:ilvl="1" w:tplc="04080019">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abstractNumId w:val="10"/>
  </w:num>
  <w:num w:numId="2">
    <w:abstractNumId w:val="0"/>
  </w:num>
  <w:num w:numId="3">
    <w:abstractNumId w:val="5"/>
  </w:num>
  <w:num w:numId="4">
    <w:abstractNumId w:val="21"/>
  </w:num>
  <w:num w:numId="5">
    <w:abstractNumId w:val="17"/>
  </w:num>
  <w:num w:numId="6">
    <w:abstractNumId w:val="36"/>
  </w:num>
  <w:num w:numId="7">
    <w:abstractNumId w:val="9"/>
  </w:num>
  <w:num w:numId="8">
    <w:abstractNumId w:val="31"/>
  </w:num>
  <w:num w:numId="9">
    <w:abstractNumId w:val="32"/>
  </w:num>
  <w:num w:numId="10">
    <w:abstractNumId w:val="13"/>
  </w:num>
  <w:num w:numId="11">
    <w:abstractNumId w:val="34"/>
  </w:num>
  <w:num w:numId="12">
    <w:abstractNumId w:val="11"/>
  </w:num>
  <w:num w:numId="13">
    <w:abstractNumId w:val="4"/>
  </w:num>
  <w:num w:numId="14">
    <w:abstractNumId w:val="8"/>
  </w:num>
  <w:num w:numId="15">
    <w:abstractNumId w:val="3"/>
  </w:num>
  <w:num w:numId="16">
    <w:abstractNumId w:val="24"/>
  </w:num>
  <w:num w:numId="17">
    <w:abstractNumId w:val="28"/>
  </w:num>
  <w:num w:numId="18">
    <w:abstractNumId w:val="15"/>
  </w:num>
  <w:num w:numId="19">
    <w:abstractNumId w:val="30"/>
  </w:num>
  <w:num w:numId="20">
    <w:abstractNumId w:val="26"/>
  </w:num>
  <w:num w:numId="21">
    <w:abstractNumId w:val="12"/>
  </w:num>
  <w:num w:numId="22">
    <w:abstractNumId w:val="23"/>
  </w:num>
  <w:num w:numId="23">
    <w:abstractNumId w:val="33"/>
  </w:num>
  <w:num w:numId="24">
    <w:abstractNumId w:val="7"/>
  </w:num>
  <w:num w:numId="25">
    <w:abstractNumId w:val="18"/>
  </w:num>
  <w:num w:numId="26">
    <w:abstractNumId w:val="25"/>
  </w:num>
  <w:num w:numId="27">
    <w:abstractNumId w:val="6"/>
  </w:num>
  <w:num w:numId="28">
    <w:abstractNumId w:val="14"/>
  </w:num>
  <w:num w:numId="29">
    <w:abstractNumId w:val="29"/>
  </w:num>
  <w:num w:numId="30">
    <w:abstractNumId w:val="16"/>
  </w:num>
  <w:num w:numId="31">
    <w:abstractNumId w:val="1"/>
  </w:num>
  <w:num w:numId="32">
    <w:abstractNumId w:val="35"/>
  </w:num>
  <w:num w:numId="33">
    <w:abstractNumId w:val="37"/>
  </w:num>
  <w:num w:numId="34">
    <w:abstractNumId w:val="22"/>
  </w:num>
  <w:num w:numId="35">
    <w:abstractNumId w:val="27"/>
  </w:num>
  <w:num w:numId="36">
    <w:abstractNumId w:val="19"/>
  </w:num>
  <w:num w:numId="37">
    <w:abstractNumId w:val="38"/>
  </w:num>
  <w:num w:numId="38">
    <w:abstractNumId w:val="20"/>
  </w:num>
  <w:num w:numId="39">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357"/>
    <w:rsid w:val="0000049A"/>
    <w:rsid w:val="00001F1F"/>
    <w:rsid w:val="00003A4C"/>
    <w:rsid w:val="000074A6"/>
    <w:rsid w:val="000076B2"/>
    <w:rsid w:val="000103BB"/>
    <w:rsid w:val="00010492"/>
    <w:rsid w:val="00013FFB"/>
    <w:rsid w:val="00014457"/>
    <w:rsid w:val="00016147"/>
    <w:rsid w:val="00023F41"/>
    <w:rsid w:val="0002613D"/>
    <w:rsid w:val="00026413"/>
    <w:rsid w:val="00027656"/>
    <w:rsid w:val="00035992"/>
    <w:rsid w:val="000365F0"/>
    <w:rsid w:val="000406BD"/>
    <w:rsid w:val="00042737"/>
    <w:rsid w:val="0004517B"/>
    <w:rsid w:val="00050D20"/>
    <w:rsid w:val="00054097"/>
    <w:rsid w:val="00054E16"/>
    <w:rsid w:val="0005517B"/>
    <w:rsid w:val="0005674F"/>
    <w:rsid w:val="00057256"/>
    <w:rsid w:val="00057EF7"/>
    <w:rsid w:val="00060605"/>
    <w:rsid w:val="00060C73"/>
    <w:rsid w:val="00065F4E"/>
    <w:rsid w:val="0006644F"/>
    <w:rsid w:val="000715E6"/>
    <w:rsid w:val="00075503"/>
    <w:rsid w:val="00080A34"/>
    <w:rsid w:val="00080BC8"/>
    <w:rsid w:val="0008367A"/>
    <w:rsid w:val="000868E0"/>
    <w:rsid w:val="00087D4F"/>
    <w:rsid w:val="00090D5D"/>
    <w:rsid w:val="000A1ECA"/>
    <w:rsid w:val="000A2948"/>
    <w:rsid w:val="000A5C2C"/>
    <w:rsid w:val="000A78C9"/>
    <w:rsid w:val="000B0479"/>
    <w:rsid w:val="000B0633"/>
    <w:rsid w:val="000B2C88"/>
    <w:rsid w:val="000B31CC"/>
    <w:rsid w:val="000B45A8"/>
    <w:rsid w:val="000B4941"/>
    <w:rsid w:val="000B572D"/>
    <w:rsid w:val="000B68EF"/>
    <w:rsid w:val="000C0868"/>
    <w:rsid w:val="000C3C38"/>
    <w:rsid w:val="000C51FB"/>
    <w:rsid w:val="000C5C6A"/>
    <w:rsid w:val="000C62E3"/>
    <w:rsid w:val="000D23A5"/>
    <w:rsid w:val="000D6510"/>
    <w:rsid w:val="000E5D97"/>
    <w:rsid w:val="000E7509"/>
    <w:rsid w:val="000F071F"/>
    <w:rsid w:val="000F305B"/>
    <w:rsid w:val="000F746B"/>
    <w:rsid w:val="00103E2E"/>
    <w:rsid w:val="001058C1"/>
    <w:rsid w:val="001078AD"/>
    <w:rsid w:val="0011270B"/>
    <w:rsid w:val="00113352"/>
    <w:rsid w:val="00113B8C"/>
    <w:rsid w:val="00115A4D"/>
    <w:rsid w:val="001209CD"/>
    <w:rsid w:val="00121CDE"/>
    <w:rsid w:val="001223DD"/>
    <w:rsid w:val="001254E7"/>
    <w:rsid w:val="001262A1"/>
    <w:rsid w:val="001330DF"/>
    <w:rsid w:val="00134DA3"/>
    <w:rsid w:val="0013506F"/>
    <w:rsid w:val="00136862"/>
    <w:rsid w:val="00140E4B"/>
    <w:rsid w:val="001420D9"/>
    <w:rsid w:val="00143550"/>
    <w:rsid w:val="001478FF"/>
    <w:rsid w:val="00150DF7"/>
    <w:rsid w:val="00151448"/>
    <w:rsid w:val="00151F27"/>
    <w:rsid w:val="00151F40"/>
    <w:rsid w:val="00152B2F"/>
    <w:rsid w:val="0015359C"/>
    <w:rsid w:val="0015382E"/>
    <w:rsid w:val="00157EBA"/>
    <w:rsid w:val="001600A7"/>
    <w:rsid w:val="0016346B"/>
    <w:rsid w:val="00163B8C"/>
    <w:rsid w:val="00164AB9"/>
    <w:rsid w:val="00164C43"/>
    <w:rsid w:val="00165572"/>
    <w:rsid w:val="00165C25"/>
    <w:rsid w:val="00173618"/>
    <w:rsid w:val="00173D46"/>
    <w:rsid w:val="001777DF"/>
    <w:rsid w:val="00180F28"/>
    <w:rsid w:val="00181595"/>
    <w:rsid w:val="00181752"/>
    <w:rsid w:val="001854A5"/>
    <w:rsid w:val="0019322F"/>
    <w:rsid w:val="001A09A4"/>
    <w:rsid w:val="001B108C"/>
    <w:rsid w:val="001B590B"/>
    <w:rsid w:val="001B6858"/>
    <w:rsid w:val="001C6DF8"/>
    <w:rsid w:val="001C78AC"/>
    <w:rsid w:val="001D1093"/>
    <w:rsid w:val="001D4BFF"/>
    <w:rsid w:val="001D4F7C"/>
    <w:rsid w:val="001D579D"/>
    <w:rsid w:val="001D6F25"/>
    <w:rsid w:val="001E066D"/>
    <w:rsid w:val="001E2373"/>
    <w:rsid w:val="001E4675"/>
    <w:rsid w:val="001E5796"/>
    <w:rsid w:val="001E62C6"/>
    <w:rsid w:val="001E6ABB"/>
    <w:rsid w:val="001E7985"/>
    <w:rsid w:val="001E7B27"/>
    <w:rsid w:val="001F1563"/>
    <w:rsid w:val="001F223B"/>
    <w:rsid w:val="001F27F3"/>
    <w:rsid w:val="001F3641"/>
    <w:rsid w:val="001F442B"/>
    <w:rsid w:val="001F4CFD"/>
    <w:rsid w:val="00204909"/>
    <w:rsid w:val="00206E1A"/>
    <w:rsid w:val="002079A9"/>
    <w:rsid w:val="00211E00"/>
    <w:rsid w:val="0021582C"/>
    <w:rsid w:val="00215FA4"/>
    <w:rsid w:val="002165C0"/>
    <w:rsid w:val="00222BC8"/>
    <w:rsid w:val="00231B76"/>
    <w:rsid w:val="002369C7"/>
    <w:rsid w:val="002414B1"/>
    <w:rsid w:val="00243DC2"/>
    <w:rsid w:val="002526F1"/>
    <w:rsid w:val="002556D5"/>
    <w:rsid w:val="00256B26"/>
    <w:rsid w:val="0026055C"/>
    <w:rsid w:val="0026077C"/>
    <w:rsid w:val="00260C14"/>
    <w:rsid w:val="0026153B"/>
    <w:rsid w:val="002657CF"/>
    <w:rsid w:val="00266ACC"/>
    <w:rsid w:val="00272E60"/>
    <w:rsid w:val="00273DC1"/>
    <w:rsid w:val="00277A8C"/>
    <w:rsid w:val="00280B17"/>
    <w:rsid w:val="0028306E"/>
    <w:rsid w:val="00283252"/>
    <w:rsid w:val="002841AC"/>
    <w:rsid w:val="00290628"/>
    <w:rsid w:val="0029170B"/>
    <w:rsid w:val="00291F2E"/>
    <w:rsid w:val="002921E9"/>
    <w:rsid w:val="00292EBD"/>
    <w:rsid w:val="00293A5B"/>
    <w:rsid w:val="00294590"/>
    <w:rsid w:val="0029746F"/>
    <w:rsid w:val="002A0B71"/>
    <w:rsid w:val="002A1709"/>
    <w:rsid w:val="002A3272"/>
    <w:rsid w:val="002A4D0C"/>
    <w:rsid w:val="002B0DCC"/>
    <w:rsid w:val="002B2E85"/>
    <w:rsid w:val="002C2251"/>
    <w:rsid w:val="002C275E"/>
    <w:rsid w:val="002C27E3"/>
    <w:rsid w:val="002C2D19"/>
    <w:rsid w:val="002D1A26"/>
    <w:rsid w:val="002D258F"/>
    <w:rsid w:val="002D34B9"/>
    <w:rsid w:val="002D3A89"/>
    <w:rsid w:val="002D4DC0"/>
    <w:rsid w:val="002D6EAC"/>
    <w:rsid w:val="002E14DF"/>
    <w:rsid w:val="002E3435"/>
    <w:rsid w:val="002E7061"/>
    <w:rsid w:val="002F07C4"/>
    <w:rsid w:val="002F12B4"/>
    <w:rsid w:val="002F356C"/>
    <w:rsid w:val="002F3E8B"/>
    <w:rsid w:val="002F6184"/>
    <w:rsid w:val="00303DC4"/>
    <w:rsid w:val="003104D5"/>
    <w:rsid w:val="00312448"/>
    <w:rsid w:val="00315599"/>
    <w:rsid w:val="00321C27"/>
    <w:rsid w:val="00322F89"/>
    <w:rsid w:val="00323B82"/>
    <w:rsid w:val="00333CFE"/>
    <w:rsid w:val="00336D6B"/>
    <w:rsid w:val="00340EC1"/>
    <w:rsid w:val="00346AC6"/>
    <w:rsid w:val="00347DAA"/>
    <w:rsid w:val="00353355"/>
    <w:rsid w:val="00353EC6"/>
    <w:rsid w:val="00354C3C"/>
    <w:rsid w:val="00367BA9"/>
    <w:rsid w:val="00387EB0"/>
    <w:rsid w:val="003939D0"/>
    <w:rsid w:val="00395647"/>
    <w:rsid w:val="003958A5"/>
    <w:rsid w:val="00395929"/>
    <w:rsid w:val="0039636B"/>
    <w:rsid w:val="003A066D"/>
    <w:rsid w:val="003A1336"/>
    <w:rsid w:val="003A311C"/>
    <w:rsid w:val="003A451E"/>
    <w:rsid w:val="003A73AB"/>
    <w:rsid w:val="003A7560"/>
    <w:rsid w:val="003B06A2"/>
    <w:rsid w:val="003B0827"/>
    <w:rsid w:val="003B09CC"/>
    <w:rsid w:val="003B1C1F"/>
    <w:rsid w:val="003B1DC8"/>
    <w:rsid w:val="003B3156"/>
    <w:rsid w:val="003B3688"/>
    <w:rsid w:val="003B6C80"/>
    <w:rsid w:val="003B74B7"/>
    <w:rsid w:val="003C079C"/>
    <w:rsid w:val="003C1C77"/>
    <w:rsid w:val="003C2298"/>
    <w:rsid w:val="003C2546"/>
    <w:rsid w:val="003C4E0A"/>
    <w:rsid w:val="003C5207"/>
    <w:rsid w:val="003C54AE"/>
    <w:rsid w:val="003D1069"/>
    <w:rsid w:val="003D1EE5"/>
    <w:rsid w:val="003D3C68"/>
    <w:rsid w:val="003D583C"/>
    <w:rsid w:val="003D7BC5"/>
    <w:rsid w:val="003E0DD0"/>
    <w:rsid w:val="003E31C0"/>
    <w:rsid w:val="003E3B52"/>
    <w:rsid w:val="003E5AB4"/>
    <w:rsid w:val="003E68AA"/>
    <w:rsid w:val="003F0723"/>
    <w:rsid w:val="003F21C1"/>
    <w:rsid w:val="003F3A2B"/>
    <w:rsid w:val="003F727F"/>
    <w:rsid w:val="0040003B"/>
    <w:rsid w:val="00401487"/>
    <w:rsid w:val="00402F9D"/>
    <w:rsid w:val="0041059B"/>
    <w:rsid w:val="004122C8"/>
    <w:rsid w:val="0041273A"/>
    <w:rsid w:val="004224F5"/>
    <w:rsid w:val="00425D2E"/>
    <w:rsid w:val="004264D0"/>
    <w:rsid w:val="004304A4"/>
    <w:rsid w:val="004346E7"/>
    <w:rsid w:val="00435B85"/>
    <w:rsid w:val="00436D51"/>
    <w:rsid w:val="00444371"/>
    <w:rsid w:val="00444BF6"/>
    <w:rsid w:val="004454AB"/>
    <w:rsid w:val="00447DBD"/>
    <w:rsid w:val="00452198"/>
    <w:rsid w:val="004533CC"/>
    <w:rsid w:val="00454C8D"/>
    <w:rsid w:val="004636CA"/>
    <w:rsid w:val="004648BD"/>
    <w:rsid w:val="00465DEC"/>
    <w:rsid w:val="00467075"/>
    <w:rsid w:val="00470892"/>
    <w:rsid w:val="0047203A"/>
    <w:rsid w:val="004723A7"/>
    <w:rsid w:val="00475012"/>
    <w:rsid w:val="00480BE5"/>
    <w:rsid w:val="0048198F"/>
    <w:rsid w:val="00482AAE"/>
    <w:rsid w:val="004838FE"/>
    <w:rsid w:val="00485FE4"/>
    <w:rsid w:val="004866D5"/>
    <w:rsid w:val="00486D88"/>
    <w:rsid w:val="0049091A"/>
    <w:rsid w:val="00493C13"/>
    <w:rsid w:val="004947F0"/>
    <w:rsid w:val="00495F53"/>
    <w:rsid w:val="0049762D"/>
    <w:rsid w:val="00497F4F"/>
    <w:rsid w:val="004A2918"/>
    <w:rsid w:val="004A349E"/>
    <w:rsid w:val="004A6C87"/>
    <w:rsid w:val="004A6F4A"/>
    <w:rsid w:val="004A712D"/>
    <w:rsid w:val="004A7E86"/>
    <w:rsid w:val="004B17DF"/>
    <w:rsid w:val="004B2B58"/>
    <w:rsid w:val="004B7A21"/>
    <w:rsid w:val="004C320F"/>
    <w:rsid w:val="004C4460"/>
    <w:rsid w:val="004C70B8"/>
    <w:rsid w:val="004D1360"/>
    <w:rsid w:val="004D1CD8"/>
    <w:rsid w:val="004D473A"/>
    <w:rsid w:val="004D57CC"/>
    <w:rsid w:val="004D6BA6"/>
    <w:rsid w:val="004D7032"/>
    <w:rsid w:val="004E0D91"/>
    <w:rsid w:val="004E12EC"/>
    <w:rsid w:val="004E1792"/>
    <w:rsid w:val="004E60B8"/>
    <w:rsid w:val="004E6E91"/>
    <w:rsid w:val="004F4521"/>
    <w:rsid w:val="004F4D05"/>
    <w:rsid w:val="004F70A8"/>
    <w:rsid w:val="0050067C"/>
    <w:rsid w:val="00503D2D"/>
    <w:rsid w:val="00504A2D"/>
    <w:rsid w:val="00512AE2"/>
    <w:rsid w:val="00512C9E"/>
    <w:rsid w:val="005133B9"/>
    <w:rsid w:val="0051423F"/>
    <w:rsid w:val="005152F0"/>
    <w:rsid w:val="00520DA8"/>
    <w:rsid w:val="00523CFD"/>
    <w:rsid w:val="00524BDF"/>
    <w:rsid w:val="00534BC8"/>
    <w:rsid w:val="00536152"/>
    <w:rsid w:val="00541E6D"/>
    <w:rsid w:val="005426FB"/>
    <w:rsid w:val="00546451"/>
    <w:rsid w:val="00550B9A"/>
    <w:rsid w:val="005514C6"/>
    <w:rsid w:val="005560A7"/>
    <w:rsid w:val="00556196"/>
    <w:rsid w:val="0056617D"/>
    <w:rsid w:val="00566E72"/>
    <w:rsid w:val="00570733"/>
    <w:rsid w:val="005717BA"/>
    <w:rsid w:val="00573011"/>
    <w:rsid w:val="005734FD"/>
    <w:rsid w:val="00576ACD"/>
    <w:rsid w:val="0058025C"/>
    <w:rsid w:val="00586708"/>
    <w:rsid w:val="00590C47"/>
    <w:rsid w:val="005960D5"/>
    <w:rsid w:val="00596183"/>
    <w:rsid w:val="00597E9B"/>
    <w:rsid w:val="005A0751"/>
    <w:rsid w:val="005A22F7"/>
    <w:rsid w:val="005A3CF9"/>
    <w:rsid w:val="005A4141"/>
    <w:rsid w:val="005B20EC"/>
    <w:rsid w:val="005B40D9"/>
    <w:rsid w:val="005B5720"/>
    <w:rsid w:val="005B5C2B"/>
    <w:rsid w:val="005B68A4"/>
    <w:rsid w:val="005C1065"/>
    <w:rsid w:val="005C2DC0"/>
    <w:rsid w:val="005C39C5"/>
    <w:rsid w:val="005C4830"/>
    <w:rsid w:val="005D100C"/>
    <w:rsid w:val="005D7EA2"/>
    <w:rsid w:val="005E235B"/>
    <w:rsid w:val="005E418A"/>
    <w:rsid w:val="005E5ECE"/>
    <w:rsid w:val="005F14B4"/>
    <w:rsid w:val="005F1EDB"/>
    <w:rsid w:val="005F2AA3"/>
    <w:rsid w:val="005F709C"/>
    <w:rsid w:val="005F7647"/>
    <w:rsid w:val="005F7CF6"/>
    <w:rsid w:val="00601F20"/>
    <w:rsid w:val="00612BE9"/>
    <w:rsid w:val="00612D04"/>
    <w:rsid w:val="006144CE"/>
    <w:rsid w:val="006148B7"/>
    <w:rsid w:val="00616A89"/>
    <w:rsid w:val="00616B9B"/>
    <w:rsid w:val="00616F9D"/>
    <w:rsid w:val="00617F7B"/>
    <w:rsid w:val="00621839"/>
    <w:rsid w:val="00621A82"/>
    <w:rsid w:val="0063180F"/>
    <w:rsid w:val="00631BA1"/>
    <w:rsid w:val="00632ED5"/>
    <w:rsid w:val="006333EF"/>
    <w:rsid w:val="00634A73"/>
    <w:rsid w:val="006415A7"/>
    <w:rsid w:val="00645C2E"/>
    <w:rsid w:val="00646001"/>
    <w:rsid w:val="00647828"/>
    <w:rsid w:val="00647888"/>
    <w:rsid w:val="006554F3"/>
    <w:rsid w:val="00655592"/>
    <w:rsid w:val="00655B6A"/>
    <w:rsid w:val="00656655"/>
    <w:rsid w:val="006643F7"/>
    <w:rsid w:val="00664AA3"/>
    <w:rsid w:val="006803FD"/>
    <w:rsid w:val="00680C6E"/>
    <w:rsid w:val="006814C8"/>
    <w:rsid w:val="00681E46"/>
    <w:rsid w:val="00687C65"/>
    <w:rsid w:val="00691D46"/>
    <w:rsid w:val="00695B70"/>
    <w:rsid w:val="00696B17"/>
    <w:rsid w:val="006972DB"/>
    <w:rsid w:val="00697666"/>
    <w:rsid w:val="006A11B8"/>
    <w:rsid w:val="006A202E"/>
    <w:rsid w:val="006A2426"/>
    <w:rsid w:val="006B17E6"/>
    <w:rsid w:val="006B3A86"/>
    <w:rsid w:val="006B51F8"/>
    <w:rsid w:val="006C157D"/>
    <w:rsid w:val="006C1AA6"/>
    <w:rsid w:val="006C4272"/>
    <w:rsid w:val="006C5F33"/>
    <w:rsid w:val="006D4F0C"/>
    <w:rsid w:val="006D5E1A"/>
    <w:rsid w:val="006D6A81"/>
    <w:rsid w:val="006E0A66"/>
    <w:rsid w:val="006E140A"/>
    <w:rsid w:val="006E20C1"/>
    <w:rsid w:val="006E2C27"/>
    <w:rsid w:val="006E4619"/>
    <w:rsid w:val="006E7B53"/>
    <w:rsid w:val="006F09C7"/>
    <w:rsid w:val="006F409E"/>
    <w:rsid w:val="006F533E"/>
    <w:rsid w:val="00700A68"/>
    <w:rsid w:val="00701143"/>
    <w:rsid w:val="00701A97"/>
    <w:rsid w:val="007031C8"/>
    <w:rsid w:val="00703E65"/>
    <w:rsid w:val="007078F8"/>
    <w:rsid w:val="00711C61"/>
    <w:rsid w:val="007123AD"/>
    <w:rsid w:val="00712DAE"/>
    <w:rsid w:val="00713662"/>
    <w:rsid w:val="0071371A"/>
    <w:rsid w:val="00713ECA"/>
    <w:rsid w:val="00714DF8"/>
    <w:rsid w:val="0072060D"/>
    <w:rsid w:val="0072670F"/>
    <w:rsid w:val="00727CDE"/>
    <w:rsid w:val="00733645"/>
    <w:rsid w:val="00736256"/>
    <w:rsid w:val="0073654F"/>
    <w:rsid w:val="007376A0"/>
    <w:rsid w:val="00740C0B"/>
    <w:rsid w:val="00743045"/>
    <w:rsid w:val="00744B66"/>
    <w:rsid w:val="007451E8"/>
    <w:rsid w:val="0075137A"/>
    <w:rsid w:val="00751F23"/>
    <w:rsid w:val="00752FF9"/>
    <w:rsid w:val="00756E0A"/>
    <w:rsid w:val="00762694"/>
    <w:rsid w:val="00764632"/>
    <w:rsid w:val="00764BF2"/>
    <w:rsid w:val="00765BAA"/>
    <w:rsid w:val="00766E6A"/>
    <w:rsid w:val="007718BB"/>
    <w:rsid w:val="00774E8B"/>
    <w:rsid w:val="00777E30"/>
    <w:rsid w:val="00782CB8"/>
    <w:rsid w:val="00783988"/>
    <w:rsid w:val="007848BE"/>
    <w:rsid w:val="00792CC0"/>
    <w:rsid w:val="00796B5F"/>
    <w:rsid w:val="00796BB7"/>
    <w:rsid w:val="007A0D35"/>
    <w:rsid w:val="007A0DC7"/>
    <w:rsid w:val="007A1871"/>
    <w:rsid w:val="007A61BC"/>
    <w:rsid w:val="007B0747"/>
    <w:rsid w:val="007B1644"/>
    <w:rsid w:val="007B2F48"/>
    <w:rsid w:val="007C1918"/>
    <w:rsid w:val="007C3E78"/>
    <w:rsid w:val="007C4417"/>
    <w:rsid w:val="007C4AB7"/>
    <w:rsid w:val="007E038F"/>
    <w:rsid w:val="007E0DA0"/>
    <w:rsid w:val="007E3CDA"/>
    <w:rsid w:val="007E4E16"/>
    <w:rsid w:val="007E6C4A"/>
    <w:rsid w:val="007F0D37"/>
    <w:rsid w:val="007F49EF"/>
    <w:rsid w:val="007F5037"/>
    <w:rsid w:val="007F674A"/>
    <w:rsid w:val="007F6982"/>
    <w:rsid w:val="0080180B"/>
    <w:rsid w:val="00805729"/>
    <w:rsid w:val="00810218"/>
    <w:rsid w:val="00814FA9"/>
    <w:rsid w:val="008165C7"/>
    <w:rsid w:val="0082739A"/>
    <w:rsid w:val="00834F64"/>
    <w:rsid w:val="008352D9"/>
    <w:rsid w:val="00842974"/>
    <w:rsid w:val="00842A6C"/>
    <w:rsid w:val="00844E8F"/>
    <w:rsid w:val="00845EE7"/>
    <w:rsid w:val="00846357"/>
    <w:rsid w:val="008477E2"/>
    <w:rsid w:val="008511A8"/>
    <w:rsid w:val="00851BD9"/>
    <w:rsid w:val="00866C8F"/>
    <w:rsid w:val="00870C8E"/>
    <w:rsid w:val="00880C5E"/>
    <w:rsid w:val="008824BF"/>
    <w:rsid w:val="00887661"/>
    <w:rsid w:val="00890078"/>
    <w:rsid w:val="00890E98"/>
    <w:rsid w:val="0089279C"/>
    <w:rsid w:val="00893111"/>
    <w:rsid w:val="008A0C22"/>
    <w:rsid w:val="008A1E3F"/>
    <w:rsid w:val="008A4829"/>
    <w:rsid w:val="008A4CD6"/>
    <w:rsid w:val="008A5FA3"/>
    <w:rsid w:val="008C080D"/>
    <w:rsid w:val="008C2AAE"/>
    <w:rsid w:val="008C5DA8"/>
    <w:rsid w:val="008C6316"/>
    <w:rsid w:val="008C67EE"/>
    <w:rsid w:val="008C6E23"/>
    <w:rsid w:val="008D1414"/>
    <w:rsid w:val="008D29AE"/>
    <w:rsid w:val="008D4FE5"/>
    <w:rsid w:val="008D5CFA"/>
    <w:rsid w:val="008D7939"/>
    <w:rsid w:val="008E069B"/>
    <w:rsid w:val="008E5996"/>
    <w:rsid w:val="008F1381"/>
    <w:rsid w:val="008F1D78"/>
    <w:rsid w:val="008F3B78"/>
    <w:rsid w:val="008F4D66"/>
    <w:rsid w:val="00905771"/>
    <w:rsid w:val="009118B6"/>
    <w:rsid w:val="00911D67"/>
    <w:rsid w:val="009127AE"/>
    <w:rsid w:val="00913175"/>
    <w:rsid w:val="00916AB5"/>
    <w:rsid w:val="00916FED"/>
    <w:rsid w:val="00917BA8"/>
    <w:rsid w:val="00917C57"/>
    <w:rsid w:val="00917FF1"/>
    <w:rsid w:val="009210BC"/>
    <w:rsid w:val="00921C82"/>
    <w:rsid w:val="00923217"/>
    <w:rsid w:val="00924097"/>
    <w:rsid w:val="00925C96"/>
    <w:rsid w:val="00926EFD"/>
    <w:rsid w:val="009322F3"/>
    <w:rsid w:val="00934B54"/>
    <w:rsid w:val="00940E87"/>
    <w:rsid w:val="00945FC2"/>
    <w:rsid w:val="0095182D"/>
    <w:rsid w:val="00952F46"/>
    <w:rsid w:val="00956CBB"/>
    <w:rsid w:val="0095741B"/>
    <w:rsid w:val="00960B72"/>
    <w:rsid w:val="009613AB"/>
    <w:rsid w:val="00962435"/>
    <w:rsid w:val="00962F1A"/>
    <w:rsid w:val="00962F50"/>
    <w:rsid w:val="009640CE"/>
    <w:rsid w:val="009654FA"/>
    <w:rsid w:val="0096591B"/>
    <w:rsid w:val="0096797C"/>
    <w:rsid w:val="00976B61"/>
    <w:rsid w:val="0098360E"/>
    <w:rsid w:val="00983E21"/>
    <w:rsid w:val="00986520"/>
    <w:rsid w:val="00986B4D"/>
    <w:rsid w:val="00991821"/>
    <w:rsid w:val="00993A28"/>
    <w:rsid w:val="00997978"/>
    <w:rsid w:val="009A279A"/>
    <w:rsid w:val="009A3839"/>
    <w:rsid w:val="009A4A2D"/>
    <w:rsid w:val="009B08F7"/>
    <w:rsid w:val="009B1577"/>
    <w:rsid w:val="009B181C"/>
    <w:rsid w:val="009B26AA"/>
    <w:rsid w:val="009B2868"/>
    <w:rsid w:val="009B299F"/>
    <w:rsid w:val="009B4364"/>
    <w:rsid w:val="009B5A98"/>
    <w:rsid w:val="009B679D"/>
    <w:rsid w:val="009B7488"/>
    <w:rsid w:val="009B76B7"/>
    <w:rsid w:val="009C0E26"/>
    <w:rsid w:val="009C1A12"/>
    <w:rsid w:val="009C1F4E"/>
    <w:rsid w:val="009C4ECD"/>
    <w:rsid w:val="009C7C9B"/>
    <w:rsid w:val="009D229B"/>
    <w:rsid w:val="009D45DB"/>
    <w:rsid w:val="009D726A"/>
    <w:rsid w:val="009E105B"/>
    <w:rsid w:val="009E1D36"/>
    <w:rsid w:val="009E2B7C"/>
    <w:rsid w:val="009E3FC6"/>
    <w:rsid w:val="009E4AE2"/>
    <w:rsid w:val="009F3528"/>
    <w:rsid w:val="009F4C49"/>
    <w:rsid w:val="009F6043"/>
    <w:rsid w:val="009F6E35"/>
    <w:rsid w:val="00A01169"/>
    <w:rsid w:val="00A10CF8"/>
    <w:rsid w:val="00A11CEF"/>
    <w:rsid w:val="00A1320D"/>
    <w:rsid w:val="00A15BB6"/>
    <w:rsid w:val="00A16558"/>
    <w:rsid w:val="00A23EA1"/>
    <w:rsid w:val="00A243A7"/>
    <w:rsid w:val="00A24BB4"/>
    <w:rsid w:val="00A25BD6"/>
    <w:rsid w:val="00A27772"/>
    <w:rsid w:val="00A27CBF"/>
    <w:rsid w:val="00A32C5F"/>
    <w:rsid w:val="00A33DEC"/>
    <w:rsid w:val="00A346C7"/>
    <w:rsid w:val="00A3661D"/>
    <w:rsid w:val="00A417BE"/>
    <w:rsid w:val="00A45B47"/>
    <w:rsid w:val="00A53877"/>
    <w:rsid w:val="00A55D81"/>
    <w:rsid w:val="00A565D3"/>
    <w:rsid w:val="00A61030"/>
    <w:rsid w:val="00A61621"/>
    <w:rsid w:val="00A727BC"/>
    <w:rsid w:val="00A80DDA"/>
    <w:rsid w:val="00A81C8D"/>
    <w:rsid w:val="00A82337"/>
    <w:rsid w:val="00A82F3F"/>
    <w:rsid w:val="00A871AF"/>
    <w:rsid w:val="00A87B20"/>
    <w:rsid w:val="00A92D00"/>
    <w:rsid w:val="00A92E40"/>
    <w:rsid w:val="00A9433B"/>
    <w:rsid w:val="00A96E17"/>
    <w:rsid w:val="00AA11B7"/>
    <w:rsid w:val="00AA1FF6"/>
    <w:rsid w:val="00AA231B"/>
    <w:rsid w:val="00AA2E81"/>
    <w:rsid w:val="00AA479B"/>
    <w:rsid w:val="00AA6116"/>
    <w:rsid w:val="00AA76FF"/>
    <w:rsid w:val="00AB05BD"/>
    <w:rsid w:val="00AB4001"/>
    <w:rsid w:val="00AB572C"/>
    <w:rsid w:val="00AC3F14"/>
    <w:rsid w:val="00AC4F52"/>
    <w:rsid w:val="00AD1287"/>
    <w:rsid w:val="00AD5D2B"/>
    <w:rsid w:val="00AD6168"/>
    <w:rsid w:val="00AE2F47"/>
    <w:rsid w:val="00AE344C"/>
    <w:rsid w:val="00AE387F"/>
    <w:rsid w:val="00AE4F88"/>
    <w:rsid w:val="00AE55F0"/>
    <w:rsid w:val="00AE5606"/>
    <w:rsid w:val="00AE6FBB"/>
    <w:rsid w:val="00AF224B"/>
    <w:rsid w:val="00AF6BFB"/>
    <w:rsid w:val="00B0389C"/>
    <w:rsid w:val="00B042F2"/>
    <w:rsid w:val="00B07160"/>
    <w:rsid w:val="00B072B7"/>
    <w:rsid w:val="00B150E8"/>
    <w:rsid w:val="00B16DED"/>
    <w:rsid w:val="00B1746E"/>
    <w:rsid w:val="00B21A11"/>
    <w:rsid w:val="00B22C43"/>
    <w:rsid w:val="00B22F08"/>
    <w:rsid w:val="00B2529E"/>
    <w:rsid w:val="00B312EC"/>
    <w:rsid w:val="00B3265C"/>
    <w:rsid w:val="00B336B1"/>
    <w:rsid w:val="00B33C42"/>
    <w:rsid w:val="00B3659A"/>
    <w:rsid w:val="00B412CD"/>
    <w:rsid w:val="00B41E92"/>
    <w:rsid w:val="00B42EE8"/>
    <w:rsid w:val="00B431D2"/>
    <w:rsid w:val="00B44422"/>
    <w:rsid w:val="00B47FEA"/>
    <w:rsid w:val="00B50D9B"/>
    <w:rsid w:val="00B533E2"/>
    <w:rsid w:val="00B545F1"/>
    <w:rsid w:val="00B62DE6"/>
    <w:rsid w:val="00B630AC"/>
    <w:rsid w:val="00B6552B"/>
    <w:rsid w:val="00B6681A"/>
    <w:rsid w:val="00B70B96"/>
    <w:rsid w:val="00B72FC9"/>
    <w:rsid w:val="00B77BE1"/>
    <w:rsid w:val="00B83243"/>
    <w:rsid w:val="00B83FF9"/>
    <w:rsid w:val="00B85465"/>
    <w:rsid w:val="00B93C8E"/>
    <w:rsid w:val="00BA3233"/>
    <w:rsid w:val="00BA5490"/>
    <w:rsid w:val="00BA58D5"/>
    <w:rsid w:val="00BA5C3A"/>
    <w:rsid w:val="00BB52FD"/>
    <w:rsid w:val="00BC4478"/>
    <w:rsid w:val="00BC4C8E"/>
    <w:rsid w:val="00BC71D0"/>
    <w:rsid w:val="00BD171E"/>
    <w:rsid w:val="00BD1CED"/>
    <w:rsid w:val="00BD33ED"/>
    <w:rsid w:val="00BD4F6E"/>
    <w:rsid w:val="00BE35E4"/>
    <w:rsid w:val="00BF06CC"/>
    <w:rsid w:val="00BF2FF7"/>
    <w:rsid w:val="00BF37D2"/>
    <w:rsid w:val="00BF53F5"/>
    <w:rsid w:val="00C0039C"/>
    <w:rsid w:val="00C07FB7"/>
    <w:rsid w:val="00C1027F"/>
    <w:rsid w:val="00C109A1"/>
    <w:rsid w:val="00C128F3"/>
    <w:rsid w:val="00C15647"/>
    <w:rsid w:val="00C24550"/>
    <w:rsid w:val="00C24880"/>
    <w:rsid w:val="00C2694B"/>
    <w:rsid w:val="00C27C03"/>
    <w:rsid w:val="00C31132"/>
    <w:rsid w:val="00C32B80"/>
    <w:rsid w:val="00C3311D"/>
    <w:rsid w:val="00C34AA9"/>
    <w:rsid w:val="00C350FF"/>
    <w:rsid w:val="00C37475"/>
    <w:rsid w:val="00C405A2"/>
    <w:rsid w:val="00C42C19"/>
    <w:rsid w:val="00C42FF4"/>
    <w:rsid w:val="00C455CE"/>
    <w:rsid w:val="00C45C25"/>
    <w:rsid w:val="00C468C4"/>
    <w:rsid w:val="00C47252"/>
    <w:rsid w:val="00C50CD5"/>
    <w:rsid w:val="00C5257A"/>
    <w:rsid w:val="00C539A2"/>
    <w:rsid w:val="00C56755"/>
    <w:rsid w:val="00C56BA3"/>
    <w:rsid w:val="00C60272"/>
    <w:rsid w:val="00C64C48"/>
    <w:rsid w:val="00C711D3"/>
    <w:rsid w:val="00C74720"/>
    <w:rsid w:val="00C74D0C"/>
    <w:rsid w:val="00C80D33"/>
    <w:rsid w:val="00C82B19"/>
    <w:rsid w:val="00C838B8"/>
    <w:rsid w:val="00C92FDE"/>
    <w:rsid w:val="00C93140"/>
    <w:rsid w:val="00C93DED"/>
    <w:rsid w:val="00CA46D6"/>
    <w:rsid w:val="00CA5278"/>
    <w:rsid w:val="00CA5B8E"/>
    <w:rsid w:val="00CA6D46"/>
    <w:rsid w:val="00CB6C04"/>
    <w:rsid w:val="00CC3801"/>
    <w:rsid w:val="00CC3905"/>
    <w:rsid w:val="00CC545A"/>
    <w:rsid w:val="00CD0F1F"/>
    <w:rsid w:val="00CD2C32"/>
    <w:rsid w:val="00CD4436"/>
    <w:rsid w:val="00CE0D69"/>
    <w:rsid w:val="00CE1D01"/>
    <w:rsid w:val="00CE4D0F"/>
    <w:rsid w:val="00CE59A7"/>
    <w:rsid w:val="00CE6444"/>
    <w:rsid w:val="00CF54CB"/>
    <w:rsid w:val="00CF75F8"/>
    <w:rsid w:val="00CF7808"/>
    <w:rsid w:val="00D004C1"/>
    <w:rsid w:val="00D0087D"/>
    <w:rsid w:val="00D00C19"/>
    <w:rsid w:val="00D04E3D"/>
    <w:rsid w:val="00D0700C"/>
    <w:rsid w:val="00D12C27"/>
    <w:rsid w:val="00D141CC"/>
    <w:rsid w:val="00D14356"/>
    <w:rsid w:val="00D14A4F"/>
    <w:rsid w:val="00D17D88"/>
    <w:rsid w:val="00D22C9B"/>
    <w:rsid w:val="00D24547"/>
    <w:rsid w:val="00D30F30"/>
    <w:rsid w:val="00D35F8C"/>
    <w:rsid w:val="00D3709F"/>
    <w:rsid w:val="00D40032"/>
    <w:rsid w:val="00D40477"/>
    <w:rsid w:val="00D41128"/>
    <w:rsid w:val="00D41E90"/>
    <w:rsid w:val="00D470EA"/>
    <w:rsid w:val="00D55FFA"/>
    <w:rsid w:val="00D5722A"/>
    <w:rsid w:val="00D604A4"/>
    <w:rsid w:val="00D60861"/>
    <w:rsid w:val="00D6413A"/>
    <w:rsid w:val="00D6749A"/>
    <w:rsid w:val="00D7368A"/>
    <w:rsid w:val="00D7593D"/>
    <w:rsid w:val="00D80F6E"/>
    <w:rsid w:val="00D83A8D"/>
    <w:rsid w:val="00D86650"/>
    <w:rsid w:val="00D86FE8"/>
    <w:rsid w:val="00D877C9"/>
    <w:rsid w:val="00D87A2A"/>
    <w:rsid w:val="00D90D9C"/>
    <w:rsid w:val="00D942C1"/>
    <w:rsid w:val="00D94A66"/>
    <w:rsid w:val="00D97A9E"/>
    <w:rsid w:val="00D97C78"/>
    <w:rsid w:val="00DA4FDF"/>
    <w:rsid w:val="00DA62B8"/>
    <w:rsid w:val="00DA6D99"/>
    <w:rsid w:val="00DA79EA"/>
    <w:rsid w:val="00DB094F"/>
    <w:rsid w:val="00DB618A"/>
    <w:rsid w:val="00DC0B5E"/>
    <w:rsid w:val="00DC188B"/>
    <w:rsid w:val="00DC4CC7"/>
    <w:rsid w:val="00DC5CCA"/>
    <w:rsid w:val="00DD3E2F"/>
    <w:rsid w:val="00DD6394"/>
    <w:rsid w:val="00DD6B34"/>
    <w:rsid w:val="00DD7DB1"/>
    <w:rsid w:val="00DE1000"/>
    <w:rsid w:val="00DE3C45"/>
    <w:rsid w:val="00DE68E5"/>
    <w:rsid w:val="00DF5CE2"/>
    <w:rsid w:val="00DF61D8"/>
    <w:rsid w:val="00E10BF8"/>
    <w:rsid w:val="00E10E24"/>
    <w:rsid w:val="00E14488"/>
    <w:rsid w:val="00E15093"/>
    <w:rsid w:val="00E162C1"/>
    <w:rsid w:val="00E17CCF"/>
    <w:rsid w:val="00E234BC"/>
    <w:rsid w:val="00E335A8"/>
    <w:rsid w:val="00E33D89"/>
    <w:rsid w:val="00E34386"/>
    <w:rsid w:val="00E37508"/>
    <w:rsid w:val="00E40DD0"/>
    <w:rsid w:val="00E422AA"/>
    <w:rsid w:val="00E4233B"/>
    <w:rsid w:val="00E426EB"/>
    <w:rsid w:val="00E42779"/>
    <w:rsid w:val="00E475CC"/>
    <w:rsid w:val="00E50C02"/>
    <w:rsid w:val="00E5475F"/>
    <w:rsid w:val="00E57270"/>
    <w:rsid w:val="00E5758F"/>
    <w:rsid w:val="00E57A9D"/>
    <w:rsid w:val="00E61476"/>
    <w:rsid w:val="00E615A3"/>
    <w:rsid w:val="00E62403"/>
    <w:rsid w:val="00E62709"/>
    <w:rsid w:val="00E65750"/>
    <w:rsid w:val="00E66801"/>
    <w:rsid w:val="00E73560"/>
    <w:rsid w:val="00E7515D"/>
    <w:rsid w:val="00E77B88"/>
    <w:rsid w:val="00E819AE"/>
    <w:rsid w:val="00E8368C"/>
    <w:rsid w:val="00E86445"/>
    <w:rsid w:val="00E910DA"/>
    <w:rsid w:val="00E91FD0"/>
    <w:rsid w:val="00E92AEB"/>
    <w:rsid w:val="00E9555B"/>
    <w:rsid w:val="00E979E8"/>
    <w:rsid w:val="00EA04F9"/>
    <w:rsid w:val="00EA37E9"/>
    <w:rsid w:val="00EA4601"/>
    <w:rsid w:val="00EA6273"/>
    <w:rsid w:val="00EB0355"/>
    <w:rsid w:val="00EB1BEF"/>
    <w:rsid w:val="00EB49D5"/>
    <w:rsid w:val="00EB7BBC"/>
    <w:rsid w:val="00EC190F"/>
    <w:rsid w:val="00EC1AAF"/>
    <w:rsid w:val="00EC1C54"/>
    <w:rsid w:val="00EC24AE"/>
    <w:rsid w:val="00EC2FB4"/>
    <w:rsid w:val="00EC5F32"/>
    <w:rsid w:val="00EC6242"/>
    <w:rsid w:val="00EC6E51"/>
    <w:rsid w:val="00ED125B"/>
    <w:rsid w:val="00ED290E"/>
    <w:rsid w:val="00ED45C6"/>
    <w:rsid w:val="00ED5AF7"/>
    <w:rsid w:val="00EE08EF"/>
    <w:rsid w:val="00EE16E8"/>
    <w:rsid w:val="00EE2511"/>
    <w:rsid w:val="00EE3E39"/>
    <w:rsid w:val="00EF3700"/>
    <w:rsid w:val="00EF6F9C"/>
    <w:rsid w:val="00EF70BD"/>
    <w:rsid w:val="00F01452"/>
    <w:rsid w:val="00F02019"/>
    <w:rsid w:val="00F0333F"/>
    <w:rsid w:val="00F0353C"/>
    <w:rsid w:val="00F04E9F"/>
    <w:rsid w:val="00F11ED9"/>
    <w:rsid w:val="00F1375B"/>
    <w:rsid w:val="00F13939"/>
    <w:rsid w:val="00F238F5"/>
    <w:rsid w:val="00F23EC0"/>
    <w:rsid w:val="00F242C4"/>
    <w:rsid w:val="00F257BD"/>
    <w:rsid w:val="00F36259"/>
    <w:rsid w:val="00F37058"/>
    <w:rsid w:val="00F427E6"/>
    <w:rsid w:val="00F437F7"/>
    <w:rsid w:val="00F46442"/>
    <w:rsid w:val="00F46C29"/>
    <w:rsid w:val="00F53784"/>
    <w:rsid w:val="00F56107"/>
    <w:rsid w:val="00F6469A"/>
    <w:rsid w:val="00F64F67"/>
    <w:rsid w:val="00F70F51"/>
    <w:rsid w:val="00F71EFB"/>
    <w:rsid w:val="00F721C2"/>
    <w:rsid w:val="00F729E3"/>
    <w:rsid w:val="00F7360F"/>
    <w:rsid w:val="00F75096"/>
    <w:rsid w:val="00F754A2"/>
    <w:rsid w:val="00F809FB"/>
    <w:rsid w:val="00F80D50"/>
    <w:rsid w:val="00F917A2"/>
    <w:rsid w:val="00F91807"/>
    <w:rsid w:val="00F96D03"/>
    <w:rsid w:val="00FA2988"/>
    <w:rsid w:val="00FA3B7A"/>
    <w:rsid w:val="00FA6F6A"/>
    <w:rsid w:val="00FB1BE3"/>
    <w:rsid w:val="00FB3DD2"/>
    <w:rsid w:val="00FB42BF"/>
    <w:rsid w:val="00FC1714"/>
    <w:rsid w:val="00FC25A0"/>
    <w:rsid w:val="00FC67D5"/>
    <w:rsid w:val="00FD0385"/>
    <w:rsid w:val="00FD1EA5"/>
    <w:rsid w:val="00FD4672"/>
    <w:rsid w:val="00FD4CD3"/>
    <w:rsid w:val="00FD6050"/>
    <w:rsid w:val="00FD6A75"/>
    <w:rsid w:val="00FE0331"/>
    <w:rsid w:val="00FE2F18"/>
    <w:rsid w:val="00FE2F8B"/>
    <w:rsid w:val="00FE3055"/>
    <w:rsid w:val="00FE4C07"/>
    <w:rsid w:val="00FE5954"/>
    <w:rsid w:val="00FF3E54"/>
    <w:rsid w:val="00FF5A5C"/>
    <w:rsid w:val="027C3B87"/>
    <w:rsid w:val="03F736A8"/>
    <w:rsid w:val="09A7FD0D"/>
    <w:rsid w:val="0BC8EBFD"/>
    <w:rsid w:val="0DB0E07C"/>
    <w:rsid w:val="1DAD9B4B"/>
    <w:rsid w:val="26613FAA"/>
    <w:rsid w:val="2E6500E7"/>
    <w:rsid w:val="2E9E9A49"/>
    <w:rsid w:val="37DCE161"/>
    <w:rsid w:val="39312026"/>
    <w:rsid w:val="3C358575"/>
    <w:rsid w:val="3CB798BD"/>
    <w:rsid w:val="50183B2D"/>
    <w:rsid w:val="50899826"/>
    <w:rsid w:val="572799ED"/>
    <w:rsid w:val="5E27BD62"/>
    <w:rsid w:val="5F591939"/>
    <w:rsid w:val="6B483DB8"/>
    <w:rsid w:val="6EDC7B9E"/>
    <w:rsid w:val="724D75C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82C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b-N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4D0"/>
    <w:pPr>
      <w:jc w:val="both"/>
    </w:pPr>
    <w:rPr>
      <w:rFonts w:ascii="Calibri" w:hAnsi="Calibri"/>
      <w:lang w:val="en-GB"/>
    </w:rPr>
  </w:style>
  <w:style w:type="paragraph" w:styleId="Heading1">
    <w:name w:val="heading 1"/>
    <w:aliases w:val="Master 1"/>
    <w:basedOn w:val="Normal"/>
    <w:next w:val="Normal"/>
    <w:link w:val="Heading1Char"/>
    <w:uiPriority w:val="9"/>
    <w:qFormat/>
    <w:rsid w:val="001D579D"/>
    <w:pPr>
      <w:keepNext/>
      <w:keepLines/>
      <w:numPr>
        <w:numId w:val="1"/>
      </w:numPr>
      <w:spacing w:before="480" w:after="0"/>
      <w:outlineLvl w:val="0"/>
    </w:pPr>
    <w:rPr>
      <w:rFonts w:eastAsiaTheme="majorEastAsia" w:cstheme="majorBidi"/>
      <w:b/>
      <w:bCs/>
      <w:color w:val="2D416A" w:themeColor="accent1"/>
      <w:sz w:val="28"/>
      <w:szCs w:val="28"/>
    </w:rPr>
  </w:style>
  <w:style w:type="paragraph" w:styleId="Heading2">
    <w:name w:val="heading 2"/>
    <w:aliases w:val="Master 2"/>
    <w:basedOn w:val="Normal"/>
    <w:next w:val="Normal"/>
    <w:link w:val="Heading2Char"/>
    <w:uiPriority w:val="9"/>
    <w:unhideWhenUsed/>
    <w:qFormat/>
    <w:rsid w:val="00646001"/>
    <w:pPr>
      <w:keepNext/>
      <w:keepLines/>
      <w:numPr>
        <w:ilvl w:val="1"/>
        <w:numId w:val="1"/>
      </w:numPr>
      <w:spacing w:before="200" w:after="0"/>
      <w:outlineLvl w:val="1"/>
    </w:pPr>
    <w:rPr>
      <w:rFonts w:eastAsiaTheme="majorEastAsia" w:cstheme="majorBidi"/>
      <w:b/>
      <w:bCs/>
      <w:color w:val="2D416A" w:themeColor="accent1"/>
      <w:sz w:val="26"/>
      <w:szCs w:val="26"/>
    </w:rPr>
  </w:style>
  <w:style w:type="paragraph" w:styleId="Heading3">
    <w:name w:val="heading 3"/>
    <w:basedOn w:val="Normal"/>
    <w:next w:val="Normal"/>
    <w:link w:val="Heading3Char"/>
    <w:uiPriority w:val="9"/>
    <w:unhideWhenUsed/>
    <w:qFormat/>
    <w:rsid w:val="00646001"/>
    <w:pPr>
      <w:keepNext/>
      <w:keepLines/>
      <w:numPr>
        <w:ilvl w:val="2"/>
        <w:numId w:val="1"/>
      </w:numPr>
      <w:spacing w:before="200" w:after="0"/>
      <w:outlineLvl w:val="2"/>
    </w:pPr>
    <w:rPr>
      <w:rFonts w:eastAsiaTheme="majorEastAsia" w:cstheme="majorBidi"/>
      <w:b/>
      <w:bCs/>
      <w:color w:val="2D416A" w:themeColor="accent1"/>
    </w:rPr>
  </w:style>
  <w:style w:type="paragraph" w:styleId="Heading4">
    <w:name w:val="heading 4"/>
    <w:basedOn w:val="Normal"/>
    <w:next w:val="Normal"/>
    <w:link w:val="Heading4Char"/>
    <w:uiPriority w:val="9"/>
    <w:unhideWhenUsed/>
    <w:qFormat/>
    <w:rsid w:val="001E5796"/>
    <w:pPr>
      <w:keepNext/>
      <w:keepLines/>
      <w:numPr>
        <w:ilvl w:val="3"/>
        <w:numId w:val="1"/>
      </w:numPr>
      <w:spacing w:before="200" w:after="0"/>
      <w:outlineLvl w:val="3"/>
    </w:pPr>
    <w:rPr>
      <w:rFonts w:eastAsiaTheme="majorEastAsia" w:cstheme="majorBidi"/>
      <w:b/>
      <w:bCs/>
      <w:i/>
      <w:iCs/>
      <w:color w:val="2D416A" w:themeColor="accent1"/>
    </w:rPr>
  </w:style>
  <w:style w:type="paragraph" w:styleId="Heading5">
    <w:name w:val="heading 5"/>
    <w:basedOn w:val="Normal"/>
    <w:next w:val="Normal"/>
    <w:link w:val="Heading5Char"/>
    <w:uiPriority w:val="9"/>
    <w:unhideWhenUsed/>
    <w:qFormat/>
    <w:rsid w:val="001E5796"/>
    <w:pPr>
      <w:keepNext/>
      <w:keepLines/>
      <w:numPr>
        <w:ilvl w:val="4"/>
        <w:numId w:val="1"/>
      </w:numPr>
      <w:spacing w:before="200" w:after="0"/>
      <w:outlineLvl w:val="4"/>
    </w:pPr>
    <w:rPr>
      <w:rFonts w:eastAsiaTheme="majorEastAsia" w:cstheme="majorBidi"/>
      <w:color w:val="2D416A" w:themeColor="accent1"/>
    </w:rPr>
  </w:style>
  <w:style w:type="paragraph" w:styleId="Heading6">
    <w:name w:val="heading 6"/>
    <w:basedOn w:val="Normal"/>
    <w:next w:val="Normal"/>
    <w:link w:val="Heading6Char"/>
    <w:uiPriority w:val="9"/>
    <w:unhideWhenUsed/>
    <w:qFormat/>
    <w:rsid w:val="00B07160"/>
    <w:pPr>
      <w:keepNext/>
      <w:keepLines/>
      <w:numPr>
        <w:ilvl w:val="5"/>
        <w:numId w:val="1"/>
      </w:numPr>
      <w:spacing w:before="200" w:after="0"/>
      <w:outlineLvl w:val="5"/>
    </w:pPr>
    <w:rPr>
      <w:rFonts w:eastAsiaTheme="majorEastAsia" w:cstheme="majorBidi"/>
      <w:i/>
      <w:iCs/>
      <w:color w:val="162034" w:themeColor="accent1" w:themeShade="7F"/>
    </w:rPr>
  </w:style>
  <w:style w:type="paragraph" w:styleId="Heading7">
    <w:name w:val="heading 7"/>
    <w:basedOn w:val="Normal"/>
    <w:next w:val="Normal"/>
    <w:link w:val="Heading7Char"/>
    <w:uiPriority w:val="9"/>
    <w:unhideWhenUsed/>
    <w:qFormat/>
    <w:rsid w:val="00B07160"/>
    <w:pPr>
      <w:keepNext/>
      <w:keepLines/>
      <w:numPr>
        <w:ilvl w:val="6"/>
        <w:numId w:val="1"/>
      </w:numPr>
      <w:spacing w:before="200" w:after="0"/>
      <w:outlineLvl w:val="6"/>
    </w:pPr>
    <w:rPr>
      <w:rFonts w:eastAsiaTheme="majorEastAsia" w:cstheme="majorBidi"/>
      <w:i/>
      <w:iCs/>
      <w:color w:val="5A5A5A" w:themeColor="text1" w:themeTint="BF"/>
    </w:rPr>
  </w:style>
  <w:style w:type="paragraph" w:styleId="Heading8">
    <w:name w:val="heading 8"/>
    <w:basedOn w:val="Normal"/>
    <w:next w:val="Normal"/>
    <w:link w:val="Heading8Char"/>
    <w:uiPriority w:val="9"/>
    <w:unhideWhenUsed/>
    <w:qFormat/>
    <w:rsid w:val="00B07160"/>
    <w:pPr>
      <w:keepNext/>
      <w:keepLines/>
      <w:numPr>
        <w:ilvl w:val="7"/>
        <w:numId w:val="1"/>
      </w:numPr>
      <w:spacing w:before="200" w:after="0"/>
      <w:outlineLvl w:val="7"/>
    </w:pPr>
    <w:rPr>
      <w:rFonts w:eastAsiaTheme="majorEastAsia" w:cstheme="majorBidi"/>
      <w:color w:val="5A5A5A" w:themeColor="text1" w:themeTint="BF"/>
      <w:sz w:val="20"/>
      <w:szCs w:val="20"/>
    </w:rPr>
  </w:style>
  <w:style w:type="paragraph" w:styleId="Heading9">
    <w:name w:val="heading 9"/>
    <w:basedOn w:val="Normal"/>
    <w:next w:val="Normal"/>
    <w:link w:val="Heading9Char"/>
    <w:uiPriority w:val="9"/>
    <w:unhideWhenUsed/>
    <w:qFormat/>
    <w:rsid w:val="00B07160"/>
    <w:pPr>
      <w:keepNext/>
      <w:keepLines/>
      <w:numPr>
        <w:ilvl w:val="8"/>
        <w:numId w:val="1"/>
      </w:numPr>
      <w:spacing w:before="200" w:after="0"/>
      <w:outlineLvl w:val="8"/>
    </w:pPr>
    <w:rPr>
      <w:rFonts w:eastAsiaTheme="majorEastAsia" w:cstheme="majorBidi"/>
      <w:i/>
      <w:iCs/>
      <w:color w:val="5A5A5A"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B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31B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1BA1"/>
    <w:rPr>
      <w:rFonts w:ascii="Tahoma" w:hAnsi="Tahoma" w:cs="Tahoma"/>
      <w:sz w:val="16"/>
      <w:szCs w:val="16"/>
      <w:lang w:val="en-GB"/>
    </w:rPr>
  </w:style>
  <w:style w:type="paragraph" w:styleId="Header">
    <w:name w:val="header"/>
    <w:basedOn w:val="Normal"/>
    <w:link w:val="HeaderChar"/>
    <w:uiPriority w:val="99"/>
    <w:unhideWhenUsed/>
    <w:rsid w:val="008876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7661"/>
    <w:rPr>
      <w:rFonts w:ascii="Times New Roman" w:hAnsi="Times New Roman"/>
      <w:lang w:val="en-GB"/>
    </w:rPr>
  </w:style>
  <w:style w:type="paragraph" w:styleId="Footer">
    <w:name w:val="footer"/>
    <w:aliases w:val="Foot Page"/>
    <w:basedOn w:val="Normal"/>
    <w:link w:val="FooterChar"/>
    <w:uiPriority w:val="99"/>
    <w:unhideWhenUsed/>
    <w:rsid w:val="00887661"/>
    <w:pPr>
      <w:tabs>
        <w:tab w:val="center" w:pos="4513"/>
        <w:tab w:val="right" w:pos="9026"/>
      </w:tabs>
      <w:spacing w:after="0" w:line="240" w:lineRule="auto"/>
    </w:pPr>
  </w:style>
  <w:style w:type="character" w:customStyle="1" w:styleId="FooterChar">
    <w:name w:val="Footer Char"/>
    <w:aliases w:val="Foot Page Char"/>
    <w:basedOn w:val="DefaultParagraphFont"/>
    <w:link w:val="Footer"/>
    <w:uiPriority w:val="99"/>
    <w:rsid w:val="00887661"/>
    <w:rPr>
      <w:rFonts w:ascii="Times New Roman" w:hAnsi="Times New Roman"/>
      <w:lang w:val="en-GB"/>
    </w:rPr>
  </w:style>
  <w:style w:type="paragraph" w:styleId="TOC1">
    <w:name w:val="toc 1"/>
    <w:basedOn w:val="Normal"/>
    <w:next w:val="Normal"/>
    <w:autoRedefine/>
    <w:uiPriority w:val="39"/>
    <w:unhideWhenUsed/>
    <w:qFormat/>
    <w:rsid w:val="00BF53F5"/>
    <w:pPr>
      <w:tabs>
        <w:tab w:val="left" w:pos="440"/>
        <w:tab w:val="right" w:leader="dot" w:pos="9912"/>
      </w:tabs>
      <w:spacing w:before="120" w:after="120"/>
      <w:jc w:val="right"/>
    </w:pPr>
    <w:rPr>
      <w:rFonts w:asciiTheme="minorHAnsi" w:hAnsiTheme="minorHAnsi"/>
      <w:b/>
      <w:bCs/>
      <w:caps/>
      <w:noProof/>
      <w:color w:val="2D416A" w:themeColor="accent1"/>
      <w:sz w:val="26"/>
      <w:szCs w:val="26"/>
    </w:rPr>
  </w:style>
  <w:style w:type="paragraph" w:styleId="TOC2">
    <w:name w:val="toc 2"/>
    <w:basedOn w:val="Normal"/>
    <w:next w:val="Normal"/>
    <w:autoRedefine/>
    <w:uiPriority w:val="39"/>
    <w:unhideWhenUsed/>
    <w:qFormat/>
    <w:rsid w:val="00465DEC"/>
    <w:pPr>
      <w:tabs>
        <w:tab w:val="left" w:pos="880"/>
        <w:tab w:val="right" w:leader="dot" w:pos="9912"/>
      </w:tabs>
      <w:spacing w:after="0"/>
      <w:ind w:left="221"/>
      <w:jc w:val="left"/>
    </w:pPr>
    <w:rPr>
      <w:rFonts w:asciiTheme="minorHAnsi" w:hAnsiTheme="minorHAnsi"/>
      <w:color w:val="2D416A" w:themeColor="accent1"/>
      <w:sz w:val="24"/>
      <w:szCs w:val="20"/>
    </w:rPr>
  </w:style>
  <w:style w:type="paragraph" w:styleId="TOC3">
    <w:name w:val="toc 3"/>
    <w:basedOn w:val="Normal"/>
    <w:next w:val="Normal"/>
    <w:autoRedefine/>
    <w:uiPriority w:val="39"/>
    <w:unhideWhenUsed/>
    <w:qFormat/>
    <w:rsid w:val="00BF53F5"/>
    <w:pPr>
      <w:tabs>
        <w:tab w:val="left" w:pos="1100"/>
        <w:tab w:val="right" w:leader="dot" w:pos="9912"/>
      </w:tabs>
      <w:spacing w:after="0"/>
      <w:ind w:left="442"/>
      <w:jc w:val="left"/>
    </w:pPr>
    <w:rPr>
      <w:rFonts w:asciiTheme="minorHAnsi" w:hAnsiTheme="minorHAnsi"/>
      <w:i/>
      <w:iCs/>
      <w:noProof/>
      <w:color w:val="2D416A" w:themeColor="accent1"/>
      <w:szCs w:val="20"/>
    </w:rPr>
  </w:style>
  <w:style w:type="paragraph" w:styleId="TOC4">
    <w:name w:val="toc 4"/>
    <w:basedOn w:val="Normal"/>
    <w:next w:val="Normal"/>
    <w:autoRedefine/>
    <w:uiPriority w:val="39"/>
    <w:unhideWhenUsed/>
    <w:rsid w:val="00646001"/>
    <w:pPr>
      <w:tabs>
        <w:tab w:val="left" w:pos="1540"/>
        <w:tab w:val="right" w:pos="9912"/>
      </w:tabs>
      <w:spacing w:after="0"/>
      <w:ind w:left="660"/>
      <w:jc w:val="left"/>
    </w:pPr>
    <w:rPr>
      <w:rFonts w:asciiTheme="minorHAnsi" w:hAnsiTheme="minorHAnsi"/>
      <w:b/>
      <w:i/>
      <w:noProof/>
      <w:color w:val="2D416A" w:themeColor="accent1"/>
      <w:szCs w:val="18"/>
    </w:rPr>
  </w:style>
  <w:style w:type="paragraph" w:styleId="TOC5">
    <w:name w:val="toc 5"/>
    <w:basedOn w:val="Normal"/>
    <w:next w:val="Normal"/>
    <w:autoRedefine/>
    <w:uiPriority w:val="39"/>
    <w:unhideWhenUsed/>
    <w:rsid w:val="001E5796"/>
    <w:pPr>
      <w:spacing w:after="0"/>
      <w:ind w:left="880"/>
      <w:jc w:val="left"/>
    </w:pPr>
    <w:rPr>
      <w:rFonts w:asciiTheme="minorHAnsi" w:hAnsiTheme="minorHAnsi"/>
      <w:color w:val="2D416A" w:themeColor="accent1"/>
      <w:szCs w:val="18"/>
    </w:rPr>
  </w:style>
  <w:style w:type="paragraph" w:styleId="TOC6">
    <w:name w:val="toc 6"/>
    <w:basedOn w:val="Normal"/>
    <w:next w:val="Normal"/>
    <w:autoRedefine/>
    <w:uiPriority w:val="39"/>
    <w:unhideWhenUsed/>
    <w:rsid w:val="00E422AA"/>
    <w:pPr>
      <w:spacing w:after="0"/>
      <w:ind w:left="1100"/>
      <w:jc w:val="left"/>
    </w:pPr>
    <w:rPr>
      <w:rFonts w:asciiTheme="minorHAnsi" w:hAnsiTheme="minorHAnsi"/>
      <w:sz w:val="18"/>
      <w:szCs w:val="18"/>
    </w:rPr>
  </w:style>
  <w:style w:type="paragraph" w:styleId="TOC7">
    <w:name w:val="toc 7"/>
    <w:basedOn w:val="Normal"/>
    <w:next w:val="Normal"/>
    <w:autoRedefine/>
    <w:uiPriority w:val="39"/>
    <w:unhideWhenUsed/>
    <w:rsid w:val="00E422AA"/>
    <w:pPr>
      <w:spacing w:after="0"/>
      <w:ind w:left="1320"/>
      <w:jc w:val="left"/>
    </w:pPr>
    <w:rPr>
      <w:rFonts w:asciiTheme="minorHAnsi" w:hAnsiTheme="minorHAnsi"/>
      <w:sz w:val="18"/>
      <w:szCs w:val="18"/>
    </w:rPr>
  </w:style>
  <w:style w:type="paragraph" w:styleId="TOC8">
    <w:name w:val="toc 8"/>
    <w:basedOn w:val="Normal"/>
    <w:next w:val="Normal"/>
    <w:autoRedefine/>
    <w:uiPriority w:val="39"/>
    <w:unhideWhenUsed/>
    <w:rsid w:val="00E422AA"/>
    <w:pPr>
      <w:spacing w:after="0"/>
      <w:ind w:left="1540"/>
      <w:jc w:val="left"/>
    </w:pPr>
    <w:rPr>
      <w:rFonts w:asciiTheme="minorHAnsi" w:hAnsiTheme="minorHAnsi"/>
      <w:sz w:val="18"/>
      <w:szCs w:val="18"/>
    </w:rPr>
  </w:style>
  <w:style w:type="paragraph" w:styleId="TOC9">
    <w:name w:val="toc 9"/>
    <w:basedOn w:val="Normal"/>
    <w:next w:val="Normal"/>
    <w:autoRedefine/>
    <w:uiPriority w:val="39"/>
    <w:unhideWhenUsed/>
    <w:rsid w:val="00E422AA"/>
    <w:pPr>
      <w:spacing w:after="0"/>
      <w:ind w:left="1760"/>
      <w:jc w:val="left"/>
    </w:pPr>
    <w:rPr>
      <w:rFonts w:asciiTheme="minorHAnsi" w:hAnsiTheme="minorHAnsi"/>
      <w:sz w:val="18"/>
      <w:szCs w:val="18"/>
    </w:rPr>
  </w:style>
  <w:style w:type="character" w:customStyle="1" w:styleId="Heading1Char">
    <w:name w:val="Heading 1 Char"/>
    <w:aliases w:val="Master 1 Char"/>
    <w:basedOn w:val="DefaultParagraphFont"/>
    <w:link w:val="Heading1"/>
    <w:uiPriority w:val="9"/>
    <w:rsid w:val="001D579D"/>
    <w:rPr>
      <w:rFonts w:ascii="Calibri" w:eastAsiaTheme="majorEastAsia" w:hAnsi="Calibri" w:cstheme="majorBidi"/>
      <w:b/>
      <w:bCs/>
      <w:color w:val="2D416A" w:themeColor="accent1"/>
      <w:sz w:val="28"/>
      <w:szCs w:val="28"/>
      <w:lang w:val="en-GB"/>
    </w:rPr>
  </w:style>
  <w:style w:type="character" w:customStyle="1" w:styleId="Heading2Char">
    <w:name w:val="Heading 2 Char"/>
    <w:aliases w:val="Master 2 Char"/>
    <w:basedOn w:val="DefaultParagraphFont"/>
    <w:link w:val="Heading2"/>
    <w:uiPriority w:val="9"/>
    <w:rsid w:val="00646001"/>
    <w:rPr>
      <w:rFonts w:ascii="Calibri" w:eastAsiaTheme="majorEastAsia" w:hAnsi="Calibri" w:cstheme="majorBidi"/>
      <w:b/>
      <w:bCs/>
      <w:color w:val="2D416A" w:themeColor="accent1"/>
      <w:sz w:val="26"/>
      <w:szCs w:val="26"/>
      <w:lang w:val="en-GB"/>
    </w:rPr>
  </w:style>
  <w:style w:type="character" w:customStyle="1" w:styleId="Heading3Char">
    <w:name w:val="Heading 3 Char"/>
    <w:basedOn w:val="DefaultParagraphFont"/>
    <w:link w:val="Heading3"/>
    <w:uiPriority w:val="9"/>
    <w:rsid w:val="00646001"/>
    <w:rPr>
      <w:rFonts w:ascii="Calibri" w:eastAsiaTheme="majorEastAsia" w:hAnsi="Calibri" w:cstheme="majorBidi"/>
      <w:b/>
      <w:bCs/>
      <w:color w:val="2D416A" w:themeColor="accent1"/>
      <w:lang w:val="en-GB"/>
    </w:rPr>
  </w:style>
  <w:style w:type="character" w:customStyle="1" w:styleId="Heading4Char">
    <w:name w:val="Heading 4 Char"/>
    <w:basedOn w:val="DefaultParagraphFont"/>
    <w:link w:val="Heading4"/>
    <w:uiPriority w:val="9"/>
    <w:rsid w:val="001E5796"/>
    <w:rPr>
      <w:rFonts w:ascii="Calibri" w:eastAsiaTheme="majorEastAsia" w:hAnsi="Calibri" w:cstheme="majorBidi"/>
      <w:b/>
      <w:bCs/>
      <w:i/>
      <w:iCs/>
      <w:color w:val="2D416A" w:themeColor="accent1"/>
      <w:lang w:val="en-GB"/>
    </w:rPr>
  </w:style>
  <w:style w:type="character" w:customStyle="1" w:styleId="Heading5Char">
    <w:name w:val="Heading 5 Char"/>
    <w:basedOn w:val="DefaultParagraphFont"/>
    <w:link w:val="Heading5"/>
    <w:uiPriority w:val="9"/>
    <w:rsid w:val="001E5796"/>
    <w:rPr>
      <w:rFonts w:ascii="Calibri" w:eastAsiaTheme="majorEastAsia" w:hAnsi="Calibri" w:cstheme="majorBidi"/>
      <w:color w:val="2D416A" w:themeColor="accent1"/>
      <w:lang w:val="en-GB"/>
    </w:rPr>
  </w:style>
  <w:style w:type="character" w:customStyle="1" w:styleId="Heading6Char">
    <w:name w:val="Heading 6 Char"/>
    <w:basedOn w:val="DefaultParagraphFont"/>
    <w:link w:val="Heading6"/>
    <w:uiPriority w:val="9"/>
    <w:rsid w:val="00B07160"/>
    <w:rPr>
      <w:rFonts w:ascii="Calibri" w:eastAsiaTheme="majorEastAsia" w:hAnsi="Calibri" w:cstheme="majorBidi"/>
      <w:i/>
      <w:iCs/>
      <w:color w:val="162034" w:themeColor="accent1" w:themeShade="7F"/>
      <w:lang w:val="en-GB"/>
    </w:rPr>
  </w:style>
  <w:style w:type="character" w:customStyle="1" w:styleId="Heading7Char">
    <w:name w:val="Heading 7 Char"/>
    <w:basedOn w:val="DefaultParagraphFont"/>
    <w:link w:val="Heading7"/>
    <w:uiPriority w:val="9"/>
    <w:rsid w:val="00B07160"/>
    <w:rPr>
      <w:rFonts w:ascii="Calibri" w:eastAsiaTheme="majorEastAsia" w:hAnsi="Calibri" w:cstheme="majorBidi"/>
      <w:i/>
      <w:iCs/>
      <w:color w:val="5A5A5A" w:themeColor="text1" w:themeTint="BF"/>
      <w:lang w:val="en-GB"/>
    </w:rPr>
  </w:style>
  <w:style w:type="character" w:customStyle="1" w:styleId="Heading8Char">
    <w:name w:val="Heading 8 Char"/>
    <w:basedOn w:val="DefaultParagraphFont"/>
    <w:link w:val="Heading8"/>
    <w:uiPriority w:val="9"/>
    <w:rsid w:val="00B07160"/>
    <w:rPr>
      <w:rFonts w:ascii="Calibri" w:eastAsiaTheme="majorEastAsia" w:hAnsi="Calibri" w:cstheme="majorBidi"/>
      <w:color w:val="5A5A5A" w:themeColor="text1" w:themeTint="BF"/>
      <w:sz w:val="20"/>
      <w:szCs w:val="20"/>
      <w:lang w:val="en-GB"/>
    </w:rPr>
  </w:style>
  <w:style w:type="character" w:customStyle="1" w:styleId="Heading9Char">
    <w:name w:val="Heading 9 Char"/>
    <w:basedOn w:val="DefaultParagraphFont"/>
    <w:link w:val="Heading9"/>
    <w:uiPriority w:val="9"/>
    <w:rsid w:val="00B07160"/>
    <w:rPr>
      <w:rFonts w:ascii="Calibri" w:eastAsiaTheme="majorEastAsia" w:hAnsi="Calibri" w:cstheme="majorBidi"/>
      <w:i/>
      <w:iCs/>
      <w:color w:val="5A5A5A" w:themeColor="text1" w:themeTint="BF"/>
      <w:sz w:val="20"/>
      <w:szCs w:val="20"/>
      <w:lang w:val="en-GB"/>
    </w:rPr>
  </w:style>
  <w:style w:type="paragraph" w:styleId="Caption">
    <w:name w:val="caption"/>
    <w:aliases w:val="Centered,Labelling,TF,legend1,Caption Char Char Char1,Caption Char Char Char Char Char Char Char1,Caption Char Char Char Char Char Char Char Char Char Char Char Char1,Caption21,Caption Char Char Char21,legend,Figure-caption4,CAPTLégende,label"/>
    <w:basedOn w:val="Normal"/>
    <w:next w:val="Normal"/>
    <w:link w:val="CaptionChar"/>
    <w:uiPriority w:val="35"/>
    <w:unhideWhenUsed/>
    <w:qFormat/>
    <w:rsid w:val="00756E0A"/>
    <w:pPr>
      <w:spacing w:line="240" w:lineRule="auto"/>
      <w:jc w:val="center"/>
    </w:pPr>
    <w:rPr>
      <w:b/>
      <w:bCs/>
      <w:color w:val="2D416A" w:themeColor="accent1"/>
      <w:sz w:val="18"/>
      <w:szCs w:val="18"/>
    </w:rPr>
  </w:style>
  <w:style w:type="paragraph" w:styleId="FootnoteText">
    <w:name w:val="footnote text"/>
    <w:aliases w:val="Footnote,Schriftart: 9 pt,Schriftart: 10 pt,Schriftart: 8 pt,WB-Fußnotentext,fn,Footnotes,Footnote ak,Foot note text,Footnote text,Footnote Text Char Char Char Char,Footnote Text Char Char,footnote text,C,Cha"/>
    <w:basedOn w:val="Normal"/>
    <w:link w:val="FootnoteTextChar"/>
    <w:uiPriority w:val="99"/>
    <w:unhideWhenUsed/>
    <w:rsid w:val="00C1027F"/>
    <w:pPr>
      <w:spacing w:after="0" w:line="240" w:lineRule="auto"/>
    </w:pPr>
    <w:rPr>
      <w:sz w:val="20"/>
      <w:szCs w:val="20"/>
    </w:rPr>
  </w:style>
  <w:style w:type="character" w:customStyle="1" w:styleId="FootnoteTextChar">
    <w:name w:val="Footnote Text Char"/>
    <w:aliases w:val="Footnote Char,Schriftart: 9 pt Char,Schriftart: 10 pt Char,Schriftart: 8 pt Char,WB-Fußnotentext Char,fn Char,Footnotes Char,Footnote ak Char,Foot note text Char,Footnote text Char,Footnote Text Char Char Char Char Char,C Char"/>
    <w:basedOn w:val="DefaultParagraphFont"/>
    <w:link w:val="FootnoteText"/>
    <w:uiPriority w:val="99"/>
    <w:rsid w:val="00C1027F"/>
    <w:rPr>
      <w:rFonts w:ascii="Times New Roman" w:hAnsi="Times New Roman"/>
      <w:sz w:val="20"/>
      <w:szCs w:val="20"/>
      <w:lang w:val="en-GB"/>
    </w:rPr>
  </w:style>
  <w:style w:type="character" w:styleId="FootnoteReference">
    <w:name w:val="footnote reference"/>
    <w:aliases w:val="Footnote Reference Number,Footnote symbol,Foot note Ref.,Voetnootverwijzing,Times 10 Point,Exposant 3 Point,Footnote sign"/>
    <w:basedOn w:val="DefaultParagraphFont"/>
    <w:uiPriority w:val="99"/>
    <w:unhideWhenUsed/>
    <w:rsid w:val="00C1027F"/>
    <w:rPr>
      <w:vertAlign w:val="superscript"/>
    </w:rPr>
  </w:style>
  <w:style w:type="character" w:styleId="Hyperlink">
    <w:name w:val="Hyperlink"/>
    <w:basedOn w:val="DefaultParagraphFont"/>
    <w:uiPriority w:val="99"/>
    <w:unhideWhenUsed/>
    <w:rsid w:val="002657CF"/>
    <w:rPr>
      <w:color w:val="0000FF"/>
      <w:u w:val="single"/>
    </w:rPr>
  </w:style>
  <w:style w:type="paragraph" w:styleId="Title">
    <w:name w:val="Title"/>
    <w:basedOn w:val="Normal"/>
    <w:next w:val="Normal"/>
    <w:link w:val="TitleChar"/>
    <w:uiPriority w:val="10"/>
    <w:qFormat/>
    <w:rsid w:val="001D579D"/>
    <w:pPr>
      <w:pBdr>
        <w:bottom w:val="single" w:sz="8" w:space="4" w:color="2D416A" w:themeColor="accent1"/>
      </w:pBdr>
      <w:spacing w:after="300" w:line="240" w:lineRule="auto"/>
      <w:contextualSpacing/>
    </w:pPr>
    <w:rPr>
      <w:rFonts w:asciiTheme="minorHAnsi" w:eastAsiaTheme="majorEastAsia" w:hAnsiTheme="minorHAnsi" w:cstheme="majorBidi"/>
      <w:color w:val="BFBFBF" w:themeColor="text2" w:themeShade="BF"/>
      <w:spacing w:val="5"/>
      <w:kern w:val="28"/>
      <w:sz w:val="52"/>
      <w:szCs w:val="52"/>
    </w:rPr>
  </w:style>
  <w:style w:type="character" w:customStyle="1" w:styleId="TitleChar">
    <w:name w:val="Title Char"/>
    <w:basedOn w:val="DefaultParagraphFont"/>
    <w:link w:val="Title"/>
    <w:uiPriority w:val="10"/>
    <w:rsid w:val="001D579D"/>
    <w:rPr>
      <w:rFonts w:eastAsiaTheme="majorEastAsia" w:cstheme="majorBidi"/>
      <w:color w:val="BFBFBF" w:themeColor="text2" w:themeShade="BF"/>
      <w:spacing w:val="5"/>
      <w:kern w:val="28"/>
      <w:sz w:val="52"/>
      <w:szCs w:val="52"/>
      <w:lang w:val="en-GB"/>
    </w:rPr>
  </w:style>
  <w:style w:type="paragraph" w:styleId="NoSpacing">
    <w:name w:val="No Spacing"/>
    <w:uiPriority w:val="1"/>
    <w:qFormat/>
    <w:rsid w:val="00B07160"/>
    <w:pPr>
      <w:spacing w:after="0" w:line="240" w:lineRule="auto"/>
      <w:jc w:val="both"/>
    </w:pPr>
    <w:rPr>
      <w:rFonts w:ascii="Calibri" w:hAnsi="Calibri"/>
      <w:lang w:val="en-GB"/>
    </w:rPr>
  </w:style>
  <w:style w:type="table" w:styleId="LightShading-Accent4">
    <w:name w:val="Light Shading Accent 4"/>
    <w:basedOn w:val="TableNormal"/>
    <w:uiPriority w:val="60"/>
    <w:rsid w:val="00E50C02"/>
    <w:pPr>
      <w:spacing w:after="0" w:line="240" w:lineRule="auto"/>
    </w:pPr>
    <w:rPr>
      <w:color w:val="2EACE7" w:themeColor="accent4" w:themeShade="BF"/>
    </w:rPr>
    <w:tblPr>
      <w:tblStyleRowBandSize w:val="1"/>
      <w:tblStyleColBandSize w:val="1"/>
      <w:tblBorders>
        <w:top w:val="single" w:sz="8" w:space="0" w:color="83CEF1" w:themeColor="accent4"/>
        <w:bottom w:val="single" w:sz="8" w:space="0" w:color="83CEF1" w:themeColor="accent4"/>
      </w:tblBorders>
    </w:tblPr>
    <w:tblStylePr w:type="fir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lastRow">
      <w:pPr>
        <w:spacing w:before="0" w:after="0" w:line="240" w:lineRule="auto"/>
      </w:pPr>
      <w:rPr>
        <w:b/>
        <w:bCs/>
      </w:rPr>
      <w:tblPr/>
      <w:tcPr>
        <w:tcBorders>
          <w:top w:val="single" w:sz="8" w:space="0" w:color="83CEF1" w:themeColor="accent4"/>
          <w:left w:val="nil"/>
          <w:bottom w:val="single" w:sz="8" w:space="0" w:color="83CEF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F2FB" w:themeFill="accent4" w:themeFillTint="3F"/>
      </w:tcPr>
    </w:tblStylePr>
    <w:tblStylePr w:type="band1Horz">
      <w:tblPr/>
      <w:tcPr>
        <w:tcBorders>
          <w:left w:val="nil"/>
          <w:right w:val="nil"/>
          <w:insideH w:val="nil"/>
          <w:insideV w:val="nil"/>
        </w:tcBorders>
        <w:shd w:val="clear" w:color="auto" w:fill="E0F2FB" w:themeFill="accent4" w:themeFillTint="3F"/>
      </w:tcPr>
    </w:tblStylePr>
  </w:style>
  <w:style w:type="table" w:styleId="MediumShading1-Accent4">
    <w:name w:val="Medium Shading 1 Accent 4"/>
    <w:basedOn w:val="TableNormal"/>
    <w:uiPriority w:val="63"/>
    <w:rsid w:val="00E50C02"/>
    <w:pPr>
      <w:spacing w:after="0" w:line="240" w:lineRule="auto"/>
    </w:pPr>
    <w:tblPr>
      <w:tblStyleRowBandSize w:val="1"/>
      <w:tblStyleColBandSize w:val="1"/>
      <w:tbl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single" w:sz="8" w:space="0" w:color="A1D9F4" w:themeColor="accent4" w:themeTint="BF"/>
      </w:tblBorders>
    </w:tblPr>
    <w:tblStylePr w:type="firstRow">
      <w:pPr>
        <w:spacing w:before="0" w:after="0" w:line="240" w:lineRule="auto"/>
      </w:pPr>
      <w:rPr>
        <w:b/>
        <w:bCs/>
        <w:color w:val="FFFFFF" w:themeColor="background1"/>
      </w:rPr>
      <w:tblPr/>
      <w:tcPr>
        <w:tcBorders>
          <w:top w:val="single" w:sz="8"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shd w:val="clear" w:color="auto" w:fill="83CEF1" w:themeFill="accent4"/>
      </w:tcPr>
    </w:tblStylePr>
    <w:tblStylePr w:type="lastRow">
      <w:pPr>
        <w:spacing w:before="0" w:after="0" w:line="240" w:lineRule="auto"/>
      </w:pPr>
      <w:rPr>
        <w:b/>
        <w:bCs/>
      </w:rPr>
      <w:tblPr/>
      <w:tcPr>
        <w:tcBorders>
          <w:top w:val="double" w:sz="6" w:space="0" w:color="A1D9F4" w:themeColor="accent4" w:themeTint="BF"/>
          <w:left w:val="single" w:sz="8" w:space="0" w:color="A1D9F4" w:themeColor="accent4" w:themeTint="BF"/>
          <w:bottom w:val="single" w:sz="8" w:space="0" w:color="A1D9F4" w:themeColor="accent4" w:themeTint="BF"/>
          <w:right w:val="single" w:sz="8" w:space="0" w:color="A1D9F4"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F2FB" w:themeFill="accent4" w:themeFillTint="3F"/>
      </w:tcPr>
    </w:tblStylePr>
    <w:tblStylePr w:type="band1Horz">
      <w:tblPr/>
      <w:tcPr>
        <w:tcBorders>
          <w:insideH w:val="nil"/>
          <w:insideV w:val="nil"/>
        </w:tcBorders>
        <w:shd w:val="clear" w:color="auto" w:fill="E0F2FB" w:themeFill="accent4" w:themeFillTint="3F"/>
      </w:tcPr>
    </w:tblStylePr>
    <w:tblStylePr w:type="band2Horz">
      <w:tblPr/>
      <w:tcPr>
        <w:tcBorders>
          <w:insideH w:val="nil"/>
          <w:insideV w:val="nil"/>
        </w:tcBorders>
      </w:tcPr>
    </w:tblStylePr>
  </w:style>
  <w:style w:type="paragraph" w:styleId="TOCHeading">
    <w:name w:val="TOC Heading"/>
    <w:basedOn w:val="Heading1"/>
    <w:next w:val="Normal"/>
    <w:uiPriority w:val="39"/>
    <w:unhideWhenUsed/>
    <w:qFormat/>
    <w:rsid w:val="006554F3"/>
    <w:pPr>
      <w:numPr>
        <w:numId w:val="0"/>
      </w:numPr>
      <w:jc w:val="left"/>
      <w:outlineLvl w:val="9"/>
    </w:pPr>
    <w:rPr>
      <w:lang w:val="de-DE" w:eastAsia="de-DE"/>
    </w:rPr>
  </w:style>
  <w:style w:type="paragraph" w:styleId="Subtitle">
    <w:name w:val="Subtitle"/>
    <w:basedOn w:val="Normal"/>
    <w:next w:val="Normal"/>
    <w:link w:val="SubtitleChar"/>
    <w:uiPriority w:val="11"/>
    <w:qFormat/>
    <w:rsid w:val="001D579D"/>
    <w:pPr>
      <w:numPr>
        <w:ilvl w:val="1"/>
      </w:numPr>
    </w:pPr>
    <w:rPr>
      <w:rFonts w:eastAsiaTheme="majorEastAsia" w:cstheme="majorBidi"/>
      <w:i/>
      <w:iCs/>
      <w:color w:val="2D416A" w:themeColor="accent1"/>
      <w:spacing w:val="15"/>
      <w:sz w:val="24"/>
      <w:szCs w:val="24"/>
    </w:rPr>
  </w:style>
  <w:style w:type="character" w:customStyle="1" w:styleId="SubtitleChar">
    <w:name w:val="Subtitle Char"/>
    <w:basedOn w:val="DefaultParagraphFont"/>
    <w:link w:val="Subtitle"/>
    <w:uiPriority w:val="11"/>
    <w:rsid w:val="001D579D"/>
    <w:rPr>
      <w:rFonts w:ascii="Calibri" w:eastAsiaTheme="majorEastAsia" w:hAnsi="Calibri" w:cstheme="majorBidi"/>
      <w:i/>
      <w:iCs/>
      <w:color w:val="2D416A" w:themeColor="accent1"/>
      <w:spacing w:val="15"/>
      <w:sz w:val="24"/>
      <w:szCs w:val="24"/>
      <w:lang w:val="en-GB"/>
    </w:rPr>
  </w:style>
  <w:style w:type="character" w:styleId="SubtleEmphasis">
    <w:name w:val="Subtle Emphasis"/>
    <w:basedOn w:val="DefaultParagraphFont"/>
    <w:uiPriority w:val="19"/>
    <w:qFormat/>
    <w:rsid w:val="001D579D"/>
    <w:rPr>
      <w:i/>
      <w:iCs/>
      <w:color w:val="919191" w:themeColor="text1" w:themeTint="7F"/>
    </w:rPr>
  </w:style>
  <w:style w:type="character" w:styleId="Emphasis">
    <w:name w:val="Emphasis"/>
    <w:basedOn w:val="DefaultParagraphFont"/>
    <w:uiPriority w:val="1"/>
    <w:qFormat/>
    <w:rsid w:val="001D579D"/>
    <w:rPr>
      <w:i/>
      <w:iCs/>
    </w:rPr>
  </w:style>
  <w:style w:type="character" w:styleId="IntenseEmphasis">
    <w:name w:val="Intense Emphasis"/>
    <w:basedOn w:val="DefaultParagraphFont"/>
    <w:uiPriority w:val="21"/>
    <w:qFormat/>
    <w:rsid w:val="001D579D"/>
    <w:rPr>
      <w:b/>
      <w:bCs/>
      <w:i/>
      <w:iCs/>
      <w:color w:val="2D416A" w:themeColor="accent1"/>
    </w:rPr>
  </w:style>
  <w:style w:type="character" w:styleId="Strong">
    <w:name w:val="Strong"/>
    <w:basedOn w:val="DefaultParagraphFont"/>
    <w:uiPriority w:val="22"/>
    <w:qFormat/>
    <w:rsid w:val="001D579D"/>
    <w:rPr>
      <w:b/>
      <w:bCs/>
    </w:rPr>
  </w:style>
  <w:style w:type="paragraph" w:styleId="Quote">
    <w:name w:val="Quote"/>
    <w:basedOn w:val="Normal"/>
    <w:next w:val="Normal"/>
    <w:link w:val="QuoteChar"/>
    <w:uiPriority w:val="29"/>
    <w:qFormat/>
    <w:rsid w:val="001D579D"/>
    <w:rPr>
      <w:i/>
      <w:iCs/>
      <w:color w:val="242424" w:themeColor="text1"/>
    </w:rPr>
  </w:style>
  <w:style w:type="character" w:customStyle="1" w:styleId="QuoteChar">
    <w:name w:val="Quote Char"/>
    <w:basedOn w:val="DefaultParagraphFont"/>
    <w:link w:val="Quote"/>
    <w:uiPriority w:val="29"/>
    <w:rsid w:val="001D579D"/>
    <w:rPr>
      <w:rFonts w:ascii="Calibri" w:hAnsi="Calibri"/>
      <w:i/>
      <w:iCs/>
      <w:color w:val="242424" w:themeColor="text1"/>
      <w:lang w:val="en-GB"/>
    </w:rPr>
  </w:style>
  <w:style w:type="paragraph" w:styleId="IntenseQuote">
    <w:name w:val="Intense Quote"/>
    <w:basedOn w:val="Normal"/>
    <w:next w:val="Normal"/>
    <w:link w:val="IntenseQuoteChar"/>
    <w:uiPriority w:val="30"/>
    <w:qFormat/>
    <w:rsid w:val="001D579D"/>
    <w:pPr>
      <w:pBdr>
        <w:bottom w:val="single" w:sz="4" w:space="4" w:color="2D416A" w:themeColor="accent1"/>
      </w:pBdr>
      <w:spacing w:before="200" w:after="280"/>
      <w:ind w:left="936" w:right="936"/>
    </w:pPr>
    <w:rPr>
      <w:b/>
      <w:bCs/>
      <w:i/>
      <w:iCs/>
      <w:color w:val="2D416A" w:themeColor="accent1"/>
    </w:rPr>
  </w:style>
  <w:style w:type="character" w:customStyle="1" w:styleId="IntenseQuoteChar">
    <w:name w:val="Intense Quote Char"/>
    <w:basedOn w:val="DefaultParagraphFont"/>
    <w:link w:val="IntenseQuote"/>
    <w:uiPriority w:val="30"/>
    <w:rsid w:val="001D579D"/>
    <w:rPr>
      <w:rFonts w:ascii="Calibri" w:hAnsi="Calibri"/>
      <w:b/>
      <w:bCs/>
      <w:i/>
      <w:iCs/>
      <w:color w:val="2D416A" w:themeColor="accent1"/>
      <w:lang w:val="en-GB"/>
    </w:rPr>
  </w:style>
  <w:style w:type="character" w:styleId="SubtleReference">
    <w:name w:val="Subtle Reference"/>
    <w:basedOn w:val="DefaultParagraphFont"/>
    <w:uiPriority w:val="31"/>
    <w:qFormat/>
    <w:rsid w:val="001D579D"/>
    <w:rPr>
      <w:smallCaps/>
      <w:color w:val="0C71A2" w:themeColor="accent2"/>
      <w:u w:val="single"/>
    </w:rPr>
  </w:style>
  <w:style w:type="character" w:styleId="IntenseReference">
    <w:name w:val="Intense Reference"/>
    <w:basedOn w:val="DefaultParagraphFont"/>
    <w:uiPriority w:val="32"/>
    <w:qFormat/>
    <w:rsid w:val="001D579D"/>
    <w:rPr>
      <w:b/>
      <w:bCs/>
      <w:smallCaps/>
      <w:color w:val="0C71A2" w:themeColor="accent2"/>
      <w:spacing w:val="5"/>
      <w:u w:val="single"/>
    </w:rPr>
  </w:style>
  <w:style w:type="paragraph" w:styleId="ListParagraph">
    <w:name w:val="List Paragraph"/>
    <w:aliases w:val="Task Body,Viñetas (Inicio Parrafo),3 Txt tabla,Zerrenda-paragrafoa,NumberedList,Normal bullet 2,Bullet list,Numbered List,List Paragraph1,1st level - Bullet List Paragraph,Lettre d'introduction,Numbered paragraph 1,Paragraphe de liste1"/>
    <w:basedOn w:val="Normal"/>
    <w:link w:val="ListParagraphChar"/>
    <w:uiPriority w:val="34"/>
    <w:qFormat/>
    <w:rsid w:val="001D579D"/>
    <w:pPr>
      <w:ind w:left="720"/>
      <w:contextualSpacing/>
    </w:pPr>
  </w:style>
  <w:style w:type="paragraph" w:styleId="Bibliography">
    <w:name w:val="Bibliography"/>
    <w:basedOn w:val="Normal"/>
    <w:next w:val="Normal"/>
    <w:uiPriority w:val="37"/>
    <w:unhideWhenUsed/>
    <w:rsid w:val="001D579D"/>
  </w:style>
  <w:style w:type="paragraph" w:styleId="TableofFigures">
    <w:name w:val="table of figures"/>
    <w:basedOn w:val="Normal"/>
    <w:next w:val="Normal"/>
    <w:uiPriority w:val="99"/>
    <w:unhideWhenUsed/>
    <w:rsid w:val="008165C7"/>
    <w:pPr>
      <w:tabs>
        <w:tab w:val="left" w:pos="442"/>
        <w:tab w:val="right" w:pos="9911"/>
      </w:tabs>
      <w:spacing w:after="0"/>
      <w:ind w:left="221"/>
    </w:pPr>
    <w:rPr>
      <w:noProof/>
      <w:color w:val="2D416A" w:themeColor="accent1"/>
    </w:rPr>
  </w:style>
  <w:style w:type="paragraph" w:styleId="EndnoteText">
    <w:name w:val="endnote text"/>
    <w:basedOn w:val="Normal"/>
    <w:link w:val="EndnoteTextChar"/>
    <w:uiPriority w:val="99"/>
    <w:semiHidden/>
    <w:unhideWhenUsed/>
    <w:rsid w:val="005F709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F709C"/>
    <w:rPr>
      <w:rFonts w:ascii="Calibri" w:hAnsi="Calibri"/>
      <w:sz w:val="20"/>
      <w:szCs w:val="20"/>
      <w:lang w:val="en-GB"/>
    </w:rPr>
  </w:style>
  <w:style w:type="paragraph" w:styleId="ListBullet">
    <w:name w:val="List Bullet"/>
    <w:basedOn w:val="Normal"/>
    <w:uiPriority w:val="99"/>
    <w:unhideWhenUsed/>
    <w:rsid w:val="00646001"/>
    <w:pPr>
      <w:contextualSpacing/>
    </w:pPr>
  </w:style>
  <w:style w:type="paragraph" w:styleId="ListBullet2">
    <w:name w:val="List Bullet 2"/>
    <w:basedOn w:val="Normal"/>
    <w:uiPriority w:val="99"/>
    <w:unhideWhenUsed/>
    <w:rsid w:val="00646001"/>
    <w:pPr>
      <w:numPr>
        <w:numId w:val="2"/>
      </w:numPr>
      <w:contextualSpacing/>
    </w:pPr>
  </w:style>
  <w:style w:type="table" w:styleId="LightGrid-Accent4">
    <w:name w:val="Light Grid Accent 4"/>
    <w:basedOn w:val="TableNormal"/>
    <w:uiPriority w:val="62"/>
    <w:rsid w:val="00CE0D69"/>
    <w:pPr>
      <w:spacing w:after="0" w:line="240" w:lineRule="auto"/>
    </w:pPr>
    <w:tblPr>
      <w:tblStyleRowBandSize w:val="1"/>
      <w:tblStyleColBandSize w:val="1"/>
      <w:tblBorders>
        <w:top w:val="single" w:sz="8" w:space="0" w:color="83CEF1" w:themeColor="accent4"/>
        <w:left w:val="single" w:sz="8" w:space="0" w:color="83CEF1" w:themeColor="accent4"/>
        <w:bottom w:val="single" w:sz="8" w:space="0" w:color="83CEF1" w:themeColor="accent4"/>
        <w:right w:val="single" w:sz="8" w:space="0" w:color="83CEF1" w:themeColor="accent4"/>
        <w:insideH w:val="single" w:sz="8" w:space="0" w:color="83CEF1" w:themeColor="accent4"/>
        <w:insideV w:val="single" w:sz="8" w:space="0" w:color="83CEF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18" w:space="0" w:color="83CEF1" w:themeColor="accent4"/>
          <w:right w:val="single" w:sz="8" w:space="0" w:color="83CEF1" w:themeColor="accent4"/>
          <w:insideH w:val="nil"/>
          <w:insideV w:val="single" w:sz="8" w:space="0" w:color="83CEF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CEF1" w:themeColor="accent4"/>
          <w:left w:val="single" w:sz="8" w:space="0" w:color="83CEF1" w:themeColor="accent4"/>
          <w:bottom w:val="single" w:sz="8" w:space="0" w:color="83CEF1" w:themeColor="accent4"/>
          <w:right w:val="single" w:sz="8" w:space="0" w:color="83CEF1" w:themeColor="accent4"/>
          <w:insideH w:val="nil"/>
          <w:insideV w:val="single" w:sz="8" w:space="0" w:color="83CEF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tcPr>
    </w:tblStylePr>
    <w:tblStylePr w:type="band1Vert">
      <w:tblPr/>
      <w:tcPr>
        <w:tcBorders>
          <w:top w:val="single" w:sz="8" w:space="0" w:color="83CEF1" w:themeColor="accent4"/>
          <w:left w:val="single" w:sz="8" w:space="0" w:color="83CEF1" w:themeColor="accent4"/>
          <w:bottom w:val="single" w:sz="8" w:space="0" w:color="83CEF1" w:themeColor="accent4"/>
          <w:right w:val="single" w:sz="8" w:space="0" w:color="83CEF1" w:themeColor="accent4"/>
        </w:tcBorders>
        <w:shd w:val="clear" w:color="auto" w:fill="E0F2FB" w:themeFill="accent4" w:themeFillTint="3F"/>
      </w:tcPr>
    </w:tblStylePr>
    <w:tblStylePr w:type="band1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shd w:val="clear" w:color="auto" w:fill="E0F2FB" w:themeFill="accent4" w:themeFillTint="3F"/>
      </w:tcPr>
    </w:tblStylePr>
    <w:tblStylePr w:type="band2Horz">
      <w:tblPr/>
      <w:tcPr>
        <w:tcBorders>
          <w:top w:val="single" w:sz="8" w:space="0" w:color="83CEF1" w:themeColor="accent4"/>
          <w:left w:val="single" w:sz="8" w:space="0" w:color="83CEF1" w:themeColor="accent4"/>
          <w:bottom w:val="single" w:sz="8" w:space="0" w:color="83CEF1" w:themeColor="accent4"/>
          <w:right w:val="single" w:sz="8" w:space="0" w:color="83CEF1" w:themeColor="accent4"/>
          <w:insideV w:val="single" w:sz="8" w:space="0" w:color="83CEF1" w:themeColor="accent4"/>
        </w:tcBorders>
      </w:tcPr>
    </w:tblStylePr>
  </w:style>
  <w:style w:type="table" w:styleId="LightGrid-Accent3">
    <w:name w:val="Light Grid Accent 3"/>
    <w:basedOn w:val="TableNormal"/>
    <w:uiPriority w:val="62"/>
    <w:rsid w:val="00CE0D69"/>
    <w:pPr>
      <w:spacing w:after="0" w:line="240" w:lineRule="auto"/>
    </w:pPr>
    <w:tblPr>
      <w:tblStyleRowBandSize w:val="1"/>
      <w:tblStyleColBandSize w:val="1"/>
      <w:tblBorders>
        <w:top w:val="single" w:sz="8" w:space="0" w:color="E5774E" w:themeColor="accent3"/>
        <w:left w:val="single" w:sz="8" w:space="0" w:color="E5774E" w:themeColor="accent3"/>
        <w:bottom w:val="single" w:sz="8" w:space="0" w:color="E5774E" w:themeColor="accent3"/>
        <w:right w:val="single" w:sz="8" w:space="0" w:color="E5774E" w:themeColor="accent3"/>
        <w:insideH w:val="single" w:sz="8" w:space="0" w:color="E5774E" w:themeColor="accent3"/>
        <w:insideV w:val="single" w:sz="8" w:space="0" w:color="E5774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18" w:space="0" w:color="E5774E" w:themeColor="accent3"/>
          <w:right w:val="single" w:sz="8" w:space="0" w:color="E5774E" w:themeColor="accent3"/>
          <w:insideH w:val="nil"/>
          <w:insideV w:val="single" w:sz="8" w:space="0" w:color="E5774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774E" w:themeColor="accent3"/>
          <w:left w:val="single" w:sz="8" w:space="0" w:color="E5774E" w:themeColor="accent3"/>
          <w:bottom w:val="single" w:sz="8" w:space="0" w:color="E5774E" w:themeColor="accent3"/>
          <w:right w:val="single" w:sz="8" w:space="0" w:color="E5774E" w:themeColor="accent3"/>
          <w:insideH w:val="nil"/>
          <w:insideV w:val="single" w:sz="8" w:space="0" w:color="E5774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tcPr>
    </w:tblStylePr>
    <w:tblStylePr w:type="band1Vert">
      <w:tblPr/>
      <w:tcPr>
        <w:tcBorders>
          <w:top w:val="single" w:sz="8" w:space="0" w:color="E5774E" w:themeColor="accent3"/>
          <w:left w:val="single" w:sz="8" w:space="0" w:color="E5774E" w:themeColor="accent3"/>
          <w:bottom w:val="single" w:sz="8" w:space="0" w:color="E5774E" w:themeColor="accent3"/>
          <w:right w:val="single" w:sz="8" w:space="0" w:color="E5774E" w:themeColor="accent3"/>
        </w:tcBorders>
        <w:shd w:val="clear" w:color="auto" w:fill="F8DDD3" w:themeFill="accent3" w:themeFillTint="3F"/>
      </w:tcPr>
    </w:tblStylePr>
    <w:tblStylePr w:type="band1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shd w:val="clear" w:color="auto" w:fill="F8DDD3" w:themeFill="accent3" w:themeFillTint="3F"/>
      </w:tcPr>
    </w:tblStylePr>
    <w:tblStylePr w:type="band2Horz">
      <w:tblPr/>
      <w:tcPr>
        <w:tcBorders>
          <w:top w:val="single" w:sz="8" w:space="0" w:color="E5774E" w:themeColor="accent3"/>
          <w:left w:val="single" w:sz="8" w:space="0" w:color="E5774E" w:themeColor="accent3"/>
          <w:bottom w:val="single" w:sz="8" w:space="0" w:color="E5774E" w:themeColor="accent3"/>
          <w:right w:val="single" w:sz="8" w:space="0" w:color="E5774E" w:themeColor="accent3"/>
          <w:insideV w:val="single" w:sz="8" w:space="0" w:color="E5774E" w:themeColor="accent3"/>
        </w:tcBorders>
      </w:tcPr>
    </w:tblStylePr>
  </w:style>
  <w:style w:type="table" w:styleId="LightList-Accent6">
    <w:name w:val="Light List Accent 6"/>
    <w:basedOn w:val="TableNormal"/>
    <w:uiPriority w:val="61"/>
    <w:rsid w:val="00CE0D69"/>
    <w:pPr>
      <w:spacing w:after="0" w:line="240" w:lineRule="auto"/>
    </w:pPr>
    <w:tblPr>
      <w:tblStyleRowBandSize w:val="1"/>
      <w:tblStyleColBandSize w:val="1"/>
      <w:tblBorders>
        <w:top w:val="single" w:sz="8" w:space="0" w:color="FECA48" w:themeColor="accent6"/>
        <w:left w:val="single" w:sz="8" w:space="0" w:color="FECA48" w:themeColor="accent6"/>
        <w:bottom w:val="single" w:sz="8" w:space="0" w:color="FECA48" w:themeColor="accent6"/>
        <w:right w:val="single" w:sz="8" w:space="0" w:color="FECA48" w:themeColor="accent6"/>
      </w:tblBorders>
    </w:tblPr>
    <w:tblStylePr w:type="firstRow">
      <w:pPr>
        <w:spacing w:before="0" w:after="0" w:line="240" w:lineRule="auto"/>
      </w:pPr>
      <w:rPr>
        <w:b/>
        <w:bCs/>
        <w:color w:val="FFFFFF" w:themeColor="background1"/>
      </w:rPr>
      <w:tblPr/>
      <w:tcPr>
        <w:shd w:val="clear" w:color="auto" w:fill="FECA48" w:themeFill="accent6"/>
      </w:tcPr>
    </w:tblStylePr>
    <w:tblStylePr w:type="lastRow">
      <w:pPr>
        <w:spacing w:before="0" w:after="0" w:line="240" w:lineRule="auto"/>
      </w:pPr>
      <w:rPr>
        <w:b/>
        <w:bCs/>
      </w:rPr>
      <w:tblPr/>
      <w:tcPr>
        <w:tcBorders>
          <w:top w:val="double" w:sz="6" w:space="0" w:color="FECA48" w:themeColor="accent6"/>
          <w:left w:val="single" w:sz="8" w:space="0" w:color="FECA48" w:themeColor="accent6"/>
          <w:bottom w:val="single" w:sz="8" w:space="0" w:color="FECA48" w:themeColor="accent6"/>
          <w:right w:val="single" w:sz="8" w:space="0" w:color="FECA48" w:themeColor="accent6"/>
        </w:tcBorders>
      </w:tcPr>
    </w:tblStylePr>
    <w:tblStylePr w:type="firstCol">
      <w:rPr>
        <w:b/>
        <w:bCs/>
      </w:rPr>
    </w:tblStylePr>
    <w:tblStylePr w:type="lastCol">
      <w:rPr>
        <w:b/>
        <w:bCs/>
      </w:rPr>
    </w:tblStylePr>
    <w:tblStylePr w:type="band1Vert">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tblStylePr w:type="band1Horz">
      <w:tblPr/>
      <w:tcPr>
        <w:tcBorders>
          <w:top w:val="single" w:sz="8" w:space="0" w:color="FECA48" w:themeColor="accent6"/>
          <w:left w:val="single" w:sz="8" w:space="0" w:color="FECA48" w:themeColor="accent6"/>
          <w:bottom w:val="single" w:sz="8" w:space="0" w:color="FECA48" w:themeColor="accent6"/>
          <w:right w:val="single" w:sz="8" w:space="0" w:color="FECA48" w:themeColor="accent6"/>
        </w:tcBorders>
      </w:tcPr>
    </w:tblStylePr>
  </w:style>
  <w:style w:type="paragraph" w:customStyle="1" w:styleId="Code-ListingCaption">
    <w:name w:val="Code-Listing_Caption"/>
    <w:basedOn w:val="Caption"/>
    <w:next w:val="Normal"/>
    <w:link w:val="Code-ListingCaptionZchn"/>
    <w:uiPriority w:val="99"/>
    <w:qFormat/>
    <w:rsid w:val="00756E0A"/>
    <w:pPr>
      <w:spacing w:before="200" w:after="480"/>
      <w:contextualSpacing/>
    </w:pPr>
    <w:rPr>
      <w:rFonts w:asciiTheme="minorHAnsi" w:hAnsiTheme="minorHAnsi"/>
      <w:color w:val="auto"/>
      <w:sz w:val="20"/>
      <w:lang w:val="de-DE"/>
    </w:rPr>
  </w:style>
  <w:style w:type="character" w:customStyle="1" w:styleId="Code-ListingCaptionZchn">
    <w:name w:val="Code-Listing_Caption Zchn"/>
    <w:basedOn w:val="DefaultParagraphFont"/>
    <w:link w:val="Code-ListingCaption"/>
    <w:uiPriority w:val="99"/>
    <w:rsid w:val="00756E0A"/>
    <w:rPr>
      <w:b/>
      <w:bCs/>
      <w:sz w:val="20"/>
      <w:szCs w:val="18"/>
      <w:lang w:val="de-DE"/>
    </w:rPr>
  </w:style>
  <w:style w:type="paragraph" w:customStyle="1" w:styleId="Code-Listing">
    <w:name w:val="Code-Listing"/>
    <w:basedOn w:val="Normal"/>
    <w:link w:val="Code-ListingZchn"/>
    <w:uiPriority w:val="99"/>
    <w:qFormat/>
    <w:rsid w:val="00756E0A"/>
    <w:pPr>
      <w:framePr w:w="8278" w:vSpace="284" w:wrap="around" w:vAnchor="text" w:hAnchor="text" w:x="114" w:y="1" w:anchorLock="1"/>
      <w:tabs>
        <w:tab w:val="left" w:pos="0"/>
        <w:tab w:val="left" w:pos="454"/>
        <w:tab w:val="left" w:pos="907"/>
        <w:tab w:val="left" w:pos="1361"/>
        <w:tab w:val="left" w:pos="1814"/>
        <w:tab w:val="left" w:pos="2268"/>
        <w:tab w:val="left" w:pos="2722"/>
        <w:tab w:val="left" w:pos="3175"/>
        <w:tab w:val="left" w:pos="3629"/>
        <w:tab w:val="left" w:pos="4082"/>
        <w:tab w:val="left" w:pos="4536"/>
        <w:tab w:val="left" w:pos="4990"/>
        <w:tab w:val="left" w:pos="5443"/>
        <w:tab w:val="left" w:pos="5897"/>
        <w:tab w:val="left" w:pos="6350"/>
        <w:tab w:val="left" w:pos="6804"/>
        <w:tab w:val="left" w:pos="7258"/>
        <w:tab w:val="left" w:pos="7711"/>
        <w:tab w:val="left" w:pos="8165"/>
      </w:tabs>
      <w:spacing w:after="0" w:line="240" w:lineRule="auto"/>
      <w:contextualSpacing/>
      <w:jc w:val="left"/>
    </w:pPr>
    <w:rPr>
      <w:rFonts w:ascii="Consolas" w:hAnsi="Consolas" w:cs="Courier New"/>
      <w:noProof/>
      <w:color w:val="000000"/>
      <w:sz w:val="16"/>
      <w:lang w:val="en-US"/>
    </w:rPr>
  </w:style>
  <w:style w:type="character" w:customStyle="1" w:styleId="Code-ListingZchn">
    <w:name w:val="Code-Listing Zchn"/>
    <w:basedOn w:val="DefaultParagraphFont"/>
    <w:link w:val="Code-Listing"/>
    <w:uiPriority w:val="99"/>
    <w:rsid w:val="00756E0A"/>
    <w:rPr>
      <w:rFonts w:ascii="Consolas" w:hAnsi="Consolas" w:cs="Courier New"/>
      <w:noProof/>
      <w:color w:val="000000"/>
      <w:sz w:val="16"/>
      <w:lang w:val="en-US"/>
    </w:rPr>
  </w:style>
  <w:style w:type="paragraph" w:customStyle="1" w:styleId="NormalText">
    <w:name w:val="Normal Text"/>
    <w:basedOn w:val="NoSpacing"/>
    <w:link w:val="NormalTextChar"/>
    <w:qFormat/>
    <w:rsid w:val="00D14A4F"/>
    <w:pPr>
      <w:spacing w:after="120" w:line="360" w:lineRule="auto"/>
    </w:pPr>
    <w:rPr>
      <w:rFonts w:ascii="Times New Roman" w:hAnsi="Times New Roman" w:cs="Times New Roman"/>
      <w:sz w:val="24"/>
      <w:szCs w:val="16"/>
      <w:lang w:val="de-DE"/>
    </w:rPr>
  </w:style>
  <w:style w:type="character" w:customStyle="1" w:styleId="NormalTextChar">
    <w:name w:val="Normal Text Char"/>
    <w:basedOn w:val="DefaultParagraphFont"/>
    <w:link w:val="NormalText"/>
    <w:rsid w:val="00D14A4F"/>
    <w:rPr>
      <w:rFonts w:ascii="Times New Roman" w:hAnsi="Times New Roman" w:cs="Times New Roman"/>
      <w:sz w:val="24"/>
      <w:szCs w:val="16"/>
      <w:lang w:val="de-DE"/>
    </w:rPr>
  </w:style>
  <w:style w:type="paragraph" w:styleId="Index2">
    <w:name w:val="index 2"/>
    <w:basedOn w:val="Normal"/>
    <w:next w:val="Normal"/>
    <w:autoRedefine/>
    <w:uiPriority w:val="99"/>
    <w:unhideWhenUsed/>
    <w:rsid w:val="00480BE5"/>
    <w:pPr>
      <w:tabs>
        <w:tab w:val="right" w:pos="9912"/>
      </w:tabs>
      <w:spacing w:after="0" w:line="240" w:lineRule="auto"/>
      <w:ind w:left="442"/>
    </w:pPr>
    <w:rPr>
      <w:noProof/>
    </w:rPr>
  </w:style>
  <w:style w:type="paragraph" w:styleId="Index1">
    <w:name w:val="index 1"/>
    <w:basedOn w:val="Normal"/>
    <w:next w:val="Normal"/>
    <w:autoRedefine/>
    <w:uiPriority w:val="99"/>
    <w:unhideWhenUsed/>
    <w:rsid w:val="004B17DF"/>
    <w:pPr>
      <w:tabs>
        <w:tab w:val="right" w:pos="9912"/>
      </w:tabs>
      <w:spacing w:after="0" w:line="240" w:lineRule="auto"/>
      <w:ind w:left="2410" w:hanging="2410"/>
    </w:pPr>
    <w:rPr>
      <w:noProof/>
    </w:rPr>
  </w:style>
  <w:style w:type="paragraph" w:styleId="Index3">
    <w:name w:val="index 3"/>
    <w:basedOn w:val="Normal"/>
    <w:next w:val="Normal"/>
    <w:autoRedefine/>
    <w:uiPriority w:val="99"/>
    <w:unhideWhenUsed/>
    <w:rsid w:val="00480BE5"/>
    <w:pPr>
      <w:spacing w:after="0" w:line="240" w:lineRule="auto"/>
      <w:ind w:left="660" w:hanging="220"/>
    </w:pPr>
  </w:style>
  <w:style w:type="paragraph" w:customStyle="1" w:styleId="reference">
    <w:name w:val="reference"/>
    <w:basedOn w:val="Normal"/>
    <w:next w:val="Normal"/>
    <w:rsid w:val="00E57270"/>
    <w:pPr>
      <w:suppressAutoHyphens/>
      <w:autoSpaceDE w:val="0"/>
      <w:autoSpaceDN w:val="0"/>
      <w:spacing w:after="60" w:line="240" w:lineRule="auto"/>
      <w:textAlignment w:val="baseline"/>
    </w:pPr>
    <w:rPr>
      <w:rFonts w:ascii="Arial" w:eastAsia="Times New Roman" w:hAnsi="Arial" w:cs="Times New Roman"/>
      <w:lang w:val="de-DE" w:eastAsia="de-DE"/>
    </w:rPr>
  </w:style>
  <w:style w:type="table" w:customStyle="1" w:styleId="LightList-Accent11">
    <w:name w:val="Light List - Accent 11"/>
    <w:basedOn w:val="TableNormal"/>
    <w:uiPriority w:val="61"/>
    <w:rsid w:val="00C2694B"/>
    <w:pPr>
      <w:spacing w:before="60" w:after="60" w:line="264" w:lineRule="auto"/>
    </w:pPr>
    <w:rPr>
      <w:rFonts w:eastAsiaTheme="minorEastAsia"/>
      <w:sz w:val="24"/>
      <w:szCs w:val="24"/>
      <w:lang w:val="el-GR" w:eastAsia="el-GR"/>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ColorfulShading-Accent2">
    <w:name w:val="Colorful Shading Accent 2"/>
    <w:basedOn w:val="TableNormal"/>
    <w:uiPriority w:val="71"/>
    <w:rsid w:val="00C2694B"/>
    <w:pPr>
      <w:spacing w:after="0" w:line="240" w:lineRule="auto"/>
    </w:pPr>
    <w:rPr>
      <w:rFonts w:eastAsiaTheme="minorEastAsia"/>
      <w:color w:val="242424" w:themeColor="text1"/>
      <w:sz w:val="24"/>
      <w:szCs w:val="24"/>
      <w:lang w:val="en-US"/>
    </w:rPr>
    <w:tblPr>
      <w:tblStyleRowBandSize w:val="1"/>
      <w:tblStyleColBandSize w:val="1"/>
      <w:tblBorders>
        <w:top w:val="single" w:sz="24" w:space="0" w:color="0C71A2" w:themeColor="accent2"/>
        <w:left w:val="single" w:sz="4" w:space="0" w:color="0C71A2" w:themeColor="accent2"/>
        <w:bottom w:val="single" w:sz="4" w:space="0" w:color="0C71A2" w:themeColor="accent2"/>
        <w:right w:val="single" w:sz="4" w:space="0" w:color="0C71A2" w:themeColor="accent2"/>
        <w:insideH w:val="single" w:sz="4" w:space="0" w:color="FFFFFF" w:themeColor="background1"/>
        <w:insideV w:val="single" w:sz="4" w:space="0" w:color="FFFFFF" w:themeColor="background1"/>
      </w:tblBorders>
    </w:tblPr>
    <w:tcPr>
      <w:shd w:val="clear" w:color="auto" w:fill="E0F3FC" w:themeFill="accent2"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74361" w:themeFill="accent2" w:themeFillShade="99"/>
      </w:tcPr>
    </w:tblStylePr>
    <w:tblStylePr w:type="firstCol">
      <w:rPr>
        <w:color w:val="FFFFFF" w:themeColor="background1"/>
      </w:rPr>
      <w:tblPr/>
      <w:tcPr>
        <w:tcBorders>
          <w:top w:val="nil"/>
          <w:left w:val="nil"/>
          <w:bottom w:val="nil"/>
          <w:right w:val="nil"/>
          <w:insideH w:val="single" w:sz="4" w:space="0" w:color="074361" w:themeColor="accent2" w:themeShade="99"/>
          <w:insideV w:val="nil"/>
        </w:tcBorders>
        <w:shd w:val="clear" w:color="auto" w:fill="07436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74361" w:themeFill="accent2" w:themeFillShade="99"/>
      </w:tcPr>
    </w:tblStylePr>
    <w:tblStylePr w:type="band1Vert">
      <w:tblPr/>
      <w:tcPr>
        <w:shd w:val="clear" w:color="auto" w:fill="81CFF5" w:themeFill="accent2" w:themeFillTint="66"/>
      </w:tcPr>
    </w:tblStylePr>
    <w:tblStylePr w:type="band1Horz">
      <w:tblPr/>
      <w:tcPr>
        <w:shd w:val="clear" w:color="auto" w:fill="62C3F3" w:themeFill="accent2" w:themeFillTint="7F"/>
      </w:tcPr>
    </w:tblStylePr>
    <w:tblStylePr w:type="neCell">
      <w:rPr>
        <w:color w:val="242424" w:themeColor="text1"/>
      </w:rPr>
    </w:tblStylePr>
    <w:tblStylePr w:type="nwCell">
      <w:rPr>
        <w:color w:val="242424" w:themeColor="text1"/>
      </w:rPr>
    </w:tblStylePr>
  </w:style>
  <w:style w:type="character" w:customStyle="1" w:styleId="ListParagraphChar">
    <w:name w:val="List Paragraph Char"/>
    <w:aliases w:val="Task Body Char,Viñetas (Inicio Parrafo) Char,3 Txt tabla Char,Zerrenda-paragrafoa Char,NumberedList Char,Normal bullet 2 Char,Bullet list Char,Numbered List Char,List Paragraph1 Char,1st level - Bullet List Paragraph Char"/>
    <w:basedOn w:val="DefaultParagraphFont"/>
    <w:link w:val="ListParagraph"/>
    <w:uiPriority w:val="34"/>
    <w:locked/>
    <w:rsid w:val="003C54AE"/>
    <w:rPr>
      <w:rFonts w:ascii="Calibri" w:hAnsi="Calibri"/>
      <w:lang w:val="en-GB"/>
    </w:rPr>
  </w:style>
  <w:style w:type="paragraph" w:styleId="PlainText">
    <w:name w:val="Plain Text"/>
    <w:basedOn w:val="Normal"/>
    <w:link w:val="PlainTextChar"/>
    <w:uiPriority w:val="99"/>
    <w:unhideWhenUsed/>
    <w:rsid w:val="003C54AE"/>
    <w:pPr>
      <w:spacing w:after="0" w:line="240" w:lineRule="auto"/>
      <w:jc w:val="left"/>
    </w:pPr>
    <w:rPr>
      <w:szCs w:val="21"/>
      <w:lang w:val="de-DE"/>
    </w:rPr>
  </w:style>
  <w:style w:type="character" w:customStyle="1" w:styleId="PlainTextChar">
    <w:name w:val="Plain Text Char"/>
    <w:basedOn w:val="DefaultParagraphFont"/>
    <w:link w:val="PlainText"/>
    <w:uiPriority w:val="99"/>
    <w:rsid w:val="003C54AE"/>
    <w:rPr>
      <w:rFonts w:ascii="Calibri" w:hAnsi="Calibri"/>
      <w:szCs w:val="21"/>
      <w:lang w:val="de-DE"/>
    </w:rPr>
  </w:style>
  <w:style w:type="table" w:customStyle="1" w:styleId="Grigliatabella1">
    <w:name w:val="Griglia tabella1"/>
    <w:basedOn w:val="TableNormal"/>
    <w:next w:val="TableGrid"/>
    <w:rsid w:val="009918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zione1">
    <w:name w:val="Menzione1"/>
    <w:basedOn w:val="DefaultParagraphFont"/>
    <w:uiPriority w:val="99"/>
    <w:semiHidden/>
    <w:unhideWhenUsed/>
    <w:rsid w:val="005B40D9"/>
    <w:rPr>
      <w:color w:val="2B579A"/>
      <w:shd w:val="clear" w:color="auto" w:fill="E6E6E6"/>
    </w:rPr>
  </w:style>
  <w:style w:type="character" w:customStyle="1" w:styleId="CaptionChar">
    <w:name w:val="Caption Char"/>
    <w:aliases w:val="Centered Char,Labelling Char,TF Char,legend1 Char,Caption Char Char Char1 Char,Caption Char Char Char Char Char Char Char1 Char,Caption Char Char Char Char Char Char Char Char Char Char Char Char1 Char,Caption21 Char,legend Char,label Char"/>
    <w:link w:val="Caption"/>
    <w:uiPriority w:val="35"/>
    <w:locked/>
    <w:rsid w:val="00FA3B7A"/>
    <w:rPr>
      <w:rFonts w:ascii="Calibri" w:hAnsi="Calibri"/>
      <w:b/>
      <w:bCs/>
      <w:color w:val="2D416A" w:themeColor="accent1"/>
      <w:sz w:val="18"/>
      <w:szCs w:val="18"/>
      <w:lang w:val="en-GB"/>
    </w:rPr>
  </w:style>
  <w:style w:type="character" w:customStyle="1" w:styleId="Menzionenonrisolta1">
    <w:name w:val="Menzione non risolta1"/>
    <w:basedOn w:val="DefaultParagraphFont"/>
    <w:uiPriority w:val="99"/>
    <w:semiHidden/>
    <w:unhideWhenUsed/>
    <w:rsid w:val="003E68AA"/>
    <w:rPr>
      <w:color w:val="808080"/>
      <w:shd w:val="clear" w:color="auto" w:fill="E6E6E6"/>
    </w:rPr>
  </w:style>
  <w:style w:type="table" w:customStyle="1" w:styleId="Grigliatabella2">
    <w:name w:val="Griglia tabella2"/>
    <w:basedOn w:val="TableNormal"/>
    <w:next w:val="TableGrid"/>
    <w:uiPriority w:val="59"/>
    <w:rsid w:val="002F3E8B"/>
    <w:pPr>
      <w:spacing w:after="0" w:line="240" w:lineRule="auto"/>
    </w:pPr>
    <w:rPr>
      <w:rFonts w:ascii="Calibri" w:eastAsia="Calibri" w:hAnsi="Calibri" w:cs="Times New Roman"/>
      <w:sz w:val="20"/>
      <w:szCs w:val="20"/>
      <w:lang w:val="en-GB"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Sfondoacolori-Colore11">
    <w:name w:val="Sfondo a colori - Colore 11"/>
    <w:basedOn w:val="TableNormal"/>
    <w:next w:val="ColorfulShading-Accent1"/>
    <w:uiPriority w:val="71"/>
    <w:rsid w:val="00BD4F6E"/>
    <w:pPr>
      <w:spacing w:after="0" w:line="240" w:lineRule="auto"/>
    </w:pPr>
    <w:rPr>
      <w:color w:val="000000"/>
      <w:lang w:val="en-I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semiHidden/>
    <w:unhideWhenUsed/>
    <w:rsid w:val="00BD4F6E"/>
    <w:pPr>
      <w:spacing w:after="0" w:line="240" w:lineRule="auto"/>
    </w:pPr>
    <w:rPr>
      <w:color w:val="242424" w:themeColor="text1"/>
    </w:rPr>
    <w:tblPr>
      <w:tblStyleRowBandSize w:val="1"/>
      <w:tblStyleColBandSize w:val="1"/>
      <w:tblBorders>
        <w:top w:val="single" w:sz="24" w:space="0" w:color="0C71A2" w:themeColor="accent2"/>
        <w:left w:val="single" w:sz="4" w:space="0" w:color="2D416A" w:themeColor="accent1"/>
        <w:bottom w:val="single" w:sz="4" w:space="0" w:color="2D416A" w:themeColor="accent1"/>
        <w:right w:val="single" w:sz="4" w:space="0" w:color="2D416A" w:themeColor="accent1"/>
        <w:insideH w:val="single" w:sz="4" w:space="0" w:color="FFFFFF" w:themeColor="background1"/>
        <w:insideV w:val="single" w:sz="4" w:space="0" w:color="FFFFFF" w:themeColor="background1"/>
      </w:tblBorders>
    </w:tblPr>
    <w:tcPr>
      <w:shd w:val="clear" w:color="auto" w:fill="E6EAF4" w:themeFill="accent1" w:themeFillTint="19"/>
    </w:tcPr>
    <w:tblStylePr w:type="firstRow">
      <w:rPr>
        <w:b/>
        <w:bCs/>
      </w:rPr>
      <w:tblPr/>
      <w:tcPr>
        <w:tcBorders>
          <w:top w:val="nil"/>
          <w:left w:val="nil"/>
          <w:bottom w:val="single" w:sz="24" w:space="0" w:color="0C71A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B263F" w:themeFill="accent1" w:themeFillShade="99"/>
      </w:tcPr>
    </w:tblStylePr>
    <w:tblStylePr w:type="firstCol">
      <w:rPr>
        <w:color w:val="FFFFFF" w:themeColor="background1"/>
      </w:rPr>
      <w:tblPr/>
      <w:tcPr>
        <w:tcBorders>
          <w:top w:val="nil"/>
          <w:left w:val="nil"/>
          <w:bottom w:val="nil"/>
          <w:right w:val="nil"/>
          <w:insideH w:val="single" w:sz="4" w:space="0" w:color="1B263F" w:themeColor="accent1" w:themeShade="99"/>
          <w:insideV w:val="nil"/>
        </w:tcBorders>
        <w:shd w:val="clear" w:color="auto" w:fill="1B263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B263F" w:themeFill="accent1" w:themeFillShade="99"/>
      </w:tcPr>
    </w:tblStylePr>
    <w:tblStylePr w:type="band1Vert">
      <w:tblPr/>
      <w:tcPr>
        <w:shd w:val="clear" w:color="auto" w:fill="9AACD4" w:themeFill="accent1" w:themeFillTint="66"/>
      </w:tcPr>
    </w:tblStylePr>
    <w:tblStylePr w:type="band1Horz">
      <w:tblPr/>
      <w:tcPr>
        <w:shd w:val="clear" w:color="auto" w:fill="8198C9" w:themeFill="accent1" w:themeFillTint="7F"/>
      </w:tcPr>
    </w:tblStylePr>
    <w:tblStylePr w:type="neCell">
      <w:rPr>
        <w:color w:val="242424" w:themeColor="text1"/>
      </w:rPr>
    </w:tblStylePr>
    <w:tblStylePr w:type="nwCell">
      <w:rPr>
        <w:color w:val="242424" w:themeColor="text1"/>
      </w:rPr>
    </w:tblStylePr>
  </w:style>
  <w:style w:type="paragraph" w:customStyle="1" w:styleId="StandardText">
    <w:name w:val="Standard Text"/>
    <w:basedOn w:val="Normal"/>
    <w:link w:val="StandardTextTegn"/>
    <w:autoRedefine/>
    <w:rsid w:val="004E0D91"/>
    <w:pPr>
      <w:autoSpaceDE w:val="0"/>
      <w:autoSpaceDN w:val="0"/>
      <w:adjustRightInd w:val="0"/>
      <w:spacing w:after="0" w:line="240" w:lineRule="auto"/>
      <w:jc w:val="center"/>
    </w:pPr>
    <w:rPr>
      <w:rFonts w:asciiTheme="minorHAnsi" w:eastAsia="SimSun" w:hAnsiTheme="minorHAnsi" w:cs="Arial"/>
      <w:noProof/>
      <w:spacing w:val="-3"/>
      <w:lang w:eastAsia="de-DE"/>
    </w:rPr>
  </w:style>
  <w:style w:type="character" w:customStyle="1" w:styleId="StandardTextTegn">
    <w:name w:val="Standard Text Tegn"/>
    <w:link w:val="StandardText"/>
    <w:rsid w:val="004E0D91"/>
    <w:rPr>
      <w:rFonts w:eastAsia="SimSun" w:cs="Arial"/>
      <w:noProof/>
      <w:spacing w:val="-3"/>
      <w:lang w:val="en-GB" w:eastAsia="de-DE"/>
    </w:rPr>
  </w:style>
  <w:style w:type="paragraph" w:customStyle="1" w:styleId="box">
    <w:name w:val="box"/>
    <w:basedOn w:val="Normal"/>
    <w:rsid w:val="00536152"/>
    <w:pPr>
      <w:spacing w:before="120" w:after="120" w:line="240" w:lineRule="auto"/>
    </w:pPr>
    <w:rPr>
      <w:rFonts w:ascii="Times New Roman" w:eastAsia="Times New Roman" w:hAnsi="Times New Roman" w:cs="Times New Roman"/>
      <w:sz w:val="32"/>
      <w:szCs w:val="20"/>
      <w:lang w:val="it-IT" w:eastAsia="it-IT"/>
    </w:rPr>
  </w:style>
  <w:style w:type="character" w:styleId="CommentReference">
    <w:name w:val="annotation reference"/>
    <w:basedOn w:val="DefaultParagraphFont"/>
    <w:uiPriority w:val="99"/>
    <w:rsid w:val="00EB49D5"/>
    <w:rPr>
      <w:rFonts w:cs="Times New Roman"/>
      <w:sz w:val="16"/>
    </w:rPr>
  </w:style>
  <w:style w:type="paragraph" w:styleId="CommentText">
    <w:name w:val="annotation text"/>
    <w:basedOn w:val="Normal"/>
    <w:link w:val="CommentTextChar"/>
    <w:uiPriority w:val="99"/>
    <w:rsid w:val="00EB49D5"/>
    <w:pPr>
      <w:spacing w:after="0" w:line="240" w:lineRule="auto"/>
      <w:jc w:val="left"/>
    </w:pPr>
    <w:rPr>
      <w:rFonts w:ascii="Times New Roman" w:eastAsia="Times New Roman" w:hAnsi="Times New Roman" w:cs="Times New Roman"/>
      <w:sz w:val="20"/>
      <w:szCs w:val="20"/>
      <w:lang w:val="it-IT" w:eastAsia="it-IT"/>
    </w:rPr>
  </w:style>
  <w:style w:type="character" w:customStyle="1" w:styleId="CommentTextChar">
    <w:name w:val="Comment Text Char"/>
    <w:basedOn w:val="DefaultParagraphFont"/>
    <w:link w:val="CommentText"/>
    <w:uiPriority w:val="99"/>
    <w:rsid w:val="00EB49D5"/>
    <w:rPr>
      <w:rFonts w:ascii="Times New Roman" w:eastAsia="Times New Roman" w:hAnsi="Times New Roman" w:cs="Times New Roman"/>
      <w:sz w:val="20"/>
      <w:szCs w:val="20"/>
      <w:lang w:val="it-IT" w:eastAsia="it-IT"/>
    </w:rPr>
  </w:style>
  <w:style w:type="paragraph" w:customStyle="1" w:styleId="EUNormal">
    <w:name w:val="EUNormal"/>
    <w:basedOn w:val="Normal"/>
    <w:rsid w:val="00EB49D5"/>
    <w:pPr>
      <w:spacing w:after="120" w:line="240" w:lineRule="auto"/>
    </w:pPr>
    <w:rPr>
      <w:rFonts w:eastAsia="MS Mincho" w:cs="Times New Roman"/>
      <w:szCs w:val="20"/>
      <w:lang w:val="it-IT"/>
    </w:rPr>
  </w:style>
  <w:style w:type="paragraph" w:styleId="CommentSubject">
    <w:name w:val="annotation subject"/>
    <w:basedOn w:val="CommentText"/>
    <w:next w:val="CommentText"/>
    <w:link w:val="CommentSubjectChar"/>
    <w:uiPriority w:val="99"/>
    <w:semiHidden/>
    <w:unhideWhenUsed/>
    <w:rsid w:val="002921E9"/>
    <w:pPr>
      <w:spacing w:after="200"/>
      <w:jc w:val="both"/>
    </w:pPr>
    <w:rPr>
      <w:rFonts w:ascii="Calibri" w:eastAsiaTheme="minorHAnsi" w:hAnsi="Calibri" w:cstheme="minorBidi"/>
      <w:b/>
      <w:bCs/>
      <w:lang w:val="en-GB" w:eastAsia="en-US"/>
    </w:rPr>
  </w:style>
  <w:style w:type="character" w:customStyle="1" w:styleId="CommentSubjectChar">
    <w:name w:val="Comment Subject Char"/>
    <w:basedOn w:val="CommentTextChar"/>
    <w:link w:val="CommentSubject"/>
    <w:uiPriority w:val="99"/>
    <w:semiHidden/>
    <w:rsid w:val="002921E9"/>
    <w:rPr>
      <w:rFonts w:ascii="Calibri" w:eastAsia="Times New Roman" w:hAnsi="Calibri" w:cs="Times New Roman"/>
      <w:b/>
      <w:bCs/>
      <w:sz w:val="20"/>
      <w:szCs w:val="20"/>
      <w:lang w:val="en-GB" w:eastAsia="it-IT"/>
    </w:rPr>
  </w:style>
  <w:style w:type="paragraph" w:customStyle="1" w:styleId="Default">
    <w:name w:val="Default"/>
    <w:rsid w:val="009C0E26"/>
    <w:pPr>
      <w:autoSpaceDE w:val="0"/>
      <w:autoSpaceDN w:val="0"/>
      <w:adjustRightInd w:val="0"/>
      <w:spacing w:after="0" w:line="240" w:lineRule="auto"/>
    </w:pPr>
    <w:rPr>
      <w:rFonts w:ascii="Arial" w:hAnsi="Arial" w:cs="Arial"/>
      <w:color w:val="000000"/>
      <w:sz w:val="24"/>
      <w:szCs w:val="24"/>
      <w:lang w:val="it-IT"/>
    </w:rPr>
  </w:style>
  <w:style w:type="character" w:styleId="UnresolvedMention">
    <w:name w:val="Unresolved Mention"/>
    <w:basedOn w:val="DefaultParagraphFont"/>
    <w:uiPriority w:val="99"/>
    <w:semiHidden/>
    <w:unhideWhenUsed/>
    <w:rsid w:val="00621839"/>
    <w:rPr>
      <w:color w:val="605E5C"/>
      <w:shd w:val="clear" w:color="auto" w:fill="E1DFDD"/>
    </w:rPr>
  </w:style>
  <w:style w:type="character" w:styleId="FollowedHyperlink">
    <w:name w:val="FollowedHyperlink"/>
    <w:basedOn w:val="DefaultParagraphFont"/>
    <w:uiPriority w:val="99"/>
    <w:semiHidden/>
    <w:unhideWhenUsed/>
    <w:rsid w:val="001F27F3"/>
    <w:rPr>
      <w:color w:val="0C0C0C" w:themeColor="followedHyperlink"/>
      <w:u w:val="single"/>
    </w:rPr>
  </w:style>
  <w:style w:type="paragraph" w:styleId="Revision">
    <w:name w:val="Revision"/>
    <w:hidden/>
    <w:uiPriority w:val="99"/>
    <w:semiHidden/>
    <w:rsid w:val="004F70A8"/>
    <w:pPr>
      <w:spacing w:after="0" w:line="240" w:lineRule="auto"/>
    </w:pPr>
    <w:rPr>
      <w:rFonts w:ascii="Calibri" w:hAnsi="Calibri"/>
      <w:lang w:val="en-GB"/>
    </w:rPr>
  </w:style>
  <w:style w:type="table" w:styleId="GridTable4-Accent5">
    <w:name w:val="Grid Table 4 Accent 5"/>
    <w:basedOn w:val="TableNormal"/>
    <w:uiPriority w:val="49"/>
    <w:rsid w:val="00A346C7"/>
    <w:pPr>
      <w:spacing w:after="0" w:line="240" w:lineRule="auto"/>
    </w:pPr>
    <w:rPr>
      <w:rFonts w:ascii="Calibri" w:eastAsia="Times New Roman" w:hAnsi="Calibri" w:cs="Times New Roman"/>
      <w:sz w:val="20"/>
      <w:szCs w:val="20"/>
      <w:lang w:val="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shd w:val="clear" w:color="auto" w:fill="2C3687"/>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PlaceholderText">
    <w:name w:val="Placeholder Text"/>
    <w:basedOn w:val="DefaultParagraphFont"/>
    <w:uiPriority w:val="99"/>
    <w:semiHidden/>
    <w:rsid w:val="00A346C7"/>
    <w:rPr>
      <w:color w:val="808080"/>
    </w:rPr>
  </w:style>
  <w:style w:type="table" w:styleId="GridTable4-Accent3">
    <w:name w:val="Grid Table 4 Accent 3"/>
    <w:basedOn w:val="TableNormal"/>
    <w:uiPriority w:val="49"/>
    <w:rsid w:val="00925C96"/>
    <w:pPr>
      <w:spacing w:after="0" w:line="240" w:lineRule="auto"/>
    </w:pPr>
    <w:tblPr>
      <w:tblStyleRowBandSize w:val="1"/>
      <w:tblStyleColBandSize w:val="1"/>
      <w:tblBorders>
        <w:top w:val="single" w:sz="4" w:space="0" w:color="EFAD94" w:themeColor="accent3" w:themeTint="99"/>
        <w:left w:val="single" w:sz="4" w:space="0" w:color="EFAD94" w:themeColor="accent3" w:themeTint="99"/>
        <w:bottom w:val="single" w:sz="4" w:space="0" w:color="EFAD94" w:themeColor="accent3" w:themeTint="99"/>
        <w:right w:val="single" w:sz="4" w:space="0" w:color="EFAD94" w:themeColor="accent3" w:themeTint="99"/>
        <w:insideH w:val="single" w:sz="4" w:space="0" w:color="EFAD94" w:themeColor="accent3" w:themeTint="99"/>
        <w:insideV w:val="single" w:sz="4" w:space="0" w:color="EFAD94" w:themeColor="accent3" w:themeTint="99"/>
      </w:tblBorders>
    </w:tblPr>
    <w:tblStylePr w:type="firstRow">
      <w:rPr>
        <w:b/>
        <w:bCs/>
        <w:color w:val="FFFFFF" w:themeColor="background1"/>
      </w:rPr>
      <w:tblPr/>
      <w:tcPr>
        <w:tcBorders>
          <w:top w:val="single" w:sz="4" w:space="0" w:color="E5774E" w:themeColor="accent3"/>
          <w:left w:val="single" w:sz="4" w:space="0" w:color="E5774E" w:themeColor="accent3"/>
          <w:bottom w:val="single" w:sz="4" w:space="0" w:color="E5774E" w:themeColor="accent3"/>
          <w:right w:val="single" w:sz="4" w:space="0" w:color="E5774E" w:themeColor="accent3"/>
          <w:insideH w:val="nil"/>
          <w:insideV w:val="nil"/>
        </w:tcBorders>
        <w:shd w:val="clear" w:color="auto" w:fill="E5774E" w:themeFill="accent3"/>
      </w:tcPr>
    </w:tblStylePr>
    <w:tblStylePr w:type="lastRow">
      <w:rPr>
        <w:b/>
        <w:bCs/>
      </w:rPr>
      <w:tblPr/>
      <w:tcPr>
        <w:tcBorders>
          <w:top w:val="double" w:sz="4" w:space="0" w:color="E5774E" w:themeColor="accent3"/>
        </w:tcBorders>
      </w:tcPr>
    </w:tblStylePr>
    <w:tblStylePr w:type="firstCol">
      <w:rPr>
        <w:b/>
        <w:bCs/>
      </w:rPr>
    </w:tblStylePr>
    <w:tblStylePr w:type="lastCol">
      <w:rPr>
        <w:b/>
        <w:bCs/>
      </w:rPr>
    </w:tblStylePr>
    <w:tblStylePr w:type="band1Vert">
      <w:tblPr/>
      <w:tcPr>
        <w:shd w:val="clear" w:color="auto" w:fill="F9E3DB" w:themeFill="accent3" w:themeFillTint="33"/>
      </w:tcPr>
    </w:tblStylePr>
    <w:tblStylePr w:type="band1Horz">
      <w:tblPr/>
      <w:tcPr>
        <w:shd w:val="clear" w:color="auto" w:fill="F9E3DB"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594257">
      <w:bodyDiv w:val="1"/>
      <w:marLeft w:val="0"/>
      <w:marRight w:val="0"/>
      <w:marTop w:val="0"/>
      <w:marBottom w:val="0"/>
      <w:divBdr>
        <w:top w:val="none" w:sz="0" w:space="0" w:color="auto"/>
        <w:left w:val="none" w:sz="0" w:space="0" w:color="auto"/>
        <w:bottom w:val="none" w:sz="0" w:space="0" w:color="auto"/>
        <w:right w:val="none" w:sz="0" w:space="0" w:color="auto"/>
      </w:divBdr>
      <w:divsChild>
        <w:div w:id="1509370511">
          <w:marLeft w:val="0"/>
          <w:marRight w:val="0"/>
          <w:marTop w:val="0"/>
          <w:marBottom w:val="0"/>
          <w:divBdr>
            <w:top w:val="none" w:sz="0" w:space="0" w:color="auto"/>
            <w:left w:val="none" w:sz="0" w:space="0" w:color="auto"/>
            <w:bottom w:val="none" w:sz="0" w:space="0" w:color="auto"/>
            <w:right w:val="none" w:sz="0" w:space="0" w:color="auto"/>
          </w:divBdr>
          <w:divsChild>
            <w:div w:id="1104032724">
              <w:marLeft w:val="0"/>
              <w:marRight w:val="0"/>
              <w:marTop w:val="0"/>
              <w:marBottom w:val="0"/>
              <w:divBdr>
                <w:top w:val="none" w:sz="0" w:space="0" w:color="auto"/>
                <w:left w:val="none" w:sz="0" w:space="0" w:color="auto"/>
                <w:bottom w:val="none" w:sz="0" w:space="0" w:color="auto"/>
                <w:right w:val="none" w:sz="0" w:space="0" w:color="auto"/>
              </w:divBdr>
              <w:divsChild>
                <w:div w:id="638190524">
                  <w:marLeft w:val="0"/>
                  <w:marRight w:val="0"/>
                  <w:marTop w:val="0"/>
                  <w:marBottom w:val="0"/>
                  <w:divBdr>
                    <w:top w:val="none" w:sz="0" w:space="0" w:color="auto"/>
                    <w:left w:val="none" w:sz="0" w:space="0" w:color="auto"/>
                    <w:bottom w:val="none" w:sz="0" w:space="0" w:color="auto"/>
                    <w:right w:val="none" w:sz="0" w:space="0" w:color="auto"/>
                  </w:divBdr>
                  <w:divsChild>
                    <w:div w:id="2003775118">
                      <w:marLeft w:val="0"/>
                      <w:marRight w:val="0"/>
                      <w:marTop w:val="0"/>
                      <w:marBottom w:val="0"/>
                      <w:divBdr>
                        <w:top w:val="none" w:sz="0" w:space="0" w:color="auto"/>
                        <w:left w:val="none" w:sz="0" w:space="0" w:color="auto"/>
                        <w:bottom w:val="none" w:sz="0" w:space="0" w:color="auto"/>
                        <w:right w:val="none" w:sz="0" w:space="0" w:color="auto"/>
                      </w:divBdr>
                      <w:divsChild>
                        <w:div w:id="886333353">
                          <w:marLeft w:val="0"/>
                          <w:marRight w:val="0"/>
                          <w:marTop w:val="0"/>
                          <w:marBottom w:val="0"/>
                          <w:divBdr>
                            <w:top w:val="none" w:sz="0" w:space="0" w:color="auto"/>
                            <w:left w:val="none" w:sz="0" w:space="0" w:color="auto"/>
                            <w:bottom w:val="none" w:sz="0" w:space="0" w:color="auto"/>
                            <w:right w:val="none" w:sz="0" w:space="0" w:color="auto"/>
                          </w:divBdr>
                          <w:divsChild>
                            <w:div w:id="2055930046">
                              <w:marLeft w:val="0"/>
                              <w:marRight w:val="0"/>
                              <w:marTop w:val="0"/>
                              <w:marBottom w:val="0"/>
                              <w:divBdr>
                                <w:top w:val="none" w:sz="0" w:space="0" w:color="auto"/>
                                <w:left w:val="none" w:sz="0" w:space="0" w:color="auto"/>
                                <w:bottom w:val="none" w:sz="0" w:space="0" w:color="auto"/>
                                <w:right w:val="none" w:sz="0" w:space="0" w:color="auto"/>
                              </w:divBdr>
                            </w:div>
                            <w:div w:id="5632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162339">
      <w:bodyDiv w:val="1"/>
      <w:marLeft w:val="0"/>
      <w:marRight w:val="0"/>
      <w:marTop w:val="0"/>
      <w:marBottom w:val="0"/>
      <w:divBdr>
        <w:top w:val="none" w:sz="0" w:space="0" w:color="auto"/>
        <w:left w:val="none" w:sz="0" w:space="0" w:color="auto"/>
        <w:bottom w:val="none" w:sz="0" w:space="0" w:color="auto"/>
        <w:right w:val="none" w:sz="0" w:space="0" w:color="auto"/>
      </w:divBdr>
      <w:divsChild>
        <w:div w:id="1400325026">
          <w:marLeft w:val="850"/>
          <w:marRight w:val="0"/>
          <w:marTop w:val="80"/>
          <w:marBottom w:val="80"/>
          <w:divBdr>
            <w:top w:val="none" w:sz="0" w:space="0" w:color="auto"/>
            <w:left w:val="none" w:sz="0" w:space="0" w:color="auto"/>
            <w:bottom w:val="none" w:sz="0" w:space="0" w:color="auto"/>
            <w:right w:val="none" w:sz="0" w:space="0" w:color="auto"/>
          </w:divBdr>
        </w:div>
      </w:divsChild>
    </w:div>
    <w:div w:id="1818494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W:\Intern\EU-Projekte\Aktuelle%20Projekte\UNICORN_EU\08_Dissemination%20&amp;%20Templates\Templates%20and%20Standards\UNICORN_Deliverable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1D3A7FA4925434F97F22E847F69C6CD"/>
        <w:category>
          <w:name w:val="General"/>
          <w:gallery w:val="placeholder"/>
        </w:category>
        <w:types>
          <w:type w:val="bbPlcHdr"/>
        </w:types>
        <w:behaviors>
          <w:behavior w:val="content"/>
        </w:behaviors>
        <w:guid w:val="{33F43109-43B2-43F9-89A9-55C5033C902F}"/>
      </w:docPartPr>
      <w:docPartBody>
        <w:p w:rsidR="00716CE3" w:rsidRDefault="00C53822" w:rsidP="00C53822">
          <w:pPr>
            <w:pStyle w:val="51D3A7FA4925434F97F22E847F69C6CD"/>
          </w:pPr>
          <w:r w:rsidRPr="00030E42">
            <w:rPr>
              <w:rStyle w:val="PlaceholderText"/>
              <w:i/>
              <w:iCs/>
              <w:u w:val="single"/>
            </w:rPr>
            <w:t>Click or tap here to enter text.</w:t>
          </w:r>
        </w:p>
      </w:docPartBody>
    </w:docPart>
    <w:docPart>
      <w:docPartPr>
        <w:name w:val="D23CAE82D46A4406A1E0EB20A4AD8EFF"/>
        <w:category>
          <w:name w:val="General"/>
          <w:gallery w:val="placeholder"/>
        </w:category>
        <w:types>
          <w:type w:val="bbPlcHdr"/>
        </w:types>
        <w:behaviors>
          <w:behavior w:val="content"/>
        </w:behaviors>
        <w:guid w:val="{C03F5FD7-E39C-42ED-973B-C8EEE16E6D4F}"/>
      </w:docPartPr>
      <w:docPartBody>
        <w:p w:rsidR="00716CE3" w:rsidRDefault="00C53822" w:rsidP="00C53822">
          <w:pPr>
            <w:pStyle w:val="D23CAE82D46A4406A1E0EB20A4AD8EF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793B55C1B01242BC98A9CE617421CD69"/>
        <w:category>
          <w:name w:val="General"/>
          <w:gallery w:val="placeholder"/>
        </w:category>
        <w:types>
          <w:type w:val="bbPlcHdr"/>
        </w:types>
        <w:behaviors>
          <w:behavior w:val="content"/>
        </w:behaviors>
        <w:guid w:val="{C0905E54-72C6-4B27-A485-12AC4EED264F}"/>
      </w:docPartPr>
      <w:docPartBody>
        <w:p w:rsidR="00716CE3" w:rsidRDefault="00C53822" w:rsidP="00C53822">
          <w:pPr>
            <w:pStyle w:val="793B55C1B01242BC98A9CE617421CD69"/>
          </w:pPr>
          <w:r w:rsidRPr="00030E42">
            <w:rPr>
              <w:rStyle w:val="PlaceholderText"/>
              <w:i/>
              <w:iCs/>
              <w:u w:val="single"/>
            </w:rPr>
            <w:t>Click or tap here to enter text.</w:t>
          </w:r>
        </w:p>
      </w:docPartBody>
    </w:docPart>
    <w:docPart>
      <w:docPartPr>
        <w:name w:val="DA835A93A2A94F9D9DC378D09292016D"/>
        <w:category>
          <w:name w:val="General"/>
          <w:gallery w:val="placeholder"/>
        </w:category>
        <w:types>
          <w:type w:val="bbPlcHdr"/>
        </w:types>
        <w:behaviors>
          <w:behavior w:val="content"/>
        </w:behaviors>
        <w:guid w:val="{3BB55532-A1F9-43B7-8872-9473DB758114}"/>
      </w:docPartPr>
      <w:docPartBody>
        <w:p w:rsidR="00716CE3" w:rsidRDefault="00C53822" w:rsidP="00C53822">
          <w:pPr>
            <w:pStyle w:val="DA835A93A2A94F9D9DC378D09292016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F78C28F1176B4A4F830D0D75E6DE53E7"/>
        <w:category>
          <w:name w:val="General"/>
          <w:gallery w:val="placeholder"/>
        </w:category>
        <w:types>
          <w:type w:val="bbPlcHdr"/>
        </w:types>
        <w:behaviors>
          <w:behavior w:val="content"/>
        </w:behaviors>
        <w:guid w:val="{D9DA5FD4-90A0-4FFD-BB94-A6A4EE6EBD38}"/>
      </w:docPartPr>
      <w:docPartBody>
        <w:p w:rsidR="00716CE3" w:rsidRDefault="00C53822" w:rsidP="00C53822">
          <w:pPr>
            <w:pStyle w:val="F78C28F1176B4A4F830D0D75E6DE53E7"/>
          </w:pPr>
          <w:r w:rsidRPr="00030E42">
            <w:rPr>
              <w:rStyle w:val="PlaceholderText"/>
              <w:i/>
              <w:iCs/>
              <w:u w:val="single"/>
            </w:rPr>
            <w:t>Click or tap here to enter text.</w:t>
          </w:r>
        </w:p>
      </w:docPartBody>
    </w:docPart>
    <w:docPart>
      <w:docPartPr>
        <w:name w:val="9AE71338947942ED810CCC5A9D092F3C"/>
        <w:category>
          <w:name w:val="General"/>
          <w:gallery w:val="placeholder"/>
        </w:category>
        <w:types>
          <w:type w:val="bbPlcHdr"/>
        </w:types>
        <w:behaviors>
          <w:behavior w:val="content"/>
        </w:behaviors>
        <w:guid w:val="{F58C15B2-8F9C-4462-A8F5-8F0EF05DA674}"/>
      </w:docPartPr>
      <w:docPartBody>
        <w:p w:rsidR="00716CE3" w:rsidRDefault="00C53822" w:rsidP="00C53822">
          <w:pPr>
            <w:pStyle w:val="9AE71338947942ED810CCC5A9D092F3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28BEC7DCC16490EAB7CD25B82F85959"/>
        <w:category>
          <w:name w:val="General"/>
          <w:gallery w:val="placeholder"/>
        </w:category>
        <w:types>
          <w:type w:val="bbPlcHdr"/>
        </w:types>
        <w:behaviors>
          <w:behavior w:val="content"/>
        </w:behaviors>
        <w:guid w:val="{D00A3611-FADF-4FF3-9E08-CCFBD189BED4}"/>
      </w:docPartPr>
      <w:docPartBody>
        <w:p w:rsidR="00716CE3" w:rsidRDefault="00C53822" w:rsidP="00C53822">
          <w:pPr>
            <w:pStyle w:val="A28BEC7DCC16490EAB7CD25B82F85959"/>
          </w:pPr>
          <w:r w:rsidRPr="00C02755">
            <w:rPr>
              <w:rStyle w:val="PlaceholderText"/>
              <w:b/>
              <w:bCs/>
              <w:i/>
              <w:iCs/>
              <w:u w:val="single"/>
            </w:rPr>
            <w:t>Click or tap here to enter text.</w:t>
          </w:r>
        </w:p>
      </w:docPartBody>
    </w:docPart>
    <w:docPart>
      <w:docPartPr>
        <w:name w:val="175C155123224E47B7827A11165BDC73"/>
        <w:category>
          <w:name w:val="General"/>
          <w:gallery w:val="placeholder"/>
        </w:category>
        <w:types>
          <w:type w:val="bbPlcHdr"/>
        </w:types>
        <w:behaviors>
          <w:behavior w:val="content"/>
        </w:behaviors>
        <w:guid w:val="{BFA3DCBF-4AEE-4238-9C0C-BF5DF2673DCE}"/>
      </w:docPartPr>
      <w:docPartBody>
        <w:p w:rsidR="00716CE3" w:rsidRDefault="00C53822" w:rsidP="00C53822">
          <w:pPr>
            <w:pStyle w:val="175C155123224E47B7827A11165BDC7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3F95EB5707E498F8BCBF5B4222FD74B"/>
        <w:category>
          <w:name w:val="General"/>
          <w:gallery w:val="placeholder"/>
        </w:category>
        <w:types>
          <w:type w:val="bbPlcHdr"/>
        </w:types>
        <w:behaviors>
          <w:behavior w:val="content"/>
        </w:behaviors>
        <w:guid w:val="{4C091AE9-80FF-4DB0-A1C1-3543FDACBAF7}"/>
      </w:docPartPr>
      <w:docPartBody>
        <w:p w:rsidR="00716CE3" w:rsidRDefault="00C53822" w:rsidP="00C53822">
          <w:pPr>
            <w:pStyle w:val="53F95EB5707E498F8BCBF5B4222FD74B"/>
          </w:pPr>
          <w:r w:rsidRPr="00266F56">
            <w:rPr>
              <w:rStyle w:val="PlaceholderText"/>
              <w:b/>
              <w:bCs/>
              <w:i/>
              <w:iCs/>
              <w:u w:val="single"/>
            </w:rPr>
            <w:t>Click or tap here to enter text.</w:t>
          </w:r>
        </w:p>
      </w:docPartBody>
    </w:docPart>
    <w:docPart>
      <w:docPartPr>
        <w:name w:val="F0B803D046764DECBA00C7C99F82FDAC"/>
        <w:category>
          <w:name w:val="General"/>
          <w:gallery w:val="placeholder"/>
        </w:category>
        <w:types>
          <w:type w:val="bbPlcHdr"/>
        </w:types>
        <w:behaviors>
          <w:behavior w:val="content"/>
        </w:behaviors>
        <w:guid w:val="{3E452C85-2B81-4DB7-886A-C45F34E4655B}"/>
      </w:docPartPr>
      <w:docPartBody>
        <w:p w:rsidR="00716CE3" w:rsidRDefault="00C53822" w:rsidP="00C53822">
          <w:pPr>
            <w:pStyle w:val="F0B803D046764DECBA00C7C99F82FDA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31AFC402E904BABACA776244D8CDD58"/>
        <w:category>
          <w:name w:val="General"/>
          <w:gallery w:val="placeholder"/>
        </w:category>
        <w:types>
          <w:type w:val="bbPlcHdr"/>
        </w:types>
        <w:behaviors>
          <w:behavior w:val="content"/>
        </w:behaviors>
        <w:guid w:val="{F8E52643-6850-49AC-8670-AC0B4E804589}"/>
      </w:docPartPr>
      <w:docPartBody>
        <w:p w:rsidR="00716CE3" w:rsidRDefault="00C53822" w:rsidP="00C53822">
          <w:pPr>
            <w:pStyle w:val="E31AFC402E904BABACA776244D8CDD58"/>
          </w:pPr>
          <w:r w:rsidRPr="00266F56">
            <w:rPr>
              <w:rStyle w:val="PlaceholderText"/>
              <w:b/>
              <w:bCs/>
              <w:i/>
              <w:iCs/>
              <w:u w:val="single"/>
            </w:rPr>
            <w:t>Click or tap here to enter text.</w:t>
          </w:r>
        </w:p>
      </w:docPartBody>
    </w:docPart>
    <w:docPart>
      <w:docPartPr>
        <w:name w:val="CE222676B0D84F8BBAAC73FAB66959D3"/>
        <w:category>
          <w:name w:val="General"/>
          <w:gallery w:val="placeholder"/>
        </w:category>
        <w:types>
          <w:type w:val="bbPlcHdr"/>
        </w:types>
        <w:behaviors>
          <w:behavior w:val="content"/>
        </w:behaviors>
        <w:guid w:val="{0540EF9A-FD32-49EB-BEDF-251BF75DA20B}"/>
      </w:docPartPr>
      <w:docPartBody>
        <w:p w:rsidR="00716CE3" w:rsidRDefault="00C53822" w:rsidP="00C53822">
          <w:pPr>
            <w:pStyle w:val="CE222676B0D84F8BBAAC73FAB66959D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510AE7AB85C4161BAA0438C01E64806"/>
        <w:category>
          <w:name w:val="General"/>
          <w:gallery w:val="placeholder"/>
        </w:category>
        <w:types>
          <w:type w:val="bbPlcHdr"/>
        </w:types>
        <w:behaviors>
          <w:behavior w:val="content"/>
        </w:behaviors>
        <w:guid w:val="{885FB33E-7890-4722-9AE0-9627B233AB95}"/>
      </w:docPartPr>
      <w:docPartBody>
        <w:p w:rsidR="00716CE3" w:rsidRDefault="00C53822" w:rsidP="00C53822">
          <w:pPr>
            <w:pStyle w:val="2510AE7AB85C4161BAA0438C01E64806"/>
          </w:pPr>
          <w:r w:rsidRPr="00266F56">
            <w:rPr>
              <w:rStyle w:val="PlaceholderText"/>
              <w:b/>
              <w:bCs/>
              <w:i/>
              <w:iCs/>
            </w:rPr>
            <w:t>Click or tap here to enter text.</w:t>
          </w:r>
        </w:p>
      </w:docPartBody>
    </w:docPart>
    <w:docPart>
      <w:docPartPr>
        <w:name w:val="EF56E044C3B94E83833A05E29129529D"/>
        <w:category>
          <w:name w:val="General"/>
          <w:gallery w:val="placeholder"/>
        </w:category>
        <w:types>
          <w:type w:val="bbPlcHdr"/>
        </w:types>
        <w:behaviors>
          <w:behavior w:val="content"/>
        </w:behaviors>
        <w:guid w:val="{188F5D31-900F-40B2-9450-5316BCD03324}"/>
      </w:docPartPr>
      <w:docPartBody>
        <w:p w:rsidR="00716CE3" w:rsidRDefault="00C53822" w:rsidP="00C53822">
          <w:pPr>
            <w:pStyle w:val="EF56E044C3B94E83833A05E29129529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DA4F99102148D0A4DFE28D87FADA25"/>
        <w:category>
          <w:name w:val="General"/>
          <w:gallery w:val="placeholder"/>
        </w:category>
        <w:types>
          <w:type w:val="bbPlcHdr"/>
        </w:types>
        <w:behaviors>
          <w:behavior w:val="content"/>
        </w:behaviors>
        <w:guid w:val="{FA60FA06-637A-448B-A2AC-00CE6BDD4D48}"/>
      </w:docPartPr>
      <w:docPartBody>
        <w:p w:rsidR="00716CE3" w:rsidRDefault="00C53822" w:rsidP="00C53822">
          <w:pPr>
            <w:pStyle w:val="4ADA4F99102148D0A4DFE28D87FADA25"/>
          </w:pPr>
          <w:r w:rsidRPr="00E04376">
            <w:rPr>
              <w:rStyle w:val="PlaceholderText"/>
              <w:b/>
              <w:bCs/>
              <w:i/>
              <w:iCs/>
            </w:rPr>
            <w:t>Click or tap here to enter text.</w:t>
          </w:r>
        </w:p>
      </w:docPartBody>
    </w:docPart>
    <w:docPart>
      <w:docPartPr>
        <w:name w:val="6232045EAA484257AFCA61CE4FA20C76"/>
        <w:category>
          <w:name w:val="General"/>
          <w:gallery w:val="placeholder"/>
        </w:category>
        <w:types>
          <w:type w:val="bbPlcHdr"/>
        </w:types>
        <w:behaviors>
          <w:behavior w:val="content"/>
        </w:behaviors>
        <w:guid w:val="{67557D1F-3DEA-4AA8-AF54-2DE4ABBECC44}"/>
      </w:docPartPr>
      <w:docPartBody>
        <w:p w:rsidR="00716CE3" w:rsidRDefault="00C53822" w:rsidP="00C53822">
          <w:pPr>
            <w:pStyle w:val="6232045EAA484257AFCA61CE4FA20C7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D641D7D915D4381BF3DF9822F838B4F"/>
        <w:category>
          <w:name w:val="General"/>
          <w:gallery w:val="placeholder"/>
        </w:category>
        <w:types>
          <w:type w:val="bbPlcHdr"/>
        </w:types>
        <w:behaviors>
          <w:behavior w:val="content"/>
        </w:behaviors>
        <w:guid w:val="{6D911346-FA3D-425F-A150-77E9710A012E}"/>
      </w:docPartPr>
      <w:docPartBody>
        <w:p w:rsidR="00716CE3" w:rsidRDefault="00C53822" w:rsidP="00C53822">
          <w:pPr>
            <w:pStyle w:val="5D641D7D915D4381BF3DF9822F838B4F"/>
          </w:pPr>
          <w:r w:rsidRPr="00E04376">
            <w:rPr>
              <w:rStyle w:val="PlaceholderText"/>
              <w:i/>
              <w:iCs/>
            </w:rPr>
            <w:t>Click or tap here to enter text.</w:t>
          </w:r>
        </w:p>
      </w:docPartBody>
    </w:docPart>
    <w:docPart>
      <w:docPartPr>
        <w:name w:val="FD79AEA7B68E482A905D0A1BF0CF5A3C"/>
        <w:category>
          <w:name w:val="General"/>
          <w:gallery w:val="placeholder"/>
        </w:category>
        <w:types>
          <w:type w:val="bbPlcHdr"/>
        </w:types>
        <w:behaviors>
          <w:behavior w:val="content"/>
        </w:behaviors>
        <w:guid w:val="{08F21D0B-0104-4FF4-91F7-B56E217E4A57}"/>
      </w:docPartPr>
      <w:docPartBody>
        <w:p w:rsidR="00716CE3" w:rsidRDefault="00C53822" w:rsidP="00C53822">
          <w:pPr>
            <w:pStyle w:val="FD79AEA7B68E482A905D0A1BF0CF5A3C"/>
          </w:pPr>
          <w:r w:rsidRPr="00E04376">
            <w:rPr>
              <w:rStyle w:val="PlaceholderText"/>
              <w:i/>
              <w:iCs/>
            </w:rPr>
            <w:t>Click or tap here to enter text.</w:t>
          </w:r>
        </w:p>
      </w:docPartBody>
    </w:docPart>
    <w:docPart>
      <w:docPartPr>
        <w:name w:val="BABAD8AF06D24D5391402E2078D9B4A7"/>
        <w:category>
          <w:name w:val="General"/>
          <w:gallery w:val="placeholder"/>
        </w:category>
        <w:types>
          <w:type w:val="bbPlcHdr"/>
        </w:types>
        <w:behaviors>
          <w:behavior w:val="content"/>
        </w:behaviors>
        <w:guid w:val="{C8C06CEC-4DD4-409B-8FCC-6431C9EB5545}"/>
      </w:docPartPr>
      <w:docPartBody>
        <w:p w:rsidR="00716CE3" w:rsidRDefault="00C53822" w:rsidP="00C53822">
          <w:pPr>
            <w:pStyle w:val="BABAD8AF06D24D5391402E2078D9B4A7"/>
          </w:pPr>
          <w:r w:rsidRPr="00E04376">
            <w:rPr>
              <w:rStyle w:val="PlaceholderText"/>
              <w:i/>
              <w:iCs/>
            </w:rPr>
            <w:t>Click or tap here to enter text.</w:t>
          </w:r>
        </w:p>
      </w:docPartBody>
    </w:docPart>
    <w:docPart>
      <w:docPartPr>
        <w:name w:val="773744DA35B44EA1AF5C0F7F965E9BAF"/>
        <w:category>
          <w:name w:val="General"/>
          <w:gallery w:val="placeholder"/>
        </w:category>
        <w:types>
          <w:type w:val="bbPlcHdr"/>
        </w:types>
        <w:behaviors>
          <w:behavior w:val="content"/>
        </w:behaviors>
        <w:guid w:val="{2BFF7137-1416-4832-8E2E-90C6A3361D44}"/>
      </w:docPartPr>
      <w:docPartBody>
        <w:p w:rsidR="00716CE3" w:rsidRDefault="00C53822" w:rsidP="00C53822">
          <w:pPr>
            <w:pStyle w:val="773744DA35B44EA1AF5C0F7F965E9BAF"/>
          </w:pPr>
          <w:r w:rsidRPr="00E04376">
            <w:rPr>
              <w:rStyle w:val="PlaceholderText"/>
              <w:i/>
              <w:iCs/>
            </w:rPr>
            <w:t>Click or tap here to enter text.</w:t>
          </w:r>
        </w:p>
      </w:docPartBody>
    </w:docPart>
    <w:docPart>
      <w:docPartPr>
        <w:name w:val="57A4ACAA643A4B3DBB17C50405EA3F5A"/>
        <w:category>
          <w:name w:val="General"/>
          <w:gallery w:val="placeholder"/>
        </w:category>
        <w:types>
          <w:type w:val="bbPlcHdr"/>
        </w:types>
        <w:behaviors>
          <w:behavior w:val="content"/>
        </w:behaviors>
        <w:guid w:val="{2F8BD265-AB3B-456D-9210-AE17027254E6}"/>
      </w:docPartPr>
      <w:docPartBody>
        <w:p w:rsidR="00716CE3" w:rsidRDefault="00C53822" w:rsidP="00C53822">
          <w:pPr>
            <w:pStyle w:val="57A4ACAA643A4B3DBB17C50405EA3F5A"/>
          </w:pPr>
          <w:r w:rsidRPr="005937D4">
            <w:rPr>
              <w:rStyle w:val="PlaceholderText"/>
              <w:b/>
              <w:bCs/>
              <w:i/>
              <w:iCs/>
            </w:rPr>
            <w:t>Click or tap here to enter text.</w:t>
          </w:r>
        </w:p>
      </w:docPartBody>
    </w:docPart>
    <w:docPart>
      <w:docPartPr>
        <w:name w:val="6C6D5D3CD88443899F38B5914F1CE926"/>
        <w:category>
          <w:name w:val="General"/>
          <w:gallery w:val="placeholder"/>
        </w:category>
        <w:types>
          <w:type w:val="bbPlcHdr"/>
        </w:types>
        <w:behaviors>
          <w:behavior w:val="content"/>
        </w:behaviors>
        <w:guid w:val="{CD2B8A8B-0959-46AD-A60C-1B8484102EDE}"/>
      </w:docPartPr>
      <w:docPartBody>
        <w:p w:rsidR="00716CE3" w:rsidRDefault="00C53822" w:rsidP="00C53822">
          <w:pPr>
            <w:pStyle w:val="6C6D5D3CD88443899F38B5914F1CE926"/>
          </w:pPr>
          <w:r w:rsidRPr="00E04376">
            <w:rPr>
              <w:rStyle w:val="PlaceholderText"/>
              <w:i/>
              <w:iCs/>
            </w:rPr>
            <w:t>Click or tap here to enter text.</w:t>
          </w:r>
        </w:p>
      </w:docPartBody>
    </w:docPart>
    <w:docPart>
      <w:docPartPr>
        <w:name w:val="3168CBB9720241EB964119B9ECA021DB"/>
        <w:category>
          <w:name w:val="General"/>
          <w:gallery w:val="placeholder"/>
        </w:category>
        <w:types>
          <w:type w:val="bbPlcHdr"/>
        </w:types>
        <w:behaviors>
          <w:behavior w:val="content"/>
        </w:behaviors>
        <w:guid w:val="{D5C8BF64-54EC-4D48-989D-4AE93C760316}"/>
      </w:docPartPr>
      <w:docPartBody>
        <w:p w:rsidR="00716CE3" w:rsidRDefault="00C53822" w:rsidP="00C53822">
          <w:pPr>
            <w:pStyle w:val="3168CBB9720241EB964119B9ECA021DB"/>
          </w:pPr>
          <w:r w:rsidRPr="00E04376">
            <w:rPr>
              <w:rStyle w:val="PlaceholderText"/>
              <w:i/>
              <w:iCs/>
            </w:rPr>
            <w:t>Click or tap here to enter text.</w:t>
          </w:r>
        </w:p>
      </w:docPartBody>
    </w:docPart>
    <w:docPart>
      <w:docPartPr>
        <w:name w:val="80FB09F3C0D141AAA88AA648BE9BA61C"/>
        <w:category>
          <w:name w:val="General"/>
          <w:gallery w:val="placeholder"/>
        </w:category>
        <w:types>
          <w:type w:val="bbPlcHdr"/>
        </w:types>
        <w:behaviors>
          <w:behavior w:val="content"/>
        </w:behaviors>
        <w:guid w:val="{ADF6467A-5460-4B76-8770-95B92F74AB00}"/>
      </w:docPartPr>
      <w:docPartBody>
        <w:p w:rsidR="00716CE3" w:rsidRDefault="00C53822" w:rsidP="00C53822">
          <w:pPr>
            <w:pStyle w:val="80FB09F3C0D141AAA88AA648BE9BA61C"/>
          </w:pPr>
          <w:r w:rsidRPr="00E04376">
            <w:rPr>
              <w:rStyle w:val="PlaceholderText"/>
              <w:i/>
              <w:iCs/>
            </w:rPr>
            <w:t>Click or tap here to enter text.</w:t>
          </w:r>
        </w:p>
      </w:docPartBody>
    </w:docPart>
    <w:docPart>
      <w:docPartPr>
        <w:name w:val="8BCAA4D95504452980C58D7FA43E55B8"/>
        <w:category>
          <w:name w:val="General"/>
          <w:gallery w:val="placeholder"/>
        </w:category>
        <w:types>
          <w:type w:val="bbPlcHdr"/>
        </w:types>
        <w:behaviors>
          <w:behavior w:val="content"/>
        </w:behaviors>
        <w:guid w:val="{A63A95D2-7476-4426-8002-D1D03780CC7E}"/>
      </w:docPartPr>
      <w:docPartBody>
        <w:p w:rsidR="00716CE3" w:rsidRDefault="00C53822" w:rsidP="00C53822">
          <w:pPr>
            <w:pStyle w:val="8BCAA4D95504452980C58D7FA43E55B8"/>
          </w:pPr>
          <w:r w:rsidRPr="005937D4">
            <w:rPr>
              <w:rStyle w:val="PlaceholderText"/>
              <w:b/>
              <w:bCs/>
              <w:i/>
              <w:iCs/>
            </w:rPr>
            <w:t>Click or tap here to enter text.</w:t>
          </w:r>
        </w:p>
      </w:docPartBody>
    </w:docPart>
    <w:docPart>
      <w:docPartPr>
        <w:name w:val="F144D8B35F054353941164CFA9561D97"/>
        <w:category>
          <w:name w:val="General"/>
          <w:gallery w:val="placeholder"/>
        </w:category>
        <w:types>
          <w:type w:val="bbPlcHdr"/>
        </w:types>
        <w:behaviors>
          <w:behavior w:val="content"/>
        </w:behaviors>
        <w:guid w:val="{534A2295-BB42-48E1-8F90-D5D1703912EA}"/>
      </w:docPartPr>
      <w:docPartBody>
        <w:p w:rsidR="00716CE3" w:rsidRDefault="00C53822" w:rsidP="00C53822">
          <w:pPr>
            <w:pStyle w:val="F144D8B35F054353941164CFA9561D97"/>
          </w:pPr>
          <w:r w:rsidRPr="00E04376">
            <w:rPr>
              <w:rStyle w:val="PlaceholderText"/>
              <w:i/>
              <w:iCs/>
            </w:rPr>
            <w:t>Click or tap here to enter text.</w:t>
          </w:r>
        </w:p>
      </w:docPartBody>
    </w:docPart>
    <w:docPart>
      <w:docPartPr>
        <w:name w:val="A698E89997C44BF685079E27B17F6FF5"/>
        <w:category>
          <w:name w:val="General"/>
          <w:gallery w:val="placeholder"/>
        </w:category>
        <w:types>
          <w:type w:val="bbPlcHdr"/>
        </w:types>
        <w:behaviors>
          <w:behavior w:val="content"/>
        </w:behaviors>
        <w:guid w:val="{E18D946E-745B-47AF-A14A-A6092C572839}"/>
      </w:docPartPr>
      <w:docPartBody>
        <w:p w:rsidR="00716CE3" w:rsidRDefault="00C53822" w:rsidP="00C53822">
          <w:pPr>
            <w:pStyle w:val="A698E89997C44BF685079E27B17F6FF5"/>
          </w:pPr>
          <w:r w:rsidRPr="003F24C8">
            <w:rPr>
              <w:rStyle w:val="PlaceholderText"/>
              <w:b/>
              <w:bCs/>
              <w:i/>
              <w:iCs/>
            </w:rPr>
            <w:t>Click or tap here to enter text.</w:t>
          </w:r>
        </w:p>
      </w:docPartBody>
    </w:docPart>
    <w:docPart>
      <w:docPartPr>
        <w:name w:val="CE6D2FF32B954968A3D0DE5AA1BA59BF"/>
        <w:category>
          <w:name w:val="General"/>
          <w:gallery w:val="placeholder"/>
        </w:category>
        <w:types>
          <w:type w:val="bbPlcHdr"/>
        </w:types>
        <w:behaviors>
          <w:behavior w:val="content"/>
        </w:behaviors>
        <w:guid w:val="{77D2C907-CED4-4FBD-BE81-3BDE2E385754}"/>
      </w:docPartPr>
      <w:docPartBody>
        <w:p w:rsidR="00716CE3" w:rsidRDefault="00C53822" w:rsidP="00C53822">
          <w:pPr>
            <w:pStyle w:val="CE6D2FF32B954968A3D0DE5AA1BA59BF"/>
          </w:pPr>
          <w:r w:rsidRPr="00E04376">
            <w:rPr>
              <w:rStyle w:val="PlaceholderText"/>
              <w:i/>
              <w:iCs/>
            </w:rPr>
            <w:t>Click or tap here to enter text.</w:t>
          </w:r>
        </w:p>
      </w:docPartBody>
    </w:docPart>
    <w:docPart>
      <w:docPartPr>
        <w:name w:val="4A0881530EF54095885A010462FE7D14"/>
        <w:category>
          <w:name w:val="General"/>
          <w:gallery w:val="placeholder"/>
        </w:category>
        <w:types>
          <w:type w:val="bbPlcHdr"/>
        </w:types>
        <w:behaviors>
          <w:behavior w:val="content"/>
        </w:behaviors>
        <w:guid w:val="{70D4CB1B-F85E-46C4-92E3-6F320ABCE3D2}"/>
      </w:docPartPr>
      <w:docPartBody>
        <w:p w:rsidR="00716CE3" w:rsidRDefault="00C53822" w:rsidP="00C53822">
          <w:pPr>
            <w:pStyle w:val="4A0881530EF54095885A010462FE7D14"/>
          </w:pPr>
          <w:r w:rsidRPr="003F24C8">
            <w:rPr>
              <w:rStyle w:val="PlaceholderText"/>
              <w:b/>
              <w:bCs/>
              <w:i/>
              <w:iCs/>
            </w:rPr>
            <w:t>Click or tap here to enter text.</w:t>
          </w:r>
        </w:p>
      </w:docPartBody>
    </w:docPart>
    <w:docPart>
      <w:docPartPr>
        <w:name w:val="0DB0767DC01C4BF6A15AD0487914AEAF"/>
        <w:category>
          <w:name w:val="General"/>
          <w:gallery w:val="placeholder"/>
        </w:category>
        <w:types>
          <w:type w:val="bbPlcHdr"/>
        </w:types>
        <w:behaviors>
          <w:behavior w:val="content"/>
        </w:behaviors>
        <w:guid w:val="{970768BE-B20D-4A41-BA13-0B0FA708B354}"/>
      </w:docPartPr>
      <w:docPartBody>
        <w:p w:rsidR="00716CE3" w:rsidRDefault="00C53822" w:rsidP="00C53822">
          <w:pPr>
            <w:pStyle w:val="0DB0767DC01C4BF6A15AD0487914AEAF"/>
          </w:pPr>
          <w:r w:rsidRPr="00E04376">
            <w:rPr>
              <w:rStyle w:val="PlaceholderText"/>
              <w:i/>
              <w:iCs/>
            </w:rPr>
            <w:t>Click or tap here to enter text.</w:t>
          </w:r>
        </w:p>
      </w:docPartBody>
    </w:docPart>
    <w:docPart>
      <w:docPartPr>
        <w:name w:val="3ED73D387160454BB232A99789C3C8EA"/>
        <w:category>
          <w:name w:val="General"/>
          <w:gallery w:val="placeholder"/>
        </w:category>
        <w:types>
          <w:type w:val="bbPlcHdr"/>
        </w:types>
        <w:behaviors>
          <w:behavior w:val="content"/>
        </w:behaviors>
        <w:guid w:val="{ADB17D75-40B1-44C0-AAEE-34F6DD6433DC}"/>
      </w:docPartPr>
      <w:docPartBody>
        <w:p w:rsidR="00716CE3" w:rsidRDefault="00C53822" w:rsidP="00C53822">
          <w:pPr>
            <w:pStyle w:val="3ED73D387160454BB232A99789C3C8EA"/>
          </w:pPr>
          <w:r w:rsidRPr="00030E42">
            <w:rPr>
              <w:rStyle w:val="PlaceholderText"/>
              <w:i/>
              <w:iCs/>
              <w:u w:val="single"/>
            </w:rPr>
            <w:t>Click or tap here to enter text.</w:t>
          </w:r>
        </w:p>
      </w:docPartBody>
    </w:docPart>
    <w:docPart>
      <w:docPartPr>
        <w:name w:val="89A776230C9A49F788BA9696F786414B"/>
        <w:category>
          <w:name w:val="General"/>
          <w:gallery w:val="placeholder"/>
        </w:category>
        <w:types>
          <w:type w:val="bbPlcHdr"/>
        </w:types>
        <w:behaviors>
          <w:behavior w:val="content"/>
        </w:behaviors>
        <w:guid w:val="{252BB92C-B448-45E8-942F-7666CCBD96D2}"/>
      </w:docPartPr>
      <w:docPartBody>
        <w:p w:rsidR="00716CE3" w:rsidRDefault="00C53822" w:rsidP="00C53822">
          <w:pPr>
            <w:pStyle w:val="89A776230C9A49F788BA9696F786414B"/>
          </w:pPr>
          <w:r w:rsidRPr="00E04376">
            <w:rPr>
              <w:rStyle w:val="PlaceholderText"/>
              <w:i/>
              <w:iCs/>
            </w:rPr>
            <w:t>Click or tap here to enter text.</w:t>
          </w:r>
        </w:p>
      </w:docPartBody>
    </w:docPart>
    <w:docPart>
      <w:docPartPr>
        <w:name w:val="C4795D2A72F64E84A80C9FB80D5BC641"/>
        <w:category>
          <w:name w:val="General"/>
          <w:gallery w:val="placeholder"/>
        </w:category>
        <w:types>
          <w:type w:val="bbPlcHdr"/>
        </w:types>
        <w:behaviors>
          <w:behavior w:val="content"/>
        </w:behaviors>
        <w:guid w:val="{93E83307-2BB7-4AE0-BF7C-286CDBEAB788}"/>
      </w:docPartPr>
      <w:docPartBody>
        <w:p w:rsidR="00716CE3" w:rsidRDefault="00C53822" w:rsidP="00C53822">
          <w:pPr>
            <w:pStyle w:val="C4795D2A72F64E84A80C9FB80D5BC641"/>
          </w:pPr>
          <w:r w:rsidRPr="00030E42">
            <w:rPr>
              <w:rStyle w:val="PlaceholderText"/>
              <w:i/>
              <w:iCs/>
              <w:u w:val="single"/>
            </w:rPr>
            <w:t>Click or tap here to enter text.</w:t>
          </w:r>
        </w:p>
      </w:docPartBody>
    </w:docPart>
    <w:docPart>
      <w:docPartPr>
        <w:name w:val="EA145A5C57AD45E2BBA2BF25CCBC1EA1"/>
        <w:category>
          <w:name w:val="General"/>
          <w:gallery w:val="placeholder"/>
        </w:category>
        <w:types>
          <w:type w:val="bbPlcHdr"/>
        </w:types>
        <w:behaviors>
          <w:behavior w:val="content"/>
        </w:behaviors>
        <w:guid w:val="{D7CAE274-1193-4CA1-95CD-29E3993C3FF3}"/>
      </w:docPartPr>
      <w:docPartBody>
        <w:p w:rsidR="00716CE3" w:rsidRDefault="00C53822" w:rsidP="00C53822">
          <w:pPr>
            <w:pStyle w:val="EA145A5C57AD45E2BBA2BF25CCBC1EA1"/>
          </w:pPr>
          <w:r w:rsidRPr="00C02755">
            <w:rPr>
              <w:rStyle w:val="PlaceholderText"/>
              <w:b/>
              <w:bCs/>
              <w:i/>
              <w:iCs/>
              <w:u w:val="single"/>
            </w:rPr>
            <w:t>Click or tap here to enter text.</w:t>
          </w:r>
        </w:p>
      </w:docPartBody>
    </w:docPart>
    <w:docPart>
      <w:docPartPr>
        <w:name w:val="F404893161EC4A49BC650CF0790D8EC2"/>
        <w:category>
          <w:name w:val="General"/>
          <w:gallery w:val="placeholder"/>
        </w:category>
        <w:types>
          <w:type w:val="bbPlcHdr"/>
        </w:types>
        <w:behaviors>
          <w:behavior w:val="content"/>
        </w:behaviors>
        <w:guid w:val="{DCCC3C28-64EA-4171-AA0C-A177DF17A30F}"/>
      </w:docPartPr>
      <w:docPartBody>
        <w:p w:rsidR="00716CE3" w:rsidRDefault="00C53822" w:rsidP="00C53822">
          <w:pPr>
            <w:pStyle w:val="F404893161EC4A49BC650CF0790D8EC2"/>
          </w:pPr>
          <w:r w:rsidRPr="00342424">
            <w:rPr>
              <w:rStyle w:val="PlaceholderText"/>
              <w:b/>
              <w:bCs/>
              <w:i/>
              <w:iCs/>
            </w:rPr>
            <w:t>Click or tap here to enter text.</w:t>
          </w:r>
        </w:p>
      </w:docPartBody>
    </w:docPart>
    <w:docPart>
      <w:docPartPr>
        <w:name w:val="5BDA7ABD31D544F8942A1A15604681B3"/>
        <w:category>
          <w:name w:val="General"/>
          <w:gallery w:val="placeholder"/>
        </w:category>
        <w:types>
          <w:type w:val="bbPlcHdr"/>
        </w:types>
        <w:behaviors>
          <w:behavior w:val="content"/>
        </w:behaviors>
        <w:guid w:val="{DF4AD235-CFA7-49C3-A407-4AA4F2C5B48F}"/>
      </w:docPartPr>
      <w:docPartBody>
        <w:p w:rsidR="00716CE3" w:rsidRDefault="00C53822" w:rsidP="00C53822">
          <w:pPr>
            <w:pStyle w:val="5BDA7ABD31D544F8942A1A15604681B3"/>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1A27E236426D41B498A5A00908277062"/>
        <w:category>
          <w:name w:val="General"/>
          <w:gallery w:val="placeholder"/>
        </w:category>
        <w:types>
          <w:type w:val="bbPlcHdr"/>
        </w:types>
        <w:behaviors>
          <w:behavior w:val="content"/>
        </w:behaviors>
        <w:guid w:val="{F4DBFE17-7170-4E7E-916D-236EDAFBCBFE}"/>
      </w:docPartPr>
      <w:docPartBody>
        <w:p w:rsidR="00716CE3" w:rsidRDefault="00C53822" w:rsidP="00C53822">
          <w:pPr>
            <w:pStyle w:val="1A27E236426D41B498A5A00908277062"/>
          </w:pPr>
          <w:r w:rsidRPr="00266F56">
            <w:rPr>
              <w:rStyle w:val="PlaceholderText"/>
              <w:b/>
              <w:bCs/>
              <w:i/>
              <w:iCs/>
            </w:rPr>
            <w:t>Click or tap here to enter text.</w:t>
          </w:r>
        </w:p>
      </w:docPartBody>
    </w:docPart>
    <w:docPart>
      <w:docPartPr>
        <w:name w:val="5DBC032E566C4C9F92183F4019C8B586"/>
        <w:category>
          <w:name w:val="General"/>
          <w:gallery w:val="placeholder"/>
        </w:category>
        <w:types>
          <w:type w:val="bbPlcHdr"/>
        </w:types>
        <w:behaviors>
          <w:behavior w:val="content"/>
        </w:behaviors>
        <w:guid w:val="{C33D3758-E44D-4D2D-A948-D695D20560A0}"/>
      </w:docPartPr>
      <w:docPartBody>
        <w:p w:rsidR="00716CE3" w:rsidRDefault="00C53822" w:rsidP="00C53822">
          <w:pPr>
            <w:pStyle w:val="5DBC032E566C4C9F92183F4019C8B586"/>
          </w:pPr>
          <w:r w:rsidRPr="00266F56">
            <w:rPr>
              <w:rStyle w:val="PlaceholderText"/>
              <w:b/>
              <w:bCs/>
              <w:i/>
              <w:iCs/>
            </w:rPr>
            <w:t>Click or tap here to enter text.</w:t>
          </w:r>
        </w:p>
      </w:docPartBody>
    </w:docPart>
    <w:docPart>
      <w:docPartPr>
        <w:name w:val="D2E84A1EB7C44CDCBC96FBA86CFEBC8B"/>
        <w:category>
          <w:name w:val="General"/>
          <w:gallery w:val="placeholder"/>
        </w:category>
        <w:types>
          <w:type w:val="bbPlcHdr"/>
        </w:types>
        <w:behaviors>
          <w:behavior w:val="content"/>
        </w:behaviors>
        <w:guid w:val="{D41E988C-417E-4B0A-A545-6D45C8ACC431}"/>
      </w:docPartPr>
      <w:docPartBody>
        <w:p w:rsidR="00716CE3" w:rsidRDefault="00C53822" w:rsidP="00C53822">
          <w:pPr>
            <w:pStyle w:val="D2E84A1EB7C44CDCBC96FBA86CFEBC8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D15DB61DFA74A33BFE5B3E993E3587C"/>
        <w:category>
          <w:name w:val="General"/>
          <w:gallery w:val="placeholder"/>
        </w:category>
        <w:types>
          <w:type w:val="bbPlcHdr"/>
        </w:types>
        <w:behaviors>
          <w:behavior w:val="content"/>
        </w:behaviors>
        <w:guid w:val="{7BE1243D-8575-4D70-87F9-4788899B9AEF}"/>
      </w:docPartPr>
      <w:docPartBody>
        <w:p w:rsidR="00716CE3" w:rsidRDefault="00C53822" w:rsidP="00C53822">
          <w:pPr>
            <w:pStyle w:val="7D15DB61DFA74A33BFE5B3E993E3587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E320DC1B717490A91D25573F1B8133C"/>
        <w:category>
          <w:name w:val="General"/>
          <w:gallery w:val="placeholder"/>
        </w:category>
        <w:types>
          <w:type w:val="bbPlcHdr"/>
        </w:types>
        <w:behaviors>
          <w:behavior w:val="content"/>
        </w:behaviors>
        <w:guid w:val="{8F67D0F3-6F47-4FC8-B294-FE7E053414BD}"/>
      </w:docPartPr>
      <w:docPartBody>
        <w:p w:rsidR="00716CE3" w:rsidRDefault="00C53822" w:rsidP="00C53822">
          <w:pPr>
            <w:pStyle w:val="AE320DC1B717490A91D25573F1B8133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DF9967AE7B34822B5653F4228DAA26A"/>
        <w:category>
          <w:name w:val="General"/>
          <w:gallery w:val="placeholder"/>
        </w:category>
        <w:types>
          <w:type w:val="bbPlcHdr"/>
        </w:types>
        <w:behaviors>
          <w:behavior w:val="content"/>
        </w:behaviors>
        <w:guid w:val="{EB184B1E-FB28-46DB-B963-90690DB39425}"/>
      </w:docPartPr>
      <w:docPartBody>
        <w:p w:rsidR="00716CE3" w:rsidRDefault="00C53822" w:rsidP="00C53822">
          <w:pPr>
            <w:pStyle w:val="DDF9967AE7B34822B5653F4228DAA2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14D1E6290CC4649B45219F26384F0D4"/>
        <w:category>
          <w:name w:val="General"/>
          <w:gallery w:val="placeholder"/>
        </w:category>
        <w:types>
          <w:type w:val="bbPlcHdr"/>
        </w:types>
        <w:behaviors>
          <w:behavior w:val="content"/>
        </w:behaviors>
        <w:guid w:val="{BCABB5A0-3DFC-459B-AE70-6C5E0FE37691}"/>
      </w:docPartPr>
      <w:docPartBody>
        <w:p w:rsidR="00716CE3" w:rsidRDefault="00C53822" w:rsidP="00C53822">
          <w:pPr>
            <w:pStyle w:val="414D1E6290CC4649B45219F26384F0D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828587AF67A4E5F97F1E00CF32F9ADA"/>
        <w:category>
          <w:name w:val="General"/>
          <w:gallery w:val="placeholder"/>
        </w:category>
        <w:types>
          <w:type w:val="bbPlcHdr"/>
        </w:types>
        <w:behaviors>
          <w:behavior w:val="content"/>
        </w:behaviors>
        <w:guid w:val="{15A9F213-8527-4579-9AED-EF8B8C61B945}"/>
      </w:docPartPr>
      <w:docPartBody>
        <w:p w:rsidR="00716CE3" w:rsidRDefault="00C53822" w:rsidP="00C53822">
          <w:pPr>
            <w:pStyle w:val="A828587AF67A4E5F97F1E00CF32F9AD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D5B5B0967F544081A3726B2282FB2CF3"/>
        <w:category>
          <w:name w:val="General"/>
          <w:gallery w:val="placeholder"/>
        </w:category>
        <w:types>
          <w:type w:val="bbPlcHdr"/>
        </w:types>
        <w:behaviors>
          <w:behavior w:val="content"/>
        </w:behaviors>
        <w:guid w:val="{EA692F2F-764B-403C-B8B3-14A1889882A7}"/>
      </w:docPartPr>
      <w:docPartBody>
        <w:p w:rsidR="00716CE3" w:rsidRDefault="00C53822" w:rsidP="00C53822">
          <w:pPr>
            <w:pStyle w:val="D5B5B0967F544081A3726B2282FB2CF3"/>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E6949EA464E4CA9BDCE1AFB61D082D6"/>
        <w:category>
          <w:name w:val="General"/>
          <w:gallery w:val="placeholder"/>
        </w:category>
        <w:types>
          <w:type w:val="bbPlcHdr"/>
        </w:types>
        <w:behaviors>
          <w:behavior w:val="content"/>
        </w:behaviors>
        <w:guid w:val="{7B412168-3DFD-4B50-88D8-3E6624658888}"/>
      </w:docPartPr>
      <w:docPartBody>
        <w:p w:rsidR="00716CE3" w:rsidRDefault="00C53822" w:rsidP="00C53822">
          <w:pPr>
            <w:pStyle w:val="FE6949EA464E4CA9BDCE1AFB61D082D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54899A6948B4F7FBBD1AB6A0E1D895C"/>
        <w:category>
          <w:name w:val="General"/>
          <w:gallery w:val="placeholder"/>
        </w:category>
        <w:types>
          <w:type w:val="bbPlcHdr"/>
        </w:types>
        <w:behaviors>
          <w:behavior w:val="content"/>
        </w:behaviors>
        <w:guid w:val="{AFD32FCC-C103-4830-805E-87C93BFEF385}"/>
      </w:docPartPr>
      <w:docPartBody>
        <w:p w:rsidR="00716CE3" w:rsidRDefault="00C53822" w:rsidP="00C53822">
          <w:pPr>
            <w:pStyle w:val="354899A6948B4F7FBBD1AB6A0E1D895C"/>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7AEC3DD6F4A469DA5D3B2F9E1357EE7"/>
        <w:category>
          <w:name w:val="General"/>
          <w:gallery w:val="placeholder"/>
        </w:category>
        <w:types>
          <w:type w:val="bbPlcHdr"/>
        </w:types>
        <w:behaviors>
          <w:behavior w:val="content"/>
        </w:behaviors>
        <w:guid w:val="{00585F81-DD96-458C-AAF1-057119552675}"/>
      </w:docPartPr>
      <w:docPartBody>
        <w:p w:rsidR="00716CE3" w:rsidRDefault="00C53822" w:rsidP="00C53822">
          <w:pPr>
            <w:pStyle w:val="D7AEC3DD6F4A469DA5D3B2F9E1357EE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7664B0BB648465096D00234C2BCE5F0"/>
        <w:category>
          <w:name w:val="General"/>
          <w:gallery w:val="placeholder"/>
        </w:category>
        <w:types>
          <w:type w:val="bbPlcHdr"/>
        </w:types>
        <w:behaviors>
          <w:behavior w:val="content"/>
        </w:behaviors>
        <w:guid w:val="{92490A4E-590D-4DF9-AA2D-4869C4323639}"/>
      </w:docPartPr>
      <w:docPartBody>
        <w:p w:rsidR="00716CE3" w:rsidRDefault="00C53822" w:rsidP="00C53822">
          <w:pPr>
            <w:pStyle w:val="67664B0BB648465096D00234C2BCE5F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F2D78B3FCD549F6B3E8DC158E064FA7"/>
        <w:category>
          <w:name w:val="General"/>
          <w:gallery w:val="placeholder"/>
        </w:category>
        <w:types>
          <w:type w:val="bbPlcHdr"/>
        </w:types>
        <w:behaviors>
          <w:behavior w:val="content"/>
        </w:behaviors>
        <w:guid w:val="{64088935-6D19-49B5-B713-F4DCE2F44730}"/>
      </w:docPartPr>
      <w:docPartBody>
        <w:p w:rsidR="00716CE3" w:rsidRDefault="00C53822" w:rsidP="00C53822">
          <w:pPr>
            <w:pStyle w:val="1F2D78B3FCD549F6B3E8DC158E064FA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4D72B6DC6DE45D295418FB7942099B7"/>
        <w:category>
          <w:name w:val="General"/>
          <w:gallery w:val="placeholder"/>
        </w:category>
        <w:types>
          <w:type w:val="bbPlcHdr"/>
        </w:types>
        <w:behaviors>
          <w:behavior w:val="content"/>
        </w:behaviors>
        <w:guid w:val="{76AB9775-E306-425B-B6A8-987FD45A6380}"/>
      </w:docPartPr>
      <w:docPartBody>
        <w:p w:rsidR="00716CE3" w:rsidRDefault="00C53822" w:rsidP="00C53822">
          <w:pPr>
            <w:pStyle w:val="24D72B6DC6DE45D295418FB7942099B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2468436FDC0443CA515A342F2898511"/>
        <w:category>
          <w:name w:val="General"/>
          <w:gallery w:val="placeholder"/>
        </w:category>
        <w:types>
          <w:type w:val="bbPlcHdr"/>
        </w:types>
        <w:behaviors>
          <w:behavior w:val="content"/>
        </w:behaviors>
        <w:guid w:val="{C9A0B605-869E-40C2-8B17-FDCA4887923C}"/>
      </w:docPartPr>
      <w:docPartBody>
        <w:p w:rsidR="00716CE3" w:rsidRDefault="00C53822" w:rsidP="00C53822">
          <w:pPr>
            <w:pStyle w:val="92468436FDC0443CA515A342F289851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82A8291BA33484FBD70EA29FA6C6217"/>
        <w:category>
          <w:name w:val="General"/>
          <w:gallery w:val="placeholder"/>
        </w:category>
        <w:types>
          <w:type w:val="bbPlcHdr"/>
        </w:types>
        <w:behaviors>
          <w:behavior w:val="content"/>
        </w:behaviors>
        <w:guid w:val="{34CC18A8-BD7A-42D7-8FD4-20FB3170D23B}"/>
      </w:docPartPr>
      <w:docPartBody>
        <w:p w:rsidR="00716CE3" w:rsidRDefault="00C53822" w:rsidP="00C53822">
          <w:pPr>
            <w:pStyle w:val="A82A8291BA33484FBD70EA29FA6C6217"/>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FE5852B1F8405BBB49112B3F9DF2FB"/>
        <w:category>
          <w:name w:val="General"/>
          <w:gallery w:val="placeholder"/>
        </w:category>
        <w:types>
          <w:type w:val="bbPlcHdr"/>
        </w:types>
        <w:behaviors>
          <w:behavior w:val="content"/>
        </w:behaviors>
        <w:guid w:val="{C2CCB479-5AF2-4300-BA7D-093278CD9D74}"/>
      </w:docPartPr>
      <w:docPartBody>
        <w:p w:rsidR="00716CE3" w:rsidRDefault="00C53822" w:rsidP="00C53822">
          <w:pPr>
            <w:pStyle w:val="ECFE5852B1F8405BBB49112B3F9DF2FB"/>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4DE1CC8071F4E4EB0B298EF58D3BDE0"/>
        <w:category>
          <w:name w:val="General"/>
          <w:gallery w:val="placeholder"/>
        </w:category>
        <w:types>
          <w:type w:val="bbPlcHdr"/>
        </w:types>
        <w:behaviors>
          <w:behavior w:val="content"/>
        </w:behaviors>
        <w:guid w:val="{EEAB596A-F5B4-4C25-88F8-4CA669BF360D}"/>
      </w:docPartPr>
      <w:docPartBody>
        <w:p w:rsidR="00716CE3" w:rsidRDefault="00C53822" w:rsidP="00C53822">
          <w:pPr>
            <w:pStyle w:val="44DE1CC8071F4E4EB0B298EF58D3BDE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94B49DCFC384A0EA7C1C525CC557BA3"/>
        <w:category>
          <w:name w:val="General"/>
          <w:gallery w:val="placeholder"/>
        </w:category>
        <w:types>
          <w:type w:val="bbPlcHdr"/>
        </w:types>
        <w:behaviors>
          <w:behavior w:val="content"/>
        </w:behaviors>
        <w:guid w:val="{320C3F3E-3EB3-4D99-8498-20F0CDB2A8D9}"/>
      </w:docPartPr>
      <w:docPartBody>
        <w:p w:rsidR="00716CE3" w:rsidRDefault="00C53822" w:rsidP="00C53822">
          <w:pPr>
            <w:pStyle w:val="694B49DCFC384A0EA7C1C525CC557BA3"/>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41B1B33D81145D7B9D7C2F5DF6CB3A5"/>
        <w:category>
          <w:name w:val="General"/>
          <w:gallery w:val="placeholder"/>
        </w:category>
        <w:types>
          <w:type w:val="bbPlcHdr"/>
        </w:types>
        <w:behaviors>
          <w:behavior w:val="content"/>
        </w:behaviors>
        <w:guid w:val="{CCA1A380-8EA7-4540-97D0-80878D961A89}"/>
      </w:docPartPr>
      <w:docPartBody>
        <w:p w:rsidR="00716CE3" w:rsidRDefault="00C53822" w:rsidP="00C53822">
          <w:pPr>
            <w:pStyle w:val="141B1B33D81145D7B9D7C2F5DF6CB3A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F0261B77AD847E199A8296A8086A96A"/>
        <w:category>
          <w:name w:val="General"/>
          <w:gallery w:val="placeholder"/>
        </w:category>
        <w:types>
          <w:type w:val="bbPlcHdr"/>
        </w:types>
        <w:behaviors>
          <w:behavior w:val="content"/>
        </w:behaviors>
        <w:guid w:val="{1AA22585-EF3C-4612-AC2F-5FC75205A84E}"/>
      </w:docPartPr>
      <w:docPartBody>
        <w:p w:rsidR="00716CE3" w:rsidRDefault="00C53822" w:rsidP="00C53822">
          <w:pPr>
            <w:pStyle w:val="DF0261B77AD847E199A8296A8086A96A"/>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5ED597D7693A4F7ABF3E1CA63D75AED2"/>
        <w:category>
          <w:name w:val="General"/>
          <w:gallery w:val="placeholder"/>
        </w:category>
        <w:types>
          <w:type w:val="bbPlcHdr"/>
        </w:types>
        <w:behaviors>
          <w:behavior w:val="content"/>
        </w:behaviors>
        <w:guid w:val="{196D7DC9-24A7-40B9-8136-5833C08E79ED}"/>
      </w:docPartPr>
      <w:docPartBody>
        <w:p w:rsidR="00716CE3" w:rsidRDefault="00C53822" w:rsidP="00C53822">
          <w:pPr>
            <w:pStyle w:val="5ED597D7693A4F7ABF3E1CA63D75AED2"/>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C178F5236424095B5DFACCA82A12E15"/>
        <w:category>
          <w:name w:val="General"/>
          <w:gallery w:val="placeholder"/>
        </w:category>
        <w:types>
          <w:type w:val="bbPlcHdr"/>
        </w:types>
        <w:behaviors>
          <w:behavior w:val="content"/>
        </w:behaviors>
        <w:guid w:val="{9BC1FEFA-DE6A-453B-9BB1-74B4E50B52DF}"/>
      </w:docPartPr>
      <w:docPartBody>
        <w:p w:rsidR="00716CE3" w:rsidRDefault="00C53822" w:rsidP="00C53822">
          <w:pPr>
            <w:pStyle w:val="EC178F5236424095B5DFACCA82A12E15"/>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2EA6C3EFEB84B7AB2DA33860109A8E4"/>
        <w:category>
          <w:name w:val="General"/>
          <w:gallery w:val="placeholder"/>
        </w:category>
        <w:types>
          <w:type w:val="bbPlcHdr"/>
        </w:types>
        <w:behaviors>
          <w:behavior w:val="content"/>
        </w:behaviors>
        <w:guid w:val="{C30F9398-2F0A-4481-A273-320258BD8DA5}"/>
      </w:docPartPr>
      <w:docPartBody>
        <w:p w:rsidR="00716CE3" w:rsidRDefault="00C53822" w:rsidP="00C53822">
          <w:pPr>
            <w:pStyle w:val="22EA6C3EFEB84B7AB2DA33860109A8E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871A00BBC2D40429C9580935E8917AF"/>
        <w:category>
          <w:name w:val="General"/>
          <w:gallery w:val="placeholder"/>
        </w:category>
        <w:types>
          <w:type w:val="bbPlcHdr"/>
        </w:types>
        <w:behaviors>
          <w:behavior w:val="content"/>
        </w:behaviors>
        <w:guid w:val="{55922640-4AD5-4BC4-9FDC-8040C89420E2}"/>
      </w:docPartPr>
      <w:docPartBody>
        <w:p w:rsidR="00716CE3" w:rsidRDefault="00C53822" w:rsidP="00C53822">
          <w:pPr>
            <w:pStyle w:val="C871A00BBC2D40429C9580935E8917A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AC5B804CB39454F9EF502FA4761FD29"/>
        <w:category>
          <w:name w:val="General"/>
          <w:gallery w:val="placeholder"/>
        </w:category>
        <w:types>
          <w:type w:val="bbPlcHdr"/>
        </w:types>
        <w:behaviors>
          <w:behavior w:val="content"/>
        </w:behaviors>
        <w:guid w:val="{FF7D2B3B-819A-4C56-9B36-651751542FC1}"/>
      </w:docPartPr>
      <w:docPartBody>
        <w:p w:rsidR="00716CE3" w:rsidRDefault="00C53822" w:rsidP="00C53822">
          <w:pPr>
            <w:pStyle w:val="9AC5B804CB39454F9EF502FA4761FD29"/>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DC4DCABE8D5647F0A5F59C5F47B9D690"/>
        <w:category>
          <w:name w:val="General"/>
          <w:gallery w:val="placeholder"/>
        </w:category>
        <w:types>
          <w:type w:val="bbPlcHdr"/>
        </w:types>
        <w:behaviors>
          <w:behavior w:val="content"/>
        </w:behaviors>
        <w:guid w:val="{5EBD6E2A-0292-4C6D-B009-D58D9FF8E73C}"/>
      </w:docPartPr>
      <w:docPartBody>
        <w:p w:rsidR="00716CE3" w:rsidRDefault="00C53822" w:rsidP="00C53822">
          <w:pPr>
            <w:pStyle w:val="DC4DCABE8D5647F0A5F59C5F47B9D69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E7C394905C7640F78382479F8AF99C40"/>
        <w:category>
          <w:name w:val="General"/>
          <w:gallery w:val="placeholder"/>
        </w:category>
        <w:types>
          <w:type w:val="bbPlcHdr"/>
        </w:types>
        <w:behaviors>
          <w:behavior w:val="content"/>
        </w:behaviors>
        <w:guid w:val="{CAABE3D0-ECCD-432A-8B06-B2A77AE17D1F}"/>
      </w:docPartPr>
      <w:docPartBody>
        <w:p w:rsidR="00716CE3" w:rsidRDefault="00C53822" w:rsidP="00C53822">
          <w:pPr>
            <w:pStyle w:val="E7C394905C7640F78382479F8AF99C4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4A343932270E42DB89374F5A8F1F6016"/>
        <w:category>
          <w:name w:val="General"/>
          <w:gallery w:val="placeholder"/>
        </w:category>
        <w:types>
          <w:type w:val="bbPlcHdr"/>
        </w:types>
        <w:behaviors>
          <w:behavior w:val="content"/>
        </w:behaviors>
        <w:guid w:val="{AA9219C5-A545-4303-BD0A-3DB2769D19F5}"/>
      </w:docPartPr>
      <w:docPartBody>
        <w:p w:rsidR="00716CE3" w:rsidRDefault="00C53822" w:rsidP="00C53822">
          <w:pPr>
            <w:pStyle w:val="4A343932270E42DB89374F5A8F1F6016"/>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1301C887BBFF4DB59D7FA44F08B5591E"/>
        <w:category>
          <w:name w:val="General"/>
          <w:gallery w:val="placeholder"/>
        </w:category>
        <w:types>
          <w:type w:val="bbPlcHdr"/>
        </w:types>
        <w:behaviors>
          <w:behavior w:val="content"/>
        </w:behaviors>
        <w:guid w:val="{FE807D81-C611-4F13-8811-6916EA9AA198}"/>
      </w:docPartPr>
      <w:docPartBody>
        <w:p w:rsidR="00716CE3" w:rsidRDefault="00C53822" w:rsidP="00C53822">
          <w:pPr>
            <w:pStyle w:val="1301C887BBFF4DB59D7FA44F08B5591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0C49F592B2412780F32AB8B8BB1915"/>
        <w:category>
          <w:name w:val="General"/>
          <w:gallery w:val="placeholder"/>
        </w:category>
        <w:types>
          <w:type w:val="bbPlcHdr"/>
        </w:types>
        <w:behaviors>
          <w:behavior w:val="content"/>
        </w:behaviors>
        <w:guid w:val="{5F8CD84D-0F5D-47EA-85C8-FC015B5BAD6A}"/>
      </w:docPartPr>
      <w:docPartBody>
        <w:p w:rsidR="00716CE3" w:rsidRDefault="00C53822" w:rsidP="00C53822">
          <w:pPr>
            <w:pStyle w:val="3F0C49F592B2412780F32AB8B8BB191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AFB9CE9256F455497D54C78C75A5E26"/>
        <w:category>
          <w:name w:val="General"/>
          <w:gallery w:val="placeholder"/>
        </w:category>
        <w:types>
          <w:type w:val="bbPlcHdr"/>
        </w:types>
        <w:behaviors>
          <w:behavior w:val="content"/>
        </w:behaviors>
        <w:guid w:val="{17306467-D827-4231-8E68-2F90EC7C191A}"/>
      </w:docPartPr>
      <w:docPartBody>
        <w:p w:rsidR="00716CE3" w:rsidRDefault="00C53822" w:rsidP="00C53822">
          <w:pPr>
            <w:pStyle w:val="2AFB9CE9256F455497D54C78C75A5E26"/>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F072FF00D5E413A9F46D28E2E7C5816"/>
        <w:category>
          <w:name w:val="General"/>
          <w:gallery w:val="placeholder"/>
        </w:category>
        <w:types>
          <w:type w:val="bbPlcHdr"/>
        </w:types>
        <w:behaviors>
          <w:behavior w:val="content"/>
        </w:behaviors>
        <w:guid w:val="{8139BBE8-D15C-44DA-BDF8-3D99532BD50B}"/>
      </w:docPartPr>
      <w:docPartBody>
        <w:p w:rsidR="00716CE3" w:rsidRDefault="00C53822" w:rsidP="00C53822">
          <w:pPr>
            <w:pStyle w:val="8F072FF00D5E413A9F46D28E2E7C5816"/>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020EC244976F43609FFDE399B7F2DDB0"/>
        <w:category>
          <w:name w:val="General"/>
          <w:gallery w:val="placeholder"/>
        </w:category>
        <w:types>
          <w:type w:val="bbPlcHdr"/>
        </w:types>
        <w:behaviors>
          <w:behavior w:val="content"/>
        </w:behaviors>
        <w:guid w:val="{EFE0D9D9-B9CD-4BA8-A1D0-AE8DE1B453F9}"/>
      </w:docPartPr>
      <w:docPartBody>
        <w:p w:rsidR="00716CE3" w:rsidRDefault="00C53822" w:rsidP="00C53822">
          <w:pPr>
            <w:pStyle w:val="020EC244976F43609FFDE399B7F2DDB0"/>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F944F6AF00A43099668022E3AD1DE61"/>
        <w:category>
          <w:name w:val="General"/>
          <w:gallery w:val="placeholder"/>
        </w:category>
        <w:types>
          <w:type w:val="bbPlcHdr"/>
        </w:types>
        <w:behaviors>
          <w:behavior w:val="content"/>
        </w:behaviors>
        <w:guid w:val="{B3813FDC-8EAA-4AFF-A95B-8FDC81D4DD74}"/>
      </w:docPartPr>
      <w:docPartBody>
        <w:p w:rsidR="00716CE3" w:rsidRDefault="00C53822" w:rsidP="00C53822">
          <w:pPr>
            <w:pStyle w:val="4F944F6AF00A43099668022E3AD1DE6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F43B03D588A04EF9BF199D31136D1D21"/>
        <w:category>
          <w:name w:val="General"/>
          <w:gallery w:val="placeholder"/>
        </w:category>
        <w:types>
          <w:type w:val="bbPlcHdr"/>
        </w:types>
        <w:behaviors>
          <w:behavior w:val="content"/>
        </w:behaviors>
        <w:guid w:val="{FB750C6C-746C-4832-9299-37DB40A8B23B}"/>
      </w:docPartPr>
      <w:docPartBody>
        <w:p w:rsidR="00716CE3" w:rsidRDefault="00C53822" w:rsidP="00C53822">
          <w:pPr>
            <w:pStyle w:val="F43B03D588A04EF9BF199D31136D1D2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B01D10311B2B400E99F53CA28ABFE841"/>
        <w:category>
          <w:name w:val="General"/>
          <w:gallery w:val="placeholder"/>
        </w:category>
        <w:types>
          <w:type w:val="bbPlcHdr"/>
        </w:types>
        <w:behaviors>
          <w:behavior w:val="content"/>
        </w:behaviors>
        <w:guid w:val="{3FD7AA1D-84AE-4BB8-8BF2-4CBB1D470FBF}"/>
      </w:docPartPr>
      <w:docPartBody>
        <w:p w:rsidR="00716CE3" w:rsidRDefault="00C53822" w:rsidP="00C53822">
          <w:pPr>
            <w:pStyle w:val="B01D10311B2B400E99F53CA28ABFE8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2057C4A82A2A40BE85771F8541222614"/>
        <w:category>
          <w:name w:val="General"/>
          <w:gallery w:val="placeholder"/>
        </w:category>
        <w:types>
          <w:type w:val="bbPlcHdr"/>
        </w:types>
        <w:behaviors>
          <w:behavior w:val="content"/>
        </w:behaviors>
        <w:guid w:val="{25EAE55A-A043-4F0D-8F31-2CFF78667410}"/>
      </w:docPartPr>
      <w:docPartBody>
        <w:p w:rsidR="00716CE3" w:rsidRDefault="00C53822" w:rsidP="00C53822">
          <w:pPr>
            <w:pStyle w:val="2057C4A82A2A40BE85771F854122261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0913196E18414867A8EE7E73BEDBA738"/>
        <w:category>
          <w:name w:val="General"/>
          <w:gallery w:val="placeholder"/>
        </w:category>
        <w:types>
          <w:type w:val="bbPlcHdr"/>
        </w:types>
        <w:behaviors>
          <w:behavior w:val="content"/>
        </w:behaviors>
        <w:guid w:val="{78215520-ABB2-457D-8557-70050190454D}"/>
      </w:docPartPr>
      <w:docPartBody>
        <w:p w:rsidR="00716CE3" w:rsidRDefault="00C53822" w:rsidP="00C53822">
          <w:pPr>
            <w:pStyle w:val="0913196E18414867A8EE7E73BEDBA73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CC12DB1C41FB4E94ADF33E8FB8101F8F"/>
        <w:category>
          <w:name w:val="General"/>
          <w:gallery w:val="placeholder"/>
        </w:category>
        <w:types>
          <w:type w:val="bbPlcHdr"/>
        </w:types>
        <w:behaviors>
          <w:behavior w:val="content"/>
        </w:behaviors>
        <w:guid w:val="{1A1F901E-1B83-4D75-BF9A-445424D9AB41}"/>
      </w:docPartPr>
      <w:docPartBody>
        <w:p w:rsidR="00716CE3" w:rsidRDefault="00C53822" w:rsidP="00C53822">
          <w:pPr>
            <w:pStyle w:val="CC12DB1C41FB4E94ADF33E8FB8101F8F"/>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BC586B0672BA4C58939FD570D4C02F10"/>
        <w:category>
          <w:name w:val="General"/>
          <w:gallery w:val="placeholder"/>
        </w:category>
        <w:types>
          <w:type w:val="bbPlcHdr"/>
        </w:types>
        <w:behaviors>
          <w:behavior w:val="content"/>
        </w:behaviors>
        <w:guid w:val="{442132B7-40C3-4C42-8740-F0F406BE2900}"/>
      </w:docPartPr>
      <w:docPartBody>
        <w:p w:rsidR="00716CE3" w:rsidRDefault="00C53822" w:rsidP="00C53822">
          <w:pPr>
            <w:pStyle w:val="BC586B0672BA4C58939FD570D4C02F10"/>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AC7E0E9F7478481992DBE9CF0E1547A2"/>
        <w:category>
          <w:name w:val="General"/>
          <w:gallery w:val="placeholder"/>
        </w:category>
        <w:types>
          <w:type w:val="bbPlcHdr"/>
        </w:types>
        <w:behaviors>
          <w:behavior w:val="content"/>
        </w:behaviors>
        <w:guid w:val="{1E3C9CC9-73C7-4314-9780-BA342DF9028F}"/>
      </w:docPartPr>
      <w:docPartBody>
        <w:p w:rsidR="00716CE3" w:rsidRDefault="00C53822" w:rsidP="00C53822">
          <w:pPr>
            <w:pStyle w:val="AC7E0E9F7478481992DBE9CF0E1547A2"/>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AEF27AC527046398D581038BDB3457D"/>
        <w:category>
          <w:name w:val="General"/>
          <w:gallery w:val="placeholder"/>
        </w:category>
        <w:types>
          <w:type w:val="bbPlcHdr"/>
        </w:types>
        <w:behaviors>
          <w:behavior w:val="content"/>
        </w:behaviors>
        <w:guid w:val="{7E8A1835-8843-47DC-BE7E-E77E396BB74B}"/>
      </w:docPartPr>
      <w:docPartBody>
        <w:p w:rsidR="00716CE3" w:rsidRDefault="00C53822" w:rsidP="00C53822">
          <w:pPr>
            <w:pStyle w:val="9AEF27AC527046398D581038BDB3457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1B5A770C1324C1F8EAC4A9D49CB4C58"/>
        <w:category>
          <w:name w:val="General"/>
          <w:gallery w:val="placeholder"/>
        </w:category>
        <w:types>
          <w:type w:val="bbPlcHdr"/>
        </w:types>
        <w:behaviors>
          <w:behavior w:val="content"/>
        </w:behaviors>
        <w:guid w:val="{8AC5860A-C78A-4927-9889-DDB16B3CB2B5}"/>
      </w:docPartPr>
      <w:docPartBody>
        <w:p w:rsidR="00716CE3" w:rsidRDefault="00C53822" w:rsidP="00C53822">
          <w:pPr>
            <w:pStyle w:val="31B5A770C1324C1F8EAC4A9D49CB4C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03FCB88509FE4C0B86360A3607F873AA"/>
        <w:category>
          <w:name w:val="General"/>
          <w:gallery w:val="placeholder"/>
        </w:category>
        <w:types>
          <w:type w:val="bbPlcHdr"/>
        </w:types>
        <w:behaviors>
          <w:behavior w:val="content"/>
        </w:behaviors>
        <w:guid w:val="{986FB97C-A16F-49A3-A7FC-C1CB9ACC5686}"/>
      </w:docPartPr>
      <w:docPartBody>
        <w:p w:rsidR="00716CE3" w:rsidRDefault="00C53822" w:rsidP="00C53822">
          <w:pPr>
            <w:pStyle w:val="03FCB88509FE4C0B86360A3607F873A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35BF80D8B9D48B38F94A2635FC9BB1A"/>
        <w:category>
          <w:name w:val="General"/>
          <w:gallery w:val="placeholder"/>
        </w:category>
        <w:types>
          <w:type w:val="bbPlcHdr"/>
        </w:types>
        <w:behaviors>
          <w:behavior w:val="content"/>
        </w:behaviors>
        <w:guid w:val="{EFA8C19F-7AD9-4B6F-B971-136020DAE343}"/>
      </w:docPartPr>
      <w:docPartBody>
        <w:p w:rsidR="00716CE3" w:rsidRDefault="00C53822" w:rsidP="00C53822">
          <w:pPr>
            <w:pStyle w:val="935BF80D8B9D48B38F94A2635FC9BB1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6073209538CE4B898BDE23F41CF176D9"/>
        <w:category>
          <w:name w:val="General"/>
          <w:gallery w:val="placeholder"/>
        </w:category>
        <w:types>
          <w:type w:val="bbPlcHdr"/>
        </w:types>
        <w:behaviors>
          <w:behavior w:val="content"/>
        </w:behaviors>
        <w:guid w:val="{3B270E55-B969-4ADA-8A60-6D2AB4453743}"/>
      </w:docPartPr>
      <w:docPartBody>
        <w:p w:rsidR="00716CE3" w:rsidRDefault="00C53822" w:rsidP="00C53822">
          <w:pPr>
            <w:pStyle w:val="6073209538CE4B898BDE23F41CF176D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866C0204FD84C258C83C5AABC4299C4"/>
        <w:category>
          <w:name w:val="General"/>
          <w:gallery w:val="placeholder"/>
        </w:category>
        <w:types>
          <w:type w:val="bbPlcHdr"/>
        </w:types>
        <w:behaviors>
          <w:behavior w:val="content"/>
        </w:behaviors>
        <w:guid w:val="{9CBE04CD-C5E3-4019-B663-B29257CAB685}"/>
      </w:docPartPr>
      <w:docPartBody>
        <w:p w:rsidR="00716CE3" w:rsidRDefault="00C53822" w:rsidP="00C53822">
          <w:pPr>
            <w:pStyle w:val="9866C0204FD84C258C83C5AABC4299C4"/>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EA9E7E37FA84F5D93A245959D362789"/>
        <w:category>
          <w:name w:val="General"/>
          <w:gallery w:val="placeholder"/>
        </w:category>
        <w:types>
          <w:type w:val="bbPlcHdr"/>
        </w:types>
        <w:behaviors>
          <w:behavior w:val="content"/>
        </w:behaviors>
        <w:guid w:val="{34070489-7BE7-427D-905E-6C8978A35F83}"/>
      </w:docPartPr>
      <w:docPartBody>
        <w:p w:rsidR="00716CE3" w:rsidRDefault="00C53822" w:rsidP="00C53822">
          <w:pPr>
            <w:pStyle w:val="9EA9E7E37FA84F5D93A245959D362789"/>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40CE6F05CEFD402798B92173FAC470C5"/>
        <w:category>
          <w:name w:val="General"/>
          <w:gallery w:val="placeholder"/>
        </w:category>
        <w:types>
          <w:type w:val="bbPlcHdr"/>
        </w:types>
        <w:behaviors>
          <w:behavior w:val="content"/>
        </w:behaviors>
        <w:guid w:val="{70431555-F308-45F4-879E-001D567BD749}"/>
      </w:docPartPr>
      <w:docPartBody>
        <w:p w:rsidR="00716CE3" w:rsidRDefault="00C53822" w:rsidP="00C53822">
          <w:pPr>
            <w:pStyle w:val="40CE6F05CEFD402798B92173FAC470C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E297593A41742E7A750837E7D59164F"/>
        <w:category>
          <w:name w:val="General"/>
          <w:gallery w:val="placeholder"/>
        </w:category>
        <w:types>
          <w:type w:val="bbPlcHdr"/>
        </w:types>
        <w:behaviors>
          <w:behavior w:val="content"/>
        </w:behaviors>
        <w:guid w:val="{212A93B0-6895-423F-9B0C-F274DA8BAC12}"/>
      </w:docPartPr>
      <w:docPartBody>
        <w:p w:rsidR="00716CE3" w:rsidRDefault="00C53822" w:rsidP="00C53822">
          <w:pPr>
            <w:pStyle w:val="7E297593A41742E7A750837E7D59164F"/>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8785CBFBB804FB9A52E52473F4F3781"/>
        <w:category>
          <w:name w:val="General"/>
          <w:gallery w:val="placeholder"/>
        </w:category>
        <w:types>
          <w:type w:val="bbPlcHdr"/>
        </w:types>
        <w:behaviors>
          <w:behavior w:val="content"/>
        </w:behaviors>
        <w:guid w:val="{498C0F77-6450-4B1B-B90F-5B52F2833E6F}"/>
      </w:docPartPr>
      <w:docPartBody>
        <w:p w:rsidR="00716CE3" w:rsidRDefault="00C53822" w:rsidP="00C53822">
          <w:pPr>
            <w:pStyle w:val="78785CBFBB804FB9A52E52473F4F3781"/>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2A122F6E2FCB469CB4D1C0E01CF7C6E0"/>
        <w:category>
          <w:name w:val="General"/>
          <w:gallery w:val="placeholder"/>
        </w:category>
        <w:types>
          <w:type w:val="bbPlcHdr"/>
        </w:types>
        <w:behaviors>
          <w:behavior w:val="content"/>
        </w:behaviors>
        <w:guid w:val="{B43CFF8C-07C2-494C-B9E8-B55046A4C061}"/>
      </w:docPartPr>
      <w:docPartBody>
        <w:p w:rsidR="00716CE3" w:rsidRDefault="00C53822" w:rsidP="00C53822">
          <w:pPr>
            <w:pStyle w:val="2A122F6E2FCB469CB4D1C0E01CF7C6E0"/>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7EF646652B142DEA666E3D65A6D3035"/>
        <w:category>
          <w:name w:val="General"/>
          <w:gallery w:val="placeholder"/>
        </w:category>
        <w:types>
          <w:type w:val="bbPlcHdr"/>
        </w:types>
        <w:behaviors>
          <w:behavior w:val="content"/>
        </w:behaviors>
        <w:guid w:val="{0C6019ED-534B-45D7-B12F-3C2763C1B9D6}"/>
      </w:docPartPr>
      <w:docPartBody>
        <w:p w:rsidR="00716CE3" w:rsidRDefault="00C53822" w:rsidP="00C53822">
          <w:pPr>
            <w:pStyle w:val="A7EF646652B142DEA666E3D65A6D303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E3BB911ED7F2497AA08BE79897A82341"/>
        <w:category>
          <w:name w:val="General"/>
          <w:gallery w:val="placeholder"/>
        </w:category>
        <w:types>
          <w:type w:val="bbPlcHdr"/>
        </w:types>
        <w:behaviors>
          <w:behavior w:val="content"/>
        </w:behaviors>
        <w:guid w:val="{395935B9-A2B6-427F-8047-184527EA6733}"/>
      </w:docPartPr>
      <w:docPartBody>
        <w:p w:rsidR="00716CE3" w:rsidRDefault="00C53822" w:rsidP="00C53822">
          <w:pPr>
            <w:pStyle w:val="E3BB911ED7F2497AA08BE79897A82341"/>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999102FD2B464E999D6311ED2A1151ED"/>
        <w:category>
          <w:name w:val="General"/>
          <w:gallery w:val="placeholder"/>
        </w:category>
        <w:types>
          <w:type w:val="bbPlcHdr"/>
        </w:types>
        <w:behaviors>
          <w:behavior w:val="content"/>
        </w:behaviors>
        <w:guid w:val="{8D382A35-A099-467B-8692-50C54F4BC0D9}"/>
      </w:docPartPr>
      <w:docPartBody>
        <w:p w:rsidR="00716CE3" w:rsidRDefault="00C53822" w:rsidP="00C53822">
          <w:pPr>
            <w:pStyle w:val="999102FD2B464E999D6311ED2A1151ED"/>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3F645E1F0DB141E2833B60D4FA2E2DFE"/>
        <w:category>
          <w:name w:val="General"/>
          <w:gallery w:val="placeholder"/>
        </w:category>
        <w:types>
          <w:type w:val="bbPlcHdr"/>
        </w:types>
        <w:behaviors>
          <w:behavior w:val="content"/>
        </w:behaviors>
        <w:guid w:val="{78F47CB8-7198-4A69-86E7-35D37B674B71}"/>
      </w:docPartPr>
      <w:docPartBody>
        <w:p w:rsidR="00716CE3" w:rsidRDefault="00C53822" w:rsidP="00C53822">
          <w:pPr>
            <w:pStyle w:val="3F645E1F0DB141E2833B60D4FA2E2DFE"/>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608403DE8A5A468A91F9D22E59BCDE9C"/>
        <w:category>
          <w:name w:val="General"/>
          <w:gallery w:val="placeholder"/>
        </w:category>
        <w:types>
          <w:type w:val="bbPlcHdr"/>
        </w:types>
        <w:behaviors>
          <w:behavior w:val="content"/>
        </w:behaviors>
        <w:guid w:val="{B104C543-20C1-4346-9CE9-88394C8D9076}"/>
      </w:docPartPr>
      <w:docPartBody>
        <w:p w:rsidR="00716CE3" w:rsidRDefault="00C53822" w:rsidP="00C53822">
          <w:pPr>
            <w:pStyle w:val="608403DE8A5A468A91F9D22E59BCDE9C"/>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80310C3698564EAA825C4AA057124858"/>
        <w:category>
          <w:name w:val="General"/>
          <w:gallery w:val="placeholder"/>
        </w:category>
        <w:types>
          <w:type w:val="bbPlcHdr"/>
        </w:types>
        <w:behaviors>
          <w:behavior w:val="content"/>
        </w:behaviors>
        <w:guid w:val="{51A56D1A-0BFD-4C55-A252-0B1239DBFD6B}"/>
      </w:docPartPr>
      <w:docPartBody>
        <w:p w:rsidR="00716CE3" w:rsidRDefault="00C53822" w:rsidP="00C53822">
          <w:pPr>
            <w:pStyle w:val="80310C3698564EAA825C4AA05712485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CF021F20E94743709291A140C1AF6ECA"/>
        <w:category>
          <w:name w:val="General"/>
          <w:gallery w:val="placeholder"/>
        </w:category>
        <w:types>
          <w:type w:val="bbPlcHdr"/>
        </w:types>
        <w:behaviors>
          <w:behavior w:val="content"/>
        </w:behaviors>
        <w:guid w:val="{25E7A099-4D80-4553-83B4-34365C47AFBC}"/>
      </w:docPartPr>
      <w:docPartBody>
        <w:p w:rsidR="00716CE3" w:rsidRDefault="00C53822" w:rsidP="00C53822">
          <w:pPr>
            <w:pStyle w:val="CF021F20E94743709291A140C1AF6ECA"/>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7937193E95E3449582A7CF07F7428BE8"/>
        <w:category>
          <w:name w:val="General"/>
          <w:gallery w:val="placeholder"/>
        </w:category>
        <w:types>
          <w:type w:val="bbPlcHdr"/>
        </w:types>
        <w:behaviors>
          <w:behavior w:val="content"/>
        </w:behaviors>
        <w:guid w:val="{CF4F5B9B-E27B-445F-B016-E771635F2585}"/>
      </w:docPartPr>
      <w:docPartBody>
        <w:p w:rsidR="00716CE3" w:rsidRDefault="00C53822" w:rsidP="00C53822">
          <w:pPr>
            <w:pStyle w:val="7937193E95E3449582A7CF07F7428BE8"/>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AAFFCCED2468471FB7AB85A119E58F54"/>
        <w:category>
          <w:name w:val="General"/>
          <w:gallery w:val="placeholder"/>
        </w:category>
        <w:types>
          <w:type w:val="bbPlcHdr"/>
        </w:types>
        <w:behaviors>
          <w:behavior w:val="content"/>
        </w:behaviors>
        <w:guid w:val="{8499594D-1807-4658-B2CF-BA1CFA18875A}"/>
      </w:docPartPr>
      <w:docPartBody>
        <w:p w:rsidR="00716CE3" w:rsidRDefault="00C53822" w:rsidP="00C53822">
          <w:pPr>
            <w:pStyle w:val="AAFFCCED2468471FB7AB85A119E58F54"/>
          </w:pPr>
          <w:r w:rsidRPr="00CF3318">
            <w:rPr>
              <w:rStyle w:val="PlaceholderText"/>
              <w:b/>
              <w:bCs/>
              <w:i/>
              <w:iCs/>
            </w:rPr>
            <w:t xml:space="preserve">Click or tap here to </w:t>
          </w:r>
          <w:r>
            <w:rPr>
              <w:rStyle w:val="PlaceholderText"/>
              <w:b/>
              <w:bCs/>
              <w:i/>
              <w:iCs/>
            </w:rPr>
            <w:t>type your answer</w:t>
          </w:r>
          <w:r w:rsidRPr="00CF3318">
            <w:rPr>
              <w:rStyle w:val="PlaceholderText"/>
              <w:b/>
              <w:bCs/>
              <w:i/>
              <w:iCs/>
            </w:rPr>
            <w:t>.</w:t>
          </w:r>
        </w:p>
      </w:docPartBody>
    </w:docPart>
    <w:docPart>
      <w:docPartPr>
        <w:name w:val="C26C819C6EF84A28913AC150D5A2F8B5"/>
        <w:category>
          <w:name w:val="General"/>
          <w:gallery w:val="placeholder"/>
        </w:category>
        <w:types>
          <w:type w:val="bbPlcHdr"/>
        </w:types>
        <w:behaviors>
          <w:behavior w:val="content"/>
        </w:behaviors>
        <w:guid w:val="{DE773E69-46C3-43B3-9F5E-5D42BF75AEE3}"/>
      </w:docPartPr>
      <w:docPartBody>
        <w:p w:rsidR="00716CE3" w:rsidRDefault="00C53822" w:rsidP="00C53822">
          <w:pPr>
            <w:pStyle w:val="C26C819C6EF84A28913AC150D5A2F8B5"/>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
      <w:docPartPr>
        <w:name w:val="90C57F79AD484A4899DB595E29CE4B2F"/>
        <w:category>
          <w:name w:val="General"/>
          <w:gallery w:val="placeholder"/>
        </w:category>
        <w:types>
          <w:type w:val="bbPlcHdr"/>
        </w:types>
        <w:behaviors>
          <w:behavior w:val="content"/>
        </w:behaviors>
        <w:guid w:val="{EEBED3EF-A40A-45D7-8E2C-5BB91C7BF1B4}"/>
      </w:docPartPr>
      <w:docPartBody>
        <w:p w:rsidR="00F61CE1" w:rsidRDefault="00FE304A" w:rsidP="00FE304A">
          <w:pPr>
            <w:pStyle w:val="90C57F79AD484A4899DB595E29CE4B2F"/>
          </w:pPr>
          <w:r w:rsidRPr="00342424">
            <w:rPr>
              <w:rStyle w:val="PlaceholderText"/>
              <w:b/>
              <w:bCs/>
              <w:i/>
              <w:iCs/>
            </w:rPr>
            <w:t xml:space="preserve">Click or tap here to </w:t>
          </w:r>
          <w:r w:rsidRPr="00E779DB">
            <w:rPr>
              <w:rStyle w:val="PlaceholderText"/>
              <w:b/>
              <w:bCs/>
              <w:i/>
              <w:iCs/>
            </w:rPr>
            <w:t>type your answer</w:t>
          </w:r>
          <w:r w:rsidRPr="00342424">
            <w:rPr>
              <w:rStyle w:val="PlaceholderText"/>
              <w:b/>
              <w:bCs/>
              <w:i/>
              <w:iC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822"/>
    <w:rsid w:val="0006741A"/>
    <w:rsid w:val="001F3641"/>
    <w:rsid w:val="00331316"/>
    <w:rsid w:val="003B06A2"/>
    <w:rsid w:val="005225C6"/>
    <w:rsid w:val="006415A7"/>
    <w:rsid w:val="00716CE3"/>
    <w:rsid w:val="0073723F"/>
    <w:rsid w:val="008529DE"/>
    <w:rsid w:val="008A2C4F"/>
    <w:rsid w:val="00945FC2"/>
    <w:rsid w:val="00A418EE"/>
    <w:rsid w:val="00C53822"/>
    <w:rsid w:val="00C64C48"/>
    <w:rsid w:val="00CF1BA8"/>
    <w:rsid w:val="00EA0528"/>
    <w:rsid w:val="00EC7DD8"/>
    <w:rsid w:val="00F61CE1"/>
    <w:rsid w:val="00F66B48"/>
    <w:rsid w:val="00FE304A"/>
    <w:rsid w:val="00FF0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304A"/>
    <w:rPr>
      <w:color w:val="808080"/>
    </w:rPr>
  </w:style>
  <w:style w:type="paragraph" w:customStyle="1" w:styleId="9564E486F80146B6B744577ED370B65F">
    <w:name w:val="9564E486F80146B6B744577ED370B65F"/>
    <w:rsid w:val="00C53822"/>
  </w:style>
  <w:style w:type="paragraph" w:customStyle="1" w:styleId="B7E6B260AC18416D99F4FB8FD320A043">
    <w:name w:val="B7E6B260AC18416D99F4FB8FD320A043"/>
    <w:rsid w:val="00C53822"/>
  </w:style>
  <w:style w:type="paragraph" w:customStyle="1" w:styleId="836B5DF296B7438F9D445E8FFD0069B3">
    <w:name w:val="836B5DF296B7438F9D445E8FFD0069B3"/>
    <w:rsid w:val="00C53822"/>
  </w:style>
  <w:style w:type="paragraph" w:customStyle="1" w:styleId="DEE9C3669B3E405BBADE79ABF5DD9590">
    <w:name w:val="DEE9C3669B3E405BBADE79ABF5DD9590"/>
    <w:rsid w:val="00C53822"/>
  </w:style>
  <w:style w:type="paragraph" w:customStyle="1" w:styleId="626AB927CA234415AD6A1EE5AA1F5DDE">
    <w:name w:val="626AB927CA234415AD6A1EE5AA1F5DDE"/>
    <w:rsid w:val="00C53822"/>
  </w:style>
  <w:style w:type="paragraph" w:customStyle="1" w:styleId="1EB18281ACBB4EA1A7FC0A251D262C66">
    <w:name w:val="1EB18281ACBB4EA1A7FC0A251D262C66"/>
    <w:rsid w:val="00C53822"/>
  </w:style>
  <w:style w:type="paragraph" w:customStyle="1" w:styleId="E05C55E6F483451891E1A3AE30D8C576">
    <w:name w:val="E05C55E6F483451891E1A3AE30D8C576"/>
    <w:rsid w:val="00C53822"/>
  </w:style>
  <w:style w:type="paragraph" w:customStyle="1" w:styleId="01549B88DBA9465B810AC72608B7ED8B">
    <w:name w:val="01549B88DBA9465B810AC72608B7ED8B"/>
    <w:rsid w:val="00C53822"/>
  </w:style>
  <w:style w:type="paragraph" w:customStyle="1" w:styleId="A7B192E1BDE24A018E24D70A8B9123BE">
    <w:name w:val="A7B192E1BDE24A018E24D70A8B9123BE"/>
    <w:rsid w:val="00C53822"/>
  </w:style>
  <w:style w:type="paragraph" w:customStyle="1" w:styleId="6DA7E73AF5AC46CF97A9A56F7EF09044">
    <w:name w:val="6DA7E73AF5AC46CF97A9A56F7EF09044"/>
    <w:rsid w:val="00C53822"/>
  </w:style>
  <w:style w:type="paragraph" w:customStyle="1" w:styleId="EEEC012E3ED9436AAD6FB8DA14F67584">
    <w:name w:val="EEEC012E3ED9436AAD6FB8DA14F67584"/>
    <w:rsid w:val="00C53822"/>
  </w:style>
  <w:style w:type="paragraph" w:customStyle="1" w:styleId="60E6E400E36A4B6EAE08E0D56BAEC99A">
    <w:name w:val="60E6E400E36A4B6EAE08E0D56BAEC99A"/>
    <w:rsid w:val="00C53822"/>
  </w:style>
  <w:style w:type="paragraph" w:customStyle="1" w:styleId="932FDAE99AB447C49C19AB53DB9E6FFA">
    <w:name w:val="932FDAE99AB447C49C19AB53DB9E6FFA"/>
    <w:rsid w:val="00C53822"/>
  </w:style>
  <w:style w:type="paragraph" w:customStyle="1" w:styleId="82BAEDD09B2249F59C54A306E9768367">
    <w:name w:val="82BAEDD09B2249F59C54A306E9768367"/>
    <w:rsid w:val="00C53822"/>
  </w:style>
  <w:style w:type="paragraph" w:customStyle="1" w:styleId="90C8185040DB47EF9DB82D1F78A13C54">
    <w:name w:val="90C8185040DB47EF9DB82D1F78A13C54"/>
    <w:rsid w:val="00C53822"/>
  </w:style>
  <w:style w:type="paragraph" w:customStyle="1" w:styleId="62460421C9F94BE69E0C5697A8794BBB">
    <w:name w:val="62460421C9F94BE69E0C5697A8794BBB"/>
    <w:rsid w:val="00C53822"/>
  </w:style>
  <w:style w:type="paragraph" w:customStyle="1" w:styleId="6EFC62E60E9D48AB93324C9AFDE67A67">
    <w:name w:val="6EFC62E60E9D48AB93324C9AFDE67A67"/>
    <w:rsid w:val="00C53822"/>
  </w:style>
  <w:style w:type="paragraph" w:customStyle="1" w:styleId="4DC55714764349FFAFDF1F830F8DE29B">
    <w:name w:val="4DC55714764349FFAFDF1F830F8DE29B"/>
    <w:rsid w:val="00C53822"/>
  </w:style>
  <w:style w:type="paragraph" w:customStyle="1" w:styleId="0F78CE4D213641F69E2608ABA49A978D">
    <w:name w:val="0F78CE4D213641F69E2608ABA49A978D"/>
    <w:rsid w:val="00C53822"/>
  </w:style>
  <w:style w:type="paragraph" w:customStyle="1" w:styleId="E1E51D60E31A4E808F37ED9391BA74F2">
    <w:name w:val="E1E51D60E31A4E808F37ED9391BA74F2"/>
    <w:rsid w:val="00C53822"/>
  </w:style>
  <w:style w:type="paragraph" w:customStyle="1" w:styleId="F720022DD0144842B424E2FCE40931FF">
    <w:name w:val="F720022DD0144842B424E2FCE40931FF"/>
    <w:rsid w:val="00C53822"/>
  </w:style>
  <w:style w:type="paragraph" w:customStyle="1" w:styleId="AAF984C830054C2F9A8802E6ADAAD445">
    <w:name w:val="AAF984C830054C2F9A8802E6ADAAD445"/>
    <w:rsid w:val="00C53822"/>
  </w:style>
  <w:style w:type="paragraph" w:customStyle="1" w:styleId="B6B46103E8E345ED8434FE35B585A52C">
    <w:name w:val="B6B46103E8E345ED8434FE35B585A52C"/>
    <w:rsid w:val="00C53822"/>
  </w:style>
  <w:style w:type="paragraph" w:customStyle="1" w:styleId="40B48F38F5124915B2E139A652F922BF">
    <w:name w:val="40B48F38F5124915B2E139A652F922BF"/>
    <w:rsid w:val="00C53822"/>
  </w:style>
  <w:style w:type="paragraph" w:customStyle="1" w:styleId="66DC547E698D4AF5872D34570E6A92CB">
    <w:name w:val="66DC547E698D4AF5872D34570E6A92CB"/>
    <w:rsid w:val="00C53822"/>
  </w:style>
  <w:style w:type="paragraph" w:customStyle="1" w:styleId="B71B698B791C4BCF93188FDBDAE7490F">
    <w:name w:val="B71B698B791C4BCF93188FDBDAE7490F"/>
    <w:rsid w:val="00C53822"/>
  </w:style>
  <w:style w:type="paragraph" w:customStyle="1" w:styleId="64C5A73320B9489EB9CA363732AD7DB6">
    <w:name w:val="64C5A73320B9489EB9CA363732AD7DB6"/>
    <w:rsid w:val="00C53822"/>
  </w:style>
  <w:style w:type="paragraph" w:customStyle="1" w:styleId="C8484C2010B74EF5A8D4CDCE031DEC79">
    <w:name w:val="C8484C2010B74EF5A8D4CDCE031DEC79"/>
    <w:rsid w:val="00C53822"/>
  </w:style>
  <w:style w:type="paragraph" w:customStyle="1" w:styleId="DF250E9F27FB482DBE06F891BC61AB0B">
    <w:name w:val="DF250E9F27FB482DBE06F891BC61AB0B"/>
    <w:rsid w:val="00C53822"/>
  </w:style>
  <w:style w:type="paragraph" w:customStyle="1" w:styleId="80DC9F22EA564453B3F949B43CD50C71">
    <w:name w:val="80DC9F22EA564453B3F949B43CD50C71"/>
    <w:rsid w:val="00C53822"/>
  </w:style>
  <w:style w:type="paragraph" w:customStyle="1" w:styleId="51D3A7FA4925434F97F22E847F69C6CD">
    <w:name w:val="51D3A7FA4925434F97F22E847F69C6CD"/>
    <w:rsid w:val="00C53822"/>
  </w:style>
  <w:style w:type="paragraph" w:customStyle="1" w:styleId="D23CAE82D46A4406A1E0EB20A4AD8EFF">
    <w:name w:val="D23CAE82D46A4406A1E0EB20A4AD8EFF"/>
    <w:rsid w:val="00C53822"/>
  </w:style>
  <w:style w:type="paragraph" w:customStyle="1" w:styleId="793B55C1B01242BC98A9CE617421CD69">
    <w:name w:val="793B55C1B01242BC98A9CE617421CD69"/>
    <w:rsid w:val="00C53822"/>
  </w:style>
  <w:style w:type="paragraph" w:customStyle="1" w:styleId="DA835A93A2A94F9D9DC378D09292016D">
    <w:name w:val="DA835A93A2A94F9D9DC378D09292016D"/>
    <w:rsid w:val="00C53822"/>
  </w:style>
  <w:style w:type="paragraph" w:customStyle="1" w:styleId="F78C28F1176B4A4F830D0D75E6DE53E7">
    <w:name w:val="F78C28F1176B4A4F830D0D75E6DE53E7"/>
    <w:rsid w:val="00C53822"/>
  </w:style>
  <w:style w:type="paragraph" w:customStyle="1" w:styleId="9AE71338947942ED810CCC5A9D092F3C">
    <w:name w:val="9AE71338947942ED810CCC5A9D092F3C"/>
    <w:rsid w:val="00C53822"/>
  </w:style>
  <w:style w:type="paragraph" w:customStyle="1" w:styleId="A28BEC7DCC16490EAB7CD25B82F85959">
    <w:name w:val="A28BEC7DCC16490EAB7CD25B82F85959"/>
    <w:rsid w:val="00C53822"/>
  </w:style>
  <w:style w:type="paragraph" w:customStyle="1" w:styleId="175C155123224E47B7827A11165BDC73">
    <w:name w:val="175C155123224E47B7827A11165BDC73"/>
    <w:rsid w:val="00C53822"/>
  </w:style>
  <w:style w:type="paragraph" w:customStyle="1" w:styleId="53F95EB5707E498F8BCBF5B4222FD74B">
    <w:name w:val="53F95EB5707E498F8BCBF5B4222FD74B"/>
    <w:rsid w:val="00C53822"/>
  </w:style>
  <w:style w:type="paragraph" w:customStyle="1" w:styleId="F0B803D046764DECBA00C7C99F82FDAC">
    <w:name w:val="F0B803D046764DECBA00C7C99F82FDAC"/>
    <w:rsid w:val="00C53822"/>
  </w:style>
  <w:style w:type="paragraph" w:customStyle="1" w:styleId="E31AFC402E904BABACA776244D8CDD58">
    <w:name w:val="E31AFC402E904BABACA776244D8CDD58"/>
    <w:rsid w:val="00C53822"/>
  </w:style>
  <w:style w:type="paragraph" w:customStyle="1" w:styleId="CE222676B0D84F8BBAAC73FAB66959D3">
    <w:name w:val="CE222676B0D84F8BBAAC73FAB66959D3"/>
    <w:rsid w:val="00C53822"/>
  </w:style>
  <w:style w:type="paragraph" w:customStyle="1" w:styleId="2510AE7AB85C4161BAA0438C01E64806">
    <w:name w:val="2510AE7AB85C4161BAA0438C01E64806"/>
    <w:rsid w:val="00C53822"/>
  </w:style>
  <w:style w:type="paragraph" w:customStyle="1" w:styleId="EF56E044C3B94E83833A05E29129529D">
    <w:name w:val="EF56E044C3B94E83833A05E29129529D"/>
    <w:rsid w:val="00C53822"/>
  </w:style>
  <w:style w:type="paragraph" w:customStyle="1" w:styleId="4ADA4F99102148D0A4DFE28D87FADA25">
    <w:name w:val="4ADA4F99102148D0A4DFE28D87FADA25"/>
    <w:rsid w:val="00C53822"/>
  </w:style>
  <w:style w:type="paragraph" w:customStyle="1" w:styleId="6232045EAA484257AFCA61CE4FA20C76">
    <w:name w:val="6232045EAA484257AFCA61CE4FA20C76"/>
    <w:rsid w:val="00C53822"/>
  </w:style>
  <w:style w:type="paragraph" w:customStyle="1" w:styleId="5D641D7D915D4381BF3DF9822F838B4F">
    <w:name w:val="5D641D7D915D4381BF3DF9822F838B4F"/>
    <w:rsid w:val="00C53822"/>
  </w:style>
  <w:style w:type="paragraph" w:customStyle="1" w:styleId="FD79AEA7B68E482A905D0A1BF0CF5A3C">
    <w:name w:val="FD79AEA7B68E482A905D0A1BF0CF5A3C"/>
    <w:rsid w:val="00C53822"/>
  </w:style>
  <w:style w:type="paragraph" w:customStyle="1" w:styleId="BABAD8AF06D24D5391402E2078D9B4A7">
    <w:name w:val="BABAD8AF06D24D5391402E2078D9B4A7"/>
    <w:rsid w:val="00C53822"/>
  </w:style>
  <w:style w:type="paragraph" w:customStyle="1" w:styleId="773744DA35B44EA1AF5C0F7F965E9BAF">
    <w:name w:val="773744DA35B44EA1AF5C0F7F965E9BAF"/>
    <w:rsid w:val="00C53822"/>
  </w:style>
  <w:style w:type="paragraph" w:customStyle="1" w:styleId="57A4ACAA643A4B3DBB17C50405EA3F5A">
    <w:name w:val="57A4ACAA643A4B3DBB17C50405EA3F5A"/>
    <w:rsid w:val="00C53822"/>
  </w:style>
  <w:style w:type="paragraph" w:customStyle="1" w:styleId="6C6D5D3CD88443899F38B5914F1CE926">
    <w:name w:val="6C6D5D3CD88443899F38B5914F1CE926"/>
    <w:rsid w:val="00C53822"/>
  </w:style>
  <w:style w:type="paragraph" w:customStyle="1" w:styleId="3168CBB9720241EB964119B9ECA021DB">
    <w:name w:val="3168CBB9720241EB964119B9ECA021DB"/>
    <w:rsid w:val="00C53822"/>
  </w:style>
  <w:style w:type="paragraph" w:customStyle="1" w:styleId="80FB09F3C0D141AAA88AA648BE9BA61C">
    <w:name w:val="80FB09F3C0D141AAA88AA648BE9BA61C"/>
    <w:rsid w:val="00C53822"/>
  </w:style>
  <w:style w:type="paragraph" w:customStyle="1" w:styleId="8BCAA4D95504452980C58D7FA43E55B8">
    <w:name w:val="8BCAA4D95504452980C58D7FA43E55B8"/>
    <w:rsid w:val="00C53822"/>
  </w:style>
  <w:style w:type="paragraph" w:customStyle="1" w:styleId="F144D8B35F054353941164CFA9561D97">
    <w:name w:val="F144D8B35F054353941164CFA9561D97"/>
    <w:rsid w:val="00C53822"/>
  </w:style>
  <w:style w:type="paragraph" w:customStyle="1" w:styleId="A698E89997C44BF685079E27B17F6FF5">
    <w:name w:val="A698E89997C44BF685079E27B17F6FF5"/>
    <w:rsid w:val="00C53822"/>
  </w:style>
  <w:style w:type="paragraph" w:customStyle="1" w:styleId="CE6D2FF32B954968A3D0DE5AA1BA59BF">
    <w:name w:val="CE6D2FF32B954968A3D0DE5AA1BA59BF"/>
    <w:rsid w:val="00C53822"/>
  </w:style>
  <w:style w:type="paragraph" w:customStyle="1" w:styleId="4A0881530EF54095885A010462FE7D14">
    <w:name w:val="4A0881530EF54095885A010462FE7D14"/>
    <w:rsid w:val="00C53822"/>
  </w:style>
  <w:style w:type="paragraph" w:customStyle="1" w:styleId="0DB0767DC01C4BF6A15AD0487914AEAF">
    <w:name w:val="0DB0767DC01C4BF6A15AD0487914AEAF"/>
    <w:rsid w:val="00C53822"/>
  </w:style>
  <w:style w:type="paragraph" w:customStyle="1" w:styleId="3ED73D387160454BB232A99789C3C8EA">
    <w:name w:val="3ED73D387160454BB232A99789C3C8EA"/>
    <w:rsid w:val="00C53822"/>
  </w:style>
  <w:style w:type="paragraph" w:customStyle="1" w:styleId="89A776230C9A49F788BA9696F786414B">
    <w:name w:val="89A776230C9A49F788BA9696F786414B"/>
    <w:rsid w:val="00C53822"/>
  </w:style>
  <w:style w:type="paragraph" w:customStyle="1" w:styleId="C4795D2A72F64E84A80C9FB80D5BC641">
    <w:name w:val="C4795D2A72F64E84A80C9FB80D5BC641"/>
    <w:rsid w:val="00C53822"/>
  </w:style>
  <w:style w:type="paragraph" w:customStyle="1" w:styleId="EA145A5C57AD45E2BBA2BF25CCBC1EA1">
    <w:name w:val="EA145A5C57AD45E2BBA2BF25CCBC1EA1"/>
    <w:rsid w:val="00C53822"/>
  </w:style>
  <w:style w:type="paragraph" w:customStyle="1" w:styleId="F404893161EC4A49BC650CF0790D8EC2">
    <w:name w:val="F404893161EC4A49BC650CF0790D8EC2"/>
    <w:rsid w:val="00C53822"/>
  </w:style>
  <w:style w:type="paragraph" w:customStyle="1" w:styleId="5BDA7ABD31D544F8942A1A15604681B3">
    <w:name w:val="5BDA7ABD31D544F8942A1A15604681B3"/>
    <w:rsid w:val="00C53822"/>
  </w:style>
  <w:style w:type="paragraph" w:customStyle="1" w:styleId="1A27E236426D41B498A5A00908277062">
    <w:name w:val="1A27E236426D41B498A5A00908277062"/>
    <w:rsid w:val="00C53822"/>
  </w:style>
  <w:style w:type="paragraph" w:customStyle="1" w:styleId="5DBC032E566C4C9F92183F4019C8B586">
    <w:name w:val="5DBC032E566C4C9F92183F4019C8B586"/>
    <w:rsid w:val="00C53822"/>
  </w:style>
  <w:style w:type="paragraph" w:customStyle="1" w:styleId="D2E84A1EB7C44CDCBC96FBA86CFEBC8B">
    <w:name w:val="D2E84A1EB7C44CDCBC96FBA86CFEBC8B"/>
    <w:rsid w:val="00C53822"/>
  </w:style>
  <w:style w:type="paragraph" w:customStyle="1" w:styleId="7D15DB61DFA74A33BFE5B3E993E3587C">
    <w:name w:val="7D15DB61DFA74A33BFE5B3E993E3587C"/>
    <w:rsid w:val="00C53822"/>
  </w:style>
  <w:style w:type="paragraph" w:customStyle="1" w:styleId="AE320DC1B717490A91D25573F1B8133C">
    <w:name w:val="AE320DC1B717490A91D25573F1B8133C"/>
    <w:rsid w:val="00C53822"/>
  </w:style>
  <w:style w:type="paragraph" w:customStyle="1" w:styleId="DDF9967AE7B34822B5653F4228DAA26A">
    <w:name w:val="DDF9967AE7B34822B5653F4228DAA26A"/>
    <w:rsid w:val="00C53822"/>
  </w:style>
  <w:style w:type="paragraph" w:customStyle="1" w:styleId="414D1E6290CC4649B45219F26384F0D4">
    <w:name w:val="414D1E6290CC4649B45219F26384F0D4"/>
    <w:rsid w:val="00C53822"/>
  </w:style>
  <w:style w:type="paragraph" w:customStyle="1" w:styleId="A828587AF67A4E5F97F1E00CF32F9ADA">
    <w:name w:val="A828587AF67A4E5F97F1E00CF32F9ADA"/>
    <w:rsid w:val="00C53822"/>
  </w:style>
  <w:style w:type="paragraph" w:customStyle="1" w:styleId="D5B5B0967F544081A3726B2282FB2CF3">
    <w:name w:val="D5B5B0967F544081A3726B2282FB2CF3"/>
    <w:rsid w:val="00C53822"/>
  </w:style>
  <w:style w:type="paragraph" w:customStyle="1" w:styleId="FE6949EA464E4CA9BDCE1AFB61D082D6">
    <w:name w:val="FE6949EA464E4CA9BDCE1AFB61D082D6"/>
    <w:rsid w:val="00C53822"/>
  </w:style>
  <w:style w:type="paragraph" w:customStyle="1" w:styleId="354899A6948B4F7FBBD1AB6A0E1D895C">
    <w:name w:val="354899A6948B4F7FBBD1AB6A0E1D895C"/>
    <w:rsid w:val="00C53822"/>
  </w:style>
  <w:style w:type="paragraph" w:customStyle="1" w:styleId="D7AEC3DD6F4A469DA5D3B2F9E1357EE7">
    <w:name w:val="D7AEC3DD6F4A469DA5D3B2F9E1357EE7"/>
    <w:rsid w:val="00C53822"/>
  </w:style>
  <w:style w:type="paragraph" w:customStyle="1" w:styleId="67664B0BB648465096D00234C2BCE5F0">
    <w:name w:val="67664B0BB648465096D00234C2BCE5F0"/>
    <w:rsid w:val="00C53822"/>
  </w:style>
  <w:style w:type="paragraph" w:customStyle="1" w:styleId="1F2D78B3FCD549F6B3E8DC158E064FA7">
    <w:name w:val="1F2D78B3FCD549F6B3E8DC158E064FA7"/>
    <w:rsid w:val="00C53822"/>
  </w:style>
  <w:style w:type="paragraph" w:customStyle="1" w:styleId="24D72B6DC6DE45D295418FB7942099B7">
    <w:name w:val="24D72B6DC6DE45D295418FB7942099B7"/>
    <w:rsid w:val="00C53822"/>
  </w:style>
  <w:style w:type="paragraph" w:customStyle="1" w:styleId="92468436FDC0443CA515A342F2898511">
    <w:name w:val="92468436FDC0443CA515A342F2898511"/>
    <w:rsid w:val="00C53822"/>
  </w:style>
  <w:style w:type="paragraph" w:customStyle="1" w:styleId="A82A8291BA33484FBD70EA29FA6C6217">
    <w:name w:val="A82A8291BA33484FBD70EA29FA6C6217"/>
    <w:rsid w:val="00C53822"/>
  </w:style>
  <w:style w:type="paragraph" w:customStyle="1" w:styleId="ECFE5852B1F8405BBB49112B3F9DF2FB">
    <w:name w:val="ECFE5852B1F8405BBB49112B3F9DF2FB"/>
    <w:rsid w:val="00C53822"/>
  </w:style>
  <w:style w:type="paragraph" w:customStyle="1" w:styleId="44DE1CC8071F4E4EB0B298EF58D3BDE0">
    <w:name w:val="44DE1CC8071F4E4EB0B298EF58D3BDE0"/>
    <w:rsid w:val="00C53822"/>
  </w:style>
  <w:style w:type="paragraph" w:customStyle="1" w:styleId="694B49DCFC384A0EA7C1C525CC557BA3">
    <w:name w:val="694B49DCFC384A0EA7C1C525CC557BA3"/>
    <w:rsid w:val="00C53822"/>
  </w:style>
  <w:style w:type="paragraph" w:customStyle="1" w:styleId="141B1B33D81145D7B9D7C2F5DF6CB3A5">
    <w:name w:val="141B1B33D81145D7B9D7C2F5DF6CB3A5"/>
    <w:rsid w:val="00C53822"/>
  </w:style>
  <w:style w:type="paragraph" w:customStyle="1" w:styleId="DF0261B77AD847E199A8296A8086A96A">
    <w:name w:val="DF0261B77AD847E199A8296A8086A96A"/>
    <w:rsid w:val="00C53822"/>
  </w:style>
  <w:style w:type="paragraph" w:customStyle="1" w:styleId="5ED597D7693A4F7ABF3E1CA63D75AED2">
    <w:name w:val="5ED597D7693A4F7ABF3E1CA63D75AED2"/>
    <w:rsid w:val="00C53822"/>
  </w:style>
  <w:style w:type="paragraph" w:customStyle="1" w:styleId="EC178F5236424095B5DFACCA82A12E15">
    <w:name w:val="EC178F5236424095B5DFACCA82A12E15"/>
    <w:rsid w:val="00C53822"/>
  </w:style>
  <w:style w:type="paragraph" w:customStyle="1" w:styleId="22EA6C3EFEB84B7AB2DA33860109A8E4">
    <w:name w:val="22EA6C3EFEB84B7AB2DA33860109A8E4"/>
    <w:rsid w:val="00C53822"/>
  </w:style>
  <w:style w:type="paragraph" w:customStyle="1" w:styleId="C871A00BBC2D40429C9580935E8917AF">
    <w:name w:val="C871A00BBC2D40429C9580935E8917AF"/>
    <w:rsid w:val="00C53822"/>
  </w:style>
  <w:style w:type="paragraph" w:customStyle="1" w:styleId="9AC5B804CB39454F9EF502FA4761FD29">
    <w:name w:val="9AC5B804CB39454F9EF502FA4761FD29"/>
    <w:rsid w:val="00C53822"/>
  </w:style>
  <w:style w:type="paragraph" w:customStyle="1" w:styleId="DC4DCABE8D5647F0A5F59C5F47B9D690">
    <w:name w:val="DC4DCABE8D5647F0A5F59C5F47B9D690"/>
    <w:rsid w:val="00C53822"/>
  </w:style>
  <w:style w:type="paragraph" w:customStyle="1" w:styleId="E7C394905C7640F78382479F8AF99C40">
    <w:name w:val="E7C394905C7640F78382479F8AF99C40"/>
    <w:rsid w:val="00C53822"/>
  </w:style>
  <w:style w:type="paragraph" w:customStyle="1" w:styleId="4A343932270E42DB89374F5A8F1F6016">
    <w:name w:val="4A343932270E42DB89374F5A8F1F6016"/>
    <w:rsid w:val="00C53822"/>
  </w:style>
  <w:style w:type="paragraph" w:customStyle="1" w:styleId="1301C887BBFF4DB59D7FA44F08B5591E">
    <w:name w:val="1301C887BBFF4DB59D7FA44F08B5591E"/>
    <w:rsid w:val="00C53822"/>
  </w:style>
  <w:style w:type="paragraph" w:customStyle="1" w:styleId="3F0C49F592B2412780F32AB8B8BB1915">
    <w:name w:val="3F0C49F592B2412780F32AB8B8BB1915"/>
    <w:rsid w:val="00C53822"/>
  </w:style>
  <w:style w:type="paragraph" w:customStyle="1" w:styleId="2AFB9CE9256F455497D54C78C75A5E26">
    <w:name w:val="2AFB9CE9256F455497D54C78C75A5E26"/>
    <w:rsid w:val="00C53822"/>
  </w:style>
  <w:style w:type="paragraph" w:customStyle="1" w:styleId="8F072FF00D5E413A9F46D28E2E7C5816">
    <w:name w:val="8F072FF00D5E413A9F46D28E2E7C5816"/>
    <w:rsid w:val="00C53822"/>
  </w:style>
  <w:style w:type="paragraph" w:customStyle="1" w:styleId="020EC244976F43609FFDE399B7F2DDB0">
    <w:name w:val="020EC244976F43609FFDE399B7F2DDB0"/>
    <w:rsid w:val="00C53822"/>
  </w:style>
  <w:style w:type="paragraph" w:customStyle="1" w:styleId="4F944F6AF00A43099668022E3AD1DE61">
    <w:name w:val="4F944F6AF00A43099668022E3AD1DE61"/>
    <w:rsid w:val="00C53822"/>
  </w:style>
  <w:style w:type="paragraph" w:customStyle="1" w:styleId="F43B03D588A04EF9BF199D31136D1D21">
    <w:name w:val="F43B03D588A04EF9BF199D31136D1D21"/>
    <w:rsid w:val="00C53822"/>
  </w:style>
  <w:style w:type="paragraph" w:customStyle="1" w:styleId="B01D10311B2B400E99F53CA28ABFE841">
    <w:name w:val="B01D10311B2B400E99F53CA28ABFE841"/>
    <w:rsid w:val="00C53822"/>
  </w:style>
  <w:style w:type="paragraph" w:customStyle="1" w:styleId="2057C4A82A2A40BE85771F8541222614">
    <w:name w:val="2057C4A82A2A40BE85771F8541222614"/>
    <w:rsid w:val="00C53822"/>
  </w:style>
  <w:style w:type="paragraph" w:customStyle="1" w:styleId="0913196E18414867A8EE7E73BEDBA738">
    <w:name w:val="0913196E18414867A8EE7E73BEDBA738"/>
    <w:rsid w:val="00C53822"/>
  </w:style>
  <w:style w:type="paragraph" w:customStyle="1" w:styleId="CC12DB1C41FB4E94ADF33E8FB8101F8F">
    <w:name w:val="CC12DB1C41FB4E94ADF33E8FB8101F8F"/>
    <w:rsid w:val="00C53822"/>
  </w:style>
  <w:style w:type="paragraph" w:customStyle="1" w:styleId="BC586B0672BA4C58939FD570D4C02F10">
    <w:name w:val="BC586B0672BA4C58939FD570D4C02F10"/>
    <w:rsid w:val="00C53822"/>
  </w:style>
  <w:style w:type="paragraph" w:customStyle="1" w:styleId="AC7E0E9F7478481992DBE9CF0E1547A2">
    <w:name w:val="AC7E0E9F7478481992DBE9CF0E1547A2"/>
    <w:rsid w:val="00C53822"/>
  </w:style>
  <w:style w:type="paragraph" w:customStyle="1" w:styleId="9AEF27AC527046398D581038BDB3457D">
    <w:name w:val="9AEF27AC527046398D581038BDB3457D"/>
    <w:rsid w:val="00C53822"/>
  </w:style>
  <w:style w:type="paragraph" w:customStyle="1" w:styleId="31B5A770C1324C1F8EAC4A9D49CB4C58">
    <w:name w:val="31B5A770C1324C1F8EAC4A9D49CB4C58"/>
    <w:rsid w:val="00C53822"/>
  </w:style>
  <w:style w:type="paragraph" w:customStyle="1" w:styleId="03FCB88509FE4C0B86360A3607F873AA">
    <w:name w:val="03FCB88509FE4C0B86360A3607F873AA"/>
    <w:rsid w:val="00C53822"/>
  </w:style>
  <w:style w:type="paragraph" w:customStyle="1" w:styleId="935BF80D8B9D48B38F94A2635FC9BB1A">
    <w:name w:val="935BF80D8B9D48B38F94A2635FC9BB1A"/>
    <w:rsid w:val="00C53822"/>
  </w:style>
  <w:style w:type="paragraph" w:customStyle="1" w:styleId="6073209538CE4B898BDE23F41CF176D9">
    <w:name w:val="6073209538CE4B898BDE23F41CF176D9"/>
    <w:rsid w:val="00C53822"/>
  </w:style>
  <w:style w:type="paragraph" w:customStyle="1" w:styleId="9866C0204FD84C258C83C5AABC4299C4">
    <w:name w:val="9866C0204FD84C258C83C5AABC4299C4"/>
    <w:rsid w:val="00C53822"/>
  </w:style>
  <w:style w:type="paragraph" w:customStyle="1" w:styleId="9EA9E7E37FA84F5D93A245959D362789">
    <w:name w:val="9EA9E7E37FA84F5D93A245959D362789"/>
    <w:rsid w:val="00C53822"/>
  </w:style>
  <w:style w:type="paragraph" w:customStyle="1" w:styleId="40CE6F05CEFD402798B92173FAC470C5">
    <w:name w:val="40CE6F05CEFD402798B92173FAC470C5"/>
    <w:rsid w:val="00C53822"/>
  </w:style>
  <w:style w:type="paragraph" w:customStyle="1" w:styleId="7E297593A41742E7A750837E7D59164F">
    <w:name w:val="7E297593A41742E7A750837E7D59164F"/>
    <w:rsid w:val="00C53822"/>
  </w:style>
  <w:style w:type="paragraph" w:customStyle="1" w:styleId="78785CBFBB804FB9A52E52473F4F3781">
    <w:name w:val="78785CBFBB804FB9A52E52473F4F3781"/>
    <w:rsid w:val="00C53822"/>
  </w:style>
  <w:style w:type="paragraph" w:customStyle="1" w:styleId="2A122F6E2FCB469CB4D1C0E01CF7C6E0">
    <w:name w:val="2A122F6E2FCB469CB4D1C0E01CF7C6E0"/>
    <w:rsid w:val="00C53822"/>
  </w:style>
  <w:style w:type="paragraph" w:customStyle="1" w:styleId="A7EF646652B142DEA666E3D65A6D3035">
    <w:name w:val="A7EF646652B142DEA666E3D65A6D3035"/>
    <w:rsid w:val="00C53822"/>
  </w:style>
  <w:style w:type="paragraph" w:customStyle="1" w:styleId="E3BB911ED7F2497AA08BE79897A82341">
    <w:name w:val="E3BB911ED7F2497AA08BE79897A82341"/>
    <w:rsid w:val="00C53822"/>
  </w:style>
  <w:style w:type="paragraph" w:customStyle="1" w:styleId="999102FD2B464E999D6311ED2A1151ED">
    <w:name w:val="999102FD2B464E999D6311ED2A1151ED"/>
    <w:rsid w:val="00C53822"/>
  </w:style>
  <w:style w:type="paragraph" w:customStyle="1" w:styleId="3F645E1F0DB141E2833B60D4FA2E2DFE">
    <w:name w:val="3F645E1F0DB141E2833B60D4FA2E2DFE"/>
    <w:rsid w:val="00C53822"/>
  </w:style>
  <w:style w:type="paragraph" w:customStyle="1" w:styleId="608403DE8A5A468A91F9D22E59BCDE9C">
    <w:name w:val="608403DE8A5A468A91F9D22E59BCDE9C"/>
    <w:rsid w:val="00C53822"/>
  </w:style>
  <w:style w:type="paragraph" w:customStyle="1" w:styleId="80310C3698564EAA825C4AA057124858">
    <w:name w:val="80310C3698564EAA825C4AA057124858"/>
    <w:rsid w:val="00C53822"/>
  </w:style>
  <w:style w:type="paragraph" w:customStyle="1" w:styleId="CF021F20E94743709291A140C1AF6ECA">
    <w:name w:val="CF021F20E94743709291A140C1AF6ECA"/>
    <w:rsid w:val="00C53822"/>
  </w:style>
  <w:style w:type="paragraph" w:customStyle="1" w:styleId="7937193E95E3449582A7CF07F7428BE8">
    <w:name w:val="7937193E95E3449582A7CF07F7428BE8"/>
    <w:rsid w:val="00C53822"/>
  </w:style>
  <w:style w:type="paragraph" w:customStyle="1" w:styleId="AAFFCCED2468471FB7AB85A119E58F54">
    <w:name w:val="AAFFCCED2468471FB7AB85A119E58F54"/>
    <w:rsid w:val="00C53822"/>
  </w:style>
  <w:style w:type="paragraph" w:customStyle="1" w:styleId="C26C819C6EF84A28913AC150D5A2F8B5">
    <w:name w:val="C26C819C6EF84A28913AC150D5A2F8B5"/>
    <w:rsid w:val="00C53822"/>
  </w:style>
  <w:style w:type="paragraph" w:customStyle="1" w:styleId="90C57F79AD484A4899DB595E29CE4B2F">
    <w:name w:val="90C57F79AD484A4899DB595E29CE4B2F"/>
    <w:rsid w:val="00FE304A"/>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Paasword">
      <a:dk1>
        <a:srgbClr val="242424"/>
      </a:dk1>
      <a:lt1>
        <a:srgbClr val="FFFFFF"/>
      </a:lt1>
      <a:dk2>
        <a:srgbClr val="FFFFFF"/>
      </a:dk2>
      <a:lt2>
        <a:srgbClr val="FFFFFF"/>
      </a:lt2>
      <a:accent1>
        <a:srgbClr val="2D416A"/>
      </a:accent1>
      <a:accent2>
        <a:srgbClr val="0C71A2"/>
      </a:accent2>
      <a:accent3>
        <a:srgbClr val="E5774E"/>
      </a:accent3>
      <a:accent4>
        <a:srgbClr val="83CEF1"/>
      </a:accent4>
      <a:accent5>
        <a:srgbClr val="E5774E"/>
      </a:accent5>
      <a:accent6>
        <a:srgbClr val="FECA48"/>
      </a:accent6>
      <a:hlink>
        <a:srgbClr val="0C0C0C"/>
      </a:hlink>
      <a:folHlink>
        <a:srgbClr val="0C0C0C"/>
      </a:folHlink>
    </a:clrScheme>
    <a:fontScheme name="Zusammengesetzt">
      <a:maj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29DD1659EDA6624C904B12BF09810B79" ma:contentTypeVersion="14" ma:contentTypeDescription="Creare un nuovo documento." ma:contentTypeScope="" ma:versionID="f6829da86c3590f98a22b2872ebfc1fc">
  <xsd:schema xmlns:xsd="http://www.w3.org/2001/XMLSchema" xmlns:xs="http://www.w3.org/2001/XMLSchema" xmlns:p="http://schemas.microsoft.com/office/2006/metadata/properties" xmlns:ns2="a411fdc0-a892-4258-ba7f-dfd38bead3e6" xmlns:ns3="2de8bb39-1e53-4a58-a245-6d5fcc30ff30" targetNamespace="http://schemas.microsoft.com/office/2006/metadata/properties" ma:root="true" ma:fieldsID="0fce6c8e7966a86a5c81443df33ba9ea" ns2:_="" ns3:_="">
    <xsd:import namespace="a411fdc0-a892-4258-ba7f-dfd38bead3e6"/>
    <xsd:import namespace="2de8bb39-1e53-4a58-a245-6d5fcc30ff3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11fdc0-a892-4258-ba7f-dfd38bead3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ag immagine" ma:readOnly="false" ma:fieldId="{5cf76f15-5ced-4ddc-b409-7134ff3c332f}" ma:taxonomyMulti="true" ma:sspId="996e5572-7a00-45ec-9d89-7ea95c2be1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e8bb39-1e53-4a58-a245-6d5fcc30ff3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f49210f-655c-4e22-97c7-b20e71396ee2}" ma:internalName="TaxCatchAll" ma:showField="CatchAllData" ma:web="2de8bb39-1e53-4a58-a245-6d5fcc30ff3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411fdc0-a892-4258-ba7f-dfd38bead3e6">
      <Terms xmlns="http://schemas.microsoft.com/office/infopath/2007/PartnerControls"/>
    </lcf76f155ced4ddcb4097134ff3c332f>
    <TaxCatchAll xmlns="2de8bb39-1e53-4a58-a245-6d5fcc30ff3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1BA2BD-EF16-4ECB-B651-27437D9EAE15}">
  <ds:schemaRefs>
    <ds:schemaRef ds:uri="http://schemas.openxmlformats.org/officeDocument/2006/bibliography"/>
  </ds:schemaRefs>
</ds:datastoreItem>
</file>

<file path=customXml/itemProps2.xml><?xml version="1.0" encoding="utf-8"?>
<ds:datastoreItem xmlns:ds="http://schemas.openxmlformats.org/officeDocument/2006/customXml" ds:itemID="{3A4470CA-C890-4B32-9F2D-5F82A8A73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11fdc0-a892-4258-ba7f-dfd38bead3e6"/>
    <ds:schemaRef ds:uri="2de8bb39-1e53-4a58-a245-6d5fcc30ff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A00FC8-C37E-4226-B1A0-8D85E053BF44}">
  <ds:schemaRefs>
    <ds:schemaRef ds:uri="http://schemas.microsoft.com/office/2006/metadata/properties"/>
    <ds:schemaRef ds:uri="http://schemas.microsoft.com/office/infopath/2007/PartnerControls"/>
    <ds:schemaRef ds:uri="a411fdc0-a892-4258-ba7f-dfd38bead3e6"/>
    <ds:schemaRef ds:uri="2de8bb39-1e53-4a58-a245-6d5fcc30ff30"/>
  </ds:schemaRefs>
</ds:datastoreItem>
</file>

<file path=customXml/itemProps4.xml><?xml version="1.0" encoding="utf-8"?>
<ds:datastoreItem xmlns:ds="http://schemas.openxmlformats.org/officeDocument/2006/customXml" ds:itemID="{14A0123B-24AE-485E-BBA7-E646131BCF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UNICORN_Deliverable_Template.dotx</Template>
  <TotalTime>0</TotalTime>
  <Pages>22</Pages>
  <Words>5732</Words>
  <Characters>32679</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Horizon2020</dc:subject>
  <dc:creator/>
  <cp:keywords>Deliverable</cp:keywords>
  <cp:lastModifiedBy/>
  <cp:revision>2</cp:revision>
  <dcterms:created xsi:type="dcterms:W3CDTF">2024-01-11T10:38:00Z</dcterms:created>
  <dcterms:modified xsi:type="dcterms:W3CDTF">2025-03-10T14:41:00Z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0x01010029DD1659EDA6624C904B12BF09810B79</vt:lpwstr>
  </property>
  <property fmtid="{D5CDD505-2E9C-101B-9397-08002B2CF9AE}" pid="3" name="GrammarlyDocumentId">
    <vt:lpwstr>8b18e810d3251a83708ba33cdad991ddd05412108f3bf1eb1e7c694387896540</vt:lpwstr>
  </property>
  <property fmtid="{D5CDD505-2E9C-101B-9397-08002B2CF9AE}" pid="4" name="MediaServiceImageTags">
    <vt:lpwstr/>
  </property>
</Properties>
</file>