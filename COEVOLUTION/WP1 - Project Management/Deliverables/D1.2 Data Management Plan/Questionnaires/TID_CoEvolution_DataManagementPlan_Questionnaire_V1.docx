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21A82" w:rsidR="00CA6D46" w:rsidRDefault="00CA6D46" w14:paraId="14F53E05" w14:textId="77777777"/>
    <w:p w:rsidRPr="004F70A8" w:rsidR="00FD6050" w:rsidP="00621839" w:rsidRDefault="00204909" w14:paraId="413316DC" w14:textId="03191E47">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rsidRPr="00695B70" w:rsidR="009C0E26" w:rsidP="0072670F" w:rsidRDefault="00204909" w14:paraId="1AD5044A" w14:textId="0C3DE5D8">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Pr="00695B70" w:rsidR="004F70A8">
        <w:rPr>
          <w:rFonts w:ascii="Calibri Light" w:hAnsi="Calibri Light" w:cs="Calibri Light"/>
          <w:b/>
          <w:color w:val="2D416A" w:themeColor="accent1"/>
          <w:sz w:val="36"/>
          <w:szCs w:val="36"/>
          <w:lang w:val="en-GB"/>
        </w:rPr>
        <w:t>.</w:t>
      </w:r>
    </w:p>
    <w:p w:rsidRPr="00621A82" w:rsidR="004636CA" w:rsidP="00524BDF" w:rsidRDefault="004636CA" w14:paraId="1B66C85D" w14:textId="4B59DCAB">
      <w:pPr>
        <w:jc w:val="center"/>
        <w:rPr>
          <w:rFonts w:eastAsia="Times New Roman" w:cs="Times New Roman" w:asciiTheme="minorHAnsi" w:hAnsiTheme="minorHAnsi"/>
          <w:sz w:val="56"/>
          <w:szCs w:val="56"/>
          <w:lang w:bidi="en-US"/>
        </w:rPr>
      </w:pPr>
    </w:p>
    <w:p w:rsidR="00211E00" w:rsidP="000D23A5" w:rsidRDefault="000D23A5" w14:paraId="2F432509" w14:textId="42CB892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rsidTr="00695B70" w14:paraId="18CB8321" w14:textId="77777777">
        <w:trPr>
          <w:trHeight w:val="768"/>
          <w:jc w:val="center"/>
        </w:trPr>
        <w:tc>
          <w:tcPr>
            <w:tcW w:w="3240" w:type="dxa"/>
          </w:tcPr>
          <w:p w:rsidRPr="008510B1" w:rsidR="00695B70" w:rsidP="0063118B" w:rsidRDefault="00695B70" w14:paraId="6D5AECBA" w14:textId="77777777">
            <w:pPr>
              <w:spacing w:before="240" w:after="240"/>
              <w:rPr>
                <w:rFonts w:cs="Calibri"/>
                <w:b/>
                <w:sz w:val="24"/>
                <w:szCs w:val="24"/>
              </w:rPr>
            </w:pPr>
            <w:r w:rsidRPr="008510B1">
              <w:rPr>
                <w:rFonts w:cs="Calibri"/>
                <w:b/>
                <w:sz w:val="24"/>
                <w:szCs w:val="24"/>
              </w:rPr>
              <w:t>Project</w:t>
            </w:r>
          </w:p>
        </w:tc>
        <w:tc>
          <w:tcPr>
            <w:tcW w:w="6377" w:type="dxa"/>
          </w:tcPr>
          <w:p w:rsidRPr="008510B1" w:rsidR="00695B70" w:rsidP="0063118B" w:rsidRDefault="00695B70" w14:paraId="54388ECF" w14:textId="38793D07">
            <w:pPr>
              <w:spacing w:before="240" w:after="240"/>
              <w:rPr>
                <w:rFonts w:cs="Calibri"/>
                <w:sz w:val="24"/>
                <w:szCs w:val="24"/>
              </w:rPr>
            </w:pPr>
            <w:proofErr w:type="spellStart"/>
            <w:r>
              <w:rPr>
                <w:rFonts w:cs="Calibri"/>
                <w:sz w:val="24"/>
                <w:szCs w:val="24"/>
              </w:rPr>
              <w:t>CoEvolution</w:t>
            </w:r>
            <w:proofErr w:type="spellEnd"/>
            <w:r w:rsidRPr="008510B1">
              <w:rPr>
                <w:rFonts w:cs="Calibri"/>
                <w:sz w:val="24"/>
                <w:szCs w:val="24"/>
              </w:rPr>
              <w:t xml:space="preserve">, </w:t>
            </w:r>
            <w:r>
              <w:rPr>
                <w:rFonts w:cs="Calibri"/>
                <w:sz w:val="24"/>
                <w:szCs w:val="24"/>
              </w:rPr>
              <w:t>101168560</w:t>
            </w:r>
          </w:p>
        </w:tc>
      </w:tr>
      <w:tr w:rsidR="00695B70" w:rsidTr="00695B70" w14:paraId="20DF3AEB" w14:textId="77777777">
        <w:trPr>
          <w:trHeight w:val="768"/>
          <w:jc w:val="center"/>
        </w:trPr>
        <w:tc>
          <w:tcPr>
            <w:tcW w:w="3240" w:type="dxa"/>
          </w:tcPr>
          <w:p w:rsidRPr="008510B1" w:rsidR="00695B70" w:rsidP="0063118B" w:rsidRDefault="00695B70" w14:paraId="527239FE" w14:textId="77777777">
            <w:pPr>
              <w:spacing w:before="240" w:after="240"/>
              <w:rPr>
                <w:rFonts w:cs="Calibri"/>
                <w:b/>
                <w:sz w:val="24"/>
                <w:szCs w:val="24"/>
              </w:rPr>
            </w:pPr>
            <w:r w:rsidRPr="008510B1">
              <w:rPr>
                <w:rFonts w:cs="Calibri"/>
                <w:b/>
                <w:sz w:val="24"/>
                <w:szCs w:val="24"/>
              </w:rPr>
              <w:t>Work Package</w:t>
            </w:r>
          </w:p>
        </w:tc>
        <w:tc>
          <w:tcPr>
            <w:tcW w:w="6377" w:type="dxa"/>
          </w:tcPr>
          <w:p w:rsidRPr="008510B1" w:rsidR="00695B70" w:rsidP="0063118B" w:rsidRDefault="00695B70" w14:paraId="0327972D" w14:textId="65FA3FD5">
            <w:pPr>
              <w:spacing w:before="240" w:after="240"/>
              <w:rPr>
                <w:rFonts w:cs="Calibri"/>
                <w:sz w:val="24"/>
                <w:szCs w:val="24"/>
              </w:rPr>
            </w:pPr>
            <w:r w:rsidRPr="008510B1">
              <w:rPr>
                <w:rFonts w:cs="Calibri"/>
                <w:sz w:val="24"/>
                <w:szCs w:val="24"/>
              </w:rPr>
              <w:t>WP1: Project Management</w:t>
            </w:r>
          </w:p>
        </w:tc>
      </w:tr>
      <w:tr w:rsidR="00695B70" w:rsidTr="00695B70" w14:paraId="13AB2B8F" w14:textId="77777777">
        <w:trPr>
          <w:trHeight w:val="768"/>
          <w:jc w:val="center"/>
        </w:trPr>
        <w:tc>
          <w:tcPr>
            <w:tcW w:w="3240" w:type="dxa"/>
          </w:tcPr>
          <w:p w:rsidRPr="008510B1" w:rsidR="00695B70" w:rsidP="0063118B" w:rsidRDefault="00695B70" w14:paraId="2EE40B3D" w14:textId="77777777">
            <w:pPr>
              <w:spacing w:before="240" w:after="240"/>
              <w:rPr>
                <w:rFonts w:cs="Calibri"/>
                <w:b/>
                <w:sz w:val="24"/>
                <w:szCs w:val="24"/>
              </w:rPr>
            </w:pPr>
            <w:r w:rsidRPr="008510B1">
              <w:rPr>
                <w:rFonts w:cs="Calibri"/>
                <w:b/>
                <w:sz w:val="24"/>
                <w:szCs w:val="24"/>
              </w:rPr>
              <w:t>Deliverable</w:t>
            </w:r>
          </w:p>
        </w:tc>
        <w:tc>
          <w:tcPr>
            <w:tcW w:w="6377" w:type="dxa"/>
          </w:tcPr>
          <w:p w:rsidRPr="008510B1" w:rsidR="00695B70" w:rsidP="0063118B" w:rsidRDefault="00695B70" w14:paraId="7D8FE0AC" w14:textId="0369AF78">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rsidTr="00695B70" w14:paraId="682EDA37" w14:textId="77777777">
        <w:trPr>
          <w:trHeight w:val="768"/>
          <w:jc w:val="center"/>
        </w:trPr>
        <w:tc>
          <w:tcPr>
            <w:tcW w:w="3240" w:type="dxa"/>
          </w:tcPr>
          <w:p w:rsidRPr="008510B1" w:rsidR="00695B70" w:rsidP="0063118B" w:rsidRDefault="00695B70" w14:paraId="28B2D734" w14:textId="77777777">
            <w:pPr>
              <w:spacing w:before="240" w:after="240"/>
              <w:rPr>
                <w:rFonts w:cs="Calibri"/>
                <w:b/>
                <w:sz w:val="24"/>
                <w:szCs w:val="24"/>
              </w:rPr>
            </w:pPr>
            <w:r w:rsidRPr="008510B1">
              <w:rPr>
                <w:rFonts w:cs="Calibri"/>
                <w:b/>
                <w:sz w:val="24"/>
                <w:szCs w:val="24"/>
              </w:rPr>
              <w:t>Editor(s)</w:t>
            </w:r>
          </w:p>
        </w:tc>
        <w:tc>
          <w:tcPr>
            <w:tcW w:w="6377" w:type="dxa"/>
          </w:tcPr>
          <w:p w:rsidRPr="008510B1" w:rsidR="00695B70" w:rsidP="0063118B" w:rsidRDefault="00695B70" w14:paraId="6FF6BFF4" w14:textId="07660D02">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 xml:space="preserve">Stavros Tsipras, Georgia </w:t>
            </w:r>
            <w:proofErr w:type="spellStart"/>
            <w:r>
              <w:rPr>
                <w:rFonts w:cs="Calibri"/>
                <w:sz w:val="24"/>
                <w:szCs w:val="24"/>
              </w:rPr>
              <w:t>Tsipra</w:t>
            </w:r>
            <w:proofErr w:type="spellEnd"/>
            <w:r>
              <w:rPr>
                <w:rFonts w:cs="Calibri"/>
                <w:sz w:val="24"/>
                <w:szCs w:val="24"/>
              </w:rPr>
              <w:t>, Nikolaos Gkatzios</w:t>
            </w:r>
          </w:p>
        </w:tc>
      </w:tr>
      <w:tr w:rsidR="00695B70" w:rsidTr="00695B70" w14:paraId="2EF4035D" w14:textId="77777777">
        <w:trPr>
          <w:trHeight w:val="768"/>
          <w:jc w:val="center"/>
        </w:trPr>
        <w:tc>
          <w:tcPr>
            <w:tcW w:w="3240" w:type="dxa"/>
          </w:tcPr>
          <w:p w:rsidRPr="008510B1" w:rsidR="00695B70" w:rsidP="0063118B" w:rsidRDefault="00695B70" w14:paraId="68766371" w14:textId="77777777">
            <w:pPr>
              <w:spacing w:before="240" w:after="240"/>
              <w:rPr>
                <w:rFonts w:cs="Calibri"/>
                <w:b/>
                <w:sz w:val="24"/>
                <w:szCs w:val="24"/>
              </w:rPr>
            </w:pPr>
            <w:r w:rsidRPr="008510B1">
              <w:rPr>
                <w:rFonts w:cs="Calibri"/>
                <w:b/>
                <w:sz w:val="24"/>
                <w:szCs w:val="24"/>
              </w:rPr>
              <w:t>Addressees</w:t>
            </w:r>
          </w:p>
        </w:tc>
        <w:tc>
          <w:tcPr>
            <w:tcW w:w="6377" w:type="dxa"/>
          </w:tcPr>
          <w:p w:rsidRPr="008510B1" w:rsidR="00695B70" w:rsidP="0063118B" w:rsidRDefault="00695B70" w14:paraId="20D1E2BC" w14:textId="508E8840">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rsidTr="00695B70" w14:paraId="12D5605B" w14:textId="77777777">
        <w:trPr>
          <w:trHeight w:val="768"/>
          <w:jc w:val="center"/>
        </w:trPr>
        <w:tc>
          <w:tcPr>
            <w:tcW w:w="3240" w:type="dxa"/>
          </w:tcPr>
          <w:p w:rsidRPr="008510B1" w:rsidR="00695B70" w:rsidP="0063118B" w:rsidRDefault="00695B70" w14:paraId="1B2D9295" w14:textId="77777777">
            <w:pPr>
              <w:spacing w:before="240" w:after="240"/>
              <w:rPr>
                <w:rFonts w:cs="Calibri"/>
                <w:b/>
                <w:sz w:val="24"/>
                <w:szCs w:val="24"/>
              </w:rPr>
            </w:pPr>
            <w:r w:rsidRPr="008510B1">
              <w:rPr>
                <w:rFonts w:cs="Calibri"/>
                <w:b/>
                <w:sz w:val="24"/>
                <w:szCs w:val="24"/>
              </w:rPr>
              <w:t>Deadline</w:t>
            </w:r>
          </w:p>
        </w:tc>
        <w:tc>
          <w:tcPr>
            <w:tcW w:w="6377" w:type="dxa"/>
          </w:tcPr>
          <w:p w:rsidRPr="008510B1" w:rsidR="00695B70" w:rsidP="0063118B" w:rsidRDefault="000074A6" w14:paraId="3E5D0D56" w14:textId="7ED2D8F4">
            <w:pPr>
              <w:spacing w:before="240" w:after="240"/>
              <w:rPr>
                <w:rFonts w:cs="Calibri"/>
                <w:sz w:val="24"/>
                <w:szCs w:val="24"/>
              </w:rPr>
            </w:pPr>
            <w:r>
              <w:rPr>
                <w:rFonts w:cs="Calibri"/>
                <w:sz w:val="24"/>
                <w:szCs w:val="24"/>
              </w:rPr>
              <w:t>21</w:t>
            </w:r>
            <w:r w:rsidRPr="5A8A561B" w:rsidR="00695B70">
              <w:rPr>
                <w:rFonts w:cs="Calibri"/>
                <w:sz w:val="24"/>
                <w:szCs w:val="24"/>
              </w:rPr>
              <w:t>/0</w:t>
            </w:r>
            <w:r w:rsidR="00695B70">
              <w:rPr>
                <w:rFonts w:cs="Calibri"/>
                <w:sz w:val="24"/>
                <w:szCs w:val="24"/>
              </w:rPr>
              <w:t>3</w:t>
            </w:r>
            <w:r w:rsidRPr="5A8A561B" w:rsidR="00695B70">
              <w:rPr>
                <w:rFonts w:cs="Calibri"/>
                <w:sz w:val="24"/>
                <w:szCs w:val="24"/>
              </w:rPr>
              <w:t>/2025</w:t>
            </w:r>
          </w:p>
        </w:tc>
      </w:tr>
    </w:tbl>
    <w:p w:rsidR="00211E00" w:rsidRDefault="00211E00" w14:paraId="3925A118" w14:textId="5890C72D">
      <w:pPr>
        <w:jc w:val="left"/>
        <w:rPr>
          <w:b/>
          <w:color w:val="095478" w:themeColor="accent2" w:themeShade="BF"/>
          <w:sz w:val="32"/>
          <w:szCs w:val="32"/>
        </w:rPr>
      </w:pPr>
    </w:p>
    <w:p w:rsidR="00695B70" w:rsidRDefault="00695B70" w14:paraId="52AA855F" w14:textId="72CB64A7">
      <w:pPr>
        <w:jc w:val="left"/>
        <w:rPr>
          <w:b/>
          <w:color w:val="095478" w:themeColor="accent2" w:themeShade="BF"/>
          <w:sz w:val="32"/>
          <w:szCs w:val="32"/>
        </w:rPr>
      </w:pPr>
      <w:r>
        <w:rPr>
          <w:b/>
          <w:color w:val="095478" w:themeColor="accent2" w:themeShade="BF"/>
          <w:sz w:val="32"/>
          <w:szCs w:val="32"/>
        </w:rPr>
        <w:br w:type="page"/>
      </w:r>
    </w:p>
    <w:p w:rsidRPr="00621A82" w:rsidR="00695B70" w:rsidRDefault="00695B70" w14:paraId="7FE13E05" w14:textId="77777777">
      <w:pPr>
        <w:jc w:val="left"/>
        <w:rPr>
          <w:b/>
          <w:color w:val="095478" w:themeColor="accent2" w:themeShade="BF"/>
          <w:sz w:val="32"/>
          <w:szCs w:val="32"/>
        </w:rPr>
      </w:pPr>
    </w:p>
    <w:sdt>
      <w:sdtPr>
        <w:id w:val="-332995332"/>
        <w:docPartObj>
          <w:docPartGallery w:val="Table of Contents"/>
          <w:docPartUnique/>
        </w:docPartObj>
        <w:rPr>
          <w:rFonts w:ascii="Calibri" w:hAnsi="Calibri" w:eastAsia="Calibri" w:cs="Arial" w:asciiTheme="minorAscii" w:hAnsiTheme="minorAscii" w:eastAsiaTheme="minorAscii" w:cstheme="minorBidi"/>
          <w:b w:val="0"/>
          <w:bCs w:val="0"/>
          <w:caps w:val="1"/>
          <w:noProof/>
          <w:color w:val="auto"/>
          <w:sz w:val="22"/>
          <w:szCs w:val="22"/>
          <w:lang w:val="en-GB" w:eastAsia="en-US"/>
        </w:rPr>
      </w:sdtPr>
      <w:sdtEndPr>
        <w:rPr>
          <w:rFonts w:ascii="Calibri" w:hAnsi="Calibri" w:eastAsia="Calibri" w:cs="Arial" w:asciiTheme="minorAscii" w:hAnsiTheme="minorAscii" w:eastAsiaTheme="minorAscii" w:cstheme="minorBidi"/>
          <w:b w:val="1"/>
          <w:bCs w:val="1"/>
          <w:caps w:val="1"/>
          <w:noProof/>
          <w:color w:val="2D416A" w:themeColor="accent1"/>
          <w:sz w:val="26"/>
          <w:szCs w:val="26"/>
          <w:lang w:val="en-GB" w:eastAsia="en-US"/>
        </w:rPr>
      </w:sdtEndPr>
      <w:sdtContent>
        <w:p w:rsidRPr="00621A82" w:rsidR="00A32C5F" w:rsidRDefault="00A32C5F" w14:paraId="45F4E558" w14:textId="77777777">
          <w:pPr>
            <w:pStyle w:val="TOCHeading"/>
            <w:rPr>
              <w:lang w:val="en-GB"/>
            </w:rPr>
          </w:pPr>
          <w:r w:rsidRPr="00621A82">
            <w:rPr>
              <w:lang w:val="en-GB"/>
            </w:rPr>
            <w:t>Table of Contents</w:t>
          </w:r>
        </w:p>
        <w:p w:rsidR="00F46442" w:rsidRDefault="009F3528" w14:paraId="0D6CAED2" w14:textId="13DA3604">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history="1" w:anchor="_Toc155868985">
            <w:r w:rsidRPr="00DA4AC9" w:rsidR="00F46442">
              <w:rPr>
                <w:rStyle w:val="Hyperlink"/>
              </w:rPr>
              <w:t>1</w:t>
            </w:r>
            <w:r w:rsidR="00F46442">
              <w:rPr>
                <w:rFonts w:eastAsiaTheme="minorEastAsia"/>
                <w:b w:val="0"/>
                <w:bCs w:val="0"/>
                <w:caps w:val="0"/>
                <w:color w:val="auto"/>
                <w:kern w:val="2"/>
                <w:sz w:val="22"/>
                <w:szCs w:val="22"/>
                <w:lang w:val="en-US"/>
                <w14:ligatures w14:val="standardContextual"/>
              </w:rPr>
              <w:tab/>
            </w:r>
            <w:r w:rsidRPr="00DA4AC9" w:rsidR="00F46442">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rsidR="00F46442" w:rsidRDefault="00F46442" w14:paraId="1D7B795F" w14:textId="18869CED">
          <w:pPr>
            <w:pStyle w:val="TOC1"/>
            <w:rPr>
              <w:rFonts w:eastAsiaTheme="minorEastAsia"/>
              <w:b w:val="0"/>
              <w:bCs w:val="0"/>
              <w:caps w:val="0"/>
              <w:color w:val="auto"/>
              <w:kern w:val="2"/>
              <w:sz w:val="22"/>
              <w:szCs w:val="22"/>
              <w:lang w:val="en-US"/>
              <w14:ligatures w14:val="standardContextual"/>
            </w:rPr>
          </w:pPr>
          <w:hyperlink w:history="1" w:anchor="_Toc155868986">
            <w:r w:rsidRPr="00DA4AC9">
              <w:rPr>
                <w:rStyle w:val="Hyperlink"/>
              </w:rPr>
              <w:t>2</w:t>
            </w:r>
            <w:r>
              <w:rPr>
                <w:rFonts w:eastAsiaTheme="minorEastAsia"/>
                <w:b w:val="0"/>
                <w:bCs w:val="0"/>
                <w:caps w:val="0"/>
                <w:color w:val="auto"/>
                <w:kern w:val="2"/>
                <w:sz w:val="22"/>
                <w:szCs w:val="22"/>
                <w:lang w:val="en-US"/>
                <w14:ligatures w14:val="standardContextual"/>
              </w:rPr>
              <w:tab/>
            </w:r>
            <w:r w:rsidRPr="00DA4AC9">
              <w:rPr>
                <w:rStyle w:val="Hyperlink"/>
              </w:rPr>
              <w:t>Partner Information</w:t>
            </w:r>
            <w:r>
              <w:rPr>
                <w:webHidden/>
              </w:rPr>
              <w:tab/>
            </w:r>
            <w:r>
              <w:rPr>
                <w:webHidden/>
              </w:rPr>
              <w:fldChar w:fldCharType="begin"/>
            </w:r>
            <w:r>
              <w:rPr>
                <w:webHidden/>
              </w:rPr>
              <w:instrText xml:space="preserve"> PAGEREF _Toc155868986 \h </w:instrText>
            </w:r>
            <w:r>
              <w:rPr>
                <w:webHidden/>
              </w:rPr>
            </w:r>
            <w:r>
              <w:rPr>
                <w:webHidden/>
              </w:rPr>
              <w:fldChar w:fldCharType="separate"/>
            </w:r>
            <w:r>
              <w:rPr>
                <w:webHidden/>
              </w:rPr>
              <w:t>6</w:t>
            </w:r>
            <w:r>
              <w:rPr>
                <w:webHidden/>
              </w:rPr>
              <w:fldChar w:fldCharType="end"/>
            </w:r>
          </w:hyperlink>
        </w:p>
        <w:p w:rsidR="00F46442" w:rsidRDefault="00F46442" w14:paraId="24EBE524" w14:textId="61CB8F40">
          <w:pPr>
            <w:pStyle w:val="TOC1"/>
            <w:rPr>
              <w:rFonts w:eastAsiaTheme="minorEastAsia"/>
              <w:b w:val="0"/>
              <w:bCs w:val="0"/>
              <w:caps w:val="0"/>
              <w:color w:val="auto"/>
              <w:kern w:val="2"/>
              <w:sz w:val="22"/>
              <w:szCs w:val="22"/>
              <w:lang w:val="en-US"/>
              <w14:ligatures w14:val="standardContextual"/>
            </w:rPr>
          </w:pPr>
          <w:hyperlink w:history="1" w:anchor="_Toc155868987">
            <w:r w:rsidRPr="00DA4AC9">
              <w:rPr>
                <w:rStyle w:val="Hyperlink"/>
              </w:rPr>
              <w:t>3</w:t>
            </w:r>
            <w:r>
              <w:rPr>
                <w:rFonts w:eastAsiaTheme="minorEastAsia"/>
                <w:b w:val="0"/>
                <w:bCs w:val="0"/>
                <w:caps w:val="0"/>
                <w:color w:val="auto"/>
                <w:kern w:val="2"/>
                <w:sz w:val="22"/>
                <w:szCs w:val="22"/>
                <w:lang w:val="en-US"/>
                <w14:ligatures w14:val="standardContextual"/>
              </w:rPr>
              <w:tab/>
            </w:r>
            <w:r w:rsidRPr="00DA4AC9">
              <w:rPr>
                <w:rStyle w:val="Hyperlink"/>
              </w:rPr>
              <w:t>Data Summary</w:t>
            </w:r>
            <w:r>
              <w:rPr>
                <w:webHidden/>
              </w:rPr>
              <w:tab/>
            </w:r>
            <w:r>
              <w:rPr>
                <w:webHidden/>
              </w:rPr>
              <w:fldChar w:fldCharType="begin"/>
            </w:r>
            <w:r>
              <w:rPr>
                <w:webHidden/>
              </w:rPr>
              <w:instrText xml:space="preserve"> PAGEREF _Toc155868987 \h </w:instrText>
            </w:r>
            <w:r>
              <w:rPr>
                <w:webHidden/>
              </w:rPr>
            </w:r>
            <w:r>
              <w:rPr>
                <w:webHidden/>
              </w:rPr>
              <w:fldChar w:fldCharType="separate"/>
            </w:r>
            <w:r>
              <w:rPr>
                <w:webHidden/>
              </w:rPr>
              <w:t>6</w:t>
            </w:r>
            <w:r>
              <w:rPr>
                <w:webHidden/>
              </w:rPr>
              <w:fldChar w:fldCharType="end"/>
            </w:r>
          </w:hyperlink>
        </w:p>
        <w:p w:rsidR="00F46442" w:rsidRDefault="00F46442" w14:paraId="08C24F54" w14:textId="6FA3B89D">
          <w:pPr>
            <w:pStyle w:val="TOC1"/>
            <w:rPr>
              <w:rFonts w:eastAsiaTheme="minorEastAsia"/>
              <w:b w:val="0"/>
              <w:bCs w:val="0"/>
              <w:caps w:val="0"/>
              <w:color w:val="auto"/>
              <w:kern w:val="2"/>
              <w:sz w:val="22"/>
              <w:szCs w:val="22"/>
              <w:lang w:val="en-US"/>
              <w14:ligatures w14:val="standardContextual"/>
            </w:rPr>
          </w:pPr>
          <w:hyperlink w:history="1" w:anchor="_Toc155868988">
            <w:r w:rsidRPr="00DA4AC9">
              <w:rPr>
                <w:rStyle w:val="Hyperlink"/>
              </w:rPr>
              <w:t>4</w:t>
            </w:r>
            <w:r>
              <w:rPr>
                <w:rFonts w:eastAsiaTheme="minorEastAsia"/>
                <w:b w:val="0"/>
                <w:bCs w:val="0"/>
                <w:caps w:val="0"/>
                <w:color w:val="auto"/>
                <w:kern w:val="2"/>
                <w:sz w:val="22"/>
                <w:szCs w:val="22"/>
                <w:lang w:val="en-US"/>
                <w14:ligatures w14:val="standardContextual"/>
              </w:rPr>
              <w:tab/>
            </w:r>
            <w:r w:rsidRPr="00DA4AC9">
              <w:rPr>
                <w:rStyle w:val="Hyperlink"/>
              </w:rPr>
              <w:t>FAIR DATA</w:t>
            </w:r>
            <w:r>
              <w:rPr>
                <w:webHidden/>
              </w:rPr>
              <w:tab/>
            </w:r>
            <w:r>
              <w:rPr>
                <w:webHidden/>
              </w:rPr>
              <w:fldChar w:fldCharType="begin"/>
            </w:r>
            <w:r>
              <w:rPr>
                <w:webHidden/>
              </w:rPr>
              <w:instrText xml:space="preserve"> PAGEREF _Toc155868988 \h </w:instrText>
            </w:r>
            <w:r>
              <w:rPr>
                <w:webHidden/>
              </w:rPr>
            </w:r>
            <w:r>
              <w:rPr>
                <w:webHidden/>
              </w:rPr>
              <w:fldChar w:fldCharType="separate"/>
            </w:r>
            <w:r>
              <w:rPr>
                <w:webHidden/>
              </w:rPr>
              <w:t>9</w:t>
            </w:r>
            <w:r>
              <w:rPr>
                <w:webHidden/>
              </w:rPr>
              <w:fldChar w:fldCharType="end"/>
            </w:r>
          </w:hyperlink>
        </w:p>
        <w:p w:rsidR="00F46442" w:rsidRDefault="00F46442" w14:paraId="2169F44D" w14:textId="35EBCD06">
          <w:pPr>
            <w:pStyle w:val="TOC2"/>
            <w:rPr>
              <w:rFonts w:eastAsiaTheme="minorEastAsia"/>
              <w:noProof/>
              <w:color w:val="auto"/>
              <w:kern w:val="2"/>
              <w:sz w:val="22"/>
              <w:szCs w:val="22"/>
              <w:lang w:val="en-US"/>
              <w14:ligatures w14:val="standardContextual"/>
            </w:rPr>
          </w:pPr>
          <w:hyperlink w:history="1" w:anchor="_Toc155868989">
            <w:r w:rsidRPr="00DA4AC9">
              <w:rPr>
                <w:rStyle w:val="Hyperlink"/>
                <w:noProof/>
              </w:rPr>
              <w:t>4.1</w:t>
            </w:r>
            <w:r>
              <w:rPr>
                <w:rFonts w:eastAsiaTheme="minorEastAsia"/>
                <w:noProof/>
                <w:color w:val="auto"/>
                <w:kern w:val="2"/>
                <w:sz w:val="22"/>
                <w:szCs w:val="22"/>
                <w:lang w:val="en-US"/>
                <w14:ligatures w14:val="standardContextual"/>
              </w:rPr>
              <w:tab/>
            </w:r>
            <w:r w:rsidRPr="00DA4AC9">
              <w:rPr>
                <w:rStyle w:val="Hyperlink"/>
                <w:noProof/>
              </w:rPr>
              <w:t>FAIR DATA - Making data findable, including provisions for metadata.</w:t>
            </w:r>
            <w:r>
              <w:rPr>
                <w:noProof/>
                <w:webHidden/>
              </w:rPr>
              <w:tab/>
            </w:r>
            <w:r>
              <w:rPr>
                <w:noProof/>
                <w:webHidden/>
              </w:rPr>
              <w:fldChar w:fldCharType="begin"/>
            </w:r>
            <w:r>
              <w:rPr>
                <w:noProof/>
                <w:webHidden/>
              </w:rPr>
              <w:instrText xml:space="preserve"> PAGEREF _Toc155868989 \h </w:instrText>
            </w:r>
            <w:r>
              <w:rPr>
                <w:noProof/>
                <w:webHidden/>
              </w:rPr>
            </w:r>
            <w:r>
              <w:rPr>
                <w:noProof/>
                <w:webHidden/>
              </w:rPr>
              <w:fldChar w:fldCharType="separate"/>
            </w:r>
            <w:r>
              <w:rPr>
                <w:noProof/>
                <w:webHidden/>
              </w:rPr>
              <w:t>9</w:t>
            </w:r>
            <w:r>
              <w:rPr>
                <w:noProof/>
                <w:webHidden/>
              </w:rPr>
              <w:fldChar w:fldCharType="end"/>
            </w:r>
          </w:hyperlink>
        </w:p>
        <w:p w:rsidR="00F46442" w:rsidRDefault="00F46442" w14:paraId="78CDFCF2" w14:textId="4A023729">
          <w:pPr>
            <w:pStyle w:val="TOC2"/>
            <w:rPr>
              <w:rFonts w:eastAsiaTheme="minorEastAsia"/>
              <w:noProof/>
              <w:color w:val="auto"/>
              <w:kern w:val="2"/>
              <w:sz w:val="22"/>
              <w:szCs w:val="22"/>
              <w:lang w:val="en-US"/>
              <w14:ligatures w14:val="standardContextual"/>
            </w:rPr>
          </w:pPr>
          <w:hyperlink w:history="1" w:anchor="_Toc155868990">
            <w:r w:rsidRPr="00DA4AC9">
              <w:rPr>
                <w:rStyle w:val="Hyperlink"/>
                <w:noProof/>
              </w:rPr>
              <w:t>4.2</w:t>
            </w:r>
            <w:r>
              <w:rPr>
                <w:rFonts w:eastAsiaTheme="minorEastAsia"/>
                <w:noProof/>
                <w:color w:val="auto"/>
                <w:kern w:val="2"/>
                <w:sz w:val="22"/>
                <w:szCs w:val="22"/>
                <w:lang w:val="en-US"/>
                <w14:ligatures w14:val="standardContextual"/>
              </w:rPr>
              <w:tab/>
            </w:r>
            <w:r w:rsidRPr="00DA4AC9">
              <w:rPr>
                <w:rStyle w:val="Hyperlink"/>
                <w:noProof/>
              </w:rPr>
              <w:t>FAIR DATA: Making Data Accessible</w:t>
            </w:r>
            <w:r>
              <w:rPr>
                <w:noProof/>
                <w:webHidden/>
              </w:rPr>
              <w:tab/>
            </w:r>
            <w:r>
              <w:rPr>
                <w:noProof/>
                <w:webHidden/>
              </w:rPr>
              <w:fldChar w:fldCharType="begin"/>
            </w:r>
            <w:r>
              <w:rPr>
                <w:noProof/>
                <w:webHidden/>
              </w:rPr>
              <w:instrText xml:space="preserve"> PAGEREF _Toc155868990 \h </w:instrText>
            </w:r>
            <w:r>
              <w:rPr>
                <w:noProof/>
                <w:webHidden/>
              </w:rPr>
            </w:r>
            <w:r>
              <w:rPr>
                <w:noProof/>
                <w:webHidden/>
              </w:rPr>
              <w:fldChar w:fldCharType="separate"/>
            </w:r>
            <w:r>
              <w:rPr>
                <w:noProof/>
                <w:webHidden/>
              </w:rPr>
              <w:t>11</w:t>
            </w:r>
            <w:r>
              <w:rPr>
                <w:noProof/>
                <w:webHidden/>
              </w:rPr>
              <w:fldChar w:fldCharType="end"/>
            </w:r>
          </w:hyperlink>
        </w:p>
        <w:p w:rsidR="00F46442" w:rsidRDefault="00F46442" w14:paraId="116DBAFD" w14:textId="6415563A">
          <w:pPr>
            <w:pStyle w:val="TOC3"/>
            <w:rPr>
              <w:rFonts w:eastAsiaTheme="minorEastAsia"/>
              <w:i w:val="0"/>
              <w:iCs w:val="0"/>
              <w:color w:val="auto"/>
              <w:kern w:val="2"/>
              <w:szCs w:val="22"/>
              <w:lang w:val="en-US"/>
              <w14:ligatures w14:val="standardContextual"/>
            </w:rPr>
          </w:pPr>
          <w:hyperlink w:history="1" w:anchor="_Toc155868991">
            <w:r w:rsidRPr="00DA4AC9">
              <w:rPr>
                <w:rStyle w:val="Hyperlink"/>
              </w:rPr>
              <w:t>4.2.1</w:t>
            </w:r>
            <w:r>
              <w:rPr>
                <w:rFonts w:eastAsiaTheme="minorEastAsia"/>
                <w:i w:val="0"/>
                <w:iCs w:val="0"/>
                <w:color w:val="auto"/>
                <w:kern w:val="2"/>
                <w:szCs w:val="22"/>
                <w:lang w:val="en-US"/>
                <w14:ligatures w14:val="standardContextual"/>
              </w:rPr>
              <w:tab/>
            </w:r>
            <w:r w:rsidRPr="00DA4AC9">
              <w:rPr>
                <w:rStyle w:val="Hyperlink"/>
              </w:rPr>
              <w:t>Repository</w:t>
            </w:r>
            <w:r>
              <w:rPr>
                <w:webHidden/>
              </w:rPr>
              <w:tab/>
            </w:r>
            <w:r>
              <w:rPr>
                <w:webHidden/>
              </w:rPr>
              <w:fldChar w:fldCharType="begin"/>
            </w:r>
            <w:r>
              <w:rPr>
                <w:webHidden/>
              </w:rPr>
              <w:instrText xml:space="preserve"> PAGEREF _Toc155868991 \h </w:instrText>
            </w:r>
            <w:r>
              <w:rPr>
                <w:webHidden/>
              </w:rPr>
            </w:r>
            <w:r>
              <w:rPr>
                <w:webHidden/>
              </w:rPr>
              <w:fldChar w:fldCharType="separate"/>
            </w:r>
            <w:r>
              <w:rPr>
                <w:webHidden/>
              </w:rPr>
              <w:t>11</w:t>
            </w:r>
            <w:r>
              <w:rPr>
                <w:webHidden/>
              </w:rPr>
              <w:fldChar w:fldCharType="end"/>
            </w:r>
          </w:hyperlink>
        </w:p>
        <w:p w:rsidR="00F46442" w:rsidRDefault="00F46442" w14:paraId="39AB451E" w14:textId="3ABE4F89">
          <w:pPr>
            <w:pStyle w:val="TOC3"/>
            <w:rPr>
              <w:rFonts w:eastAsiaTheme="minorEastAsia"/>
              <w:i w:val="0"/>
              <w:iCs w:val="0"/>
              <w:color w:val="auto"/>
              <w:kern w:val="2"/>
              <w:szCs w:val="22"/>
              <w:lang w:val="en-US"/>
              <w14:ligatures w14:val="standardContextual"/>
            </w:rPr>
          </w:pPr>
          <w:hyperlink w:history="1" w:anchor="_Toc155868992">
            <w:r w:rsidRPr="00DA4AC9">
              <w:rPr>
                <w:rStyle w:val="Hyperlink"/>
              </w:rPr>
              <w:t>4.2.2</w:t>
            </w:r>
            <w:r>
              <w:rPr>
                <w:rFonts w:eastAsiaTheme="minorEastAsia"/>
                <w:i w:val="0"/>
                <w:iCs w:val="0"/>
                <w:color w:val="auto"/>
                <w:kern w:val="2"/>
                <w:szCs w:val="22"/>
                <w:lang w:val="en-US"/>
                <w14:ligatures w14:val="standardContextual"/>
              </w:rPr>
              <w:tab/>
            </w:r>
            <w:r w:rsidRPr="00DA4AC9">
              <w:rPr>
                <w:rStyle w:val="Hyperlink"/>
              </w:rPr>
              <w:t>Data</w:t>
            </w:r>
            <w:r>
              <w:rPr>
                <w:webHidden/>
              </w:rPr>
              <w:tab/>
            </w:r>
            <w:r>
              <w:rPr>
                <w:webHidden/>
              </w:rPr>
              <w:fldChar w:fldCharType="begin"/>
            </w:r>
            <w:r>
              <w:rPr>
                <w:webHidden/>
              </w:rPr>
              <w:instrText xml:space="preserve"> PAGEREF _Toc155868992 \h </w:instrText>
            </w:r>
            <w:r>
              <w:rPr>
                <w:webHidden/>
              </w:rPr>
            </w:r>
            <w:r>
              <w:rPr>
                <w:webHidden/>
              </w:rPr>
              <w:fldChar w:fldCharType="separate"/>
            </w:r>
            <w:r>
              <w:rPr>
                <w:webHidden/>
              </w:rPr>
              <w:t>11</w:t>
            </w:r>
            <w:r>
              <w:rPr>
                <w:webHidden/>
              </w:rPr>
              <w:fldChar w:fldCharType="end"/>
            </w:r>
          </w:hyperlink>
        </w:p>
        <w:p w:rsidR="00F46442" w:rsidRDefault="00F46442" w14:paraId="7A875521" w14:textId="42FCA3D5">
          <w:pPr>
            <w:pStyle w:val="TOC3"/>
            <w:rPr>
              <w:rFonts w:eastAsiaTheme="minorEastAsia"/>
              <w:i w:val="0"/>
              <w:iCs w:val="0"/>
              <w:color w:val="auto"/>
              <w:kern w:val="2"/>
              <w:szCs w:val="22"/>
              <w:lang w:val="en-US"/>
              <w14:ligatures w14:val="standardContextual"/>
            </w:rPr>
          </w:pPr>
          <w:hyperlink w:history="1" w:anchor="_Toc155868993">
            <w:r w:rsidRPr="00DA4AC9">
              <w:rPr>
                <w:rStyle w:val="Hyperlink"/>
              </w:rPr>
              <w:t>4.2.3</w:t>
            </w:r>
            <w:r>
              <w:rPr>
                <w:rFonts w:eastAsiaTheme="minorEastAsia"/>
                <w:i w:val="0"/>
                <w:iCs w:val="0"/>
                <w:color w:val="auto"/>
                <w:kern w:val="2"/>
                <w:szCs w:val="22"/>
                <w:lang w:val="en-US"/>
                <w14:ligatures w14:val="standardContextual"/>
              </w:rPr>
              <w:tab/>
            </w:r>
            <w:r w:rsidRPr="00DA4AC9">
              <w:rPr>
                <w:rStyle w:val="Hyperlink"/>
              </w:rPr>
              <w:t>Metadata</w:t>
            </w:r>
            <w:r>
              <w:rPr>
                <w:webHidden/>
              </w:rPr>
              <w:tab/>
            </w:r>
            <w:r>
              <w:rPr>
                <w:webHidden/>
              </w:rPr>
              <w:fldChar w:fldCharType="begin"/>
            </w:r>
            <w:r>
              <w:rPr>
                <w:webHidden/>
              </w:rPr>
              <w:instrText xml:space="preserve"> PAGEREF _Toc155868993 \h </w:instrText>
            </w:r>
            <w:r>
              <w:rPr>
                <w:webHidden/>
              </w:rPr>
            </w:r>
            <w:r>
              <w:rPr>
                <w:webHidden/>
              </w:rPr>
              <w:fldChar w:fldCharType="separate"/>
            </w:r>
            <w:r>
              <w:rPr>
                <w:webHidden/>
              </w:rPr>
              <w:t>12</w:t>
            </w:r>
            <w:r>
              <w:rPr>
                <w:webHidden/>
              </w:rPr>
              <w:fldChar w:fldCharType="end"/>
            </w:r>
          </w:hyperlink>
        </w:p>
        <w:p w:rsidR="00F46442" w:rsidRDefault="00F46442" w14:paraId="34D9CCE6" w14:textId="71BF202E">
          <w:pPr>
            <w:pStyle w:val="TOC3"/>
            <w:rPr>
              <w:rFonts w:eastAsiaTheme="minorEastAsia"/>
              <w:i w:val="0"/>
              <w:iCs w:val="0"/>
              <w:color w:val="auto"/>
              <w:kern w:val="2"/>
              <w:szCs w:val="22"/>
              <w:lang w:val="en-US"/>
              <w14:ligatures w14:val="standardContextual"/>
            </w:rPr>
          </w:pPr>
          <w:hyperlink w:history="1" w:anchor="_Toc155868994">
            <w:r w:rsidRPr="00DA4AC9">
              <w:rPr>
                <w:rStyle w:val="Hyperlink"/>
              </w:rPr>
              <w:t>4.2.4</w:t>
            </w:r>
            <w:r>
              <w:rPr>
                <w:rFonts w:eastAsiaTheme="minorEastAsia"/>
                <w:i w:val="0"/>
                <w:iCs w:val="0"/>
                <w:color w:val="auto"/>
                <w:kern w:val="2"/>
                <w:szCs w:val="22"/>
                <w:lang w:val="en-US"/>
                <w14:ligatures w14:val="standardContextual"/>
              </w:rPr>
              <w:tab/>
            </w:r>
            <w:r w:rsidRPr="00DA4AC9">
              <w:rPr>
                <w:rStyle w:val="Hyperlink"/>
              </w:rPr>
              <w:t>Data Access Committee</w:t>
            </w:r>
            <w:r>
              <w:rPr>
                <w:webHidden/>
              </w:rPr>
              <w:tab/>
            </w:r>
            <w:r>
              <w:rPr>
                <w:webHidden/>
              </w:rPr>
              <w:fldChar w:fldCharType="begin"/>
            </w:r>
            <w:r>
              <w:rPr>
                <w:webHidden/>
              </w:rPr>
              <w:instrText xml:space="preserve"> PAGEREF _Toc155868994 \h </w:instrText>
            </w:r>
            <w:r>
              <w:rPr>
                <w:webHidden/>
              </w:rPr>
            </w:r>
            <w:r>
              <w:rPr>
                <w:webHidden/>
              </w:rPr>
              <w:fldChar w:fldCharType="separate"/>
            </w:r>
            <w:r>
              <w:rPr>
                <w:webHidden/>
              </w:rPr>
              <w:t>13</w:t>
            </w:r>
            <w:r>
              <w:rPr>
                <w:webHidden/>
              </w:rPr>
              <w:fldChar w:fldCharType="end"/>
            </w:r>
          </w:hyperlink>
        </w:p>
        <w:p w:rsidR="00F46442" w:rsidRDefault="00F46442" w14:paraId="22965B6A" w14:textId="210174E2">
          <w:pPr>
            <w:pStyle w:val="TOC2"/>
            <w:rPr>
              <w:rFonts w:eastAsiaTheme="minorEastAsia"/>
              <w:noProof/>
              <w:color w:val="auto"/>
              <w:kern w:val="2"/>
              <w:sz w:val="22"/>
              <w:szCs w:val="22"/>
              <w:lang w:val="en-US"/>
              <w14:ligatures w14:val="standardContextual"/>
            </w:rPr>
          </w:pPr>
          <w:hyperlink w:history="1" w:anchor="_Toc155868995">
            <w:r w:rsidRPr="00DA4AC9">
              <w:rPr>
                <w:rStyle w:val="Hyperlink"/>
                <w:noProof/>
              </w:rPr>
              <w:t>4.3</w:t>
            </w:r>
            <w:r>
              <w:rPr>
                <w:rFonts w:eastAsiaTheme="minorEastAsia"/>
                <w:noProof/>
                <w:color w:val="auto"/>
                <w:kern w:val="2"/>
                <w:sz w:val="22"/>
                <w:szCs w:val="22"/>
                <w:lang w:val="en-US"/>
                <w14:ligatures w14:val="standardContextual"/>
              </w:rPr>
              <w:tab/>
            </w:r>
            <w:r w:rsidRPr="00DA4AC9">
              <w:rPr>
                <w:rStyle w:val="Hyperlink"/>
                <w:noProof/>
              </w:rPr>
              <w:t>FAIR DATA - Making data interoperable.</w:t>
            </w:r>
            <w:r>
              <w:rPr>
                <w:noProof/>
                <w:webHidden/>
              </w:rPr>
              <w:tab/>
            </w:r>
            <w:r>
              <w:rPr>
                <w:noProof/>
                <w:webHidden/>
              </w:rPr>
              <w:fldChar w:fldCharType="begin"/>
            </w:r>
            <w:r>
              <w:rPr>
                <w:noProof/>
                <w:webHidden/>
              </w:rPr>
              <w:instrText xml:space="preserve"> PAGEREF _Toc155868995 \h </w:instrText>
            </w:r>
            <w:r>
              <w:rPr>
                <w:noProof/>
                <w:webHidden/>
              </w:rPr>
            </w:r>
            <w:r>
              <w:rPr>
                <w:noProof/>
                <w:webHidden/>
              </w:rPr>
              <w:fldChar w:fldCharType="separate"/>
            </w:r>
            <w:r>
              <w:rPr>
                <w:noProof/>
                <w:webHidden/>
              </w:rPr>
              <w:t>13</w:t>
            </w:r>
            <w:r>
              <w:rPr>
                <w:noProof/>
                <w:webHidden/>
              </w:rPr>
              <w:fldChar w:fldCharType="end"/>
            </w:r>
          </w:hyperlink>
        </w:p>
        <w:p w:rsidR="00F46442" w:rsidRDefault="00F46442" w14:paraId="7D3DAC66" w14:textId="4E9851CB">
          <w:pPr>
            <w:pStyle w:val="TOC2"/>
            <w:rPr>
              <w:rFonts w:eastAsiaTheme="minorEastAsia"/>
              <w:noProof/>
              <w:color w:val="auto"/>
              <w:kern w:val="2"/>
              <w:sz w:val="22"/>
              <w:szCs w:val="22"/>
              <w:lang w:val="en-US"/>
              <w14:ligatures w14:val="standardContextual"/>
            </w:rPr>
          </w:pPr>
          <w:hyperlink w:history="1" w:anchor="_Toc155868996">
            <w:r w:rsidRPr="00DA4AC9">
              <w:rPr>
                <w:rStyle w:val="Hyperlink"/>
                <w:noProof/>
              </w:rPr>
              <w:t>4.4</w:t>
            </w:r>
            <w:r>
              <w:rPr>
                <w:rFonts w:eastAsiaTheme="minorEastAsia"/>
                <w:noProof/>
                <w:color w:val="auto"/>
                <w:kern w:val="2"/>
                <w:sz w:val="22"/>
                <w:szCs w:val="22"/>
                <w:lang w:val="en-US"/>
                <w14:ligatures w14:val="standardContextual"/>
              </w:rPr>
              <w:tab/>
            </w:r>
            <w:r w:rsidRPr="00DA4AC9">
              <w:rPr>
                <w:rStyle w:val="Hyperlink"/>
                <w:noProof/>
              </w:rPr>
              <w:t>FAIR DATA - Increase Data re-use</w:t>
            </w:r>
            <w:r>
              <w:rPr>
                <w:noProof/>
                <w:webHidden/>
              </w:rPr>
              <w:tab/>
            </w:r>
            <w:r>
              <w:rPr>
                <w:noProof/>
                <w:webHidden/>
              </w:rPr>
              <w:fldChar w:fldCharType="begin"/>
            </w:r>
            <w:r>
              <w:rPr>
                <w:noProof/>
                <w:webHidden/>
              </w:rPr>
              <w:instrText xml:space="preserve"> PAGEREF _Toc155868996 \h </w:instrText>
            </w:r>
            <w:r>
              <w:rPr>
                <w:noProof/>
                <w:webHidden/>
              </w:rPr>
            </w:r>
            <w:r>
              <w:rPr>
                <w:noProof/>
                <w:webHidden/>
              </w:rPr>
              <w:fldChar w:fldCharType="separate"/>
            </w:r>
            <w:r>
              <w:rPr>
                <w:noProof/>
                <w:webHidden/>
              </w:rPr>
              <w:t>14</w:t>
            </w:r>
            <w:r>
              <w:rPr>
                <w:noProof/>
                <w:webHidden/>
              </w:rPr>
              <w:fldChar w:fldCharType="end"/>
            </w:r>
          </w:hyperlink>
        </w:p>
        <w:p w:rsidR="00F46442" w:rsidRDefault="00F46442" w14:paraId="420BBC6A" w14:textId="3D0F4618">
          <w:pPr>
            <w:pStyle w:val="TOC1"/>
            <w:rPr>
              <w:rFonts w:eastAsiaTheme="minorEastAsia"/>
              <w:b w:val="0"/>
              <w:bCs w:val="0"/>
              <w:caps w:val="0"/>
              <w:color w:val="auto"/>
              <w:kern w:val="2"/>
              <w:sz w:val="22"/>
              <w:szCs w:val="22"/>
              <w:lang w:val="en-US"/>
              <w14:ligatures w14:val="standardContextual"/>
            </w:rPr>
          </w:pPr>
          <w:hyperlink w:history="1" w:anchor="_Toc155868997">
            <w:r w:rsidRPr="00DA4AC9">
              <w:rPr>
                <w:rStyle w:val="Hyperlink"/>
              </w:rPr>
              <w:t>5</w:t>
            </w:r>
            <w:r>
              <w:rPr>
                <w:rFonts w:eastAsiaTheme="minorEastAsia"/>
                <w:b w:val="0"/>
                <w:bCs w:val="0"/>
                <w:caps w:val="0"/>
                <w:color w:val="auto"/>
                <w:kern w:val="2"/>
                <w:sz w:val="22"/>
                <w:szCs w:val="22"/>
                <w:lang w:val="en-US"/>
                <w14:ligatures w14:val="standardContextual"/>
              </w:rPr>
              <w:tab/>
            </w:r>
            <w:r w:rsidRPr="00DA4AC9">
              <w:rPr>
                <w:rStyle w:val="Hyperlink"/>
              </w:rPr>
              <w:t>Other research outputs</w:t>
            </w:r>
            <w:r>
              <w:rPr>
                <w:webHidden/>
              </w:rPr>
              <w:tab/>
            </w:r>
            <w:r>
              <w:rPr>
                <w:webHidden/>
              </w:rPr>
              <w:fldChar w:fldCharType="begin"/>
            </w:r>
            <w:r>
              <w:rPr>
                <w:webHidden/>
              </w:rPr>
              <w:instrText xml:space="preserve"> PAGEREF _Toc155868997 \h </w:instrText>
            </w:r>
            <w:r>
              <w:rPr>
                <w:webHidden/>
              </w:rPr>
            </w:r>
            <w:r>
              <w:rPr>
                <w:webHidden/>
              </w:rPr>
              <w:fldChar w:fldCharType="separate"/>
            </w:r>
            <w:r>
              <w:rPr>
                <w:webHidden/>
              </w:rPr>
              <w:t>16</w:t>
            </w:r>
            <w:r>
              <w:rPr>
                <w:webHidden/>
              </w:rPr>
              <w:fldChar w:fldCharType="end"/>
            </w:r>
          </w:hyperlink>
        </w:p>
        <w:p w:rsidR="00F46442" w:rsidRDefault="00F46442" w14:paraId="574815FC" w14:textId="5DFA607F">
          <w:pPr>
            <w:pStyle w:val="TOC1"/>
            <w:rPr>
              <w:rFonts w:eastAsiaTheme="minorEastAsia"/>
              <w:b w:val="0"/>
              <w:bCs w:val="0"/>
              <w:caps w:val="0"/>
              <w:color w:val="auto"/>
              <w:kern w:val="2"/>
              <w:sz w:val="22"/>
              <w:szCs w:val="22"/>
              <w:lang w:val="en-US"/>
              <w14:ligatures w14:val="standardContextual"/>
            </w:rPr>
          </w:pPr>
          <w:hyperlink w:history="1" w:anchor="_Toc155868998">
            <w:r w:rsidRPr="00DA4AC9">
              <w:rPr>
                <w:rStyle w:val="Hyperlink"/>
              </w:rPr>
              <w:t>6</w:t>
            </w:r>
            <w:r>
              <w:rPr>
                <w:rFonts w:eastAsiaTheme="minorEastAsia"/>
                <w:b w:val="0"/>
                <w:bCs w:val="0"/>
                <w:caps w:val="0"/>
                <w:color w:val="auto"/>
                <w:kern w:val="2"/>
                <w:sz w:val="22"/>
                <w:szCs w:val="22"/>
                <w:lang w:val="en-US"/>
                <w14:ligatures w14:val="standardContextual"/>
              </w:rPr>
              <w:tab/>
            </w:r>
            <w:r w:rsidRPr="00DA4AC9">
              <w:rPr>
                <w:rStyle w:val="Hyperlink"/>
              </w:rPr>
              <w:t>Allocation of resources</w:t>
            </w:r>
            <w:r>
              <w:rPr>
                <w:webHidden/>
              </w:rPr>
              <w:tab/>
            </w:r>
            <w:r>
              <w:rPr>
                <w:webHidden/>
              </w:rPr>
              <w:fldChar w:fldCharType="begin"/>
            </w:r>
            <w:r>
              <w:rPr>
                <w:webHidden/>
              </w:rPr>
              <w:instrText xml:space="preserve"> PAGEREF _Toc155868998 \h </w:instrText>
            </w:r>
            <w:r>
              <w:rPr>
                <w:webHidden/>
              </w:rPr>
            </w:r>
            <w:r>
              <w:rPr>
                <w:webHidden/>
              </w:rPr>
              <w:fldChar w:fldCharType="separate"/>
            </w:r>
            <w:r>
              <w:rPr>
                <w:webHidden/>
              </w:rPr>
              <w:t>16</w:t>
            </w:r>
            <w:r>
              <w:rPr>
                <w:webHidden/>
              </w:rPr>
              <w:fldChar w:fldCharType="end"/>
            </w:r>
          </w:hyperlink>
        </w:p>
        <w:p w:rsidR="00F46442" w:rsidRDefault="00F46442" w14:paraId="03803878" w14:textId="47EF1E35">
          <w:pPr>
            <w:pStyle w:val="TOC1"/>
            <w:rPr>
              <w:rFonts w:eastAsiaTheme="minorEastAsia"/>
              <w:b w:val="0"/>
              <w:bCs w:val="0"/>
              <w:caps w:val="0"/>
              <w:color w:val="auto"/>
              <w:kern w:val="2"/>
              <w:sz w:val="22"/>
              <w:szCs w:val="22"/>
              <w:lang w:val="en-US"/>
              <w14:ligatures w14:val="standardContextual"/>
            </w:rPr>
          </w:pPr>
          <w:hyperlink w:history="1" w:anchor="_Toc155868999">
            <w:r w:rsidRPr="00DA4AC9">
              <w:rPr>
                <w:rStyle w:val="Hyperlink"/>
              </w:rPr>
              <w:t>7</w:t>
            </w:r>
            <w:r>
              <w:rPr>
                <w:rFonts w:eastAsiaTheme="minorEastAsia"/>
                <w:b w:val="0"/>
                <w:bCs w:val="0"/>
                <w:caps w:val="0"/>
                <w:color w:val="auto"/>
                <w:kern w:val="2"/>
                <w:sz w:val="22"/>
                <w:szCs w:val="22"/>
                <w:lang w:val="en-US"/>
                <w14:ligatures w14:val="standardContextual"/>
              </w:rPr>
              <w:tab/>
            </w:r>
            <w:r w:rsidRPr="00DA4AC9">
              <w:rPr>
                <w:rStyle w:val="Hyperlink"/>
              </w:rPr>
              <w:t>Data Security</w:t>
            </w:r>
            <w:r>
              <w:rPr>
                <w:webHidden/>
              </w:rPr>
              <w:tab/>
            </w:r>
            <w:r>
              <w:rPr>
                <w:webHidden/>
              </w:rPr>
              <w:fldChar w:fldCharType="begin"/>
            </w:r>
            <w:r>
              <w:rPr>
                <w:webHidden/>
              </w:rPr>
              <w:instrText xml:space="preserve"> PAGEREF _Toc155868999 \h </w:instrText>
            </w:r>
            <w:r>
              <w:rPr>
                <w:webHidden/>
              </w:rPr>
            </w:r>
            <w:r>
              <w:rPr>
                <w:webHidden/>
              </w:rPr>
              <w:fldChar w:fldCharType="separate"/>
            </w:r>
            <w:r>
              <w:rPr>
                <w:webHidden/>
              </w:rPr>
              <w:t>17</w:t>
            </w:r>
            <w:r>
              <w:rPr>
                <w:webHidden/>
              </w:rPr>
              <w:fldChar w:fldCharType="end"/>
            </w:r>
          </w:hyperlink>
        </w:p>
        <w:p w:rsidR="00F46442" w:rsidRDefault="00F46442" w14:paraId="690317DA" w14:textId="7A6B75E9">
          <w:pPr>
            <w:pStyle w:val="TOC1"/>
            <w:rPr>
              <w:rFonts w:eastAsiaTheme="minorEastAsia"/>
              <w:b w:val="0"/>
              <w:bCs w:val="0"/>
              <w:caps w:val="0"/>
              <w:color w:val="auto"/>
              <w:kern w:val="2"/>
              <w:sz w:val="22"/>
              <w:szCs w:val="22"/>
              <w:lang w:val="en-US"/>
              <w14:ligatures w14:val="standardContextual"/>
            </w:rPr>
          </w:pPr>
          <w:hyperlink w:history="1" w:anchor="_Toc155869000">
            <w:r w:rsidRPr="00DA4AC9">
              <w:rPr>
                <w:rStyle w:val="Hyperlink"/>
              </w:rPr>
              <w:t>8</w:t>
            </w:r>
            <w:r>
              <w:rPr>
                <w:rFonts w:eastAsiaTheme="minorEastAsia"/>
                <w:b w:val="0"/>
                <w:bCs w:val="0"/>
                <w:caps w:val="0"/>
                <w:color w:val="auto"/>
                <w:kern w:val="2"/>
                <w:sz w:val="22"/>
                <w:szCs w:val="22"/>
                <w:lang w:val="en-US"/>
                <w14:ligatures w14:val="standardContextual"/>
              </w:rPr>
              <w:tab/>
            </w:r>
            <w:r w:rsidRPr="00DA4AC9">
              <w:rPr>
                <w:rStyle w:val="Hyperlink"/>
              </w:rPr>
              <w:t>Ethics</w:t>
            </w:r>
            <w:r>
              <w:rPr>
                <w:webHidden/>
              </w:rPr>
              <w:tab/>
            </w:r>
            <w:r>
              <w:rPr>
                <w:webHidden/>
              </w:rPr>
              <w:fldChar w:fldCharType="begin"/>
            </w:r>
            <w:r>
              <w:rPr>
                <w:webHidden/>
              </w:rPr>
              <w:instrText xml:space="preserve"> PAGEREF _Toc155869000 \h </w:instrText>
            </w:r>
            <w:r>
              <w:rPr>
                <w:webHidden/>
              </w:rPr>
            </w:r>
            <w:r>
              <w:rPr>
                <w:webHidden/>
              </w:rPr>
              <w:fldChar w:fldCharType="separate"/>
            </w:r>
            <w:r>
              <w:rPr>
                <w:webHidden/>
              </w:rPr>
              <w:t>18</w:t>
            </w:r>
            <w:r>
              <w:rPr>
                <w:webHidden/>
              </w:rPr>
              <w:fldChar w:fldCharType="end"/>
            </w:r>
          </w:hyperlink>
        </w:p>
        <w:p w:rsidR="00F46442" w:rsidRDefault="00F46442" w14:paraId="36B6F23E" w14:textId="4EC9C5E4">
          <w:pPr>
            <w:pStyle w:val="TOC1"/>
            <w:rPr>
              <w:rFonts w:eastAsiaTheme="minorEastAsia"/>
              <w:b w:val="0"/>
              <w:bCs w:val="0"/>
              <w:caps w:val="0"/>
              <w:color w:val="auto"/>
              <w:kern w:val="2"/>
              <w:sz w:val="22"/>
              <w:szCs w:val="22"/>
              <w:lang w:val="en-US"/>
              <w14:ligatures w14:val="standardContextual"/>
            </w:rPr>
          </w:pPr>
          <w:hyperlink w:history="1" w:anchor="_Toc155869001">
            <w:r w:rsidRPr="00DA4AC9">
              <w:rPr>
                <w:rStyle w:val="Hyperlink"/>
              </w:rPr>
              <w:t>9</w:t>
            </w:r>
            <w:r>
              <w:rPr>
                <w:rFonts w:eastAsiaTheme="minorEastAsia"/>
                <w:b w:val="0"/>
                <w:bCs w:val="0"/>
                <w:caps w:val="0"/>
                <w:color w:val="auto"/>
                <w:kern w:val="2"/>
                <w:sz w:val="22"/>
                <w:szCs w:val="22"/>
                <w:lang w:val="en-US"/>
                <w14:ligatures w14:val="standardContextual"/>
              </w:rPr>
              <w:tab/>
            </w:r>
            <w:r w:rsidRPr="00DA4AC9">
              <w:rPr>
                <w:rStyle w:val="Hyperlink"/>
              </w:rPr>
              <w:t>Personal Data</w:t>
            </w:r>
            <w:r>
              <w:rPr>
                <w:webHidden/>
              </w:rPr>
              <w:tab/>
            </w:r>
            <w:r>
              <w:rPr>
                <w:webHidden/>
              </w:rPr>
              <w:fldChar w:fldCharType="begin"/>
            </w:r>
            <w:r>
              <w:rPr>
                <w:webHidden/>
              </w:rPr>
              <w:instrText xml:space="preserve"> PAGEREF _Toc155869001 \h </w:instrText>
            </w:r>
            <w:r>
              <w:rPr>
                <w:webHidden/>
              </w:rPr>
            </w:r>
            <w:r>
              <w:rPr>
                <w:webHidden/>
              </w:rPr>
              <w:fldChar w:fldCharType="separate"/>
            </w:r>
            <w:r>
              <w:rPr>
                <w:webHidden/>
              </w:rPr>
              <w:t>19</w:t>
            </w:r>
            <w:r>
              <w:rPr>
                <w:webHidden/>
              </w:rPr>
              <w:fldChar w:fldCharType="end"/>
            </w:r>
          </w:hyperlink>
        </w:p>
        <w:p w:rsidR="00F46442" w:rsidRDefault="00F46442" w14:paraId="23780B84" w14:textId="15D5E406">
          <w:pPr>
            <w:pStyle w:val="TOC1"/>
            <w:rPr>
              <w:rFonts w:eastAsiaTheme="minorEastAsia"/>
              <w:b w:val="0"/>
              <w:bCs w:val="0"/>
              <w:caps w:val="0"/>
              <w:color w:val="auto"/>
              <w:kern w:val="2"/>
              <w:sz w:val="22"/>
              <w:szCs w:val="22"/>
              <w:lang w:val="en-US"/>
              <w14:ligatures w14:val="standardContextual"/>
            </w:rPr>
          </w:pPr>
          <w:hyperlink w:history="1" w:anchor="_Toc155869002">
            <w:r w:rsidRPr="00DA4AC9">
              <w:rPr>
                <w:rStyle w:val="Hyperlink"/>
              </w:rPr>
              <w:t>10</w:t>
            </w:r>
            <w:r>
              <w:rPr>
                <w:rFonts w:eastAsiaTheme="minorEastAsia"/>
                <w:b w:val="0"/>
                <w:bCs w:val="0"/>
                <w:caps w:val="0"/>
                <w:color w:val="auto"/>
                <w:kern w:val="2"/>
                <w:sz w:val="22"/>
                <w:szCs w:val="22"/>
                <w:lang w:val="en-US"/>
                <w14:ligatures w14:val="standardContextual"/>
              </w:rPr>
              <w:tab/>
            </w:r>
            <w:r w:rsidRPr="00DA4AC9">
              <w:rPr>
                <w:rStyle w:val="Hyperlink"/>
              </w:rPr>
              <w:t>A.I.</w:t>
            </w:r>
            <w:r>
              <w:rPr>
                <w:webHidden/>
              </w:rPr>
              <w:tab/>
            </w:r>
            <w:r>
              <w:rPr>
                <w:webHidden/>
              </w:rPr>
              <w:fldChar w:fldCharType="begin"/>
            </w:r>
            <w:r>
              <w:rPr>
                <w:webHidden/>
              </w:rPr>
              <w:instrText xml:space="preserve"> PAGEREF _Toc155869002 \h </w:instrText>
            </w:r>
            <w:r>
              <w:rPr>
                <w:webHidden/>
              </w:rPr>
            </w:r>
            <w:r>
              <w:rPr>
                <w:webHidden/>
              </w:rPr>
              <w:fldChar w:fldCharType="separate"/>
            </w:r>
            <w:r>
              <w:rPr>
                <w:webHidden/>
              </w:rPr>
              <w:t>20</w:t>
            </w:r>
            <w:r>
              <w:rPr>
                <w:webHidden/>
              </w:rPr>
              <w:fldChar w:fldCharType="end"/>
            </w:r>
          </w:hyperlink>
        </w:p>
        <w:p w:rsidR="00F46442" w:rsidRDefault="00F46442" w14:paraId="4F5E9C5F" w14:textId="445FE91C">
          <w:pPr>
            <w:pStyle w:val="TOC1"/>
            <w:rPr>
              <w:rFonts w:eastAsiaTheme="minorEastAsia"/>
              <w:b w:val="0"/>
              <w:bCs w:val="0"/>
              <w:caps w:val="0"/>
              <w:color w:val="auto"/>
              <w:kern w:val="2"/>
              <w:sz w:val="22"/>
              <w:szCs w:val="22"/>
              <w:lang w:val="en-US"/>
              <w14:ligatures w14:val="standardContextual"/>
            </w:rPr>
          </w:pPr>
          <w:hyperlink w:history="1" w:anchor="_Toc155869003">
            <w:r w:rsidRPr="00DA4AC9">
              <w:rPr>
                <w:rStyle w:val="Hyperlink"/>
              </w:rPr>
              <w:t>11</w:t>
            </w:r>
            <w:r>
              <w:rPr>
                <w:rFonts w:eastAsiaTheme="minorEastAsia"/>
                <w:b w:val="0"/>
                <w:bCs w:val="0"/>
                <w:caps w:val="0"/>
                <w:color w:val="auto"/>
                <w:kern w:val="2"/>
                <w:sz w:val="22"/>
                <w:szCs w:val="22"/>
                <w:lang w:val="en-US"/>
                <w14:ligatures w14:val="standardContextual"/>
              </w:rPr>
              <w:tab/>
            </w:r>
            <w:r w:rsidRPr="00DA4AC9">
              <w:rPr>
                <w:rStyle w:val="Hyperlink"/>
              </w:rPr>
              <w:t>Other issues</w:t>
            </w:r>
            <w:r>
              <w:rPr>
                <w:webHidden/>
              </w:rPr>
              <w:tab/>
            </w:r>
            <w:r>
              <w:rPr>
                <w:webHidden/>
              </w:rPr>
              <w:fldChar w:fldCharType="begin"/>
            </w:r>
            <w:r>
              <w:rPr>
                <w:webHidden/>
              </w:rPr>
              <w:instrText xml:space="preserve"> PAGEREF _Toc155869003 \h </w:instrText>
            </w:r>
            <w:r>
              <w:rPr>
                <w:webHidden/>
              </w:rPr>
            </w:r>
            <w:r>
              <w:rPr>
                <w:webHidden/>
              </w:rPr>
              <w:fldChar w:fldCharType="separate"/>
            </w:r>
            <w:r>
              <w:rPr>
                <w:webHidden/>
              </w:rPr>
              <w:t>21</w:t>
            </w:r>
            <w:r>
              <w:rPr>
                <w:webHidden/>
              </w:rPr>
              <w:fldChar w:fldCharType="end"/>
            </w:r>
          </w:hyperlink>
        </w:p>
        <w:p w:rsidRPr="00621A82" w:rsidR="00A32C5F" w:rsidP="000B2C88" w:rsidRDefault="009F3528" w14:paraId="10C27B99" w14:textId="7BA1C50B">
          <w:pPr>
            <w:pStyle w:val="TOC1"/>
            <w:rPr>
              <w:noProof w:val="0"/>
            </w:rPr>
          </w:pPr>
          <w:r w:rsidRPr="00621A82">
            <w:rPr>
              <w:noProof w:val="0"/>
            </w:rPr>
            <w:fldChar w:fldCharType="end"/>
          </w:r>
        </w:p>
      </w:sdtContent>
    </w:sdt>
    <w:p w:rsidRPr="00621A82" w:rsidR="00CF54CB" w:rsidRDefault="00CF54CB" w14:paraId="100C6232" w14:textId="77777777">
      <w:pPr>
        <w:jc w:val="left"/>
        <w:rPr>
          <w:rFonts w:eastAsiaTheme="majorEastAsia" w:cstheme="majorBidi"/>
          <w:b/>
          <w:bCs/>
          <w:color w:val="2D416A" w:themeColor="accent1"/>
          <w:sz w:val="28"/>
          <w:szCs w:val="28"/>
          <w:lang w:eastAsia="de-DE"/>
        </w:rPr>
      </w:pPr>
      <w:r w:rsidRPr="00621A82">
        <w:br w:type="page"/>
      </w:r>
    </w:p>
    <w:p w:rsidRPr="00695B70" w:rsidR="00695B70" w:rsidP="00695B70" w:rsidRDefault="00695B70" w14:paraId="1E325807" w14:textId="77777777">
      <w:bookmarkStart w:name="_Toc524439116" w:id="0"/>
      <w:bookmarkStart w:name="_Toc155868985" w:id="1"/>
    </w:p>
    <w:p w:rsidR="00EF3700" w:rsidP="00EF3700" w:rsidRDefault="00EF3700" w14:paraId="4FA7ADB7" w14:textId="56EA2D00">
      <w:pPr>
        <w:pStyle w:val="Heading1"/>
        <w:spacing w:after="120"/>
        <w:ind w:left="431" w:hanging="431"/>
      </w:pPr>
      <w:r w:rsidRPr="00484DE3">
        <w:t>Introduction</w:t>
      </w:r>
      <w:bookmarkEnd w:id="0"/>
      <w:bookmarkEnd w:id="1"/>
    </w:p>
    <w:p w:rsidR="000D23A5" w:rsidP="003939D0" w:rsidRDefault="000D23A5" w14:paraId="20AB2033" w14:textId="7629CEB1">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proofErr w:type="spellStart"/>
      <w:r w:rsidR="00E234BC">
        <w:t>CoEvolution</w:t>
      </w:r>
      <w:proofErr w:type="spellEnd"/>
      <w:r>
        <w:t xml:space="preserve"> project, this requirement will be addressed via the creation and submission of the deliverable D1.2: </w:t>
      </w:r>
      <w:r w:rsidR="003939D0">
        <w:t>Data Management Plan</w:t>
      </w:r>
    </w:p>
    <w:p w:rsidR="003939D0" w:rsidP="000D23A5" w:rsidRDefault="000D23A5" w14:paraId="55271793" w14:textId="77777777">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rsidR="003939D0" w:rsidP="003C4E0A" w:rsidRDefault="003C4E0A" w14:paraId="7A04CF48" w14:textId="62EB96C9">
      <w:pPr>
        <w:pStyle w:val="ListParagraph"/>
        <w:numPr>
          <w:ilvl w:val="0"/>
          <w:numId w:val="39"/>
        </w:numPr>
      </w:pPr>
      <w:r>
        <w:rPr>
          <w:b/>
          <w:bCs/>
        </w:rPr>
        <w:t>“</w:t>
      </w:r>
      <w:r w:rsidRPr="003C4E0A" w:rsidR="000D23A5">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rsidR="000D23A5" w:rsidP="003C4E0A" w:rsidRDefault="003C4E0A" w14:paraId="710F2F01" w14:textId="74743614">
      <w:pPr>
        <w:pStyle w:val="ListParagraph"/>
        <w:numPr>
          <w:ilvl w:val="0"/>
          <w:numId w:val="39"/>
        </w:numPr>
      </w:pPr>
      <w:r>
        <w:rPr>
          <w:b/>
          <w:bCs/>
        </w:rPr>
        <w:t>“</w:t>
      </w:r>
      <w:r w:rsidRPr="003C4E0A" w:rsidR="000D23A5">
        <w:rPr>
          <w:b/>
          <w:bCs/>
        </w:rPr>
        <w:t>FAIR D</w:t>
      </w:r>
      <w:r w:rsidRPr="003C4E0A" w:rsidR="007848BE">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rsidR="000D23A5" w:rsidP="003C4E0A" w:rsidRDefault="003C4E0A" w14:paraId="6E8B3837" w14:textId="19695777">
      <w:pPr>
        <w:pStyle w:val="ListParagraph"/>
        <w:numPr>
          <w:ilvl w:val="0"/>
          <w:numId w:val="39"/>
        </w:numPr>
      </w:pPr>
      <w:r>
        <w:rPr>
          <w:b/>
          <w:bCs/>
        </w:rPr>
        <w:t>“</w:t>
      </w:r>
      <w:r w:rsidRPr="003C4E0A" w:rsidR="000D23A5">
        <w:rPr>
          <w:b/>
          <w:bCs/>
        </w:rPr>
        <w:t xml:space="preserve">Other </w:t>
      </w:r>
      <w:r w:rsidRPr="003C4E0A" w:rsidR="007848BE">
        <w:rPr>
          <w:b/>
          <w:bCs/>
        </w:rPr>
        <w:t>R</w:t>
      </w:r>
      <w:r w:rsidRPr="003C4E0A" w:rsidR="000D23A5">
        <w:rPr>
          <w:b/>
          <w:bCs/>
        </w:rPr>
        <w:t xml:space="preserve">esearch </w:t>
      </w:r>
      <w:r w:rsidRPr="003C4E0A" w:rsidR="007848BE">
        <w:rPr>
          <w:b/>
          <w:bCs/>
        </w:rPr>
        <w:t>O</w:t>
      </w:r>
      <w:r w:rsidRPr="003C4E0A" w:rsidR="000D23A5">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rsidR="000D23A5" w:rsidP="003C4E0A" w:rsidRDefault="003C4E0A" w14:paraId="6DF883BF" w14:textId="367E7CD4">
      <w:pPr>
        <w:pStyle w:val="ListParagraph"/>
        <w:numPr>
          <w:ilvl w:val="0"/>
          <w:numId w:val="39"/>
        </w:numPr>
      </w:pPr>
      <w:r>
        <w:rPr>
          <w:b/>
          <w:bCs/>
        </w:rPr>
        <w:t>“</w:t>
      </w:r>
      <w:r w:rsidRPr="003C4E0A" w:rsidR="000D23A5">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rsidR="000D23A5" w:rsidP="003C4E0A" w:rsidRDefault="003C4E0A" w14:paraId="71E33AA2" w14:textId="190E10C9">
      <w:pPr>
        <w:pStyle w:val="ListParagraph"/>
        <w:numPr>
          <w:ilvl w:val="0"/>
          <w:numId w:val="39"/>
        </w:numPr>
      </w:pPr>
      <w:r>
        <w:rPr>
          <w:b/>
          <w:bCs/>
        </w:rPr>
        <w:t>“</w:t>
      </w:r>
      <w:r w:rsidRPr="003C4E0A" w:rsidR="000D23A5">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rsidR="000D23A5" w:rsidP="003C4E0A" w:rsidRDefault="003C4E0A" w14:paraId="354D499F" w14:textId="3033492D">
      <w:pPr>
        <w:pStyle w:val="ListParagraph"/>
        <w:numPr>
          <w:ilvl w:val="0"/>
          <w:numId w:val="39"/>
        </w:numPr>
      </w:pPr>
      <w:r>
        <w:t>“</w:t>
      </w:r>
      <w:r w:rsidRPr="003C4E0A" w:rsidR="000D23A5">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rsidR="003C4E0A" w:rsidP="003C4E0A" w:rsidRDefault="003C4E0A" w14:paraId="68EA1184" w14:textId="2185CD1A">
      <w:pPr>
        <w:pStyle w:val="ListParagraph"/>
        <w:numPr>
          <w:ilvl w:val="0"/>
          <w:numId w:val="39"/>
        </w:numPr>
      </w:pPr>
      <w:r>
        <w:t>“</w:t>
      </w:r>
      <w:r w:rsidRPr="003C4E0A" w:rsidR="000D23A5">
        <w:rPr>
          <w:b/>
          <w:bCs/>
        </w:rPr>
        <w:t>Personal Data</w:t>
      </w:r>
      <w:r>
        <w:rPr>
          <w:b/>
          <w:bCs/>
        </w:rPr>
        <w:t>”</w:t>
      </w:r>
      <w:r w:rsidR="000D23A5">
        <w:t xml:space="preserve"> enlists questions related to the Use and Management of personal data</w:t>
      </w:r>
      <w:r>
        <w:t>.</w:t>
      </w:r>
    </w:p>
    <w:p w:rsidR="000D23A5" w:rsidP="003C4E0A" w:rsidRDefault="003C4E0A" w14:paraId="710E1A79" w14:textId="3C472009">
      <w:pPr>
        <w:pStyle w:val="ListParagraph"/>
        <w:numPr>
          <w:ilvl w:val="0"/>
          <w:numId w:val="39"/>
        </w:numPr>
      </w:pPr>
      <w:r>
        <w:t>“</w:t>
      </w:r>
      <w:r w:rsidRPr="003C4E0A" w:rsidR="000D23A5">
        <w:rPr>
          <w:b/>
          <w:bCs/>
        </w:rPr>
        <w:t>A</w:t>
      </w:r>
      <w:r>
        <w:rPr>
          <w:b/>
          <w:bCs/>
        </w:rPr>
        <w:t>rtificial Intelligence”</w:t>
      </w:r>
      <w:r w:rsidR="000D23A5">
        <w:t xml:space="preserve"> dives into the possible use of A.I. technologies for data management.</w:t>
      </w:r>
    </w:p>
    <w:p w:rsidR="00695B70" w:rsidP="003C4E0A" w:rsidRDefault="003C4E0A" w14:paraId="64CEED05" w14:textId="370CA343">
      <w:pPr>
        <w:pStyle w:val="ListParagraph"/>
        <w:numPr>
          <w:ilvl w:val="0"/>
          <w:numId w:val="39"/>
        </w:numPr>
      </w:pPr>
      <w:r>
        <w:t>“</w:t>
      </w:r>
      <w:r w:rsidRPr="003C4E0A" w:rsidR="000D23A5">
        <w:rPr>
          <w:b/>
          <w:bCs/>
        </w:rPr>
        <w:t xml:space="preserve">Other </w:t>
      </w:r>
      <w:r w:rsidRPr="003C4E0A" w:rsidR="003A066D">
        <w:rPr>
          <w:b/>
          <w:bCs/>
        </w:rPr>
        <w:t>I</w:t>
      </w:r>
      <w:r w:rsidRPr="003C4E0A" w:rsidR="000D23A5">
        <w:rPr>
          <w:b/>
          <w:bCs/>
        </w:rPr>
        <w:t>ssues</w:t>
      </w:r>
      <w:r>
        <w:rPr>
          <w:b/>
          <w:bCs/>
        </w:rPr>
        <w:t>”</w:t>
      </w:r>
      <w:r w:rsidR="000D23A5">
        <w:t xml:space="preserve"> examine the use of national, funder, sectorial, or departmental procedures for data management, listing and briefly describing the chosen procedures.</w:t>
      </w:r>
    </w:p>
    <w:p w:rsidR="00695B70" w:rsidP="000D23A5" w:rsidRDefault="00695B70" w14:paraId="5A2AB99A" w14:textId="77777777"/>
    <w:p w:rsidR="00354C3C" w:rsidRDefault="00354C3C" w14:paraId="31AE027C" w14:textId="72B02AE2">
      <w:pPr>
        <w:jc w:val="left"/>
      </w:pPr>
      <w:r>
        <w:br w:type="page"/>
      </w:r>
    </w:p>
    <w:p w:rsidR="00354C3C" w:rsidP="000D23A5" w:rsidRDefault="00354C3C" w14:paraId="6B6A0447" w14:textId="77777777">
      <w:pPr>
        <w:sectPr w:rsidR="00354C3C" w:rsidSect="00B6681A">
          <w:headerReference w:type="default" r:id="rId12"/>
          <w:footerReference w:type="default" r:id="rId13"/>
          <w:footerReference w:type="first" r:id="rId14"/>
          <w:pgSz w:w="11906" w:h="16838" w:orient="portrait"/>
          <w:pgMar w:top="851" w:right="991" w:bottom="1417" w:left="993" w:header="708" w:footer="708" w:gutter="0"/>
          <w:cols w:space="708"/>
          <w:titlePg/>
          <w:docGrid w:linePitch="360"/>
        </w:sectPr>
      </w:pPr>
    </w:p>
    <w:p w:rsidRPr="000D23A5" w:rsidR="003939D0" w:rsidP="000D23A5" w:rsidRDefault="003939D0" w14:paraId="46D0E672" w14:textId="44B5A8E0"/>
    <w:p w:rsidR="00EF3700" w:rsidP="00EF3700" w:rsidRDefault="00277A8C" w14:paraId="318AE748" w14:textId="3FF0CD50">
      <w:pPr>
        <w:pStyle w:val="Heading1"/>
        <w:spacing w:after="120"/>
        <w:ind w:left="431" w:hanging="431"/>
      </w:pPr>
      <w:bookmarkStart w:name="_Toc155868986" w:id="2"/>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Pr="00FE79AF" w:rsidR="00277A8C" w:rsidTr="69A3CEF9" w14:paraId="6EE53674" w14:textId="77777777">
        <w:trPr>
          <w:tblHeader/>
          <w:jc w:val="center"/>
        </w:trPr>
        <w:tc>
          <w:tcPr>
            <w:tcW w:w="1785" w:type="pct"/>
            <w:shd w:val="clear" w:color="auto" w:fill="2D416A" w:themeFill="accent1"/>
            <w:tcMar/>
          </w:tcPr>
          <w:p w:rsidRPr="00EC1AAF" w:rsidR="00277A8C" w:rsidP="00314F61" w:rsidRDefault="00277A8C" w14:paraId="014A73D7" w14:textId="48502677">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Mar/>
          </w:tcPr>
          <w:p w:rsidRPr="009B08F7" w:rsidR="00277A8C" w:rsidP="69A3CEF9" w:rsidRDefault="00277A8C" w14:paraId="204AC145" w14:textId="435391F8">
            <w:pPr>
              <w:spacing w:before="40" w:after="40"/>
              <w:jc w:val="left"/>
              <w:rPr>
                <w:i w:val="1"/>
                <w:iCs w:val="1"/>
                <w:color w:val="242424" w:themeColor="text1"/>
                <w:sz w:val="21"/>
                <w:szCs w:val="21"/>
                <w:lang w:val="en-US" w:eastAsia="de-DE"/>
              </w:rPr>
            </w:pPr>
            <w:r w:rsidRPr="69A3CEF9" w:rsidR="2B1E2EAF">
              <w:rPr>
                <w:i w:val="1"/>
                <w:iCs w:val="1"/>
                <w:color w:val="242424" w:themeColor="text1" w:themeTint="FF" w:themeShade="FF"/>
                <w:sz w:val="21"/>
                <w:szCs w:val="21"/>
                <w:lang w:val="en-US" w:eastAsia="de-DE"/>
              </w:rPr>
              <w:t xml:space="preserve">Telefónica </w:t>
            </w:r>
            <w:r w:rsidRPr="69A3CEF9" w:rsidR="2B1E2EAF">
              <w:rPr>
                <w:i w:val="1"/>
                <w:iCs w:val="1"/>
                <w:color w:val="242424" w:themeColor="text1" w:themeTint="FF" w:themeShade="FF"/>
                <w:sz w:val="21"/>
                <w:szCs w:val="21"/>
                <w:lang w:val="en-US" w:eastAsia="de-DE"/>
              </w:rPr>
              <w:t>Innovación</w:t>
            </w:r>
            <w:r w:rsidRPr="69A3CEF9" w:rsidR="2B1E2EAF">
              <w:rPr>
                <w:i w:val="1"/>
                <w:iCs w:val="1"/>
                <w:color w:val="242424" w:themeColor="text1" w:themeTint="FF" w:themeShade="FF"/>
                <w:sz w:val="21"/>
                <w:szCs w:val="21"/>
                <w:lang w:val="en-US" w:eastAsia="de-DE"/>
              </w:rPr>
              <w:t xml:space="preserve"> Digital SL - TID</w:t>
            </w:r>
          </w:p>
        </w:tc>
      </w:tr>
      <w:tr w:rsidRPr="00FE79AF" w:rsidR="00277A8C" w:rsidTr="69A3CEF9" w14:paraId="21E5A492" w14:textId="77777777">
        <w:trPr>
          <w:jc w:val="center"/>
        </w:trPr>
        <w:tc>
          <w:tcPr>
            <w:tcW w:w="1785" w:type="pct"/>
            <w:shd w:val="clear" w:color="auto" w:fill="2D416A" w:themeFill="accent1"/>
            <w:tcMar/>
            <w:vAlign w:val="center"/>
          </w:tcPr>
          <w:p w:rsidRPr="00E43514" w:rsidR="00277A8C" w:rsidP="00314F61" w:rsidRDefault="00277A8C" w14:paraId="6A66E2EE" w14:textId="15DE78D4">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Mar/>
          </w:tcPr>
          <w:p w:rsidRPr="009B08F7" w:rsidR="00277A8C" w:rsidP="69A3CEF9" w:rsidRDefault="00277A8C" w14:paraId="52ABBFB0" w14:textId="4A611906">
            <w:pPr>
              <w:spacing w:before="40" w:after="40" w:line="288" w:lineRule="auto"/>
              <w:jc w:val="left"/>
              <w:rPr>
                <w:i w:val="1"/>
                <w:iCs w:val="1"/>
                <w:color w:val="242424" w:themeColor="text1"/>
                <w:sz w:val="21"/>
                <w:szCs w:val="21"/>
              </w:rPr>
            </w:pPr>
            <w:r w:rsidRPr="69A3CEF9" w:rsidR="7F7AB3C4">
              <w:rPr>
                <w:i w:val="1"/>
                <w:iCs w:val="1"/>
                <w:color w:val="242424" w:themeColor="text1" w:themeTint="FF" w:themeShade="FF"/>
                <w:sz w:val="21"/>
                <w:szCs w:val="21"/>
              </w:rPr>
              <w:t>carlos.seguraperales@telefonica.com</w:t>
            </w:r>
          </w:p>
        </w:tc>
      </w:tr>
      <w:tr w:rsidRPr="00FE79AF" w:rsidR="00277A8C" w:rsidTr="69A3CEF9" w14:paraId="71FF2786" w14:textId="77777777">
        <w:trPr>
          <w:jc w:val="center"/>
        </w:trPr>
        <w:tc>
          <w:tcPr>
            <w:tcW w:w="1785" w:type="pct"/>
            <w:shd w:val="clear" w:color="auto" w:fill="2D416A" w:themeFill="accent1"/>
            <w:tcMar/>
            <w:vAlign w:val="center"/>
          </w:tcPr>
          <w:p w:rsidRPr="00E43514" w:rsidR="00277A8C" w:rsidP="00314F61" w:rsidRDefault="00277A8C" w14:paraId="27C7E61F" w14:textId="7EE94F2D">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Mar/>
          </w:tcPr>
          <w:p w:rsidRPr="009B08F7" w:rsidR="00277A8C" w:rsidP="00314F61" w:rsidRDefault="00277A8C" w14:paraId="3AD3FF8A" w14:textId="48D290F2">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Pr="00FE79AF" w:rsidR="00277A8C" w:rsidTr="69A3CEF9" w14:paraId="452A5894" w14:textId="77777777">
        <w:trPr>
          <w:jc w:val="center"/>
        </w:trPr>
        <w:tc>
          <w:tcPr>
            <w:tcW w:w="1785" w:type="pct"/>
            <w:shd w:val="clear" w:color="auto" w:fill="2D416A" w:themeFill="accent1"/>
            <w:tcMar/>
            <w:vAlign w:val="center"/>
          </w:tcPr>
          <w:p w:rsidRPr="00E43514" w:rsidR="00277A8C" w:rsidP="00314F61" w:rsidRDefault="00277A8C" w14:paraId="01E74285" w14:textId="4E4F558E">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Mar/>
          </w:tcPr>
          <w:p w:rsidRPr="009B08F7" w:rsidR="00277A8C" w:rsidP="00314F61" w:rsidRDefault="00277A8C" w14:paraId="1FEF94C0" w14:textId="405EDAE3">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rsidR="00A346C7" w:rsidP="00F46442" w:rsidRDefault="00A346C7" w14:paraId="072D31C6" w14:textId="77777777"/>
    <w:p w:rsidR="00A346C7" w:rsidP="00A346C7" w:rsidRDefault="00A346C7" w14:paraId="501B7C48" w14:textId="1D94294C">
      <w:pPr>
        <w:pStyle w:val="Heading1"/>
      </w:pPr>
      <w:bookmarkStart w:name="_Toc155868987" w:id="3"/>
      <w:r w:rsidRPr="00A346C7">
        <w:t>Data Summary</w:t>
      </w:r>
      <w:bookmarkEnd w:id="3"/>
    </w:p>
    <w:tbl>
      <w:tblPr>
        <w:tblStyle w:val="Grigliatabella2"/>
        <w:tblW w:w="0" w:type="auto"/>
        <w:tblLook w:val="04A0" w:firstRow="1" w:lastRow="0" w:firstColumn="1" w:lastColumn="0" w:noHBand="0" w:noVBand="1"/>
      </w:tblPr>
      <w:tblGrid>
        <w:gridCol w:w="9912"/>
      </w:tblGrid>
      <w:tr w:rsidRPr="001478FF" w:rsidR="00A346C7" w:rsidTr="69A3CEF9" w14:paraId="4B086A01" w14:textId="77777777">
        <w:trPr>
          <w:trHeight w:val="432"/>
        </w:trPr>
        <w:tc>
          <w:tcPr>
            <w:tcW w:w="9912" w:type="dxa"/>
            <w:shd w:val="clear" w:color="auto" w:fill="D9D9D9" w:themeFill="text2" w:themeFillShade="D9"/>
            <w:tcMar/>
            <w:vAlign w:val="center"/>
          </w:tcPr>
          <w:p w:rsidRPr="009B08F7" w:rsidR="00A346C7" w:rsidP="00A346C7" w:rsidRDefault="00A346C7" w14:paraId="522AB256"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Pr="001478FF" w:rsidR="00A346C7" w:rsidTr="69A3CEF9" w14:paraId="11ED1F1A" w14:textId="77777777">
        <w:tc>
          <w:tcPr>
            <w:tcW w:w="9912" w:type="dxa"/>
            <w:tcMar/>
            <w:vAlign w:val="center"/>
          </w:tcPr>
          <w:p w:rsidRPr="001478FF" w:rsidR="00A346C7" w:rsidP="69A3CEF9" w:rsidRDefault="000655F8" w14:paraId="1CD77D42" w14:textId="5324D335">
            <w:pPr>
              <w:pStyle w:val="Caption"/>
              <w:jc w:val="left"/>
              <w:rPr>
                <w:rFonts w:ascii="Calibri" w:hAnsi="Calibri" w:cs="Arial" w:asciiTheme="minorAscii" w:hAnsiTheme="minorAscii" w:cstheme="minorBidi"/>
                <w:b w:val="0"/>
                <w:bCs w:val="0"/>
                <w:color w:val="auto"/>
                <w:sz w:val="22"/>
                <w:szCs w:val="22"/>
              </w:rPr>
            </w:pPr>
            <w:sdt>
              <w:sdtPr>
                <w:id w:val="-776639920"/>
                <w14:checkbox>
                  <w14:checked w14:val="1"/>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69A3CEF9" w:rsidR="74C2FEFE">
                  <w:rPr>
                    <w:rFonts w:ascii="MS Gothic" w:hAnsi="MS Gothic" w:eastAsia="MS Gothic" w:cs="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69A3CEF9" w:rsidR="00A346C7">
              <w:rPr>
                <w:rFonts w:ascii="Calibri" w:hAnsi="Calibri" w:cs="Arial" w:asciiTheme="minorAscii" w:hAnsiTheme="minorAscii" w:cstheme="minorBidi"/>
                <w:b w:val="0"/>
                <w:bCs w:val="0"/>
                <w:color w:val="auto"/>
                <w:sz w:val="22"/>
                <w:szCs w:val="22"/>
              </w:rPr>
              <w:t xml:space="preserve"> Yes </w:t>
            </w:r>
            <w:sdt>
              <w:sdtPr>
                <w:id w:val="-1125613723"/>
                <w14:checkbox>
                  <w14:checked w14:val="0"/>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69A3CEF9" w:rsidR="00354C3C">
                  <w:rPr>
                    <w:rFonts w:ascii="MS Gothic" w:hAnsi="MS Gothic" w:eastAsia="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69A3CEF9" w:rsidR="00A346C7">
              <w:rPr>
                <w:rFonts w:ascii="Calibri" w:hAnsi="Calibri" w:cs="Arial" w:asciiTheme="minorAscii" w:hAnsiTheme="minorAscii" w:cstheme="minorBidi"/>
                <w:b w:val="0"/>
                <w:bCs w:val="0"/>
                <w:color w:val="auto"/>
                <w:sz w:val="22"/>
                <w:szCs w:val="22"/>
              </w:rPr>
              <w:t xml:space="preserve"> No</w:t>
            </w:r>
          </w:p>
        </w:tc>
      </w:tr>
      <w:tr w:rsidRPr="001478FF" w:rsidR="00A346C7" w:rsidTr="69A3CEF9" w14:paraId="2B4AB93C" w14:textId="77777777">
        <w:trPr>
          <w:trHeight w:val="432"/>
        </w:trPr>
        <w:tc>
          <w:tcPr>
            <w:tcW w:w="9912" w:type="dxa"/>
            <w:shd w:val="clear" w:color="auto" w:fill="D9D9D9" w:themeFill="text2" w:themeFillShade="D9"/>
            <w:tcMar/>
            <w:vAlign w:val="center"/>
          </w:tcPr>
          <w:p w:rsidRPr="009B08F7" w:rsidR="00A346C7" w:rsidP="00A346C7" w:rsidRDefault="00A346C7" w14:paraId="50CEDEEB"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Pr="001478FF" w:rsidR="00A346C7" w:rsidTr="69A3CEF9" w14:paraId="7DCEEF8A" w14:textId="77777777">
        <w:trPr>
          <w:trHeight w:val="1599"/>
        </w:trPr>
        <w:tc>
          <w:tcPr>
            <w:tcW w:w="9912" w:type="dxa"/>
            <w:tcMar/>
            <w:vAlign w:val="center"/>
          </w:tcPr>
          <w:p w:rsidRPr="001478FF" w:rsidR="00A346C7" w:rsidP="69A3CEF9" w:rsidRDefault="000655F8" w14:paraId="6CB100CB" w14:textId="3BAA325B">
            <w:pPr>
              <w:pStyle w:val="Caption"/>
              <w:jc w:val="left"/>
              <w:rPr>
                <w:rFonts w:ascii="Calibri" w:hAnsi="Calibri" w:cs="Calibri" w:asciiTheme="minorAscii" w:hAnsiTheme="minorAscii" w:cstheme="minorAscii"/>
                <w:b w:val="0"/>
                <w:bCs w:val="0"/>
                <w:color w:val="auto"/>
                <w:sz w:val="22"/>
                <w:szCs w:val="22"/>
              </w:rPr>
            </w:pPr>
            <w:sdt>
              <w:sdtPr>
                <w:id w:val="-912853361"/>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07126B02">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A346C7">
              <w:rPr>
                <w:rFonts w:ascii="Calibri" w:hAnsi="Calibri" w:cs="Calibri" w:asciiTheme="minorAscii" w:hAnsiTheme="minorAscii" w:cstheme="minorAscii"/>
                <w:b w:val="0"/>
                <w:bCs w:val="0"/>
                <w:color w:val="auto"/>
                <w:sz w:val="22"/>
                <w:szCs w:val="22"/>
              </w:rPr>
              <w:t xml:space="preserve"> To test hypotheses</w:t>
            </w:r>
          </w:p>
          <w:p w:rsidRPr="001478FF" w:rsidR="00A346C7" w:rsidP="69A3CEF9" w:rsidRDefault="000655F8" w14:paraId="5D786F52" w14:textId="75AFCD03">
            <w:pPr>
              <w:tabs>
                <w:tab w:val="left" w:pos="828"/>
              </w:tabs>
              <w:jc w:val="left"/>
              <w:rPr>
                <w:rFonts w:ascii="Calibri" w:hAnsi="Calibri" w:cs="Calibri" w:asciiTheme="minorAscii" w:hAnsiTheme="minorAscii" w:cstheme="minorAscii"/>
                <w:sz w:val="22"/>
                <w:szCs w:val="22"/>
              </w:rPr>
            </w:pPr>
            <w:sdt>
              <w:sdtPr>
                <w:id w:val="95543980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C2BFEB8">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To support conclusions</w:t>
            </w:r>
          </w:p>
          <w:p w:rsidRPr="001478FF" w:rsidR="00A346C7" w:rsidP="69A3CEF9" w:rsidRDefault="000655F8" w14:paraId="70537520" w14:textId="5356A3E6">
            <w:pPr>
              <w:tabs>
                <w:tab w:val="right" w:pos="2783"/>
              </w:tabs>
              <w:jc w:val="left"/>
              <w:rPr>
                <w:rFonts w:ascii="Calibri" w:hAnsi="Calibri" w:cs="Calibri" w:asciiTheme="minorAscii" w:hAnsiTheme="minorAscii" w:cstheme="minorAscii"/>
                <w:sz w:val="22"/>
                <w:szCs w:val="22"/>
              </w:rPr>
            </w:pPr>
            <w:sdt>
              <w:sdtPr>
                <w:id w:val="-212891771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C2BFEB8">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To compare with newly generated data</w:t>
            </w:r>
          </w:p>
          <w:p w:rsidRPr="001478FF" w:rsidR="00A346C7" w:rsidP="00A346C7" w:rsidRDefault="000655F8" w14:paraId="4CC152BF" w14:textId="7777777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b w:val="0"/>
                    <w:bCs w:val="0"/>
                    <w:color w:val="auto"/>
                    <w:sz w:val="22"/>
                    <w:szCs w:val="22"/>
                  </w:rPr>
                  <w:t>☐</w:t>
                </w:r>
              </w:sdtContent>
            </w:sdt>
            <w:r w:rsidRPr="001478FF" w:rsidR="00A346C7">
              <w:rPr>
                <w:rFonts w:asciiTheme="minorHAnsi" w:hAnsiTheme="minorHAnsi" w:cstheme="minorHAnsi"/>
                <w:b w:val="0"/>
                <w:bCs w:val="0"/>
                <w:color w:val="auto"/>
                <w:sz w:val="22"/>
                <w:szCs w:val="22"/>
              </w:rPr>
              <w:t xml:space="preserve"> To provide background information or context</w:t>
            </w:r>
          </w:p>
          <w:p w:rsidRPr="001478FF" w:rsidR="00A346C7" w:rsidP="00A346C7" w:rsidRDefault="000655F8" w14:paraId="2F90489F" w14:textId="7777777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n/a</w:t>
            </w:r>
          </w:p>
          <w:p w:rsidRPr="001478FF" w:rsidR="00A346C7" w:rsidP="00A346C7" w:rsidRDefault="000655F8" w14:paraId="4D3ED06E"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b w:val="0"/>
                    <w:bCs w:val="0"/>
                    <w:color w:val="auto"/>
                    <w:sz w:val="22"/>
                    <w:szCs w:val="22"/>
                  </w:rPr>
                  <w:t>☐</w:t>
                </w:r>
              </w:sdtContent>
            </w:sdt>
            <w:r w:rsidRPr="001478FF" w:rsidR="00A346C7">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EndPr/>
              <w:sdtContent>
                <w:sdt>
                  <w:sdtPr>
                    <w:rPr>
                      <w:rFonts w:asciiTheme="minorHAnsi" w:hAnsiTheme="minorHAnsi" w:cstheme="minorHAnsi"/>
                      <w:b w:val="0"/>
                      <w:bCs w:val="0"/>
                      <w:sz w:val="22"/>
                      <w:szCs w:val="22"/>
                    </w:rPr>
                    <w:id w:val="961843051"/>
                    <w:placeholder>
                      <w:docPart w:val="D23CAE82D46A4406A1E0EB20A4AD8EFF"/>
                    </w:placeholder>
                    <w:showingPlcHdr/>
                  </w:sdtPr>
                  <w:sdtEndPr/>
                  <w:sdtContent>
                    <w:r w:rsidRPr="001478FF" w:rsidR="00A346C7">
                      <w:rPr>
                        <w:rStyle w:val="PlaceholderText"/>
                        <w:rFonts w:asciiTheme="minorHAnsi" w:hAnsiTheme="minorHAnsi" w:cstheme="minorHAnsi"/>
                        <w:b w:val="0"/>
                        <w:bCs w:val="0"/>
                        <w:i/>
                        <w:iCs/>
                        <w:sz w:val="22"/>
                        <w:szCs w:val="22"/>
                      </w:rPr>
                      <w:t>Click or tap here to type your answer.</w:t>
                    </w:r>
                  </w:sdtContent>
                </w:sdt>
              </w:sdtContent>
            </w:sdt>
          </w:p>
        </w:tc>
      </w:tr>
      <w:tr w:rsidRPr="001478FF" w:rsidR="00A346C7" w:rsidTr="69A3CEF9" w14:paraId="51A4199E" w14:textId="77777777">
        <w:trPr>
          <w:trHeight w:val="432"/>
        </w:trPr>
        <w:tc>
          <w:tcPr>
            <w:tcW w:w="9912" w:type="dxa"/>
            <w:shd w:val="clear" w:color="auto" w:fill="D9D9D9" w:themeFill="text2" w:themeFillShade="D9"/>
            <w:tcMar/>
            <w:vAlign w:val="center"/>
          </w:tcPr>
          <w:p w:rsidRPr="009B08F7" w:rsidR="00A346C7" w:rsidP="00A346C7" w:rsidRDefault="00A346C7" w14:paraId="06C86A56"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Pr="001478FF" w:rsidR="00A346C7" w:rsidTr="69A3CEF9" w14:paraId="357FF412" w14:textId="77777777">
        <w:trPr>
          <w:trHeight w:val="1361"/>
        </w:trPr>
        <w:tc>
          <w:tcPr>
            <w:tcW w:w="9912" w:type="dxa"/>
            <w:tcMar/>
            <w:vAlign w:val="center"/>
          </w:tcPr>
          <w:p w:rsidRPr="001478FF" w:rsidR="00A346C7" w:rsidP="69A3CEF9" w:rsidRDefault="000655F8" w14:paraId="1F779AF7" w14:textId="4AA74691">
            <w:pPr>
              <w:pStyle w:val="Caption"/>
              <w:jc w:val="left"/>
              <w:rPr>
                <w:rFonts w:ascii="Calibri" w:hAnsi="Calibri" w:cs="Calibri" w:asciiTheme="minorAscii" w:hAnsiTheme="minorAscii" w:cstheme="minorAscii"/>
                <w:b w:val="0"/>
                <w:bCs w:val="0"/>
                <w:color w:val="auto"/>
                <w:sz w:val="22"/>
                <w:szCs w:val="22"/>
              </w:rPr>
            </w:pPr>
            <w:sdt>
              <w:sdtPr>
                <w:id w:val="-1451470190"/>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3CAB9C13">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A346C7">
              <w:rPr>
                <w:rFonts w:ascii="Calibri" w:hAnsi="Calibri" w:cs="Calibri" w:asciiTheme="minorAscii" w:hAnsiTheme="minorAscii" w:cstheme="minorAscii"/>
                <w:b w:val="0"/>
                <w:bCs w:val="0"/>
                <w:color w:val="auto"/>
                <w:sz w:val="22"/>
                <w:szCs w:val="22"/>
              </w:rPr>
              <w:t xml:space="preserve"> Publicly available dataset or repository</w:t>
            </w:r>
          </w:p>
          <w:p w:rsidRPr="001478FF" w:rsidR="00A346C7" w:rsidP="69A3CEF9" w:rsidRDefault="000655F8" w14:paraId="4A80C408" w14:textId="42E01144">
            <w:pPr>
              <w:jc w:val="left"/>
              <w:rPr>
                <w:rFonts w:ascii="Calibri" w:hAnsi="Calibri" w:cs="Calibri" w:asciiTheme="minorAscii" w:hAnsiTheme="minorAscii" w:cstheme="minorAscii"/>
                <w:sz w:val="22"/>
                <w:szCs w:val="22"/>
              </w:rPr>
            </w:pPr>
            <w:sdt>
              <w:sdtPr>
                <w:id w:val="2789155"/>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04F4DEEB">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Privately owned dataset or repository</w:t>
            </w:r>
          </w:p>
          <w:p w:rsidRPr="001478FF" w:rsidR="00A346C7" w:rsidP="00A346C7" w:rsidRDefault="000655F8" w14:paraId="48ED39A0" w14:textId="77777777">
            <w:pPr>
              <w:jc w:val="left"/>
              <w:rPr>
                <w:rFonts w:asciiTheme="minorHAnsi" w:hAnsiTheme="minorHAnsi" w:cstheme="minorHAnsi"/>
                <w:sz w:val="22"/>
                <w:szCs w:val="22"/>
              </w:rPr>
            </w:pPr>
            <w:sdt>
              <w:sdtPr>
                <w:rPr>
                  <w:rFonts w:asciiTheme="minorHAnsi" w:hAnsiTheme="minorHAnsi" w:cstheme="minorHAnsi"/>
                </w:rPr>
                <w:id w:val="-190905704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Previously generated by the project team</w:t>
            </w:r>
          </w:p>
          <w:p w:rsidRPr="001478FF" w:rsidR="00A346C7" w:rsidP="69A3CEF9" w:rsidRDefault="000655F8" w14:paraId="4FC89D58" w14:textId="731D2F22">
            <w:pPr>
              <w:jc w:val="left"/>
              <w:rPr>
                <w:rFonts w:ascii="Calibri" w:hAnsi="Calibri" w:cs="Calibri" w:asciiTheme="minorAscii" w:hAnsiTheme="minorAscii" w:cstheme="minorAscii"/>
                <w:sz w:val="22"/>
                <w:szCs w:val="22"/>
              </w:rPr>
            </w:pPr>
            <w:sdt>
              <w:sdtPr>
                <w:id w:val="143986802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DC8D17A">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From </w:t>
            </w:r>
            <w:r w:rsidRPr="69A3CEF9" w:rsidR="00A346C7">
              <w:rPr>
                <w:rFonts w:ascii="Calibri" w:hAnsi="Calibri" w:cs="Calibri" w:asciiTheme="minorAscii" w:hAnsiTheme="minorAscii" w:cstheme="minorAscii"/>
                <w:sz w:val="22"/>
                <w:szCs w:val="22"/>
              </w:rPr>
              <w:t>previous</w:t>
            </w:r>
            <w:r w:rsidRPr="69A3CEF9" w:rsidR="00A346C7">
              <w:rPr>
                <w:rFonts w:ascii="Calibri" w:hAnsi="Calibri" w:cs="Calibri" w:asciiTheme="minorAscii" w:hAnsiTheme="minorAscii" w:cstheme="minorAscii"/>
                <w:sz w:val="22"/>
                <w:szCs w:val="22"/>
              </w:rPr>
              <w:t xml:space="preserve"> research conducted by others</w:t>
            </w:r>
          </w:p>
          <w:p w:rsidRPr="001478FF" w:rsidR="00A346C7" w:rsidP="00A346C7" w:rsidRDefault="000655F8" w14:paraId="5E491A39"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b w:val="0"/>
                    <w:bCs w:val="0"/>
                    <w:color w:val="auto"/>
                    <w:sz w:val="22"/>
                    <w:szCs w:val="22"/>
                  </w:rPr>
                  <w:t>☐</w:t>
                </w:r>
              </w:sdtContent>
            </w:sdt>
            <w:r w:rsidRPr="001478FF" w:rsidR="00A346C7">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EndPr/>
              <w:sdtContent>
                <w:sdt>
                  <w:sdtPr>
                    <w:rPr>
                      <w:rFonts w:asciiTheme="minorHAnsi" w:hAnsiTheme="minorHAnsi" w:cstheme="minorHAnsi"/>
                      <w:b w:val="0"/>
                      <w:bCs w:val="0"/>
                      <w:sz w:val="22"/>
                      <w:szCs w:val="22"/>
                    </w:rPr>
                    <w:id w:val="612168020"/>
                    <w:placeholder>
                      <w:docPart w:val="DA835A93A2A94F9D9DC378D09292016D"/>
                    </w:placeholder>
                    <w:showingPlcHdr/>
                  </w:sdtPr>
                  <w:sdtEndPr/>
                  <w:sdtContent>
                    <w:r w:rsidRPr="001478FF" w:rsidR="00A346C7">
                      <w:rPr>
                        <w:rStyle w:val="PlaceholderText"/>
                        <w:rFonts w:asciiTheme="minorHAnsi" w:hAnsiTheme="minorHAnsi" w:cstheme="minorHAnsi"/>
                        <w:b w:val="0"/>
                        <w:bCs w:val="0"/>
                        <w:i/>
                        <w:iCs/>
                        <w:sz w:val="22"/>
                        <w:szCs w:val="22"/>
                      </w:rPr>
                      <w:t>Click or tap here to type your answer.</w:t>
                    </w:r>
                  </w:sdtContent>
                </w:sdt>
              </w:sdtContent>
            </w:sdt>
          </w:p>
        </w:tc>
      </w:tr>
      <w:tr w:rsidRPr="001478FF" w:rsidR="00A346C7" w:rsidTr="69A3CEF9" w14:paraId="3F6C55B8" w14:textId="77777777">
        <w:trPr>
          <w:trHeight w:val="576"/>
        </w:trPr>
        <w:tc>
          <w:tcPr>
            <w:tcW w:w="9912" w:type="dxa"/>
            <w:shd w:val="clear" w:color="auto" w:fill="D9D9D9" w:themeFill="text2" w:themeFillShade="D9"/>
            <w:tcMar/>
            <w:vAlign w:val="center"/>
          </w:tcPr>
          <w:p w:rsidRPr="009B08F7" w:rsidR="00A346C7" w:rsidP="00A346C7" w:rsidRDefault="00A346C7" w14:paraId="08C31795"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Pr="001478FF" w:rsidR="00A346C7" w:rsidTr="69A3CEF9" w14:paraId="3239EA59" w14:textId="77777777">
        <w:trPr>
          <w:trHeight w:val="1587"/>
        </w:trPr>
        <w:tc>
          <w:tcPr>
            <w:tcW w:w="9912" w:type="dxa"/>
            <w:tcMar/>
            <w:vAlign w:val="center"/>
          </w:tcPr>
          <w:p w:rsidRPr="001478FF" w:rsidR="00A346C7" w:rsidP="69A3CEF9" w:rsidRDefault="000655F8" w14:paraId="3A213C3A" w14:textId="61DA6CD4">
            <w:pPr>
              <w:jc w:val="left"/>
              <w:rPr>
                <w:rFonts w:ascii="Calibri" w:hAnsi="Calibri" w:cs="Calibri" w:asciiTheme="minorAscii" w:hAnsiTheme="minorAscii" w:cstheme="minorAscii"/>
                <w:b w:val="1"/>
                <w:bCs w:val="1"/>
                <w:sz w:val="22"/>
                <w:szCs w:val="22"/>
              </w:rPr>
            </w:pPr>
            <w:sdt>
              <w:sdtPr>
                <w:id w:val="-192779345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91C2ECB">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quality</w:t>
            </w:r>
          </w:p>
          <w:p w:rsidRPr="001478FF" w:rsidR="00A346C7" w:rsidP="69A3CEF9" w:rsidRDefault="000655F8" w14:paraId="28104261" w14:textId="095B64E5">
            <w:pPr>
              <w:jc w:val="left"/>
              <w:rPr>
                <w:rFonts w:ascii="Calibri" w:hAnsi="Calibri" w:cs="Calibri" w:asciiTheme="minorAscii" w:hAnsiTheme="minorAscii" w:cstheme="minorAscii"/>
                <w:b w:val="1"/>
                <w:bCs w:val="1"/>
                <w:sz w:val="22"/>
                <w:szCs w:val="22"/>
              </w:rPr>
            </w:pPr>
            <w:sdt>
              <w:sdtPr>
                <w:id w:val="129601882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91C2ECB">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format and compatibility</w:t>
            </w:r>
          </w:p>
          <w:p w:rsidRPr="001478FF" w:rsidR="00A346C7" w:rsidP="69A3CEF9" w:rsidRDefault="000655F8" w14:paraId="12CF5DC1" w14:textId="6D7FFEFA">
            <w:pPr>
              <w:jc w:val="left"/>
              <w:rPr>
                <w:rFonts w:ascii="Calibri" w:hAnsi="Calibri" w:cs="Calibri" w:asciiTheme="minorAscii" w:hAnsiTheme="minorAscii" w:cstheme="minorAscii"/>
                <w:b w:val="1"/>
                <w:bCs w:val="1"/>
                <w:sz w:val="22"/>
                <w:szCs w:val="22"/>
              </w:rPr>
            </w:pPr>
            <w:sdt>
              <w:sdtPr>
                <w:id w:val="116713728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E5AB5A0">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relevance to the project's objectives</w:t>
            </w:r>
          </w:p>
          <w:p w:rsidRPr="001478FF" w:rsidR="00A346C7" w:rsidP="69A3CEF9" w:rsidRDefault="000655F8" w14:paraId="384C78C6" w14:textId="196FD4DB">
            <w:pPr>
              <w:jc w:val="left"/>
              <w:rPr>
                <w:rFonts w:ascii="Calibri" w:hAnsi="Calibri" w:cs="Calibri" w:asciiTheme="minorAscii" w:hAnsiTheme="minorAscii" w:cstheme="minorAscii"/>
                <w:b w:val="1"/>
                <w:bCs w:val="1"/>
                <w:sz w:val="22"/>
                <w:szCs w:val="22"/>
              </w:rPr>
            </w:pPr>
            <w:sdt>
              <w:sdtPr>
                <w:id w:val="158357025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09760FDB">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Availability of metadata</w:t>
            </w:r>
          </w:p>
          <w:p w:rsidRPr="001478FF" w:rsidR="00A346C7" w:rsidP="69A3CEF9" w:rsidRDefault="000655F8" w14:paraId="68C21E97" w14:textId="4BE5D16C">
            <w:pPr>
              <w:jc w:val="left"/>
              <w:rPr>
                <w:rFonts w:ascii="Calibri" w:hAnsi="Calibri" w:cs="Calibri" w:asciiTheme="minorAscii" w:hAnsiTheme="minorAscii" w:cstheme="minorAscii"/>
                <w:b w:val="1"/>
                <w:bCs w:val="1"/>
                <w:sz w:val="22"/>
                <w:szCs w:val="22"/>
              </w:rPr>
            </w:pPr>
            <w:sdt>
              <w:sdtPr>
                <w:id w:val="119604650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83C648D">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Compliance with legal and ethical requirements</w:t>
            </w:r>
          </w:p>
          <w:p w:rsidRPr="001478FF" w:rsidR="00A346C7" w:rsidP="00A346C7" w:rsidRDefault="000655F8" w14:paraId="7A1C7ED0" w14:textId="7777777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EndPr/>
              <w:sdtContent>
                <w:sdt>
                  <w:sdtPr>
                    <w:rPr>
                      <w:rFonts w:asciiTheme="minorHAnsi" w:hAnsiTheme="minorHAnsi" w:cstheme="minorHAnsi"/>
                    </w:rPr>
                    <w:id w:val="1613472130"/>
                    <w:placeholder>
                      <w:docPart w:val="9AE71338947942ED810CCC5A9D092F3C"/>
                    </w:placeholder>
                    <w:showingPlcHdr/>
                  </w:sdtPr>
                  <w:sdtEndPr/>
                  <w:sdtContent>
                    <w:r w:rsidRPr="001478FF" w:rsidR="00A346C7">
                      <w:rPr>
                        <w:rStyle w:val="PlaceholderText"/>
                        <w:rFonts w:asciiTheme="minorHAnsi" w:hAnsiTheme="minorHAnsi" w:cstheme="minorHAnsi"/>
                        <w:i/>
                        <w:iCs/>
                        <w:sz w:val="22"/>
                        <w:szCs w:val="22"/>
                      </w:rPr>
                      <w:t>Click or tap here to type your answer.</w:t>
                    </w:r>
                  </w:sdtContent>
                </w:sdt>
              </w:sdtContent>
            </w:sdt>
          </w:p>
        </w:tc>
      </w:tr>
      <w:tr w:rsidRPr="001478FF" w:rsidR="00A346C7" w:rsidTr="69A3CEF9" w14:paraId="1CD22097" w14:textId="77777777">
        <w:trPr>
          <w:trHeight w:val="432"/>
        </w:trPr>
        <w:tc>
          <w:tcPr>
            <w:tcW w:w="9912" w:type="dxa"/>
            <w:shd w:val="clear" w:color="auto" w:fill="D9D9D9" w:themeFill="text2" w:themeFillShade="D9"/>
            <w:tcMar/>
            <w:vAlign w:val="center"/>
          </w:tcPr>
          <w:p w:rsidRPr="009B08F7" w:rsidR="00A346C7" w:rsidP="00A346C7" w:rsidRDefault="00A346C7" w14:paraId="72E02AAD"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Pr="001478FF" w:rsidR="00A346C7" w:rsidTr="69A3CEF9" w14:paraId="5C3B01EC" w14:textId="77777777">
        <w:trPr>
          <w:trHeight w:val="510"/>
        </w:trPr>
        <w:tc>
          <w:tcPr>
            <w:tcW w:w="9912" w:type="dxa"/>
            <w:tcMar/>
            <w:vAlign w:val="center"/>
          </w:tcPr>
          <w:p w:rsidRPr="001478FF" w:rsidR="00A346C7" w:rsidP="69A3CEF9" w:rsidRDefault="000655F8" w14:paraId="44391081" w14:textId="16C25108">
            <w:pPr>
              <w:jc w:val="left"/>
              <w:rPr>
                <w:rFonts w:ascii="Calibri" w:hAnsi="Calibri" w:cs="Calibri" w:asciiTheme="minorAscii" w:hAnsiTheme="minorAscii" w:cstheme="minorAscii"/>
                <w:b w:val="1"/>
                <w:bCs w:val="1"/>
                <w:sz w:val="22"/>
                <w:szCs w:val="22"/>
              </w:rPr>
            </w:pPr>
            <w:sdt>
              <w:sdtPr>
                <w:id w:val="-206671555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457A7AFD">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w:t>
            </w:r>
            <w:r w:rsidRPr="69A3CEF9" w:rsidR="00A346C7">
              <w:rPr>
                <w:rFonts w:ascii="Calibri" w:hAnsi="Calibri" w:cs="Calibri" w:asciiTheme="minorAscii" w:hAnsiTheme="minorAscii" w:cstheme="minorAscii"/>
                <w:sz w:val="22"/>
                <w:szCs w:val="22"/>
              </w:rPr>
              <w:t xml:space="preserve">Yes  </w:t>
            </w:r>
            <w:sdt>
              <w:sdtPr>
                <w:id w:val="-551772569"/>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00A346C7">
                  <w:rPr>
                    <w:rFonts w:ascii="Segoe UI Symbol" w:hAnsi="Segoe UI Symbol" w:eastAsia="MS Gothic" w:cs="Segoe UI Symbol"/>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w:t>
            </w:r>
            <w:r w:rsidRPr="69A3CEF9" w:rsidR="00A346C7">
              <w:rPr>
                <w:rFonts w:ascii="Calibri" w:hAnsi="Calibri" w:cs="Calibri" w:asciiTheme="minorAscii" w:hAnsiTheme="minorAscii" w:cstheme="minorAscii"/>
                <w:sz w:val="22"/>
                <w:szCs w:val="22"/>
              </w:rPr>
              <w:t xml:space="preserve">No  </w:t>
            </w:r>
            <w:sdt>
              <w:sdtPr>
                <w:id w:val="1122197997"/>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00A346C7">
                  <w:rPr>
                    <w:rFonts w:ascii="Segoe UI Symbol" w:hAnsi="Segoe UI Symbol" w:eastAsia="MS Gothic" w:cs="Segoe UI Symbol"/>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Other (Please specify</w:t>
            </w:r>
            <w:r w:rsidRPr="69A3CEF9" w:rsidR="00A346C7">
              <w:rPr>
                <w:rFonts w:ascii="Calibri" w:hAnsi="Calibri" w:cs="Calibri" w:asciiTheme="minorAscii" w:hAnsiTheme="minorAscii" w:cstheme="minorAscii"/>
                <w:sz w:val="22"/>
                <w:szCs w:val="22"/>
              </w:rPr>
              <w:t>):</w:t>
            </w:r>
            <w:sdt>
              <w:sdtPr>
                <w:id w:val="449135965"/>
                <w:placeholder>
                  <w:docPart w:val="A28BEC7DCC16490EAB7CD25B82F85959"/>
                </w:placeholder>
                <w:rPr>
                  <w:rFonts w:ascii="Calibri" w:hAnsi="Calibri" w:cs="Calibri" w:asciiTheme="minorAscii" w:hAnsiTheme="minorAscii" w:cstheme="minorAscii"/>
                </w:rPr>
              </w:sdtPr>
              <w:sdtContent>
                <w:sdt>
                  <w:sdtPr>
                    <w:id w:val="1627587367"/>
                    <w:showingPlcHdr/>
                    <w:placeholder>
                      <w:docPart w:val="175C155123224E47B7827A11165BDC73"/>
                    </w:placeholder>
                    <w:rPr>
                      <w:rFonts w:ascii="Calibri" w:hAnsi="Calibri" w:cs="Calibri" w:asciiTheme="minorAscii" w:hAnsiTheme="minorAscii" w:cstheme="minorAscii"/>
                    </w:rPr>
                  </w:sdtPr>
                  <w:sdtContent>
                    <w:r w:rsidRPr="69A3CEF9" w:rsidR="00A346C7">
                      <w:rPr>
                        <w:rStyle w:val="PlaceholderText"/>
                        <w:rFonts w:ascii="Calibri" w:hAnsi="Calibri" w:cs="Calibri" w:asciiTheme="minorAscii" w:hAnsiTheme="minorAscii" w:cstheme="minorAscii"/>
                        <w:i w:val="1"/>
                        <w:iCs w:val="1"/>
                        <w:sz w:val="22"/>
                        <w:szCs w:val="22"/>
                      </w:rPr>
                      <w:t>Click</w:t>
                    </w:r>
                    <w:r w:rsidRPr="69A3CEF9" w:rsidR="00A346C7">
                      <w:rPr>
                        <w:rStyle w:val="PlaceholderText"/>
                        <w:rFonts w:ascii="Calibri" w:hAnsi="Calibri" w:cs="Calibri" w:asciiTheme="minorAscii" w:hAnsiTheme="minorAscii" w:cstheme="minorAscii"/>
                        <w:i w:val="1"/>
                        <w:iCs w:val="1"/>
                        <w:sz w:val="22"/>
                        <w:szCs w:val="22"/>
                      </w:rPr>
                      <w:t xml:space="preserve"> or tap here to type your answer.</w:t>
                    </w:r>
                  </w:sdtContent>
                  <w:sdtEndPr>
                    <w:rPr>
                      <w:rFonts w:ascii="Calibri" w:hAnsi="Calibri" w:cs="Calibri" w:asciiTheme="minorAscii" w:hAnsiTheme="minorAscii" w:cstheme="minorAscii"/>
                    </w:rPr>
                  </w:sdtEndPr>
                </w:sdt>
              </w:sdtContent>
              <w:sdtEndPr>
                <w:rPr>
                  <w:rFonts w:ascii="Calibri" w:hAnsi="Calibri" w:cs="Calibri" w:asciiTheme="minorAscii" w:hAnsiTheme="minorAscii" w:cstheme="minorAscii"/>
                </w:rPr>
              </w:sdtEndPr>
            </w:sdt>
          </w:p>
        </w:tc>
      </w:tr>
      <w:tr w:rsidRPr="001478FF" w:rsidR="00A346C7" w:rsidTr="69A3CEF9" w14:paraId="60513580" w14:textId="77777777">
        <w:trPr>
          <w:trHeight w:val="576"/>
        </w:trPr>
        <w:tc>
          <w:tcPr>
            <w:tcW w:w="9912" w:type="dxa"/>
            <w:shd w:val="clear" w:color="auto" w:fill="D9D9D9" w:themeFill="text2" w:themeFillShade="D9"/>
            <w:tcMar/>
            <w:vAlign w:val="center"/>
          </w:tcPr>
          <w:p w:rsidRPr="009B08F7" w:rsidR="00A346C7" w:rsidP="00A346C7" w:rsidRDefault="00A346C7" w14:paraId="5EC5AB80"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Pr="001478FF" w:rsidR="00A346C7" w:rsidTr="69A3CEF9" w14:paraId="567CD884" w14:textId="77777777">
        <w:trPr>
          <w:trHeight w:val="567"/>
        </w:trPr>
        <w:tc>
          <w:tcPr>
            <w:tcW w:w="9912" w:type="dxa"/>
            <w:tcMar/>
            <w:vAlign w:val="center"/>
          </w:tcPr>
          <w:p w:rsidRPr="001478FF" w:rsidR="00A346C7" w:rsidP="69A3CEF9" w:rsidRDefault="000655F8" w14:paraId="267E4DD6" w14:textId="5A3E4CEA">
            <w:pPr>
              <w:jc w:val="left"/>
              <w:rPr>
                <w:rFonts w:ascii="Calibri" w:hAnsi="Calibri" w:cs="Arial" w:asciiTheme="minorAscii" w:hAnsiTheme="minorAscii" w:cstheme="minorBidi"/>
                <w:b w:val="1"/>
                <w:bCs w:val="1"/>
                <w:sz w:val="22"/>
                <w:szCs w:val="22"/>
              </w:rPr>
            </w:pPr>
            <w:sdt>
              <w:sdtPr>
                <w:id w:val="-114448469"/>
                <w14:checkbox>
                  <w14:checked w14:val="0"/>
                  <w14:checkedState w14:val="2612" w14:font="MS Gothic"/>
                  <w14:uncheckedState w14:val="2610" w14:font="MS Gothic"/>
                </w14:checkbox>
                <w:rPr>
                  <w:rFonts w:ascii="Calibri" w:hAnsi="Calibri" w:asciiTheme="minorAscii" w:hAnsiTheme="minorAscii"/>
                </w:rPr>
              </w:sdtPr>
              <w:sdtContent>
                <w:r w:rsidRPr="69A3CEF9" w:rsidR="2922B37C">
                  <w:rPr>
                    <w:rFonts w:ascii="MS Gothic" w:hAnsi="MS Gothic" w:eastAsia="MS Gothic" w:cs="MS Gothic"/>
                    <w:sz w:val="22"/>
                    <w:szCs w:val="22"/>
                  </w:rPr>
                  <w:t>☐</w:t>
                </w:r>
              </w:sdtContent>
              <w:sdtEndPr>
                <w:rPr>
                  <w:rFonts w:ascii="Calibri" w:hAnsi="Calibri" w:asciiTheme="minorAscii" w:hAnsiTheme="minorAscii"/>
                </w:rPr>
              </w:sdtEndPr>
            </w:sdt>
            <w:r w:rsidRPr="69A3CEF9" w:rsidR="00A346C7">
              <w:rPr>
                <w:rFonts w:ascii="Calibri" w:hAnsi="Calibri" w:cs="Arial" w:asciiTheme="minorAscii" w:hAnsiTheme="minorAscii" w:cstheme="minorBidi"/>
                <w:sz w:val="22"/>
                <w:szCs w:val="22"/>
              </w:rPr>
              <w:t xml:space="preserve"> Yes   </w:t>
            </w:r>
            <w:sdt>
              <w:sdtPr>
                <w:id w:val="120368281"/>
                <w14:checkbox>
                  <w14:checked w14:val="1"/>
                  <w14:checkedState w14:val="2612" w14:font="MS Gothic"/>
                  <w14:uncheckedState w14:val="2610" w14:font="MS Gothic"/>
                </w14:checkbox>
                <w:rPr>
                  <w:rFonts w:ascii="Calibri" w:hAnsi="Calibri" w:asciiTheme="minorAscii" w:hAnsiTheme="minorAscii"/>
                </w:rPr>
              </w:sdtPr>
              <w:sdtContent>
                <w:r w:rsidRPr="69A3CEF9" w:rsidR="66E4810C">
                  <w:rPr>
                    <w:rFonts w:ascii="MS Gothic" w:hAnsi="MS Gothic" w:eastAsia="MS Gothic" w:cs="MS Gothic"/>
                    <w:sz w:val="22"/>
                    <w:szCs w:val="22"/>
                  </w:rPr>
                  <w:t>☒</w:t>
                </w:r>
              </w:sdtContent>
              <w:sdtEndPr>
                <w:rPr>
                  <w:rFonts w:ascii="Calibri" w:hAnsi="Calibri" w:asciiTheme="minorAscii" w:hAnsiTheme="minorAscii"/>
                </w:rPr>
              </w:sdtEndPr>
            </w:sdt>
            <w:r w:rsidRPr="69A3CEF9" w:rsidR="00A346C7">
              <w:rPr>
                <w:rFonts w:ascii="Calibri" w:hAnsi="Calibri" w:cs="Arial" w:asciiTheme="minorAscii" w:hAnsiTheme="minorAscii" w:cstheme="minorBidi"/>
                <w:sz w:val="22"/>
                <w:szCs w:val="22"/>
              </w:rPr>
              <w:t>No</w:t>
            </w:r>
          </w:p>
        </w:tc>
      </w:tr>
      <w:tr w:rsidRPr="001478FF" w:rsidR="00A346C7" w:rsidTr="69A3CEF9" w14:paraId="0C886E78" w14:textId="77777777">
        <w:trPr>
          <w:trHeight w:val="432"/>
        </w:trPr>
        <w:tc>
          <w:tcPr>
            <w:tcW w:w="9912" w:type="dxa"/>
            <w:shd w:val="clear" w:color="auto" w:fill="D9D9D9" w:themeFill="text2" w:themeFillShade="D9"/>
            <w:tcMar/>
            <w:vAlign w:val="center"/>
          </w:tcPr>
          <w:p w:rsidRPr="009B08F7" w:rsidR="00A346C7" w:rsidP="00A346C7" w:rsidRDefault="00A346C7" w14:paraId="0E8B2EA0"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Pr="001478FF" w:rsidR="00A346C7" w:rsidTr="69A3CEF9" w14:paraId="08C0B802" w14:textId="77777777">
        <w:trPr>
          <w:trHeight w:val="2551"/>
        </w:trPr>
        <w:tc>
          <w:tcPr>
            <w:tcW w:w="9912" w:type="dxa"/>
            <w:tcMar/>
            <w:vAlign w:val="center"/>
          </w:tcPr>
          <w:p w:rsidRPr="001478FF" w:rsidR="00A346C7" w:rsidP="69A3CEF9" w:rsidRDefault="000655F8" w14:paraId="6902A9DD" w14:textId="18009B1F">
            <w:pPr>
              <w:jc w:val="left"/>
              <w:rPr>
                <w:rFonts w:ascii="Calibri" w:hAnsi="Calibri" w:cs="Calibri" w:asciiTheme="minorAscii" w:hAnsiTheme="minorAscii" w:cstheme="minorAscii"/>
                <w:b w:val="1"/>
                <w:bCs w:val="1"/>
                <w:sz w:val="22"/>
                <w:szCs w:val="22"/>
              </w:rPr>
            </w:pPr>
            <w:sdt>
              <w:sdtPr>
                <w:id w:val="-73045931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4E6DE5FD">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Text</w:t>
            </w:r>
          </w:p>
          <w:p w:rsidRPr="001478FF" w:rsidR="00A346C7" w:rsidP="69A3CEF9" w:rsidRDefault="000655F8" w14:paraId="263B6CF0" w14:textId="4728C0E1">
            <w:pPr>
              <w:jc w:val="left"/>
              <w:rPr>
                <w:rFonts w:ascii="Calibri" w:hAnsi="Calibri" w:cs="Calibri" w:asciiTheme="minorAscii" w:hAnsiTheme="minorAscii" w:cstheme="minorAscii"/>
                <w:b w:val="1"/>
                <w:bCs w:val="1"/>
                <w:sz w:val="22"/>
                <w:szCs w:val="22"/>
              </w:rPr>
            </w:pPr>
            <w:sdt>
              <w:sdtPr>
                <w:id w:val="-102378253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48A0CA6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Images</w:t>
            </w:r>
          </w:p>
          <w:p w:rsidRPr="001478FF" w:rsidR="00A346C7" w:rsidP="69A3CEF9" w:rsidRDefault="000655F8" w14:paraId="50CEEB02" w14:textId="047DC9D9">
            <w:pPr>
              <w:jc w:val="left"/>
              <w:rPr>
                <w:rFonts w:ascii="Calibri" w:hAnsi="Calibri" w:cs="Calibri" w:asciiTheme="minorAscii" w:hAnsiTheme="minorAscii" w:cstheme="minorAscii"/>
                <w:b w:val="1"/>
                <w:bCs w:val="1"/>
                <w:sz w:val="22"/>
                <w:szCs w:val="22"/>
              </w:rPr>
            </w:pPr>
            <w:sdt>
              <w:sdtPr>
                <w:id w:val="-193689596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17E2DAE">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Audio</w:t>
            </w:r>
          </w:p>
          <w:p w:rsidRPr="001478FF" w:rsidR="00A346C7" w:rsidP="00A346C7" w:rsidRDefault="000655F8" w14:paraId="2D1A91EE" w14:textId="77777777">
            <w:pPr>
              <w:jc w:val="left"/>
              <w:rPr>
                <w:rFonts w:asciiTheme="minorHAnsi" w:hAnsiTheme="minorHAnsi" w:cstheme="minorHAnsi"/>
                <w:b/>
                <w:bCs/>
                <w:sz w:val="22"/>
                <w:szCs w:val="22"/>
              </w:rPr>
            </w:pPr>
            <w:sdt>
              <w:sdtPr>
                <w:rPr>
                  <w:rFonts w:asciiTheme="minorHAnsi" w:hAnsiTheme="minorHAnsi" w:cstheme="minorHAnsi"/>
                </w:rPr>
                <w:id w:val="202088624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Video</w:t>
            </w:r>
          </w:p>
          <w:p w:rsidRPr="001478FF" w:rsidR="00A346C7" w:rsidP="69A3CEF9" w:rsidRDefault="000655F8" w14:paraId="6F5D2802" w14:textId="70F1CF0E">
            <w:pPr>
              <w:jc w:val="left"/>
              <w:rPr>
                <w:rFonts w:ascii="Calibri" w:hAnsi="Calibri" w:cs="Calibri" w:asciiTheme="minorAscii" w:hAnsiTheme="minorAscii" w:cstheme="minorAscii"/>
                <w:b w:val="1"/>
                <w:bCs w:val="1"/>
                <w:sz w:val="22"/>
                <w:szCs w:val="22"/>
              </w:rPr>
            </w:pPr>
            <w:sdt>
              <w:sdtPr>
                <w:id w:val="-191384838"/>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A4BC466">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Numeric data (e.g., measurements, statistics)</w:t>
            </w:r>
          </w:p>
          <w:p w:rsidRPr="001478FF" w:rsidR="00A346C7" w:rsidP="69A3CEF9" w:rsidRDefault="000655F8" w14:paraId="63D4B8AE" w14:textId="764EE099">
            <w:pPr>
              <w:jc w:val="left"/>
              <w:rPr>
                <w:rFonts w:ascii="Calibri" w:hAnsi="Calibri" w:cs="Calibri" w:asciiTheme="minorAscii" w:hAnsiTheme="minorAscii" w:cstheme="minorAscii"/>
                <w:b w:val="1"/>
                <w:bCs w:val="1"/>
                <w:sz w:val="22"/>
                <w:szCs w:val="22"/>
              </w:rPr>
            </w:pPr>
            <w:sdt>
              <w:sdtPr>
                <w:id w:val="202751779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D58C976">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Geospatial data (e.g., maps, GPS coordinates)</w:t>
            </w:r>
          </w:p>
          <w:p w:rsidRPr="001478FF" w:rsidR="00A346C7" w:rsidP="00A346C7" w:rsidRDefault="000655F8" w14:paraId="72BDD109" w14:textId="7777777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Genetic data</w:t>
            </w:r>
          </w:p>
          <w:p w:rsidRPr="001478FF" w:rsidR="00A346C7" w:rsidP="00A346C7" w:rsidRDefault="000655F8" w14:paraId="770940B3" w14:textId="7777777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Survey or questionnaire data</w:t>
            </w:r>
          </w:p>
          <w:p w:rsidRPr="001478FF" w:rsidR="00A346C7" w:rsidP="00A346C7" w:rsidRDefault="000655F8" w14:paraId="39040BBD" w14:textId="7777777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Social media data</w:t>
            </w:r>
          </w:p>
          <w:p w:rsidRPr="001478FF" w:rsidR="00A346C7" w:rsidP="00A346C7" w:rsidRDefault="000655F8" w14:paraId="6B431D1C" w14:textId="7777777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EndPr/>
              <w:sdtContent>
                <w:sdt>
                  <w:sdtPr>
                    <w:rPr>
                      <w:rFonts w:asciiTheme="minorHAnsi" w:hAnsiTheme="minorHAnsi" w:cstheme="minorHAnsi"/>
                    </w:rPr>
                    <w:id w:val="-2122912363"/>
                    <w:placeholder>
                      <w:docPart w:val="F0B803D046764DECBA00C7C99F82FDAC"/>
                    </w:placeholder>
                    <w:showingPlcHdr/>
                  </w:sdtPr>
                  <w:sdtEndPr/>
                  <w:sdtContent>
                    <w:r w:rsidRPr="001478FF" w:rsidR="00A346C7">
                      <w:rPr>
                        <w:rStyle w:val="PlaceholderText"/>
                        <w:rFonts w:asciiTheme="minorHAnsi" w:hAnsiTheme="minorHAnsi" w:cstheme="minorHAnsi"/>
                        <w:i/>
                        <w:iCs/>
                        <w:sz w:val="22"/>
                        <w:szCs w:val="22"/>
                      </w:rPr>
                      <w:t>Click or tap here to type your answer.</w:t>
                    </w:r>
                  </w:sdtContent>
                </w:sdt>
              </w:sdtContent>
            </w:sdt>
          </w:p>
        </w:tc>
      </w:tr>
      <w:tr w:rsidRPr="001478FF" w:rsidR="00A346C7" w:rsidTr="69A3CEF9" w14:paraId="49C2ADE9" w14:textId="77777777">
        <w:trPr>
          <w:trHeight w:val="432"/>
        </w:trPr>
        <w:tc>
          <w:tcPr>
            <w:tcW w:w="9912" w:type="dxa"/>
            <w:shd w:val="clear" w:color="auto" w:fill="D9D9D9" w:themeFill="text2" w:themeFillShade="D9"/>
            <w:tcMar/>
            <w:vAlign w:val="center"/>
          </w:tcPr>
          <w:p w:rsidRPr="009B08F7" w:rsidR="00A346C7" w:rsidP="00A346C7" w:rsidRDefault="00A346C7" w14:paraId="645FC984"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Pr="001478FF" w:rsidR="00A346C7" w:rsidTr="69A3CEF9" w14:paraId="41F03CD5" w14:textId="77777777">
        <w:trPr>
          <w:trHeight w:val="2494"/>
        </w:trPr>
        <w:tc>
          <w:tcPr>
            <w:tcW w:w="9912" w:type="dxa"/>
            <w:tcMar/>
            <w:vAlign w:val="center"/>
          </w:tcPr>
          <w:p w:rsidRPr="001478FF" w:rsidR="00A346C7" w:rsidP="69A3CEF9" w:rsidRDefault="000655F8" w14:paraId="4C969F22" w14:textId="052F78A6">
            <w:pPr>
              <w:jc w:val="left"/>
              <w:rPr>
                <w:rFonts w:ascii="Calibri" w:hAnsi="Calibri" w:cs="Calibri" w:asciiTheme="minorAscii" w:hAnsiTheme="minorAscii" w:cstheme="minorAscii"/>
                <w:b w:val="1"/>
                <w:bCs w:val="1"/>
                <w:sz w:val="22"/>
                <w:szCs w:val="22"/>
              </w:rPr>
            </w:pPr>
            <w:sdt>
              <w:sdtPr>
                <w:id w:val="-124487625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C0B4A4C">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Plain text</w:t>
            </w:r>
          </w:p>
          <w:p w:rsidRPr="001478FF" w:rsidR="00A346C7" w:rsidP="69A3CEF9" w:rsidRDefault="000655F8" w14:paraId="4963ACE0" w14:textId="23458A2F">
            <w:pPr>
              <w:jc w:val="left"/>
              <w:rPr>
                <w:rFonts w:ascii="Calibri" w:hAnsi="Calibri" w:cs="Calibri" w:asciiTheme="minorAscii" w:hAnsiTheme="minorAscii" w:cstheme="minorAscii"/>
                <w:b w:val="1"/>
                <w:bCs w:val="1"/>
                <w:sz w:val="22"/>
                <w:szCs w:val="22"/>
              </w:rPr>
            </w:pPr>
            <w:sdt>
              <w:sdtPr>
                <w:id w:val="153214227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0F6EAFC1">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PDF</w:t>
            </w:r>
          </w:p>
          <w:p w:rsidRPr="001478FF" w:rsidR="00A346C7" w:rsidP="69A3CEF9" w:rsidRDefault="000655F8" w14:paraId="0FEBD8D5" w14:textId="2D8C924F">
            <w:pPr>
              <w:jc w:val="left"/>
              <w:rPr>
                <w:rFonts w:ascii="Calibri" w:hAnsi="Calibri" w:cs="Calibri" w:asciiTheme="minorAscii" w:hAnsiTheme="minorAscii" w:cstheme="minorAscii"/>
                <w:b w:val="1"/>
                <w:bCs w:val="1"/>
                <w:sz w:val="22"/>
                <w:szCs w:val="22"/>
              </w:rPr>
            </w:pPr>
            <w:sdt>
              <w:sdtPr>
                <w:id w:val="-99950813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A5CCA6A">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CSV</w:t>
            </w:r>
          </w:p>
          <w:p w:rsidRPr="001478FF" w:rsidR="00A346C7" w:rsidP="69A3CEF9" w:rsidRDefault="000655F8" w14:paraId="65EA137B" w14:textId="1BDCC019">
            <w:pPr>
              <w:jc w:val="left"/>
              <w:rPr>
                <w:rFonts w:ascii="Calibri" w:hAnsi="Calibri" w:cs="Calibri" w:asciiTheme="minorAscii" w:hAnsiTheme="minorAscii" w:cstheme="minorAscii"/>
                <w:b w:val="1"/>
                <w:bCs w:val="1"/>
                <w:sz w:val="22"/>
                <w:szCs w:val="22"/>
              </w:rPr>
            </w:pPr>
            <w:sdt>
              <w:sdtPr>
                <w:id w:val="-184607590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CFAB92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JSON</w:t>
            </w:r>
          </w:p>
          <w:p w:rsidRPr="001478FF" w:rsidR="00A346C7" w:rsidP="69A3CEF9" w:rsidRDefault="000655F8" w14:paraId="5FFA470C" w14:textId="134ABF33">
            <w:pPr>
              <w:jc w:val="left"/>
              <w:rPr>
                <w:rFonts w:ascii="Calibri" w:hAnsi="Calibri" w:cs="Calibri" w:asciiTheme="minorAscii" w:hAnsiTheme="minorAscii" w:cstheme="minorAscii"/>
                <w:b w:val="1"/>
                <w:bCs w:val="1"/>
                <w:sz w:val="22"/>
                <w:szCs w:val="22"/>
              </w:rPr>
            </w:pPr>
            <w:sdt>
              <w:sdtPr>
                <w:id w:val="-68651657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CFAB92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XML</w:t>
            </w:r>
          </w:p>
          <w:p w:rsidRPr="001478FF" w:rsidR="00A346C7" w:rsidP="69A3CEF9" w:rsidRDefault="000655F8" w14:paraId="1F8490BF" w14:textId="64625AC6">
            <w:pPr>
              <w:jc w:val="left"/>
              <w:rPr>
                <w:rFonts w:ascii="Calibri" w:hAnsi="Calibri" w:cs="Calibri" w:asciiTheme="minorAscii" w:hAnsiTheme="minorAscii" w:cstheme="minorAscii"/>
                <w:b w:val="1"/>
                <w:bCs w:val="1"/>
                <w:sz w:val="22"/>
                <w:szCs w:val="22"/>
              </w:rPr>
            </w:pPr>
            <w:sdt>
              <w:sdtPr>
                <w:id w:val="-1324969114"/>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62F0D11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RDF</w:t>
            </w:r>
          </w:p>
          <w:p w:rsidRPr="001478FF" w:rsidR="00A346C7" w:rsidP="69A3CEF9" w:rsidRDefault="000655F8" w14:paraId="3BB1ACC1" w14:textId="2C558F7A">
            <w:pPr>
              <w:jc w:val="left"/>
              <w:rPr>
                <w:rFonts w:ascii="Calibri" w:hAnsi="Calibri" w:cs="Calibri" w:asciiTheme="minorAscii" w:hAnsiTheme="minorAscii" w:cstheme="minorAscii"/>
                <w:b w:val="1"/>
                <w:bCs w:val="1"/>
                <w:sz w:val="22"/>
                <w:szCs w:val="22"/>
              </w:rPr>
            </w:pPr>
            <w:sdt>
              <w:sdtPr>
                <w:id w:val="54348009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CC22706">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Image formats (JPEG, PNG, etc.)</w:t>
            </w:r>
          </w:p>
          <w:p w:rsidRPr="001478FF" w:rsidR="00A346C7" w:rsidP="69A3CEF9" w:rsidRDefault="000655F8" w14:paraId="2A3D38E3" w14:textId="747B4D1A">
            <w:pPr>
              <w:jc w:val="left"/>
              <w:rPr>
                <w:rFonts w:ascii="Calibri" w:hAnsi="Calibri" w:cs="Calibri" w:asciiTheme="minorAscii" w:hAnsiTheme="minorAscii" w:cstheme="minorAscii"/>
                <w:b w:val="1"/>
                <w:bCs w:val="1"/>
                <w:sz w:val="22"/>
                <w:szCs w:val="22"/>
              </w:rPr>
            </w:pPr>
            <w:sdt>
              <w:sdtPr>
                <w:id w:val="185622816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CC22706">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Audio formats (MP3, WAV, etc.)</w:t>
            </w:r>
          </w:p>
          <w:p w:rsidRPr="001478FF" w:rsidR="00A346C7" w:rsidP="00A346C7" w:rsidRDefault="000655F8" w14:paraId="09BC2EF7" w14:textId="77777777">
            <w:pPr>
              <w:jc w:val="left"/>
              <w:rPr>
                <w:rFonts w:asciiTheme="minorHAnsi" w:hAnsiTheme="minorHAnsi" w:cstheme="minorHAnsi"/>
                <w:b/>
                <w:bCs/>
                <w:sz w:val="22"/>
                <w:szCs w:val="22"/>
              </w:rPr>
            </w:pPr>
            <w:sdt>
              <w:sdtPr>
                <w:rPr>
                  <w:rFonts w:asciiTheme="minorHAnsi" w:hAnsiTheme="minorHAnsi" w:cstheme="minorHAnsi"/>
                </w:rPr>
                <w:id w:val="57124109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Video formats (MP4, AVI, etc.)</w:t>
            </w:r>
          </w:p>
          <w:p w:rsidRPr="001478FF" w:rsidR="00A346C7" w:rsidP="00A346C7" w:rsidRDefault="000655F8" w14:paraId="13626CAF" w14:textId="5E1DF4FC">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Pr="001478FF" w:rsidR="00A346C7">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EndPr/>
              <w:sdtContent>
                <w:sdt>
                  <w:sdtPr>
                    <w:rPr>
                      <w:rFonts w:asciiTheme="minorHAnsi" w:hAnsiTheme="minorHAnsi" w:cstheme="minorHAnsi"/>
                    </w:rPr>
                    <w:id w:val="-1347712642"/>
                    <w:placeholder>
                      <w:docPart w:val="CE222676B0D84F8BBAAC73FAB66959D3"/>
                    </w:placeholder>
                    <w:showingPlcHdr/>
                  </w:sdtPr>
                  <w:sdtEndPr/>
                  <w:sdtContent>
                    <w:r w:rsidRPr="001478FF" w:rsidR="00A346C7">
                      <w:rPr>
                        <w:rStyle w:val="PlaceholderText"/>
                        <w:rFonts w:asciiTheme="minorHAnsi" w:hAnsiTheme="minorHAnsi" w:cstheme="minorHAnsi"/>
                        <w:i/>
                        <w:iCs/>
                        <w:sz w:val="22"/>
                        <w:szCs w:val="22"/>
                      </w:rPr>
                      <w:t>Click or tap here to type your answer.</w:t>
                    </w:r>
                  </w:sdtContent>
                </w:sdt>
              </w:sdtContent>
            </w:sdt>
          </w:p>
        </w:tc>
      </w:tr>
      <w:tr w:rsidRPr="001478FF" w:rsidR="00A346C7" w:rsidTr="69A3CEF9" w14:paraId="04039438" w14:textId="77777777">
        <w:trPr>
          <w:trHeight w:val="432"/>
        </w:trPr>
        <w:tc>
          <w:tcPr>
            <w:tcW w:w="9912" w:type="dxa"/>
            <w:shd w:val="clear" w:color="auto" w:fill="D9D9D9" w:themeFill="text2" w:themeFillShade="D9"/>
            <w:tcMar/>
            <w:vAlign w:val="center"/>
          </w:tcPr>
          <w:p w:rsidRPr="009B08F7" w:rsidR="00A346C7" w:rsidP="00A346C7" w:rsidRDefault="00A346C7" w14:paraId="385A8741"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Pr="001478FF" w:rsidR="00A346C7" w:rsidTr="69A3CEF9" w14:paraId="62F8E22B" w14:textId="77777777">
        <w:trPr>
          <w:trHeight w:val="547"/>
        </w:trPr>
        <w:tc>
          <w:tcPr>
            <w:tcW w:w="9912" w:type="dxa"/>
            <w:tcMar/>
            <w:vAlign w:val="center"/>
          </w:tcPr>
          <w:p w:rsidRPr="009B08F7" w:rsidR="00A346C7" w:rsidP="00A346C7" w:rsidRDefault="000655F8" w14:paraId="1859E663"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EndPr/>
              <w:sdtContent>
                <w:r w:rsidRPr="009B08F7" w:rsidR="00A346C7">
                  <w:rPr>
                    <w:rFonts w:ascii="Segoe UI Symbol" w:hAnsi="Segoe UI Symbol" w:eastAsia="MS Gothic" w:cs="Segoe UI Symbol"/>
                    <w:b w:val="0"/>
                    <w:bCs w:val="0"/>
                    <w:color w:val="auto"/>
                    <w:sz w:val="22"/>
                    <w:szCs w:val="22"/>
                  </w:rPr>
                  <w:t>☐</w:t>
                </w:r>
              </w:sdtContent>
            </w:sdt>
            <w:r w:rsidRPr="009B08F7" w:rsidR="00A346C7">
              <w:rPr>
                <w:rFonts w:asciiTheme="minorHAnsi" w:hAnsiTheme="minorHAnsi" w:cstheme="minorHAnsi"/>
                <w:b w:val="0"/>
                <w:bCs w:val="0"/>
                <w:color w:val="auto"/>
                <w:sz w:val="22"/>
                <w:szCs w:val="22"/>
              </w:rPr>
              <w:t xml:space="preserve"> Structured (data that has a defined schema or format)</w:t>
            </w:r>
          </w:p>
          <w:p w:rsidRPr="001478FF" w:rsidR="00A346C7" w:rsidP="00A346C7" w:rsidRDefault="000655F8" w14:paraId="4BE826BA" w14:textId="7777777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Unstructured (data that does not have a defined schema or format)</w:t>
            </w:r>
          </w:p>
          <w:p w:rsidRPr="001478FF" w:rsidR="00A346C7" w:rsidP="69A3CEF9" w:rsidRDefault="000655F8" w14:paraId="24228158" w14:textId="3165CEE1">
            <w:pPr>
              <w:jc w:val="left"/>
              <w:rPr>
                <w:rFonts w:ascii="Calibri" w:hAnsi="Calibri" w:cs="Calibri" w:asciiTheme="minorAscii" w:hAnsiTheme="minorAscii" w:cstheme="minorAscii"/>
                <w:sz w:val="22"/>
                <w:szCs w:val="22"/>
              </w:rPr>
            </w:pPr>
            <w:sdt>
              <w:sdtPr>
                <w:id w:val="43533537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4B77C22E">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Both structured and unstructured</w:t>
            </w:r>
          </w:p>
          <w:p w:rsidRPr="001478FF" w:rsidR="00A346C7" w:rsidP="00A346C7" w:rsidRDefault="000655F8" w14:paraId="5AC8C34A" w14:textId="7777777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Not sure at this stage</w:t>
            </w:r>
          </w:p>
        </w:tc>
      </w:tr>
      <w:tr w:rsidRPr="001478FF" w:rsidR="00A346C7" w:rsidTr="69A3CEF9" w14:paraId="65BBF588" w14:textId="77777777">
        <w:trPr>
          <w:trHeight w:val="432"/>
        </w:trPr>
        <w:tc>
          <w:tcPr>
            <w:tcW w:w="9912" w:type="dxa"/>
            <w:shd w:val="clear" w:color="auto" w:fill="D9D9D9" w:themeFill="text2" w:themeFillShade="D9"/>
            <w:tcMar/>
            <w:vAlign w:val="center"/>
          </w:tcPr>
          <w:p w:rsidRPr="009B08F7" w:rsidR="00A346C7" w:rsidP="00A346C7" w:rsidRDefault="00A346C7" w14:paraId="0109883B"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Pr="001478FF" w:rsidR="00A346C7" w:rsidTr="69A3CEF9" w14:paraId="22FA715A" w14:textId="77777777">
        <w:trPr>
          <w:trHeight w:val="547"/>
        </w:trPr>
        <w:tc>
          <w:tcPr>
            <w:tcW w:w="9912" w:type="dxa"/>
            <w:tcMar/>
            <w:vAlign w:val="center"/>
          </w:tcPr>
          <w:p w:rsidRPr="001478FF" w:rsidR="00A346C7" w:rsidP="69A3CEF9" w:rsidRDefault="000655F8" w14:paraId="76C741CA" w14:textId="2B38D19C">
            <w:pPr>
              <w:jc w:val="left"/>
              <w:rPr>
                <w:rFonts w:ascii="Calibri" w:hAnsi="Calibri" w:cs="Calibri" w:asciiTheme="minorAscii" w:hAnsiTheme="minorAscii" w:cstheme="minorAscii"/>
                <w:b w:val="1"/>
                <w:bCs w:val="1"/>
                <w:sz w:val="22"/>
                <w:szCs w:val="22"/>
              </w:rPr>
            </w:pPr>
            <w:sdt>
              <w:sdtPr>
                <w:id w:val="-1174259483"/>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7AB5C6A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Spreadsheet (e.g., Excel, Google Sheets)</w:t>
            </w:r>
          </w:p>
          <w:p w:rsidRPr="001478FF" w:rsidR="00A346C7" w:rsidP="69A3CEF9" w:rsidRDefault="000655F8" w14:paraId="5533D074" w14:textId="42206E91">
            <w:pPr>
              <w:jc w:val="left"/>
              <w:rPr>
                <w:rFonts w:ascii="Calibri" w:hAnsi="Calibri" w:cs="Calibri" w:asciiTheme="minorAscii" w:hAnsiTheme="minorAscii" w:cstheme="minorAscii"/>
                <w:sz w:val="22"/>
                <w:szCs w:val="22"/>
              </w:rPr>
            </w:pPr>
            <w:sdt>
              <w:sdtPr>
                <w:id w:val="-118095754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0AEF755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Hierarchical structure (e.g., XML, JSON)</w:t>
            </w:r>
          </w:p>
          <w:p w:rsidRPr="001478FF" w:rsidR="00A346C7" w:rsidP="00A346C7" w:rsidRDefault="000655F8" w14:paraId="3FD0C589" w14:textId="7777777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Graph structure (e.g., RDF, OWL)</w:t>
            </w:r>
          </w:p>
          <w:p w:rsidRPr="001478FF" w:rsidR="00A346C7" w:rsidP="00A346C7" w:rsidRDefault="000655F8" w14:paraId="4736F8FA" w14:textId="7777777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EndPr/>
              <w:sdtContent>
                <w:sdt>
                  <w:sdtPr>
                    <w:rPr>
                      <w:rFonts w:asciiTheme="minorHAnsi" w:hAnsiTheme="minorHAnsi" w:cstheme="minorHAnsi"/>
                    </w:rPr>
                    <w:id w:val="-305003839"/>
                    <w:placeholder>
                      <w:docPart w:val="EF56E044C3B94E83833A05E29129529D"/>
                    </w:placeholder>
                    <w:showingPlcHdr/>
                  </w:sdtPr>
                  <w:sdtEndPr/>
                  <w:sdtContent>
                    <w:r w:rsidRPr="001478FF" w:rsidR="00A346C7">
                      <w:rPr>
                        <w:rStyle w:val="PlaceholderText"/>
                        <w:rFonts w:asciiTheme="minorHAnsi" w:hAnsiTheme="minorHAnsi" w:cstheme="minorHAnsi"/>
                        <w:i/>
                        <w:iCs/>
                        <w:sz w:val="22"/>
                        <w:szCs w:val="22"/>
                      </w:rPr>
                      <w:t>Click or tap here to type your answer.</w:t>
                    </w:r>
                  </w:sdtContent>
                </w:sdt>
              </w:sdtContent>
            </w:sdt>
          </w:p>
        </w:tc>
      </w:tr>
      <w:tr w:rsidRPr="001478FF" w:rsidR="00A346C7" w:rsidTr="69A3CEF9" w14:paraId="06B479E3" w14:textId="77777777">
        <w:trPr>
          <w:trHeight w:val="432"/>
        </w:trPr>
        <w:tc>
          <w:tcPr>
            <w:tcW w:w="9912" w:type="dxa"/>
            <w:shd w:val="clear" w:color="auto" w:fill="D9D9D9" w:themeFill="text2" w:themeFillShade="D9"/>
            <w:tcMar/>
            <w:vAlign w:val="center"/>
          </w:tcPr>
          <w:p w:rsidRPr="009B08F7" w:rsidR="00A346C7" w:rsidP="00A346C7" w:rsidRDefault="00A346C7" w14:paraId="7CDB5E10"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Pr="001478FF" w:rsidR="00A346C7" w:rsidTr="69A3CEF9" w14:paraId="6EFB04EF" w14:textId="77777777">
        <w:trPr>
          <w:trHeight w:val="1814"/>
        </w:trPr>
        <w:tc>
          <w:tcPr>
            <w:tcW w:w="9912" w:type="dxa"/>
            <w:tcMar/>
            <w:vAlign w:val="center"/>
          </w:tcPr>
          <w:p w:rsidRPr="001478FF" w:rsidR="00A346C7" w:rsidP="69A3CEF9" w:rsidRDefault="000655F8" w14:paraId="54B4A67F" w14:textId="3F8F017A">
            <w:pPr>
              <w:jc w:val="left"/>
              <w:rPr>
                <w:rFonts w:ascii="Calibri" w:hAnsi="Calibri" w:cs="Calibri" w:asciiTheme="minorAscii" w:hAnsiTheme="minorAscii" w:cstheme="minorAscii"/>
                <w:sz w:val="22"/>
                <w:szCs w:val="22"/>
              </w:rPr>
            </w:pPr>
            <w:sdt>
              <w:sdtPr>
                <w:id w:val="-147674999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9C6C1B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Relational database (e.g., SQL)</w:t>
            </w:r>
          </w:p>
          <w:p w:rsidRPr="001478FF" w:rsidR="00A346C7" w:rsidP="69A3CEF9" w:rsidRDefault="000655F8" w14:paraId="31643659" w14:textId="35E8B430">
            <w:pPr>
              <w:jc w:val="left"/>
              <w:rPr>
                <w:rFonts w:ascii="Calibri" w:hAnsi="Calibri" w:cs="Calibri" w:asciiTheme="minorAscii" w:hAnsiTheme="minorAscii" w:cstheme="minorAscii"/>
                <w:sz w:val="22"/>
                <w:szCs w:val="22"/>
              </w:rPr>
            </w:pPr>
            <w:sdt>
              <w:sdtPr>
                <w:id w:val="90604030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9C6C1B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NoSQL database (e.g., MongoDB)</w:t>
            </w:r>
          </w:p>
          <w:p w:rsidRPr="001478FF" w:rsidR="00A346C7" w:rsidP="00A346C7" w:rsidRDefault="000655F8" w14:paraId="6C85B07F" w14:textId="7777777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Spreadsheet (e.g., Excel, Google Sheets)</w:t>
            </w:r>
          </w:p>
          <w:p w:rsidRPr="001478FF" w:rsidR="00A346C7" w:rsidP="69A3CEF9" w:rsidRDefault="000655F8" w14:paraId="5FD0F2DE" w14:textId="74B4B679">
            <w:pPr>
              <w:jc w:val="left"/>
              <w:rPr>
                <w:rFonts w:ascii="Calibri" w:hAnsi="Calibri" w:cs="Calibri" w:asciiTheme="minorAscii" w:hAnsiTheme="minorAscii" w:cstheme="minorAscii"/>
                <w:sz w:val="22"/>
                <w:szCs w:val="22"/>
              </w:rPr>
            </w:pPr>
            <w:sdt>
              <w:sdtPr>
                <w:id w:val="71292972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B56C7C6">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Text file (e.g., CSV, TSV)</w:t>
            </w:r>
          </w:p>
          <w:p w:rsidRPr="001478FF" w:rsidR="00A346C7" w:rsidP="69A3CEF9" w:rsidRDefault="000655F8" w14:paraId="6E021CDE" w14:textId="3FEF93D7">
            <w:pPr>
              <w:jc w:val="left"/>
              <w:rPr>
                <w:rFonts w:ascii="Calibri" w:hAnsi="Calibri" w:cs="Calibri" w:asciiTheme="minorAscii" w:hAnsiTheme="minorAscii" w:cstheme="minorAscii"/>
                <w:sz w:val="22"/>
                <w:szCs w:val="22"/>
              </w:rPr>
            </w:pPr>
            <w:sdt>
              <w:sdtPr>
                <w:id w:val="-90475539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B56C7C6">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Binary file (e.g., image, audio, video)</w:t>
            </w:r>
          </w:p>
          <w:p w:rsidRPr="001478FF" w:rsidR="00A346C7" w:rsidP="00A346C7" w:rsidRDefault="000655F8" w14:paraId="621A51E7" w14:textId="7777777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Cloud storage (e.g., AWS S3, Google Cloud Storage)</w:t>
            </w:r>
          </w:p>
          <w:p w:rsidRPr="001478FF" w:rsidR="00A346C7" w:rsidP="00A346C7" w:rsidRDefault="000655F8" w14:paraId="26C5026E" w14:textId="7777777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EndPr/>
              <w:sdtContent>
                <w:sdt>
                  <w:sdtPr>
                    <w:rPr>
                      <w:rFonts w:asciiTheme="minorHAnsi" w:hAnsiTheme="minorHAnsi" w:cstheme="minorHAnsi"/>
                    </w:rPr>
                    <w:id w:val="374821889"/>
                    <w:placeholder>
                      <w:docPart w:val="6232045EAA484257AFCA61CE4FA20C76"/>
                    </w:placeholder>
                    <w:showingPlcHdr/>
                  </w:sdtPr>
                  <w:sdtEndPr/>
                  <w:sdtContent>
                    <w:r w:rsidRPr="001478FF" w:rsidR="00A346C7">
                      <w:rPr>
                        <w:rStyle w:val="PlaceholderText"/>
                        <w:rFonts w:asciiTheme="minorHAnsi" w:hAnsiTheme="minorHAnsi" w:cstheme="minorHAnsi"/>
                        <w:i/>
                        <w:iCs/>
                        <w:sz w:val="22"/>
                        <w:szCs w:val="22"/>
                      </w:rPr>
                      <w:t>Click or tap here to type your answer.</w:t>
                    </w:r>
                  </w:sdtContent>
                </w:sdt>
              </w:sdtContent>
            </w:sdt>
          </w:p>
        </w:tc>
      </w:tr>
      <w:tr w:rsidRPr="001478FF" w:rsidR="00A346C7" w:rsidTr="69A3CEF9" w14:paraId="28AF53C3" w14:textId="77777777">
        <w:trPr>
          <w:trHeight w:val="576"/>
        </w:trPr>
        <w:tc>
          <w:tcPr>
            <w:tcW w:w="9912" w:type="dxa"/>
            <w:shd w:val="clear" w:color="auto" w:fill="D9D9D9" w:themeFill="text2" w:themeFillShade="D9"/>
            <w:tcMar/>
            <w:vAlign w:val="center"/>
          </w:tcPr>
          <w:p w:rsidRPr="009B08F7" w:rsidR="00A346C7" w:rsidP="00A346C7" w:rsidRDefault="00A346C7" w14:paraId="2EF92FE6"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Pr="001478FF" w:rsidR="00A346C7" w:rsidTr="69A3CEF9" w14:paraId="03F41D74" w14:textId="77777777">
        <w:trPr>
          <w:trHeight w:val="547"/>
        </w:trPr>
        <w:sdt>
          <w:sdtPr>
            <w:id w:val="-1546597241"/>
            <w:placeholder>
              <w:docPart w:val="5D641D7D915D4381BF3DF9822F838B4F"/>
            </w:placeholder>
            <w:text w:multiLine="1"/>
            <w:rPr>
              <w:rFonts w:ascii="Calibri" w:hAnsi="Calibri" w:cs="Calibri" w:asciiTheme="minorAscii" w:hAnsiTheme="minorAscii" w:cstheme="minorAscii"/>
              <w:i w:val="1"/>
              <w:iCs w:val="1"/>
              <w:color w:val="808080" w:themeColor="background1" w:themeShade="80"/>
              <w:sz w:val="22"/>
              <w:szCs w:val="22"/>
            </w:rPr>
          </w:sdtPr>
          <w:sdtEndPr>
            <w:rPr>
              <w:rFonts w:ascii="Calibri" w:hAnsi="Calibri" w:cs="Calibri" w:asciiTheme="minorAscii" w:hAnsiTheme="minorAscii" w:cstheme="minorAscii"/>
              <w:i w:val="1"/>
              <w:iCs w:val="1"/>
              <w:color w:val="808080" w:themeColor="text2" w:themeTint="FF" w:themeShade="80"/>
              <w:sz w:val="22"/>
              <w:szCs w:val="22"/>
            </w:rPr>
          </w:sdtEndPr>
          <w:sdtContent>
            <w:tc>
              <w:tcPr>
                <w:tcW w:w="9912" w:type="dxa"/>
                <w:tcMar/>
                <w:vAlign w:val="center"/>
              </w:tcPr>
              <w:p w:rsidRPr="001478FF" w:rsidR="00A346C7" w:rsidP="69A3CEF9" w:rsidRDefault="00A346C7" w14:paraId="692D2512" w14:textId="700BF11E">
                <w:pPr>
                  <w:pStyle w:val="Caption"/>
                  <w:jc w:val="left"/>
                  <w:rPr>
                    <w:rFonts w:ascii="Calibri" w:hAnsi="Calibri" w:cs="Calibri" w:asciiTheme="minorAscii" w:hAnsiTheme="minorAscii" w:cstheme="minorAscii"/>
                    <w:i w:val="1"/>
                    <w:iCs w:val="1"/>
                    <w:color w:val="808080" w:themeColor="background1" w:themeShade="80"/>
                    <w:sz w:val="22"/>
                    <w:szCs w:val="22"/>
                  </w:rPr>
                </w:pPr>
                <w:r w:rsidRPr="69A3CEF9" w:rsidR="470B947F">
                  <w:rPr>
                    <w:rFonts w:ascii="Calibri" w:hAnsi="Calibri" w:cs="Calibri" w:asciiTheme="minorAscii" w:hAnsiTheme="minorAscii" w:cstheme="minorAscii"/>
                    <w:i w:val="1"/>
                    <w:iCs w:val="1"/>
                    <w:color w:val="808080" w:themeColor="text2" w:themeTint="FF" w:themeShade="80"/>
                    <w:sz w:val="22"/>
                    <w:szCs w:val="22"/>
                  </w:rPr>
                  <w:t>To train models, extract features, develop context-aware features, test performance, and explore offline reinforcement learning approaches</w:t>
                </w:r>
              </w:p>
            </w:tc>
          </w:sdtContent>
        </w:sdt>
      </w:tr>
      <w:tr w:rsidRPr="001478FF" w:rsidR="00A346C7" w:rsidTr="69A3CEF9" w14:paraId="608F243C" w14:textId="77777777">
        <w:trPr>
          <w:trHeight w:val="432"/>
        </w:trPr>
        <w:tc>
          <w:tcPr>
            <w:tcW w:w="9912" w:type="dxa"/>
            <w:shd w:val="clear" w:color="auto" w:fill="D9D9D9" w:themeFill="text2" w:themeFillShade="D9"/>
            <w:tcMar/>
            <w:vAlign w:val="center"/>
          </w:tcPr>
          <w:p w:rsidRPr="009B08F7" w:rsidR="00A346C7" w:rsidP="00A346C7" w:rsidRDefault="00A346C7" w14:paraId="471A8C8F"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Pr="001478FF" w:rsidR="00A346C7" w:rsidTr="69A3CEF9" w14:paraId="0F0043D3" w14:textId="77777777">
        <w:trPr>
          <w:trHeight w:val="547"/>
        </w:trPr>
        <w:sdt>
          <w:sdtPr>
            <w:id w:val="-1962412172"/>
            <w:placeholder>
              <w:docPart w:val="FD79AEA7B68E482A905D0A1BF0CF5A3C"/>
            </w:placeholder>
            <w:text w:multiLine="1"/>
            <w:rPr>
              <w:rFonts w:ascii="Calibri" w:hAnsi="Calibri" w:cs="Calibri" w:asciiTheme="minorAscii" w:hAnsiTheme="minorAscii" w:cstheme="minorAscii"/>
              <w:i w:val="1"/>
              <w:iCs w:val="1"/>
              <w:color w:val="7F7F7F"/>
              <w:sz w:val="22"/>
              <w:szCs w:val="22"/>
            </w:rPr>
          </w:sdtPr>
          <w:sdtEndPr>
            <w:rPr>
              <w:rFonts w:ascii="Calibri" w:hAnsi="Calibri" w:cs="Calibri" w:asciiTheme="minorAscii" w:hAnsiTheme="minorAscii" w:cstheme="minorAscii"/>
              <w:i w:val="1"/>
              <w:iCs w:val="1"/>
              <w:color w:val="7F7F7F"/>
              <w:sz w:val="22"/>
              <w:szCs w:val="22"/>
            </w:rPr>
          </w:sdtEndPr>
          <w:sdtContent>
            <w:tc>
              <w:tcPr>
                <w:tcW w:w="9912" w:type="dxa"/>
                <w:tcMar/>
                <w:vAlign w:val="center"/>
              </w:tcPr>
              <w:p w:rsidRPr="001478FF" w:rsidR="00A346C7" w:rsidP="69A3CEF9" w:rsidRDefault="00A346C7" w14:paraId="6E6E0D47" w14:textId="5A1E44FD">
                <w:pPr>
                  <w:pStyle w:val="Caption"/>
                  <w:suppressLineNumbers w:val="0"/>
                  <w:bidi w:val="0"/>
                  <w:spacing w:before="0" w:beforeAutospacing="off" w:after="0" w:afterAutospacing="off" w:line="240" w:lineRule="auto"/>
                  <w:ind w:left="0" w:right="0"/>
                  <w:jc w:val="left"/>
                </w:pPr>
                <w:r w:rsidR="79E0A87A">
                  <w:rPr/>
                  <w:t xml:space="preserve">What are the best features for improving the resilience of deployed models against adversarial threats. </w:t>
                </w:r>
                <w:r w:rsidR="55811D2D">
                  <w:rPr/>
                  <w:t>Can RL and evolutive algorithms be used for context vector generation?</w:t>
                </w:r>
              </w:p>
            </w:tc>
          </w:sdtContent>
        </w:sdt>
      </w:tr>
      <w:tr w:rsidRPr="001478FF" w:rsidR="00A346C7" w:rsidTr="69A3CEF9" w14:paraId="029EB8B3" w14:textId="77777777">
        <w:trPr>
          <w:trHeight w:val="576"/>
        </w:trPr>
        <w:tc>
          <w:tcPr>
            <w:tcW w:w="9912" w:type="dxa"/>
            <w:shd w:val="clear" w:color="auto" w:fill="D9D9D9" w:themeFill="text2" w:themeFillShade="D9"/>
            <w:tcMar/>
            <w:vAlign w:val="center"/>
          </w:tcPr>
          <w:p w:rsidRPr="009B08F7" w:rsidR="00A346C7" w:rsidP="00A346C7" w:rsidRDefault="00A346C7" w14:paraId="18369FD7"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estimate the expected volume of data that will be collected/ generated or re-used in the project?</w:t>
            </w:r>
          </w:p>
        </w:tc>
      </w:tr>
      <w:tr w:rsidRPr="001478FF" w:rsidR="00A346C7" w:rsidTr="69A3CEF9" w14:paraId="5C9C781A" w14:textId="77777777">
        <w:trPr>
          <w:trHeight w:val="547"/>
        </w:trPr>
        <w:sdt>
          <w:sdtPr>
            <w:id w:val="-263694232"/>
            <w:placeholder>
              <w:docPart w:val="BABAD8AF06D24D5391402E2078D9B4A7"/>
            </w:placeholder>
            <w:text w:multiLine="1"/>
            <w:rPr>
              <w:rFonts w:ascii="Calibri" w:hAnsi="Calibri" w:cs="Calibri" w:asciiTheme="minorAscii" w:hAnsiTheme="minorAscii" w:cstheme="minorAscii"/>
              <w:i w:val="1"/>
              <w:iCs w:val="1"/>
              <w:color w:val="7F7F7F"/>
              <w:sz w:val="22"/>
              <w:szCs w:val="22"/>
            </w:rPr>
          </w:sdtPr>
          <w:sdtEndPr>
            <w:rPr>
              <w:rFonts w:ascii="Calibri" w:hAnsi="Calibri" w:cs="Calibri" w:asciiTheme="minorAscii" w:hAnsiTheme="minorAscii" w:cstheme="minorAscii"/>
              <w:i w:val="1"/>
              <w:iCs w:val="1"/>
              <w:color w:val="7F7F7F"/>
              <w:sz w:val="22"/>
              <w:szCs w:val="22"/>
            </w:rPr>
          </w:sdtEndPr>
          <w:sdtContent>
            <w:tc>
              <w:tcPr>
                <w:tcW w:w="9912" w:type="dxa"/>
                <w:tcMar/>
                <w:vAlign w:val="center"/>
              </w:tcPr>
              <w:p w:rsidRPr="001478FF" w:rsidR="00A346C7" w:rsidP="69A3CEF9" w:rsidRDefault="00A346C7" w14:paraId="1E206A58" w14:textId="2E9B65D8">
                <w:pPr>
                  <w:pStyle w:val="Caption"/>
                  <w:jc w:val="left"/>
                  <w:rPr>
                    <w:rFonts w:ascii="Calibri" w:hAnsi="Calibri" w:cs="Calibri" w:asciiTheme="minorAscii" w:hAnsiTheme="minorAscii" w:cstheme="minorAscii"/>
                    <w:i w:val="1"/>
                    <w:iCs w:val="1"/>
                    <w:color w:val="7F7F7F"/>
                    <w:sz w:val="22"/>
                    <w:szCs w:val="22"/>
                  </w:rPr>
                </w:pPr>
                <w:r w:rsidRPr="69A3CEF9" w:rsidR="2C373336">
                  <w:rPr>
                    <w:rFonts w:ascii="Calibri" w:hAnsi="Calibri" w:cs="Calibri" w:asciiTheme="minorAscii" w:hAnsiTheme="minorAscii" w:cstheme="minorAscii"/>
                    <w:i w:val="1"/>
                    <w:iCs w:val="1"/>
                    <w:color w:val="7F7F7F"/>
                    <w:sz w:val="22"/>
                    <w:szCs w:val="22"/>
                  </w:rPr>
                  <w:t xml:space="preserve">A few terabytes. For </w:t>
                </w:r>
                <w:r w:rsidRPr="69A3CEF9" w:rsidR="2C373336">
                  <w:rPr>
                    <w:rFonts w:ascii="Calibri" w:hAnsi="Calibri" w:cs="Calibri" w:asciiTheme="minorAscii" w:hAnsiTheme="minorAscii" w:cstheme="minorAscii"/>
                    <w:i w:val="1"/>
                    <w:iCs w:val="1"/>
                    <w:color w:val="7F7F7F"/>
                    <w:sz w:val="22"/>
                    <w:szCs w:val="22"/>
                  </w:rPr>
                  <w:t>instance</w:t>
                </w:r>
                <w:r w:rsidRPr="69A3CEF9" w:rsidR="2C373336">
                  <w:rPr>
                    <w:rFonts w:ascii="Calibri" w:hAnsi="Calibri" w:cs="Calibri" w:asciiTheme="minorAscii" w:hAnsiTheme="minorAscii" w:cstheme="minorAscii"/>
                    <w:i w:val="1"/>
                    <w:iCs w:val="1"/>
                    <w:color w:val="7F7F7F"/>
                    <w:sz w:val="22"/>
                    <w:szCs w:val="22"/>
                  </w:rPr>
                  <w:t xml:space="preserve"> </w:t>
                </w:r>
                <w:r w:rsidRPr="69A3CEF9" w:rsidR="2C373336">
                  <w:rPr>
                    <w:rFonts w:ascii="Calibri" w:hAnsi="Calibri" w:cs="Calibri" w:asciiTheme="minorAscii" w:hAnsiTheme="minorAscii" w:cstheme="minorAscii"/>
                    <w:i w:val="1"/>
                    <w:iCs w:val="1"/>
                    <w:color w:val="7F7F7F"/>
                    <w:sz w:val="22"/>
                    <w:szCs w:val="22"/>
                  </w:rPr>
                  <w:t>The UNSW-NB15 Dataset that I plan to use</w:t>
                </w:r>
                <w:r w:rsidRPr="69A3CEF9" w:rsidR="29E203B8">
                  <w:rPr>
                    <w:rFonts w:ascii="Calibri" w:hAnsi="Calibri" w:cs="Calibri" w:asciiTheme="minorAscii" w:hAnsiTheme="minorAscii" w:cstheme="minorAscii"/>
                    <w:i w:val="1"/>
                    <w:iCs w:val="1"/>
                    <w:color w:val="7F7F7F"/>
                    <w:sz w:val="22"/>
                    <w:szCs w:val="22"/>
                  </w:rPr>
                  <w:t xml:space="preserve"> is 100GB alone</w:t>
                </w:r>
              </w:p>
            </w:tc>
          </w:sdtContent>
        </w:sdt>
      </w:tr>
      <w:tr w:rsidRPr="001478FF" w:rsidR="00A346C7" w:rsidTr="69A3CEF9" w14:paraId="3382D474" w14:textId="77777777">
        <w:trPr>
          <w:trHeight w:val="576"/>
        </w:trPr>
        <w:tc>
          <w:tcPr>
            <w:tcW w:w="9912" w:type="dxa"/>
            <w:shd w:val="clear" w:color="auto" w:fill="D9D9D9" w:themeFill="text2" w:themeFillShade="D9"/>
            <w:tcMar/>
            <w:vAlign w:val="center"/>
          </w:tcPr>
          <w:p w:rsidRPr="009B08F7" w:rsidR="00A346C7" w:rsidP="00A346C7" w:rsidRDefault="00A346C7" w14:paraId="79B86EE2"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Pr="001478FF" w:rsidR="00A346C7" w:rsidTr="69A3CEF9" w14:paraId="270C87C5" w14:textId="77777777">
        <w:trPr>
          <w:trHeight w:val="547"/>
        </w:trPr>
        <w:sdt>
          <w:sdtPr>
            <w:id w:val="542173242"/>
            <w:placeholder>
              <w:docPart w:val="773744DA35B44EA1AF5C0F7F965E9BAF"/>
            </w:placeholder>
            <w:text w:multiLine="1"/>
            <w:rPr>
              <w:rFonts w:ascii="Calibri" w:hAnsi="Calibri" w:cs="Calibri" w:asciiTheme="minorAscii" w:hAnsiTheme="minorAscii" w:cstheme="minorAscii"/>
              <w:i w:val="1"/>
              <w:iCs w:val="1"/>
              <w:color w:val="7F7F7F"/>
              <w:sz w:val="22"/>
              <w:szCs w:val="22"/>
            </w:rPr>
          </w:sdtPr>
          <w:sdtEndPr>
            <w:rPr>
              <w:rFonts w:ascii="Calibri" w:hAnsi="Calibri" w:cs="Calibri" w:asciiTheme="minorAscii" w:hAnsiTheme="minorAscii" w:cstheme="minorAscii"/>
              <w:i w:val="1"/>
              <w:iCs w:val="1"/>
              <w:color w:val="7F7F7F"/>
              <w:sz w:val="22"/>
              <w:szCs w:val="22"/>
            </w:rPr>
          </w:sdtEndPr>
          <w:sdtContent>
            <w:tc>
              <w:tcPr>
                <w:tcW w:w="9912" w:type="dxa"/>
                <w:tcMar/>
                <w:vAlign w:val="center"/>
              </w:tcPr>
              <w:p w:rsidRPr="001478FF" w:rsidR="00A346C7" w:rsidP="69A3CEF9" w:rsidRDefault="00A346C7" w14:paraId="3D1D45D3" w14:textId="038EE4A6">
                <w:pPr>
                  <w:pStyle w:val="Caption"/>
                  <w:suppressLineNumbers w:val="0"/>
                  <w:bidi w:val="0"/>
                  <w:spacing w:before="0" w:beforeAutospacing="off" w:after="0" w:afterAutospacing="off" w:line="240" w:lineRule="auto"/>
                  <w:ind w:left="0" w:right="0"/>
                  <w:jc w:val="left"/>
                  <w:rPr>
                    <w:rFonts w:ascii="Calibri" w:hAnsi="Calibri" w:cs="Calibri" w:asciiTheme="minorAscii" w:hAnsiTheme="minorAscii" w:cstheme="minorAscii"/>
                    <w:b w:val="0"/>
                    <w:bCs w:val="0"/>
                    <w:color w:val="auto"/>
                    <w:sz w:val="22"/>
                    <w:szCs w:val="22"/>
                  </w:rPr>
                </w:pPr>
                <w:r w:rsidR="6820F7F5">
                  <w:rPr/>
                  <w:t>The data will be collected during the project</w:t>
                </w:r>
              </w:p>
            </w:tc>
          </w:sdtContent>
        </w:sdt>
      </w:tr>
      <w:tr w:rsidRPr="001478FF" w:rsidR="00A346C7" w:rsidTr="69A3CEF9" w14:paraId="62DD0351" w14:textId="77777777">
        <w:trPr>
          <w:trHeight w:val="576"/>
        </w:trPr>
        <w:tc>
          <w:tcPr>
            <w:tcW w:w="9912" w:type="dxa"/>
            <w:shd w:val="clear" w:color="auto" w:fill="D9D9D9" w:themeFill="text2" w:themeFillShade="D9"/>
            <w:tcMar/>
            <w:vAlign w:val="center"/>
          </w:tcPr>
          <w:p w:rsidRPr="009B08F7" w:rsidR="00A346C7" w:rsidP="00A346C7" w:rsidRDefault="00A346C7" w14:paraId="26C15B6C"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Pr="001478FF" w:rsidR="00A346C7" w:rsidTr="69A3CEF9" w14:paraId="091DED64" w14:textId="77777777">
        <w:trPr>
          <w:trHeight w:val="4210"/>
        </w:trPr>
        <w:tc>
          <w:tcPr>
            <w:tcW w:w="9912" w:type="dxa"/>
            <w:tcMar/>
            <w:vAlign w:val="center"/>
          </w:tcPr>
          <w:p w:rsidRPr="001478FF" w:rsidR="00A346C7" w:rsidP="69A3CEF9" w:rsidRDefault="000655F8" w14:paraId="53D52666" w14:textId="7F1365F8">
            <w:pPr>
              <w:jc w:val="left"/>
              <w:rPr>
                <w:rFonts w:ascii="Calibri" w:hAnsi="Calibri" w:cs="Calibri" w:asciiTheme="minorAscii" w:hAnsiTheme="minorAscii" w:cstheme="minorAscii"/>
                <w:sz w:val="22"/>
                <w:szCs w:val="22"/>
              </w:rPr>
            </w:pPr>
            <w:sdt>
              <w:sdtPr>
                <w:id w:val="187818847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581FC17">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will be stored in a trusted repository.</w:t>
            </w:r>
          </w:p>
          <w:p w:rsidRPr="001478FF" w:rsidR="00A346C7" w:rsidP="69A3CEF9" w:rsidRDefault="000655F8" w14:paraId="332EE714" w14:textId="166080DC">
            <w:pPr>
              <w:jc w:val="left"/>
              <w:rPr>
                <w:rFonts w:ascii="Calibri" w:hAnsi="Calibri" w:cs="Calibri" w:asciiTheme="minorAscii" w:hAnsiTheme="minorAscii" w:cstheme="minorAscii"/>
                <w:sz w:val="22"/>
                <w:szCs w:val="22"/>
              </w:rPr>
            </w:pPr>
            <w:sdt>
              <w:sdtPr>
                <w:id w:val="1593738348"/>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581FC17">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will be stored in multiple locations to prevent loss.</w:t>
            </w:r>
          </w:p>
          <w:p w:rsidRPr="001478FF" w:rsidR="00A346C7" w:rsidP="00A346C7" w:rsidRDefault="000655F8" w14:paraId="2963C3CE" w14:textId="7777777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stored in an encrypted format.</w:t>
            </w:r>
          </w:p>
          <w:p w:rsidRPr="001478FF" w:rsidR="00A346C7" w:rsidP="00A346C7" w:rsidRDefault="000655F8" w14:paraId="735B91FF" w14:textId="77777777">
            <w:pPr>
              <w:jc w:val="left"/>
              <w:rPr>
                <w:rFonts w:asciiTheme="minorHAnsi" w:hAnsiTheme="minorHAnsi" w:cstheme="minorHAnsi"/>
                <w:sz w:val="22"/>
                <w:szCs w:val="22"/>
              </w:rPr>
            </w:pPr>
            <w:sdt>
              <w:sdtPr>
                <w:rPr>
                  <w:rFonts w:asciiTheme="minorHAnsi" w:hAnsiTheme="minorHAnsi" w:cstheme="minorHAnsi"/>
                </w:rPr>
                <w:id w:val="753092988"/>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stored in a cloud-based storage service.</w:t>
            </w:r>
          </w:p>
          <w:p w:rsidRPr="001478FF" w:rsidR="00A346C7" w:rsidP="69A3CEF9" w:rsidRDefault="000655F8" w14:paraId="1AFCCD83" w14:textId="5EBFC633">
            <w:pPr>
              <w:jc w:val="left"/>
              <w:rPr>
                <w:rFonts w:ascii="Calibri" w:hAnsi="Calibri" w:cs="Calibri" w:asciiTheme="minorAscii" w:hAnsiTheme="minorAscii" w:cstheme="minorAscii"/>
                <w:sz w:val="22"/>
                <w:szCs w:val="22"/>
              </w:rPr>
            </w:pPr>
            <w:sdt>
              <w:sdtPr>
                <w:id w:val="177944875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7C4B616">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will be regularly checked for errors and inconsistencies.</w:t>
            </w:r>
          </w:p>
          <w:p w:rsidRPr="001478FF" w:rsidR="00A346C7" w:rsidP="00A346C7" w:rsidRDefault="000655F8" w14:paraId="6F64E764" w14:textId="7777777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regularly tested for security vulnerabilities.</w:t>
            </w:r>
          </w:p>
          <w:p w:rsidRPr="001478FF" w:rsidR="00A346C7" w:rsidP="00A346C7" w:rsidRDefault="000655F8" w14:paraId="0D0DC824" w14:textId="7777777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regularly audited for compliance with ethical and legal standards.</w:t>
            </w:r>
          </w:p>
          <w:p w:rsidRPr="001478FF" w:rsidR="00A346C7" w:rsidP="69A3CEF9" w:rsidRDefault="000655F8" w14:paraId="64C3B444" w14:textId="0E867BC5">
            <w:pPr>
              <w:jc w:val="left"/>
              <w:rPr>
                <w:rFonts w:ascii="Calibri" w:hAnsi="Calibri" w:cs="Calibri" w:asciiTheme="minorAscii" w:hAnsiTheme="minorAscii" w:cstheme="minorAscii"/>
                <w:sz w:val="22"/>
                <w:szCs w:val="22"/>
              </w:rPr>
            </w:pPr>
            <w:sdt>
              <w:sdtPr>
                <w:id w:val="81214118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FD0E814">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will be backed up regularly.</w:t>
            </w:r>
          </w:p>
          <w:p w:rsidRPr="001478FF" w:rsidR="00A346C7" w:rsidP="69A3CEF9" w:rsidRDefault="000655F8" w14:paraId="42E76E78" w14:textId="25436EDB">
            <w:pPr>
              <w:jc w:val="left"/>
              <w:rPr>
                <w:rFonts w:ascii="Calibri" w:hAnsi="Calibri" w:cs="Calibri" w:asciiTheme="minorAscii" w:hAnsiTheme="minorAscii" w:cstheme="minorAscii"/>
                <w:sz w:val="22"/>
                <w:szCs w:val="22"/>
              </w:rPr>
            </w:pPr>
            <w:sdt>
              <w:sdtPr>
                <w:id w:val="184256928"/>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977D562">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will be made available in open and standardized formats.</w:t>
            </w:r>
          </w:p>
          <w:p w:rsidRPr="001478FF" w:rsidR="00A346C7" w:rsidP="69A3CEF9" w:rsidRDefault="000655F8" w14:paraId="4385BC4C" w14:textId="11674AD2">
            <w:pPr>
              <w:jc w:val="left"/>
              <w:rPr>
                <w:rFonts w:ascii="Calibri" w:hAnsi="Calibri" w:cs="Calibri" w:asciiTheme="minorAscii" w:hAnsiTheme="minorAscii" w:cstheme="minorAscii"/>
                <w:sz w:val="22"/>
                <w:szCs w:val="22"/>
              </w:rPr>
            </w:pPr>
            <w:sdt>
              <w:sdtPr>
                <w:id w:val="-67781086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375E905">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will be assigned persistent identifiers to ensure findability.</w:t>
            </w:r>
          </w:p>
          <w:p w:rsidRPr="001478FF" w:rsidR="00A346C7" w:rsidP="69A3CEF9" w:rsidRDefault="000655F8" w14:paraId="7C958D1E" w14:textId="0A8CF45A">
            <w:pPr>
              <w:jc w:val="left"/>
              <w:rPr>
                <w:rFonts w:ascii="Calibri" w:hAnsi="Calibri" w:cs="Calibri" w:asciiTheme="minorAscii" w:hAnsiTheme="minorAscii" w:cstheme="minorAscii"/>
                <w:sz w:val="22"/>
                <w:szCs w:val="22"/>
              </w:rPr>
            </w:pPr>
            <w:sdt>
              <w:sdtPr>
                <w:id w:val="53377299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A7081B9">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Access to the data will be controlled through a formal access policy.</w:t>
            </w:r>
          </w:p>
          <w:p w:rsidRPr="001478FF" w:rsidR="00A346C7" w:rsidP="00A346C7" w:rsidRDefault="000655F8" w14:paraId="1053AC1E" w14:textId="77777777">
            <w:pPr>
              <w:jc w:val="left"/>
              <w:rPr>
                <w:rFonts w:asciiTheme="minorHAnsi" w:hAnsiTheme="minorHAnsi" w:cstheme="minorHAnsi"/>
                <w:sz w:val="22"/>
                <w:szCs w:val="22"/>
              </w:rPr>
            </w:pPr>
            <w:sdt>
              <w:sdtPr>
                <w:rPr>
                  <w:rFonts w:asciiTheme="minorHAnsi" w:hAnsiTheme="minorHAnsi" w:cstheme="minorHAnsi"/>
                </w:rPr>
                <w:id w:val="-75134814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preserved for a minimum number of years.</w:t>
            </w:r>
          </w:p>
          <w:p w:rsidRPr="001478FF" w:rsidR="00A346C7" w:rsidP="00A346C7" w:rsidRDefault="000655F8" w14:paraId="74FEA3E2" w14:textId="77777777">
            <w:pPr>
              <w:jc w:val="left"/>
              <w:rPr>
                <w:rFonts w:asciiTheme="minorHAnsi" w:hAnsiTheme="minorHAnsi" w:cstheme="minorHAnsi"/>
                <w:sz w:val="22"/>
                <w:szCs w:val="22"/>
              </w:rPr>
            </w:pPr>
            <w:sdt>
              <w:sdtPr>
                <w:rPr>
                  <w:rFonts w:asciiTheme="minorHAnsi" w:hAnsiTheme="minorHAnsi" w:cstheme="minorHAnsi"/>
                </w:rPr>
                <w:id w:val="86178127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Data will be regularly refreshed or updated to maintain its usefulness.</w:t>
            </w:r>
          </w:p>
          <w:p w:rsidRPr="001478FF" w:rsidR="00A346C7" w:rsidP="69A3CEF9" w:rsidRDefault="000655F8" w14:paraId="67E1FCA6" w14:textId="2C819CB2">
            <w:pPr>
              <w:jc w:val="left"/>
              <w:rPr>
                <w:rFonts w:ascii="Calibri" w:hAnsi="Calibri" w:cs="Calibri" w:asciiTheme="minorAscii" w:hAnsiTheme="minorAscii" w:cstheme="minorAscii"/>
                <w:sz w:val="22"/>
                <w:szCs w:val="22"/>
              </w:rPr>
            </w:pPr>
            <w:sdt>
              <w:sdtPr>
                <w:id w:val="-37145754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AD3250F">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will be versioned to track changes over time.</w:t>
            </w:r>
          </w:p>
          <w:p w:rsidRPr="001478FF" w:rsidR="00A346C7" w:rsidP="69A3CEF9" w:rsidRDefault="000655F8" w14:paraId="63A66DB4" w14:textId="1AA18932">
            <w:pPr>
              <w:jc w:val="left"/>
              <w:rPr>
                <w:rFonts w:ascii="Calibri" w:hAnsi="Calibri" w:cs="Calibri" w:asciiTheme="minorAscii" w:hAnsiTheme="minorAscii" w:cstheme="minorAscii"/>
                <w:sz w:val="22"/>
                <w:szCs w:val="22"/>
              </w:rPr>
            </w:pPr>
            <w:sdt>
              <w:sdtPr>
                <w:id w:val="68980028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C22241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will be migrated to new formats if necessary.</w:t>
            </w:r>
          </w:p>
          <w:p w:rsidRPr="001478FF" w:rsidR="00A346C7" w:rsidP="69A3CEF9" w:rsidRDefault="000655F8" w14:paraId="02CB86D5" w14:textId="385CED94">
            <w:pPr>
              <w:jc w:val="left"/>
              <w:rPr>
                <w:rFonts w:ascii="Calibri" w:hAnsi="Calibri" w:cs="Calibri" w:asciiTheme="minorAscii" w:hAnsiTheme="minorAscii" w:cstheme="minorAscii"/>
                <w:sz w:val="22"/>
                <w:szCs w:val="22"/>
              </w:rPr>
            </w:pPr>
            <w:sdt>
              <w:sdtPr>
                <w:id w:val="-204011087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EBAFA3E">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Data will be anonymized or de-</w:t>
            </w:r>
            <w:r w:rsidRPr="69A3CEF9" w:rsidR="00A346C7">
              <w:rPr>
                <w:rFonts w:ascii="Calibri" w:hAnsi="Calibri" w:cs="Calibri" w:asciiTheme="minorAscii" w:hAnsiTheme="minorAscii" w:cstheme="minorAscii"/>
                <w:sz w:val="22"/>
                <w:szCs w:val="22"/>
              </w:rPr>
              <w:t>identified</w:t>
            </w:r>
            <w:r w:rsidRPr="69A3CEF9" w:rsidR="00A346C7">
              <w:rPr>
                <w:rFonts w:ascii="Calibri" w:hAnsi="Calibri" w:cs="Calibri" w:asciiTheme="minorAscii" w:hAnsiTheme="minorAscii" w:cstheme="minorAscii"/>
                <w:sz w:val="22"/>
                <w:szCs w:val="22"/>
              </w:rPr>
              <w:t xml:space="preserve"> if necessary.</w:t>
            </w:r>
          </w:p>
          <w:p w:rsidRPr="001478FF" w:rsidR="00A346C7" w:rsidP="00A346C7" w:rsidRDefault="000655F8" w14:paraId="55005732" w14:textId="7777777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End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EndPr/>
                  <w:sdtContent>
                    <w:r w:rsidRPr="001478FF" w:rsidR="00A346C7">
                      <w:rPr>
                        <w:rFonts w:asciiTheme="minorHAnsi" w:hAnsiTheme="minorHAnsi" w:cstheme="minorHAnsi"/>
                        <w:i/>
                        <w:iCs/>
                        <w:color w:val="808080" w:themeColor="background1" w:themeShade="80"/>
                        <w:sz w:val="22"/>
                        <w:szCs w:val="22"/>
                      </w:rPr>
                      <w:t>Click or tap here to type your answer.</w:t>
                    </w:r>
                  </w:sdtContent>
                </w:sdt>
              </w:sdtContent>
            </w:sdt>
          </w:p>
        </w:tc>
      </w:tr>
      <w:tr w:rsidRPr="001478FF" w:rsidR="00A346C7" w:rsidTr="69A3CEF9" w14:paraId="22508829" w14:textId="77777777">
        <w:trPr>
          <w:trHeight w:val="576"/>
        </w:trPr>
        <w:tc>
          <w:tcPr>
            <w:tcW w:w="9912" w:type="dxa"/>
            <w:shd w:val="clear" w:color="auto" w:fill="D9D9D9" w:themeFill="text2" w:themeFillShade="D9"/>
            <w:tcMar/>
            <w:vAlign w:val="center"/>
          </w:tcPr>
          <w:p w:rsidRPr="009B08F7" w:rsidR="00A346C7" w:rsidP="00A346C7" w:rsidRDefault="00A346C7" w14:paraId="5C28BFBC"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Pr="001478FF" w:rsidR="00A346C7" w:rsidTr="69A3CEF9" w14:paraId="1A922F17" w14:textId="77777777">
        <w:trPr>
          <w:trHeight w:val="547"/>
        </w:trPr>
        <w:sdt>
          <w:sdtPr>
            <w:id w:val="-60943169"/>
            <w:placeholder>
              <w:docPart w:val="3168CBB9720241EB964119B9ECA021DB"/>
            </w:placeholder>
            <w:text w:multiLine="1"/>
            <w:rPr>
              <w:rFonts w:ascii="Calibri" w:hAnsi="Calibri" w:cs="Calibri" w:asciiTheme="minorAscii" w:hAnsiTheme="minorAscii" w:cstheme="minorAscii"/>
              <w:i w:val="1"/>
              <w:iCs w:val="1"/>
              <w:color w:val="7F7F7F"/>
              <w:sz w:val="22"/>
              <w:szCs w:val="22"/>
            </w:rPr>
          </w:sdtPr>
          <w:sdtEndPr>
            <w:rPr>
              <w:rFonts w:ascii="Calibri" w:hAnsi="Calibri" w:cs="Calibri" w:asciiTheme="minorAscii" w:hAnsiTheme="minorAscii" w:cstheme="minorAscii"/>
              <w:i w:val="1"/>
              <w:iCs w:val="1"/>
              <w:color w:val="7F7F7F"/>
              <w:sz w:val="22"/>
              <w:szCs w:val="22"/>
            </w:rPr>
          </w:sdtEndPr>
          <w:sdtContent>
            <w:tc>
              <w:tcPr>
                <w:tcW w:w="9912" w:type="dxa"/>
                <w:tcMar/>
                <w:vAlign w:val="center"/>
              </w:tcPr>
              <w:p w:rsidRPr="001478FF" w:rsidR="00A346C7" w:rsidP="69A3CEF9" w:rsidRDefault="00A346C7" w14:paraId="06843FD9" w14:textId="466449A5">
                <w:pPr>
                  <w:pStyle w:val="Caption"/>
                  <w:jc w:val="left"/>
                  <w:rPr>
                    <w:rFonts w:ascii="Calibri" w:hAnsi="Calibri" w:cs="Calibri" w:asciiTheme="minorAscii" w:hAnsiTheme="minorAscii" w:cstheme="minorAscii"/>
                    <w:i w:val="1"/>
                    <w:iCs w:val="1"/>
                    <w:color w:val="7F7F7F"/>
                    <w:sz w:val="22"/>
                    <w:szCs w:val="22"/>
                  </w:rPr>
                </w:pPr>
                <w:r w:rsidRPr="69A3CEF9" w:rsidR="36B70B6A">
                  <w:rPr>
                    <w:rFonts w:ascii="Calibri" w:hAnsi="Calibri" w:cs="Calibri" w:asciiTheme="minorAscii" w:hAnsiTheme="minorAscii" w:cstheme="minorAscii"/>
                    <w:i w:val="1"/>
                    <w:iCs w:val="1"/>
                    <w:color w:val="7F7F7F"/>
                    <w:sz w:val="22"/>
                    <w:szCs w:val="22"/>
                  </w:rPr>
                  <w:t xml:space="preserve">Public datasets or </w:t>
                </w:r>
                <w:r w:rsidRPr="69A3CEF9" w:rsidR="36B70B6A">
                  <w:rPr>
                    <w:rFonts w:ascii="Calibri" w:hAnsi="Calibri" w:cs="Calibri" w:asciiTheme="minorAscii" w:hAnsiTheme="minorAscii" w:cstheme="minorAscii"/>
                    <w:i w:val="1"/>
                    <w:iCs w:val="1"/>
                    <w:color w:val="7F7F7F"/>
                    <w:sz w:val="22"/>
                    <w:szCs w:val="22"/>
                  </w:rPr>
                  <w:t>open source</w:t>
                </w:r>
                <w:r w:rsidRPr="69A3CEF9" w:rsidR="36B70B6A">
                  <w:rPr>
                    <w:rFonts w:ascii="Calibri" w:hAnsi="Calibri" w:cs="Calibri" w:asciiTheme="minorAscii" w:hAnsiTheme="minorAscii" w:cstheme="minorAscii"/>
                    <w:i w:val="1"/>
                    <w:iCs w:val="1"/>
                    <w:color w:val="7F7F7F"/>
                    <w:sz w:val="22"/>
                    <w:szCs w:val="22"/>
                  </w:rPr>
                  <w:t xml:space="preserve"> datasets used in other relevant academic publications</w:t>
                </w:r>
              </w:p>
            </w:tc>
          </w:sdtContent>
        </w:sdt>
      </w:tr>
      <w:tr w:rsidRPr="001478FF" w:rsidR="00A346C7" w:rsidTr="69A3CEF9" w14:paraId="3443840A" w14:textId="77777777">
        <w:trPr>
          <w:trHeight w:val="576"/>
        </w:trPr>
        <w:tc>
          <w:tcPr>
            <w:tcW w:w="9912" w:type="dxa"/>
            <w:shd w:val="clear" w:color="auto" w:fill="D9D9D9" w:themeFill="text2" w:themeFillShade="D9"/>
            <w:tcMar/>
            <w:vAlign w:val="center"/>
          </w:tcPr>
          <w:p w:rsidRPr="009B08F7" w:rsidR="00A346C7" w:rsidP="00A346C7" w:rsidRDefault="00A346C7" w14:paraId="7525553A"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Pr="001478FF" w:rsidR="00A346C7" w:rsidTr="69A3CEF9" w14:paraId="69DA5C7A" w14:textId="77777777">
        <w:trPr>
          <w:trHeight w:val="547"/>
        </w:trPr>
        <w:sdt>
          <w:sdtPr>
            <w:id w:val="-1064871132"/>
            <w:placeholder>
              <w:docPart w:val="80FB09F3C0D141AAA88AA648BE9BA61C"/>
            </w:placeholder>
            <w:text w:multiLine="1"/>
            <w:rPr>
              <w:rFonts w:ascii="Calibri" w:hAnsi="Calibri" w:cs="Calibri" w:asciiTheme="minorAscii" w:hAnsiTheme="minorAscii" w:cstheme="minorAscii"/>
              <w:i w:val="1"/>
              <w:iCs w:val="1"/>
              <w:color w:val="7F7F7F"/>
              <w:sz w:val="22"/>
              <w:szCs w:val="22"/>
            </w:rPr>
          </w:sdtPr>
          <w:sdtEndPr>
            <w:rPr>
              <w:rFonts w:ascii="Calibri" w:hAnsi="Calibri" w:cs="Calibri" w:asciiTheme="minorAscii" w:hAnsiTheme="minorAscii" w:cstheme="minorAscii"/>
              <w:i w:val="1"/>
              <w:iCs w:val="1"/>
              <w:color w:val="7F7F7F"/>
              <w:sz w:val="22"/>
              <w:szCs w:val="22"/>
            </w:rPr>
          </w:sdtEndPr>
          <w:sdtContent>
            <w:tc>
              <w:tcPr>
                <w:tcW w:w="9912" w:type="dxa"/>
                <w:tcMar/>
                <w:vAlign w:val="center"/>
              </w:tcPr>
              <w:p w:rsidRPr="001478FF" w:rsidR="00A346C7" w:rsidP="69A3CEF9" w:rsidRDefault="00A346C7" w14:paraId="1D2D31C0" w14:textId="0BBF0FFE">
                <w:pPr>
                  <w:pStyle w:val="Caption"/>
                  <w:suppressLineNumbers w:val="0"/>
                  <w:bidi w:val="0"/>
                  <w:spacing w:before="0" w:beforeAutospacing="off" w:after="0" w:afterAutospacing="off" w:line="240" w:lineRule="auto"/>
                  <w:ind w:left="0" w:right="0"/>
                  <w:jc w:val="left"/>
                  <w:rPr>
                    <w:rFonts w:ascii="Calibri" w:hAnsi="Calibri" w:cs="Calibri" w:asciiTheme="minorAscii" w:hAnsiTheme="minorAscii" w:cstheme="minorAscii"/>
                    <w:i w:val="1"/>
                    <w:iCs w:val="1"/>
                    <w:color w:val="7F7F7F"/>
                    <w:sz w:val="22"/>
                    <w:szCs w:val="22"/>
                  </w:rPr>
                </w:pPr>
                <w:r w:rsidRPr="69A3CEF9" w:rsidR="6631DEF4">
                  <w:rPr>
                    <w:rFonts w:ascii="Calibri" w:hAnsi="Calibri" w:cs="Calibri" w:asciiTheme="minorAscii" w:hAnsiTheme="minorAscii" w:cstheme="minorAscii"/>
                    <w:i w:val="1"/>
                    <w:iCs w:val="1"/>
                    <w:color w:val="7F7F7F"/>
                    <w:sz w:val="22"/>
                    <w:szCs w:val="22"/>
                  </w:rPr>
                  <w:t>Either discard incomplete data or use data imputation if necessary</w:t>
                </w:r>
              </w:p>
            </w:tc>
          </w:sdtContent>
        </w:sdt>
      </w:tr>
      <w:tr w:rsidRPr="001478FF" w:rsidR="00A346C7" w:rsidTr="69A3CEF9" w14:paraId="0F055BF1" w14:textId="77777777">
        <w:trPr>
          <w:trHeight w:val="576"/>
        </w:trPr>
        <w:tc>
          <w:tcPr>
            <w:tcW w:w="9912" w:type="dxa"/>
            <w:shd w:val="clear" w:color="auto" w:fill="D9D9D9" w:themeFill="text2" w:themeFillShade="D9"/>
            <w:tcMar/>
            <w:vAlign w:val="center"/>
          </w:tcPr>
          <w:p w:rsidRPr="009B08F7" w:rsidR="00A346C7" w:rsidP="00A346C7" w:rsidRDefault="00A346C7" w14:paraId="791AAA54"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Pr="001478FF" w:rsidR="00A346C7" w:rsidTr="69A3CEF9" w14:paraId="62A89661" w14:textId="77777777">
        <w:trPr>
          <w:trHeight w:val="617"/>
        </w:trPr>
        <w:tc>
          <w:tcPr>
            <w:tcW w:w="9912" w:type="dxa"/>
            <w:tcMar/>
            <w:vAlign w:val="center"/>
          </w:tcPr>
          <w:p w:rsidRPr="001478FF" w:rsidR="00A346C7" w:rsidP="69A3CEF9" w:rsidRDefault="000655F8" w14:paraId="5BA4F71A" w14:textId="2621EEC5">
            <w:pPr>
              <w:jc w:val="left"/>
              <w:rPr>
                <w:rFonts w:ascii="Calibri" w:hAnsi="Calibri" w:cs="Calibri" w:asciiTheme="minorAscii" w:hAnsiTheme="minorAscii" w:cstheme="minorAscii"/>
                <w:b w:val="1"/>
                <w:bCs w:val="1"/>
                <w:sz w:val="22"/>
                <w:szCs w:val="22"/>
              </w:rPr>
            </w:pPr>
            <w:sdt>
              <w:sdtPr>
                <w:id w:val="110492393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B571333">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w:t>
            </w:r>
            <w:r w:rsidRPr="69A3CEF9" w:rsidR="00A346C7">
              <w:rPr>
                <w:rFonts w:ascii="Calibri" w:hAnsi="Calibri" w:cs="Calibri" w:asciiTheme="minorAscii" w:hAnsiTheme="minorAscii" w:cstheme="minorAscii"/>
                <w:sz w:val="22"/>
                <w:szCs w:val="22"/>
              </w:rPr>
              <w:t xml:space="preserve">Yes  </w:t>
            </w:r>
            <w:sdt>
              <w:sdtPr>
                <w:id w:val="-1935653439"/>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00A346C7">
                  <w:rPr>
                    <w:rFonts w:ascii="Segoe UI Symbol" w:hAnsi="Segoe UI Symbol" w:eastAsia="MS Gothic" w:cs="Segoe UI Symbol"/>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No</w:t>
            </w:r>
          </w:p>
        </w:tc>
      </w:tr>
      <w:tr w:rsidRPr="001478FF" w:rsidR="00A346C7" w:rsidTr="69A3CEF9" w14:paraId="61009230" w14:textId="77777777">
        <w:trPr>
          <w:trHeight w:val="576"/>
        </w:trPr>
        <w:tc>
          <w:tcPr>
            <w:tcW w:w="9912" w:type="dxa"/>
            <w:shd w:val="clear" w:color="auto" w:fill="D9D9D9" w:themeFill="text2" w:themeFillShade="D9"/>
            <w:tcMar/>
            <w:vAlign w:val="center"/>
          </w:tcPr>
          <w:p w:rsidRPr="009B08F7" w:rsidR="00A346C7" w:rsidP="00A346C7" w:rsidRDefault="00A346C7" w14:paraId="789E03B1"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Pr="001478FF" w:rsidR="00A346C7" w:rsidTr="69A3CEF9" w14:paraId="1F24FC18" w14:textId="77777777">
        <w:trPr>
          <w:trHeight w:val="2041"/>
        </w:trPr>
        <w:tc>
          <w:tcPr>
            <w:tcW w:w="9912" w:type="dxa"/>
            <w:tcMar/>
            <w:vAlign w:val="center"/>
          </w:tcPr>
          <w:p w:rsidRPr="001478FF" w:rsidR="00A346C7" w:rsidP="69A3CEF9" w:rsidRDefault="000655F8" w14:paraId="6DF52310" w14:textId="3B09AA17">
            <w:pPr>
              <w:jc w:val="left"/>
              <w:rPr>
                <w:rFonts w:ascii="Calibri" w:hAnsi="Calibri" w:cs="Calibri" w:asciiTheme="minorAscii" w:hAnsiTheme="minorAscii" w:cstheme="minorAscii"/>
                <w:sz w:val="22"/>
                <w:szCs w:val="22"/>
              </w:rPr>
            </w:pPr>
            <w:sdt>
              <w:sdtPr>
                <w:id w:val="22119263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3D111FC">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Other researchers in the same field</w:t>
            </w:r>
          </w:p>
          <w:p w:rsidRPr="001478FF" w:rsidR="00A346C7" w:rsidP="69A3CEF9" w:rsidRDefault="000655F8" w14:paraId="704EFEAB" w14:textId="7FDDCAAF">
            <w:pPr>
              <w:jc w:val="left"/>
              <w:rPr>
                <w:rFonts w:ascii="Calibri" w:hAnsi="Calibri" w:cs="Calibri" w:asciiTheme="minorAscii" w:hAnsiTheme="minorAscii" w:cstheme="minorAscii"/>
                <w:sz w:val="22"/>
                <w:szCs w:val="22"/>
              </w:rPr>
            </w:pPr>
            <w:sdt>
              <w:sdtPr>
                <w:id w:val="112373162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3D111FC">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Researchers in other fields</w:t>
            </w:r>
          </w:p>
          <w:p w:rsidRPr="001478FF" w:rsidR="00A346C7" w:rsidP="69A3CEF9" w:rsidRDefault="000655F8" w14:paraId="218CC8A7" w14:textId="29013768">
            <w:pPr>
              <w:jc w:val="left"/>
              <w:rPr>
                <w:rFonts w:ascii="Calibri" w:hAnsi="Calibri" w:cs="Calibri" w:asciiTheme="minorAscii" w:hAnsiTheme="minorAscii" w:cstheme="minorAscii"/>
                <w:sz w:val="22"/>
                <w:szCs w:val="22"/>
              </w:rPr>
            </w:pPr>
            <w:sdt>
              <w:sdtPr>
                <w:id w:val="48751900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1DD926D">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Industry partners or companies</w:t>
            </w:r>
          </w:p>
          <w:p w:rsidRPr="001478FF" w:rsidR="00A346C7" w:rsidP="69A3CEF9" w:rsidRDefault="000655F8" w14:paraId="30FA831D" w14:textId="22849672">
            <w:pPr>
              <w:jc w:val="left"/>
              <w:rPr>
                <w:rFonts w:ascii="Calibri" w:hAnsi="Calibri" w:cs="Calibri" w:asciiTheme="minorAscii" w:hAnsiTheme="minorAscii" w:cstheme="minorAscii"/>
                <w:sz w:val="22"/>
                <w:szCs w:val="22"/>
              </w:rPr>
            </w:pPr>
            <w:sdt>
              <w:sdtPr>
                <w:id w:val="-72977171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1DD926D">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Government agencies or policymakers</w:t>
            </w:r>
          </w:p>
          <w:p w:rsidRPr="001478FF" w:rsidR="00A346C7" w:rsidP="69A3CEF9" w:rsidRDefault="000655F8" w14:paraId="1584BE36" w14:textId="20C7D1B4">
            <w:pPr>
              <w:jc w:val="left"/>
              <w:rPr>
                <w:rFonts w:ascii="Calibri" w:hAnsi="Calibri" w:cs="Calibri" w:asciiTheme="minorAscii" w:hAnsiTheme="minorAscii" w:cstheme="minorAscii"/>
                <w:sz w:val="22"/>
                <w:szCs w:val="22"/>
              </w:rPr>
            </w:pPr>
            <w:sdt>
              <w:sdtPr>
                <w:id w:val="71324292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66B8AF4">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w:t>
            </w:r>
            <w:r w:rsidRPr="69A3CEF9" w:rsidR="00A346C7">
              <w:rPr>
                <w:rFonts w:ascii="Calibri" w:hAnsi="Calibri" w:cs="Calibri" w:asciiTheme="minorAscii" w:hAnsiTheme="minorAscii" w:cstheme="minorAscii"/>
                <w:sz w:val="22"/>
                <w:szCs w:val="22"/>
              </w:rPr>
              <w:t>Non-governmental</w:t>
            </w:r>
            <w:r w:rsidRPr="69A3CEF9" w:rsidR="00A346C7">
              <w:rPr>
                <w:rFonts w:ascii="Calibri" w:hAnsi="Calibri" w:cs="Calibri" w:asciiTheme="minorAscii" w:hAnsiTheme="minorAscii" w:cstheme="minorAscii"/>
                <w:sz w:val="22"/>
                <w:szCs w:val="22"/>
              </w:rPr>
              <w:t xml:space="preserve"> organizations or advocacy groups</w:t>
            </w:r>
          </w:p>
          <w:p w:rsidRPr="001478FF" w:rsidR="00A346C7" w:rsidP="69A3CEF9" w:rsidRDefault="000655F8" w14:paraId="2081ECD2" w14:textId="2007B3A1">
            <w:pPr>
              <w:jc w:val="left"/>
              <w:rPr>
                <w:rFonts w:ascii="Calibri" w:hAnsi="Calibri" w:cs="Calibri" w:asciiTheme="minorAscii" w:hAnsiTheme="minorAscii" w:cstheme="minorAscii"/>
                <w:sz w:val="22"/>
                <w:szCs w:val="22"/>
              </w:rPr>
            </w:pPr>
            <w:sdt>
              <w:sdtPr>
                <w:id w:val="-7498022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66B8AF4">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The </w:t>
            </w:r>
            <w:r w:rsidRPr="69A3CEF9" w:rsidR="00A346C7">
              <w:rPr>
                <w:rFonts w:ascii="Calibri" w:hAnsi="Calibri" w:cs="Calibri" w:asciiTheme="minorAscii" w:hAnsiTheme="minorAscii" w:cstheme="minorAscii"/>
                <w:sz w:val="22"/>
                <w:szCs w:val="22"/>
              </w:rPr>
              <w:t>general public</w:t>
            </w:r>
          </w:p>
          <w:p w:rsidRPr="001478FF" w:rsidR="00A346C7" w:rsidP="69A3CEF9" w:rsidRDefault="000655F8" w14:paraId="3366E78B" w14:textId="095C185B">
            <w:pPr>
              <w:jc w:val="left"/>
              <w:rPr>
                <w:rFonts w:ascii="Calibri" w:hAnsi="Calibri" w:cs="Calibri" w:asciiTheme="minorAscii" w:hAnsiTheme="minorAscii" w:cstheme="minorAscii"/>
                <w:sz w:val="22"/>
                <w:szCs w:val="22"/>
              </w:rPr>
            </w:pPr>
            <w:sdt>
              <w:sdtPr>
                <w:id w:val="-14088603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0FBAFDB8">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Educators or students</w:t>
            </w:r>
          </w:p>
          <w:p w:rsidRPr="001478FF" w:rsidR="00A346C7" w:rsidP="00A346C7" w:rsidRDefault="000655F8" w14:paraId="0DCD7C44" w14:textId="7777777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End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EndPr/>
                  <w:sdtContent>
                    <w:r w:rsidRPr="001478FF" w:rsidR="00A346C7">
                      <w:rPr>
                        <w:rFonts w:asciiTheme="minorHAnsi" w:hAnsiTheme="minorHAnsi" w:cstheme="minorHAnsi"/>
                        <w:i/>
                        <w:iCs/>
                        <w:color w:val="808080" w:themeColor="background1" w:themeShade="80"/>
                        <w:sz w:val="22"/>
                        <w:szCs w:val="22"/>
                      </w:rPr>
                      <w:t>Click or tap here to type your answer.</w:t>
                    </w:r>
                  </w:sdtContent>
                </w:sdt>
              </w:sdtContent>
            </w:sdt>
          </w:p>
        </w:tc>
      </w:tr>
      <w:tr w:rsidRPr="001478FF" w:rsidR="00A346C7" w:rsidTr="69A3CEF9" w14:paraId="2534DB9C" w14:textId="77777777">
        <w:trPr>
          <w:trHeight w:val="576"/>
        </w:trPr>
        <w:tc>
          <w:tcPr>
            <w:tcW w:w="9912" w:type="dxa"/>
            <w:shd w:val="clear" w:color="auto" w:fill="D9D9D9" w:themeFill="text2" w:themeFillShade="D9"/>
            <w:tcMar/>
            <w:vAlign w:val="center"/>
          </w:tcPr>
          <w:p w:rsidRPr="009B08F7" w:rsidR="00A346C7" w:rsidP="00A346C7" w:rsidRDefault="00A346C7" w14:paraId="68E7F1D1"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potential impact of the data on the wider research community, industry, or society? (Select all that apply)</w:t>
            </w:r>
          </w:p>
        </w:tc>
      </w:tr>
      <w:tr w:rsidRPr="001478FF" w:rsidR="00A346C7" w:rsidTr="69A3CEF9" w14:paraId="2ECB18A9" w14:textId="77777777">
        <w:trPr>
          <w:trHeight w:val="2086"/>
        </w:trPr>
        <w:tc>
          <w:tcPr>
            <w:tcW w:w="9912" w:type="dxa"/>
            <w:tcMar/>
            <w:vAlign w:val="center"/>
          </w:tcPr>
          <w:p w:rsidRPr="001478FF" w:rsidR="00A346C7" w:rsidP="69A3CEF9" w:rsidRDefault="000655F8" w14:paraId="77D9ACBC" w14:textId="1788A843">
            <w:pPr>
              <w:jc w:val="left"/>
              <w:rPr>
                <w:rFonts w:ascii="Calibri" w:hAnsi="Calibri" w:cs="Calibri" w:asciiTheme="minorAscii" w:hAnsiTheme="minorAscii" w:cstheme="minorAscii"/>
                <w:sz w:val="22"/>
                <w:szCs w:val="22"/>
              </w:rPr>
            </w:pPr>
            <w:sdt>
              <w:sdtPr>
                <w:id w:val="23767997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223E254">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Advancing scientific knowledge and discovery</w:t>
            </w:r>
          </w:p>
          <w:p w:rsidRPr="001478FF" w:rsidR="00A346C7" w:rsidP="69A3CEF9" w:rsidRDefault="000655F8" w14:paraId="74C4A9EC" w14:textId="713E7795">
            <w:pPr>
              <w:jc w:val="left"/>
              <w:rPr>
                <w:rFonts w:ascii="Calibri" w:hAnsi="Calibri" w:cs="Calibri" w:asciiTheme="minorAscii" w:hAnsiTheme="minorAscii" w:cstheme="minorAscii"/>
                <w:sz w:val="22"/>
                <w:szCs w:val="22"/>
              </w:rPr>
            </w:pPr>
            <w:sdt>
              <w:sdtPr>
                <w:id w:val="-148438379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223E254">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Driving innovation and economic growth</w:t>
            </w:r>
          </w:p>
          <w:p w:rsidRPr="001478FF" w:rsidR="00A346C7" w:rsidP="69A3CEF9" w:rsidRDefault="000655F8" w14:paraId="37B7A5DE" w14:textId="0A60A3A1">
            <w:pPr>
              <w:jc w:val="left"/>
              <w:rPr>
                <w:rFonts w:ascii="Calibri" w:hAnsi="Calibri" w:cs="Calibri" w:asciiTheme="minorAscii" w:hAnsiTheme="minorAscii" w:cstheme="minorAscii"/>
                <w:sz w:val="22"/>
                <w:szCs w:val="22"/>
              </w:rPr>
            </w:pPr>
            <w:sdt>
              <w:sdtPr>
                <w:id w:val="-49658316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6764504">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Informing policy and decision-making</w:t>
            </w:r>
          </w:p>
          <w:p w:rsidRPr="001478FF" w:rsidR="00A346C7" w:rsidP="69A3CEF9" w:rsidRDefault="000655F8" w14:paraId="1B62F51E" w14:textId="4BC75B80">
            <w:pPr>
              <w:jc w:val="left"/>
              <w:rPr>
                <w:rFonts w:ascii="Calibri" w:hAnsi="Calibri" w:cs="Calibri" w:asciiTheme="minorAscii" w:hAnsiTheme="minorAscii" w:cstheme="minorAscii"/>
                <w:sz w:val="22"/>
                <w:szCs w:val="22"/>
              </w:rPr>
            </w:pPr>
            <w:sdt>
              <w:sdtPr>
                <w:id w:val="1600516594"/>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685FF0D2">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Improving public health and well-being</w:t>
            </w:r>
          </w:p>
          <w:p w:rsidRPr="001478FF" w:rsidR="00A346C7" w:rsidP="69A3CEF9" w:rsidRDefault="000655F8" w14:paraId="3E622D9B" w14:textId="525CEA5F">
            <w:pPr>
              <w:jc w:val="left"/>
              <w:rPr>
                <w:rFonts w:ascii="Calibri" w:hAnsi="Calibri" w:cs="Calibri" w:asciiTheme="minorAscii" w:hAnsiTheme="minorAscii" w:cstheme="minorAscii"/>
                <w:sz w:val="22"/>
                <w:szCs w:val="22"/>
              </w:rPr>
            </w:pPr>
            <w:sdt>
              <w:sdtPr>
                <w:id w:val="-48255145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4707C6F">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Enhancing education and training</w:t>
            </w:r>
          </w:p>
          <w:p w:rsidRPr="001478FF" w:rsidR="00A346C7" w:rsidP="69A3CEF9" w:rsidRDefault="000655F8" w14:paraId="577C6581" w14:textId="7A3AC516">
            <w:pPr>
              <w:jc w:val="left"/>
              <w:rPr>
                <w:rFonts w:ascii="Calibri" w:hAnsi="Calibri" w:cs="Calibri" w:asciiTheme="minorAscii" w:hAnsiTheme="minorAscii" w:cstheme="minorAscii"/>
                <w:sz w:val="22"/>
                <w:szCs w:val="22"/>
              </w:rPr>
            </w:pPr>
            <w:sdt>
              <w:sdtPr>
                <w:id w:val="1974400728"/>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1DA41BD">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Enabling </w:t>
            </w:r>
            <w:r w:rsidRPr="69A3CEF9" w:rsidR="00A346C7">
              <w:rPr>
                <w:rFonts w:ascii="Calibri" w:hAnsi="Calibri" w:cs="Calibri" w:asciiTheme="minorAscii" w:hAnsiTheme="minorAscii" w:cstheme="minorAscii"/>
                <w:sz w:val="22"/>
                <w:szCs w:val="22"/>
              </w:rPr>
              <w:t>new technologies</w:t>
            </w:r>
            <w:r w:rsidRPr="69A3CEF9" w:rsidR="00A346C7">
              <w:rPr>
                <w:rFonts w:ascii="Calibri" w:hAnsi="Calibri" w:cs="Calibri" w:asciiTheme="minorAscii" w:hAnsiTheme="minorAscii" w:cstheme="minorAscii"/>
                <w:sz w:val="22"/>
                <w:szCs w:val="22"/>
              </w:rPr>
              <w:t xml:space="preserve"> or applications</w:t>
            </w:r>
          </w:p>
          <w:p w:rsidRPr="001478FF" w:rsidR="00A346C7" w:rsidP="00A346C7" w:rsidRDefault="000655F8" w14:paraId="5A4EE9AB" w14:textId="77777777">
            <w:pPr>
              <w:jc w:val="left"/>
              <w:rPr>
                <w:rFonts w:asciiTheme="minorHAnsi" w:hAnsiTheme="minorHAnsi" w:cstheme="minorHAnsi"/>
                <w:sz w:val="22"/>
                <w:szCs w:val="22"/>
              </w:rPr>
            </w:pPr>
            <w:sdt>
              <w:sdtPr>
                <w:rPr>
                  <w:rFonts w:asciiTheme="minorHAnsi" w:hAnsiTheme="minorHAnsi" w:cstheme="minorHAnsi"/>
                </w:rPr>
                <w:id w:val="149886476"/>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Fostering international collaboration and partnerships</w:t>
            </w:r>
          </w:p>
          <w:p w:rsidRPr="001478FF" w:rsidR="00A346C7" w:rsidP="00A346C7" w:rsidRDefault="000655F8" w14:paraId="20671CDD" w14:textId="7777777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End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EndPr/>
                  <w:sdtContent>
                    <w:r w:rsidRPr="001478FF" w:rsidR="00A346C7">
                      <w:rPr>
                        <w:rFonts w:asciiTheme="minorHAnsi" w:hAnsiTheme="minorHAnsi" w:cstheme="minorHAnsi"/>
                        <w:i/>
                        <w:iCs/>
                        <w:color w:val="808080" w:themeColor="background1" w:themeShade="80"/>
                        <w:sz w:val="22"/>
                        <w:szCs w:val="22"/>
                      </w:rPr>
                      <w:t>Click or tap here to type your answer.</w:t>
                    </w:r>
                  </w:sdtContent>
                </w:sdt>
              </w:sdtContent>
            </w:sdt>
          </w:p>
        </w:tc>
      </w:tr>
      <w:tr w:rsidRPr="001478FF" w:rsidR="00A346C7" w:rsidTr="69A3CEF9" w14:paraId="38CA40BA" w14:textId="77777777">
        <w:trPr>
          <w:trHeight w:val="576"/>
        </w:trPr>
        <w:tc>
          <w:tcPr>
            <w:tcW w:w="9912" w:type="dxa"/>
            <w:shd w:val="clear" w:color="auto" w:fill="D9D9D9" w:themeFill="text2" w:themeFillShade="D9"/>
            <w:tcMar/>
            <w:vAlign w:val="center"/>
          </w:tcPr>
          <w:p w:rsidRPr="009B08F7" w:rsidR="00A346C7" w:rsidP="00A346C7" w:rsidRDefault="00A346C7" w14:paraId="407DE516" w14:textId="7777777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Pr="001478FF" w:rsidR="00A346C7" w:rsidTr="69A3CEF9" w14:paraId="5695AD51" w14:textId="77777777">
        <w:trPr>
          <w:trHeight w:val="2265"/>
        </w:trPr>
        <w:tc>
          <w:tcPr>
            <w:tcW w:w="9912" w:type="dxa"/>
            <w:tcMar/>
            <w:vAlign w:val="center"/>
          </w:tcPr>
          <w:p w:rsidRPr="001478FF" w:rsidR="00A346C7" w:rsidP="69A3CEF9" w:rsidRDefault="000655F8" w14:paraId="42220134" w14:textId="2F8F3997">
            <w:pPr>
              <w:jc w:val="left"/>
              <w:rPr>
                <w:rFonts w:ascii="Calibri" w:hAnsi="Calibri" w:cs="Calibri" w:asciiTheme="minorAscii" w:hAnsiTheme="minorAscii" w:cstheme="minorAscii"/>
                <w:sz w:val="22"/>
                <w:szCs w:val="22"/>
              </w:rPr>
            </w:pPr>
            <w:sdt>
              <w:sdtPr>
                <w:id w:val="-165382956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256AE5E">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Depositing data in a trusted repository</w:t>
            </w:r>
          </w:p>
          <w:p w:rsidRPr="001478FF" w:rsidR="00A346C7" w:rsidP="69A3CEF9" w:rsidRDefault="000655F8" w14:paraId="2D94F55E" w14:textId="2649653F">
            <w:pPr>
              <w:jc w:val="left"/>
              <w:rPr>
                <w:rFonts w:ascii="Calibri" w:hAnsi="Calibri" w:cs="Calibri" w:asciiTheme="minorAscii" w:hAnsiTheme="minorAscii" w:cstheme="minorAscii"/>
                <w:sz w:val="22"/>
                <w:szCs w:val="22"/>
              </w:rPr>
            </w:pPr>
            <w:sdt>
              <w:sdtPr>
                <w:id w:val="22126625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3465808">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Providing metadata to enable discovery.</w:t>
            </w:r>
          </w:p>
          <w:p w:rsidRPr="001478FF" w:rsidR="00A346C7" w:rsidP="69A3CEF9" w:rsidRDefault="000655F8" w14:paraId="4695E9F2" w14:textId="3FEA488D">
            <w:pPr>
              <w:jc w:val="left"/>
              <w:rPr>
                <w:rFonts w:ascii="Calibri" w:hAnsi="Calibri" w:cs="Calibri" w:asciiTheme="minorAscii" w:hAnsiTheme="minorAscii" w:cstheme="minorAscii"/>
                <w:sz w:val="22"/>
                <w:szCs w:val="22"/>
              </w:rPr>
            </w:pPr>
            <w:sdt>
              <w:sdtPr>
                <w:id w:val="8797210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AD02174">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Assigning persistent identifiers to the data</w:t>
            </w:r>
          </w:p>
          <w:p w:rsidRPr="001478FF" w:rsidR="00A346C7" w:rsidP="69A3CEF9" w:rsidRDefault="000655F8" w14:paraId="003CB7BE" w14:textId="404355F0">
            <w:pPr>
              <w:jc w:val="left"/>
              <w:rPr>
                <w:rFonts w:ascii="Calibri" w:hAnsi="Calibri" w:cs="Calibri" w:asciiTheme="minorAscii" w:hAnsiTheme="minorAscii" w:cstheme="minorAscii"/>
                <w:sz w:val="22"/>
                <w:szCs w:val="22"/>
              </w:rPr>
            </w:pPr>
            <w:sdt>
              <w:sdtPr>
                <w:id w:val="108627257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C9EB157">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Making data available through a standardized access protocol</w:t>
            </w:r>
          </w:p>
          <w:p w:rsidRPr="001478FF" w:rsidR="00A346C7" w:rsidP="69A3CEF9" w:rsidRDefault="000655F8" w14:paraId="3461AACC" w14:textId="5923D144">
            <w:pPr>
              <w:jc w:val="left"/>
              <w:rPr>
                <w:rFonts w:ascii="Calibri" w:hAnsi="Calibri" w:cs="Calibri" w:asciiTheme="minorAscii" w:hAnsiTheme="minorAscii" w:cstheme="minorAscii"/>
                <w:sz w:val="22"/>
                <w:szCs w:val="22"/>
              </w:rPr>
            </w:pPr>
            <w:sdt>
              <w:sdtPr>
                <w:id w:val="5851797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F484E38">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Enabling </w:t>
            </w:r>
            <w:r w:rsidRPr="69A3CEF9" w:rsidR="00A346C7">
              <w:rPr>
                <w:rFonts w:ascii="Calibri" w:hAnsi="Calibri" w:cs="Calibri" w:asciiTheme="minorAscii" w:hAnsiTheme="minorAscii" w:cstheme="minorAscii"/>
                <w:sz w:val="22"/>
                <w:szCs w:val="22"/>
              </w:rPr>
              <w:t>open access</w:t>
            </w:r>
            <w:r w:rsidRPr="69A3CEF9" w:rsidR="00A346C7">
              <w:rPr>
                <w:rFonts w:ascii="Calibri" w:hAnsi="Calibri" w:cs="Calibri" w:asciiTheme="minorAscii" w:hAnsiTheme="minorAscii" w:cstheme="minorAscii"/>
                <w:sz w:val="22"/>
                <w:szCs w:val="22"/>
              </w:rPr>
              <w:t xml:space="preserve"> to the data</w:t>
            </w:r>
          </w:p>
          <w:p w:rsidRPr="001478FF" w:rsidR="00A346C7" w:rsidP="69A3CEF9" w:rsidRDefault="000655F8" w14:paraId="21E2257C" w14:textId="2CDC3617">
            <w:pPr>
              <w:jc w:val="left"/>
              <w:rPr>
                <w:rFonts w:ascii="Calibri" w:hAnsi="Calibri" w:cs="Calibri" w:asciiTheme="minorAscii" w:hAnsiTheme="minorAscii" w:cstheme="minorAscii"/>
                <w:sz w:val="22"/>
                <w:szCs w:val="22"/>
              </w:rPr>
            </w:pPr>
            <w:sdt>
              <w:sdtPr>
                <w:id w:val="81722838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1794E77">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Offering search keywords to </w:t>
            </w:r>
            <w:r w:rsidRPr="69A3CEF9" w:rsidR="00A346C7">
              <w:rPr>
                <w:rFonts w:ascii="Calibri" w:hAnsi="Calibri" w:cs="Calibri" w:asciiTheme="minorAscii" w:hAnsiTheme="minorAscii" w:cstheme="minorAscii"/>
                <w:sz w:val="22"/>
                <w:szCs w:val="22"/>
              </w:rPr>
              <w:t>optimize</w:t>
            </w:r>
            <w:r w:rsidRPr="69A3CEF9" w:rsidR="00A346C7">
              <w:rPr>
                <w:rFonts w:ascii="Calibri" w:hAnsi="Calibri" w:cs="Calibri" w:asciiTheme="minorAscii" w:hAnsiTheme="minorAscii" w:cstheme="minorAscii"/>
                <w:sz w:val="22"/>
                <w:szCs w:val="22"/>
              </w:rPr>
              <w:t xml:space="preserve"> discovery.</w:t>
            </w:r>
          </w:p>
          <w:p w:rsidRPr="001478FF" w:rsidR="00A346C7" w:rsidP="00A346C7" w:rsidRDefault="000655F8" w14:paraId="7BC4D1F2" w14:textId="7777777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Establishing a data access committee to evaluate and approve access requests.</w:t>
            </w:r>
          </w:p>
          <w:p w:rsidRPr="001478FF" w:rsidR="00A346C7" w:rsidP="69A3CEF9" w:rsidRDefault="000655F8" w14:paraId="48B73131" w14:textId="73B8B769">
            <w:pPr>
              <w:jc w:val="left"/>
              <w:rPr>
                <w:rFonts w:ascii="Calibri" w:hAnsi="Calibri" w:cs="Calibri" w:asciiTheme="minorAscii" w:hAnsiTheme="minorAscii" w:cstheme="minorAscii"/>
                <w:sz w:val="22"/>
                <w:szCs w:val="22"/>
              </w:rPr>
            </w:pPr>
            <w:sdt>
              <w:sdtPr>
                <w:id w:val="182554430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2B95EEE">
                  <w:rPr>
                    <w:rFonts w:ascii="MS Gothic" w:hAnsi="MS Gothic" w:eastAsia="MS Gothic" w:cs="MS Gothic"/>
                    <w:sz w:val="22"/>
                    <w:szCs w:val="22"/>
                  </w:rPr>
                  <w:t>☒</w:t>
                </w:r>
              </w:sdtContent>
              <w:sdtEndPr>
                <w:rPr>
                  <w:rFonts w:ascii="Calibri" w:hAnsi="Calibri" w:cs="Calibri" w:asciiTheme="minorAscii" w:hAnsiTheme="minorAscii" w:cstheme="minorAscii"/>
                </w:rPr>
              </w:sdtEndPr>
            </w:sdt>
            <w:r w:rsidRPr="69A3CEF9" w:rsidR="00A346C7">
              <w:rPr>
                <w:rFonts w:ascii="Calibri" w:hAnsi="Calibri" w:cs="Calibri" w:asciiTheme="minorAscii" w:hAnsiTheme="minorAscii" w:cstheme="minorAscii"/>
                <w:sz w:val="22"/>
                <w:szCs w:val="22"/>
              </w:rPr>
              <w:t xml:space="preserve"> Providing documentation to </w:t>
            </w:r>
            <w:r w:rsidRPr="69A3CEF9" w:rsidR="00A346C7">
              <w:rPr>
                <w:rFonts w:ascii="Calibri" w:hAnsi="Calibri" w:cs="Calibri" w:asciiTheme="minorAscii" w:hAnsiTheme="minorAscii" w:cstheme="minorAscii"/>
                <w:sz w:val="22"/>
                <w:szCs w:val="22"/>
              </w:rPr>
              <w:t>validate</w:t>
            </w:r>
            <w:r w:rsidRPr="69A3CEF9" w:rsidR="00A346C7">
              <w:rPr>
                <w:rFonts w:ascii="Calibri" w:hAnsi="Calibri" w:cs="Calibri" w:asciiTheme="minorAscii" w:hAnsiTheme="minorAscii" w:cstheme="minorAscii"/>
                <w:sz w:val="22"/>
                <w:szCs w:val="22"/>
              </w:rPr>
              <w:t xml:space="preserve"> data analysis and </w:t>
            </w:r>
            <w:r w:rsidRPr="69A3CEF9" w:rsidR="00A346C7">
              <w:rPr>
                <w:rFonts w:ascii="Calibri" w:hAnsi="Calibri" w:cs="Calibri" w:asciiTheme="minorAscii" w:hAnsiTheme="minorAscii" w:cstheme="minorAscii"/>
                <w:sz w:val="22"/>
                <w:szCs w:val="22"/>
              </w:rPr>
              <w:t>facilitate</w:t>
            </w:r>
            <w:r w:rsidRPr="69A3CEF9" w:rsidR="00A346C7">
              <w:rPr>
                <w:rFonts w:ascii="Calibri" w:hAnsi="Calibri" w:cs="Calibri" w:asciiTheme="minorAscii" w:hAnsiTheme="minorAscii" w:cstheme="minorAscii"/>
                <w:sz w:val="22"/>
                <w:szCs w:val="22"/>
              </w:rPr>
              <w:t xml:space="preserve"> re-use.</w:t>
            </w:r>
          </w:p>
          <w:p w:rsidRPr="001478FF" w:rsidR="00A346C7" w:rsidP="00A346C7" w:rsidRDefault="000655F8" w14:paraId="36E6FD71" w14:textId="7777777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EndPr/>
              <w:sdtContent>
                <w:r w:rsidRPr="001478FF" w:rsidR="00A346C7">
                  <w:rPr>
                    <w:rFonts w:ascii="Segoe UI Symbol" w:hAnsi="Segoe UI Symbol" w:eastAsia="MS Gothic" w:cs="Segoe UI Symbol"/>
                    <w:sz w:val="22"/>
                    <w:szCs w:val="22"/>
                  </w:rPr>
                  <w:t>☐</w:t>
                </w:r>
              </w:sdtContent>
            </w:sdt>
            <w:r w:rsidRPr="001478FF" w:rsidR="00A346C7">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End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EndPr/>
                  <w:sdtContent>
                    <w:r w:rsidRPr="001478FF" w:rsidR="00A346C7">
                      <w:rPr>
                        <w:rFonts w:asciiTheme="minorHAnsi" w:hAnsiTheme="minorHAnsi" w:cstheme="minorHAnsi"/>
                        <w:i/>
                        <w:iCs/>
                        <w:color w:val="808080" w:themeColor="background1" w:themeShade="80"/>
                        <w:sz w:val="22"/>
                        <w:szCs w:val="22"/>
                      </w:rPr>
                      <w:t>Click or tap here to type your answer.</w:t>
                    </w:r>
                  </w:sdtContent>
                </w:sdt>
              </w:sdtContent>
            </w:sdt>
          </w:p>
        </w:tc>
      </w:tr>
    </w:tbl>
    <w:p w:rsidR="00A346C7" w:rsidP="00A346C7" w:rsidRDefault="00A346C7" w14:paraId="68F28F2B" w14:textId="77777777"/>
    <w:p w:rsidR="00354C3C" w:rsidRDefault="00354C3C" w14:paraId="299A9FBC" w14:textId="453602E9">
      <w:pPr>
        <w:jc w:val="left"/>
      </w:pPr>
      <w:r>
        <w:br w:type="page"/>
      </w:r>
    </w:p>
    <w:p w:rsidRPr="00A346C7" w:rsidR="00354C3C" w:rsidP="00A346C7" w:rsidRDefault="00354C3C" w14:paraId="441A6B3A" w14:textId="77777777"/>
    <w:p w:rsidR="001478FF" w:rsidP="001478FF" w:rsidRDefault="001478FF" w14:paraId="184242C8" w14:textId="77777777">
      <w:pPr>
        <w:pStyle w:val="Heading1"/>
      </w:pPr>
      <w:bookmarkStart w:name="_Toc155868988" w:id="4"/>
      <w:r w:rsidRPr="001478FF">
        <w:t>FAIR DATA</w:t>
      </w:r>
      <w:bookmarkEnd w:id="4"/>
    </w:p>
    <w:p w:rsidR="001478FF" w:rsidP="001478FF" w:rsidRDefault="001478FF" w14:paraId="63DCEC21" w14:textId="77777777">
      <w:pPr>
        <w:pStyle w:val="Heading2"/>
      </w:pPr>
      <w:bookmarkStart w:name="_Toc155868989" w:id="5"/>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Pr="00A565D3" w:rsidR="00A565D3" w:rsidTr="69A3CEF9" w14:paraId="49E6F6BE" w14:textId="77777777">
        <w:trPr>
          <w:trHeight w:val="432"/>
        </w:trPr>
        <w:tc>
          <w:tcPr>
            <w:tcW w:w="9912" w:type="dxa"/>
            <w:shd w:val="clear" w:color="auto" w:fill="D9D9D9" w:themeFill="text2" w:themeFillShade="D9"/>
            <w:tcMar/>
            <w:vAlign w:val="center"/>
          </w:tcPr>
          <w:p w:rsidRPr="009B08F7" w:rsidR="00A565D3" w:rsidP="00A565D3" w:rsidRDefault="00A565D3" w14:paraId="762022E1"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Pr="00A565D3" w:rsidR="00A565D3" w:rsidTr="69A3CEF9" w14:paraId="2E7769CA" w14:textId="77777777">
        <w:trPr>
          <w:trHeight w:val="435"/>
        </w:trPr>
        <w:tc>
          <w:tcPr>
            <w:tcW w:w="9912" w:type="dxa"/>
            <w:tcMar/>
            <w:vAlign w:val="center"/>
          </w:tcPr>
          <w:p w:rsidRPr="00A565D3" w:rsidR="00A565D3" w:rsidP="69A3CEF9" w:rsidRDefault="000655F8" w14:paraId="3C94AB2B" w14:textId="1C1D72B3">
            <w:pPr>
              <w:pStyle w:val="Caption"/>
              <w:jc w:val="left"/>
              <w:rPr>
                <w:rFonts w:ascii="Calibri" w:hAnsi="Calibri" w:cs="Calibri" w:asciiTheme="minorAscii" w:hAnsiTheme="minorAscii" w:cstheme="minorAscii"/>
                <w:b w:val="0"/>
                <w:bCs w:val="0"/>
                <w:color w:val="auto"/>
                <w:sz w:val="22"/>
                <w:szCs w:val="22"/>
              </w:rPr>
            </w:pPr>
            <w:sdt>
              <w:sdtPr>
                <w:id w:val="-1533346406"/>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46879D45">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color w:val="auto"/>
                <w:sz w:val="22"/>
                <w:szCs w:val="22"/>
              </w:rPr>
              <w:t xml:space="preserve"> </w:t>
            </w:r>
            <w:r w:rsidRPr="69A3CEF9" w:rsidR="13535EEA">
              <w:rPr>
                <w:rFonts w:ascii="Calibri" w:hAnsi="Calibri" w:cs="Calibri" w:asciiTheme="minorAscii" w:hAnsiTheme="minorAscii" w:cstheme="minorAscii"/>
                <w:b w:val="0"/>
                <w:bCs w:val="0"/>
                <w:color w:val="auto"/>
                <w:sz w:val="22"/>
                <w:szCs w:val="22"/>
              </w:rPr>
              <w:t xml:space="preserve">Yes  </w:t>
            </w:r>
            <w:sdt>
              <w:sdtPr>
                <w:id w:val="-1103486378"/>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13535EEA">
                  <w:rPr>
                    <w:rFonts w:ascii="Segoe UI Symbol" w:hAnsi="Segoe UI Symbol" w:eastAsia="MS Gothic"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color w:val="auto"/>
                <w:sz w:val="22"/>
                <w:szCs w:val="22"/>
              </w:rPr>
              <w:t xml:space="preserve"> No</w:t>
            </w:r>
          </w:p>
        </w:tc>
      </w:tr>
      <w:tr w:rsidRPr="00A565D3" w:rsidR="00A565D3" w:rsidTr="69A3CEF9" w14:paraId="56C08881" w14:textId="77777777">
        <w:trPr>
          <w:trHeight w:val="432"/>
        </w:trPr>
        <w:tc>
          <w:tcPr>
            <w:tcW w:w="9912" w:type="dxa"/>
            <w:shd w:val="clear" w:color="auto" w:fill="D9D9D9" w:themeFill="text2" w:themeFillShade="D9"/>
            <w:tcMar/>
            <w:vAlign w:val="center"/>
          </w:tcPr>
          <w:p w:rsidRPr="009B08F7" w:rsidR="00A565D3" w:rsidP="00A565D3" w:rsidRDefault="00A565D3" w14:paraId="362223B4"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Pr="00A565D3" w:rsidR="00A565D3" w:rsidTr="69A3CEF9" w14:paraId="49009E58" w14:textId="77777777">
        <w:trPr>
          <w:trHeight w:val="1426"/>
        </w:trPr>
        <w:tc>
          <w:tcPr>
            <w:tcW w:w="9912" w:type="dxa"/>
            <w:tcMar/>
            <w:vAlign w:val="center"/>
          </w:tcPr>
          <w:p w:rsidRPr="00A565D3" w:rsidR="00A565D3" w:rsidP="69A3CEF9" w:rsidRDefault="000655F8" w14:paraId="3341AE15" w14:textId="022E493A">
            <w:pPr>
              <w:pStyle w:val="Caption"/>
              <w:jc w:val="left"/>
              <w:rPr>
                <w:rFonts w:ascii="Calibri" w:hAnsi="Calibri" w:cs="Calibri" w:asciiTheme="minorAscii" w:hAnsiTheme="minorAscii" w:cstheme="minorAscii"/>
                <w:b w:val="0"/>
                <w:bCs w:val="0"/>
                <w:color w:val="auto"/>
                <w:sz w:val="22"/>
                <w:szCs w:val="22"/>
              </w:rPr>
            </w:pPr>
            <w:sdt>
              <w:sdtPr>
                <w:id w:val="1379507976"/>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6B63648E">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sz w:val="22"/>
                <w:szCs w:val="22"/>
              </w:rPr>
              <w:t xml:space="preserve"> </w:t>
            </w:r>
            <w:r w:rsidRPr="69A3CEF9" w:rsidR="13535EEA">
              <w:rPr>
                <w:rFonts w:ascii="Calibri" w:hAnsi="Calibri" w:cs="Calibri" w:asciiTheme="minorAscii" w:hAnsiTheme="minorAscii" w:cstheme="minorAscii"/>
                <w:b w:val="0"/>
                <w:bCs w:val="0"/>
                <w:color w:val="auto"/>
                <w:sz w:val="22"/>
                <w:szCs w:val="22"/>
              </w:rPr>
              <w:t>DOI</w:t>
            </w:r>
          </w:p>
          <w:p w:rsidRPr="00A565D3" w:rsidR="00A565D3" w:rsidP="00A565D3" w:rsidRDefault="000655F8" w14:paraId="79C020B6" w14:textId="77777777">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URN</w:t>
            </w:r>
          </w:p>
          <w:p w:rsidRPr="00A565D3" w:rsidR="00A565D3" w:rsidP="00A565D3" w:rsidRDefault="000655F8" w14:paraId="5AB3D216" w14:textId="77777777">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ARK</w:t>
            </w:r>
          </w:p>
          <w:p w:rsidRPr="00A565D3" w:rsidR="00A565D3" w:rsidP="00A565D3" w:rsidRDefault="000655F8" w14:paraId="3F8F8C74" w14:textId="7777777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b w:val="0"/>
                    <w:bCs w:val="0"/>
                    <w:color w:val="auto"/>
                    <w:sz w:val="22"/>
                    <w:szCs w:val="22"/>
                  </w:rPr>
                  <w:t>☐</w:t>
                </w:r>
              </w:sdtContent>
            </w:sdt>
            <w:r w:rsidRPr="00A565D3" w:rsidR="00A565D3">
              <w:rPr>
                <w:rFonts w:asciiTheme="minorHAnsi" w:hAnsiTheme="minorHAnsi" w:cstheme="minorHAnsi"/>
                <w:b w:val="0"/>
                <w:bCs w:val="0"/>
                <w:sz w:val="22"/>
                <w:szCs w:val="22"/>
              </w:rPr>
              <w:t xml:space="preserve"> </w:t>
            </w:r>
            <w:r w:rsidRPr="00A565D3" w:rsidR="00A565D3">
              <w:rPr>
                <w:rFonts w:asciiTheme="minorHAnsi" w:hAnsiTheme="minorHAnsi" w:cstheme="minorHAnsi"/>
                <w:b w:val="0"/>
                <w:bCs w:val="0"/>
                <w:color w:val="auto"/>
                <w:sz w:val="22"/>
                <w:szCs w:val="22"/>
              </w:rPr>
              <w:t>PURL</w:t>
            </w:r>
          </w:p>
          <w:p w:rsidRPr="00A565D3" w:rsidR="00A565D3" w:rsidP="00A565D3" w:rsidRDefault="000655F8" w14:paraId="010C1EA7"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b w:val="0"/>
                    <w:bCs w:val="0"/>
                    <w:color w:val="auto"/>
                    <w:sz w:val="22"/>
                    <w:szCs w:val="22"/>
                  </w:rPr>
                  <w:t>☐</w:t>
                </w:r>
              </w:sdtContent>
            </w:sdt>
            <w:r w:rsidRPr="00A565D3" w:rsid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End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EndPr/>
                  <w:sdtContent>
                    <w:r w:rsidRPr="00A565D3" w:rsid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Pr="00A565D3" w:rsidR="00A565D3" w:rsidTr="69A3CEF9" w14:paraId="7B8EB902" w14:textId="77777777">
        <w:trPr>
          <w:trHeight w:val="432"/>
        </w:trPr>
        <w:tc>
          <w:tcPr>
            <w:tcW w:w="9912" w:type="dxa"/>
            <w:shd w:val="clear" w:color="auto" w:fill="D9D9D9" w:themeFill="text2" w:themeFillShade="D9"/>
            <w:tcMar/>
            <w:vAlign w:val="center"/>
          </w:tcPr>
          <w:p w:rsidRPr="009B08F7" w:rsidR="00A565D3" w:rsidP="00A565D3" w:rsidRDefault="00A565D3" w14:paraId="37C78038"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Pr="00A565D3" w:rsidR="00A565D3" w:rsidTr="69A3CEF9" w14:paraId="52670865" w14:textId="77777777">
        <w:trPr>
          <w:trHeight w:val="421"/>
        </w:trPr>
        <w:tc>
          <w:tcPr>
            <w:tcW w:w="9912" w:type="dxa"/>
            <w:tcMar/>
            <w:vAlign w:val="center"/>
          </w:tcPr>
          <w:p w:rsidRPr="00A565D3" w:rsidR="00A565D3" w:rsidP="69A3CEF9" w:rsidRDefault="000655F8" w14:paraId="2D5C8BAC" w14:textId="357F41CC">
            <w:pPr>
              <w:pStyle w:val="Caption"/>
              <w:jc w:val="left"/>
              <w:rPr>
                <w:rFonts w:ascii="Calibri" w:hAnsi="Calibri" w:cs="Calibri" w:asciiTheme="minorAscii" w:hAnsiTheme="minorAscii" w:cstheme="minorAscii"/>
                <w:b w:val="0"/>
                <w:bCs w:val="0"/>
                <w:color w:val="auto"/>
                <w:sz w:val="22"/>
                <w:szCs w:val="22"/>
              </w:rPr>
            </w:pPr>
            <w:sdt>
              <w:sdtPr>
                <w:id w:val="-1509296033"/>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424C911E">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color w:val="auto"/>
                <w:sz w:val="22"/>
                <w:szCs w:val="22"/>
              </w:rPr>
              <w:t xml:space="preserve"> </w:t>
            </w:r>
            <w:r w:rsidRPr="69A3CEF9" w:rsidR="13535EEA">
              <w:rPr>
                <w:rFonts w:ascii="Calibri" w:hAnsi="Calibri" w:cs="Calibri" w:asciiTheme="minorAscii" w:hAnsiTheme="minorAscii" w:cstheme="minorAscii"/>
                <w:b w:val="0"/>
                <w:bCs w:val="0"/>
                <w:color w:val="auto"/>
                <w:sz w:val="22"/>
                <w:szCs w:val="22"/>
              </w:rPr>
              <w:t xml:space="preserve">Yes  </w:t>
            </w:r>
            <w:sdt>
              <w:sdtPr>
                <w:id w:val="-1055470351"/>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13535EEA">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color w:val="auto"/>
                <w:sz w:val="22"/>
                <w:szCs w:val="22"/>
              </w:rPr>
              <w:t xml:space="preserve"> No</w:t>
            </w:r>
          </w:p>
        </w:tc>
      </w:tr>
      <w:tr w:rsidRPr="00A565D3" w:rsidR="00A565D3" w:rsidTr="69A3CEF9" w14:paraId="58AED97F" w14:textId="77777777">
        <w:trPr>
          <w:trHeight w:val="432"/>
        </w:trPr>
        <w:tc>
          <w:tcPr>
            <w:tcW w:w="9912" w:type="dxa"/>
            <w:shd w:val="clear" w:color="auto" w:fill="D9D9D9" w:themeFill="text2" w:themeFillShade="D9"/>
            <w:tcMar/>
            <w:vAlign w:val="center"/>
          </w:tcPr>
          <w:p w:rsidRPr="009B08F7" w:rsidR="00A565D3" w:rsidP="00A565D3" w:rsidRDefault="00A565D3" w14:paraId="55B9EC66"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Pr="00A565D3" w:rsidR="00A565D3" w:rsidTr="69A3CEF9" w14:paraId="1523D17E" w14:textId="77777777">
        <w:trPr>
          <w:trHeight w:val="1400"/>
        </w:trPr>
        <w:tc>
          <w:tcPr>
            <w:tcW w:w="9912" w:type="dxa"/>
            <w:tcMar/>
            <w:vAlign w:val="center"/>
          </w:tcPr>
          <w:p w:rsidRPr="00A565D3" w:rsidR="00A565D3" w:rsidP="69A3CEF9" w:rsidRDefault="000655F8" w14:paraId="46DAD22D" w14:textId="0F84FD15">
            <w:pPr>
              <w:jc w:val="left"/>
              <w:rPr>
                <w:rFonts w:ascii="Calibri" w:hAnsi="Calibri" w:cs="Calibri" w:asciiTheme="minorAscii" w:hAnsiTheme="minorAscii" w:cstheme="minorAscii"/>
              </w:rPr>
            </w:pPr>
            <w:sdt>
              <w:sdtPr>
                <w:id w:val="-66916906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776DA86">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Descriptive metadata (e.g., title, author, date, description)</w:t>
            </w:r>
          </w:p>
          <w:p w:rsidRPr="00A565D3" w:rsidR="00A565D3" w:rsidP="69A3CEF9" w:rsidRDefault="000655F8" w14:paraId="53BDD78C" w14:textId="3A66029A">
            <w:pPr>
              <w:jc w:val="left"/>
              <w:rPr>
                <w:rFonts w:ascii="Calibri" w:hAnsi="Calibri" w:cs="Calibri" w:asciiTheme="minorAscii" w:hAnsiTheme="minorAscii" w:cstheme="minorAscii"/>
              </w:rPr>
            </w:pPr>
            <w:sdt>
              <w:sdtPr>
                <w:id w:val="-3812860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2BCF1A2">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Administrative metadata (e.g., access restrictions, provenance, file format)</w:t>
            </w:r>
          </w:p>
          <w:p w:rsidRPr="00A565D3" w:rsidR="00A565D3" w:rsidP="00A565D3" w:rsidRDefault="000655F8" w14:paraId="3502EF79" w14:textId="77777777">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Structural metadata (e.g., relationships between different data objects)</w:t>
            </w:r>
          </w:p>
          <w:p w:rsidRPr="00A565D3" w:rsidR="00A565D3" w:rsidP="00A565D3" w:rsidRDefault="000655F8" w14:paraId="4CA9D816" w14:textId="77777777">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Technical metadata (e.g., file size, resolution, software used)</w:t>
            </w:r>
          </w:p>
          <w:p w:rsidRPr="00A565D3" w:rsidR="00A565D3" w:rsidP="00A565D3" w:rsidRDefault="000655F8" w14:paraId="2AD3A9BF" w14:textId="77777777">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EndPr/>
              <w:sdtContent>
                <w:r w:rsidRPr="00A565D3" w:rsidR="00A565D3">
                  <w:rPr>
                    <w:rStyle w:val="PlaceholderText"/>
                    <w:rFonts w:asciiTheme="minorHAnsi" w:hAnsiTheme="minorHAnsi" w:cstheme="minorHAnsi"/>
                    <w:i/>
                    <w:iCs/>
                    <w:u w:val="single"/>
                  </w:rPr>
                  <w:t>Click or tap here to enter text.</w:t>
                </w:r>
              </w:sdtContent>
            </w:sdt>
          </w:p>
        </w:tc>
      </w:tr>
      <w:tr w:rsidRPr="00A565D3" w:rsidR="00A565D3" w:rsidTr="69A3CEF9" w14:paraId="1E928901" w14:textId="77777777">
        <w:trPr>
          <w:trHeight w:val="432"/>
        </w:trPr>
        <w:tc>
          <w:tcPr>
            <w:tcW w:w="9912" w:type="dxa"/>
            <w:shd w:val="clear" w:color="auto" w:fill="D9D9D9" w:themeFill="text2" w:themeFillShade="D9"/>
            <w:tcMar/>
            <w:vAlign w:val="center"/>
          </w:tcPr>
          <w:p w:rsidRPr="009B08F7" w:rsidR="00A565D3" w:rsidP="00A565D3" w:rsidRDefault="00A565D3" w14:paraId="1A287EBB"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Pr="00A565D3" w:rsidR="00A565D3" w:rsidTr="69A3CEF9" w14:paraId="3D07A67D" w14:textId="77777777">
        <w:trPr>
          <w:trHeight w:val="1853"/>
        </w:trPr>
        <w:tc>
          <w:tcPr>
            <w:tcW w:w="9912" w:type="dxa"/>
            <w:tcMar/>
            <w:vAlign w:val="center"/>
          </w:tcPr>
          <w:p w:rsidRPr="00A565D3" w:rsidR="00A565D3" w:rsidP="00A565D3" w:rsidRDefault="000655F8" w14:paraId="769EA042" w14:textId="77777777">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Dublin Core</w:t>
            </w:r>
          </w:p>
          <w:p w:rsidRPr="00A565D3" w:rsidR="00A565D3" w:rsidP="00A565D3" w:rsidRDefault="000655F8" w14:paraId="3E770D52" w14:textId="77777777">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Darwin Core</w:t>
            </w:r>
          </w:p>
          <w:p w:rsidRPr="00A565D3" w:rsidR="00A565D3" w:rsidP="00A565D3" w:rsidRDefault="000655F8" w14:paraId="7846DAAD" w14:textId="77777777">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w:t>
            </w:r>
            <w:proofErr w:type="spellStart"/>
            <w:r w:rsidRPr="00A565D3" w:rsidR="00A565D3">
              <w:rPr>
                <w:rFonts w:asciiTheme="minorHAnsi" w:hAnsiTheme="minorHAnsi" w:cstheme="minorHAnsi"/>
              </w:rPr>
              <w:t>DataCite</w:t>
            </w:r>
            <w:proofErr w:type="spellEnd"/>
            <w:r w:rsidRPr="00A565D3" w:rsidR="00A565D3">
              <w:rPr>
                <w:rFonts w:asciiTheme="minorHAnsi" w:hAnsiTheme="minorHAnsi" w:cstheme="minorHAnsi"/>
              </w:rPr>
              <w:t xml:space="preserve"> Metadata Schema</w:t>
            </w:r>
          </w:p>
          <w:p w:rsidRPr="00A565D3" w:rsidR="00A565D3" w:rsidP="00A565D3" w:rsidRDefault="000655F8" w14:paraId="51402186" w14:textId="77777777">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ISO/IEC 11179</w:t>
            </w:r>
          </w:p>
          <w:p w:rsidRPr="00A565D3" w:rsidR="00A565D3" w:rsidP="00A565D3" w:rsidRDefault="000655F8" w14:paraId="2452E321" w14:textId="77777777">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FGDC Metadata Standard</w:t>
            </w:r>
          </w:p>
          <w:p w:rsidRPr="00A565D3" w:rsidR="00A565D3" w:rsidP="00A565D3" w:rsidRDefault="000655F8" w14:paraId="1AE02D7A" w14:textId="77777777">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EML (Ecological Metadata Language)</w:t>
            </w:r>
          </w:p>
          <w:p w:rsidRPr="00A565D3" w:rsidR="00A565D3" w:rsidP="00A565D3" w:rsidRDefault="000655F8" w14:paraId="253D558C" w14:textId="77777777">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howingPlcHdr/>
              </w:sdtPr>
              <w:sdtEndPr/>
              <w:sdtContent>
                <w:r w:rsidRPr="00A565D3" w:rsidR="00A565D3">
                  <w:rPr>
                    <w:rStyle w:val="PlaceholderText"/>
                    <w:rFonts w:asciiTheme="minorHAnsi" w:hAnsiTheme="minorHAnsi" w:cstheme="minorHAnsi"/>
                    <w:i/>
                    <w:iCs/>
                    <w:u w:val="single"/>
                  </w:rPr>
                  <w:t>Click or tap here to enter text.</w:t>
                </w:r>
              </w:sdtContent>
            </w:sdt>
          </w:p>
        </w:tc>
      </w:tr>
      <w:tr w:rsidRPr="00A565D3" w:rsidR="00A565D3" w:rsidTr="69A3CEF9" w14:paraId="0FBE659E" w14:textId="77777777">
        <w:trPr>
          <w:trHeight w:val="432"/>
        </w:trPr>
        <w:tc>
          <w:tcPr>
            <w:tcW w:w="9912" w:type="dxa"/>
            <w:shd w:val="clear" w:color="auto" w:fill="D9D9D9" w:themeFill="text2" w:themeFillShade="D9"/>
            <w:tcMar/>
            <w:vAlign w:val="center"/>
          </w:tcPr>
          <w:p w:rsidRPr="009B08F7" w:rsidR="00A565D3" w:rsidP="00A565D3" w:rsidRDefault="00A565D3" w14:paraId="698ADFF3"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Pr="00A565D3" w:rsidR="00A565D3" w:rsidTr="69A3CEF9" w14:paraId="57C3D90A" w14:textId="77777777">
        <w:trPr>
          <w:trHeight w:val="1419"/>
        </w:trPr>
        <w:tc>
          <w:tcPr>
            <w:tcW w:w="9912" w:type="dxa"/>
            <w:tcMar/>
            <w:vAlign w:val="center"/>
          </w:tcPr>
          <w:p w:rsidRPr="00A565D3" w:rsidR="00A565D3" w:rsidP="00A565D3" w:rsidRDefault="000655F8" w14:paraId="164D06F0" w14:textId="77777777">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Manually</w:t>
            </w:r>
          </w:p>
          <w:p w:rsidRPr="00A565D3" w:rsidR="00A565D3" w:rsidP="00A565D3" w:rsidRDefault="000655F8" w14:paraId="240FE2EE" w14:textId="77777777">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Automated</w:t>
            </w:r>
          </w:p>
          <w:p w:rsidRPr="00A565D3" w:rsidR="00A565D3" w:rsidP="69A3CEF9" w:rsidRDefault="000655F8" w14:paraId="108191B7" w14:textId="1302E09E">
            <w:pPr>
              <w:jc w:val="left"/>
              <w:rPr>
                <w:rFonts w:ascii="Calibri" w:hAnsi="Calibri" w:cs="Calibri" w:asciiTheme="minorAscii" w:hAnsiTheme="minorAscii" w:cstheme="minorAscii"/>
              </w:rPr>
            </w:pPr>
            <w:sdt>
              <w:sdtPr>
                <w:id w:val="-1947705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38BA15F">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Both</w:t>
            </w:r>
          </w:p>
          <w:p w:rsidRPr="00A565D3" w:rsidR="00A565D3" w:rsidP="00A565D3" w:rsidRDefault="000655F8" w14:paraId="55BFD75F" w14:textId="77777777">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Not Applicable</w:t>
            </w:r>
          </w:p>
          <w:p w:rsidRPr="00A565D3" w:rsidR="00A565D3" w:rsidP="00A565D3" w:rsidRDefault="000655F8" w14:paraId="3BB632B3" w14:textId="77777777">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EndPr/>
              <w:sdtContent>
                <w:r w:rsidRPr="00A565D3" w:rsidR="00A565D3">
                  <w:rPr>
                    <w:rStyle w:val="PlaceholderText"/>
                    <w:rFonts w:asciiTheme="minorHAnsi" w:hAnsiTheme="minorHAnsi" w:cstheme="minorHAnsi"/>
                    <w:i/>
                    <w:iCs/>
                  </w:rPr>
                  <w:t>Click or tap here to enter text.</w:t>
                </w:r>
              </w:sdtContent>
            </w:sdt>
          </w:p>
        </w:tc>
      </w:tr>
      <w:tr w:rsidRPr="00A565D3" w:rsidR="00A565D3" w:rsidTr="69A3CEF9" w14:paraId="77D62601" w14:textId="77777777">
        <w:trPr>
          <w:trHeight w:val="576"/>
        </w:trPr>
        <w:tc>
          <w:tcPr>
            <w:tcW w:w="9912" w:type="dxa"/>
            <w:shd w:val="clear" w:color="auto" w:fill="D9D9D9" w:themeFill="text2" w:themeFillShade="D9"/>
            <w:tcMar/>
            <w:vAlign w:val="center"/>
          </w:tcPr>
          <w:p w:rsidRPr="009B08F7" w:rsidR="00A565D3" w:rsidP="00A565D3" w:rsidRDefault="00A565D3" w14:paraId="0F6A3093"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Pr="00A565D3" w:rsidR="00A565D3" w:rsidTr="69A3CEF9" w14:paraId="6DA271B7" w14:textId="77777777">
        <w:trPr>
          <w:trHeight w:val="712"/>
        </w:trPr>
        <w:tc>
          <w:tcPr>
            <w:tcW w:w="9912" w:type="dxa"/>
            <w:tcMar/>
            <w:vAlign w:val="center"/>
          </w:tcPr>
          <w:p w:rsidRPr="00A565D3" w:rsidR="00A565D3" w:rsidP="69A3CEF9" w:rsidRDefault="00A565D3" w14:paraId="6D7CF3D0" w14:textId="517F3570">
            <w:pPr>
              <w:jc w:val="left"/>
              <w:rPr>
                <w:rFonts w:ascii="Calibri" w:hAnsi="Calibri" w:cs="Calibri" w:asciiTheme="minorAscii" w:hAnsiTheme="minorAscii" w:cstheme="minorAscii"/>
              </w:rPr>
            </w:pPr>
            <w:r w:rsidRPr="69A3CEF9" w:rsidR="20975774">
              <w:rPr>
                <w:rFonts w:ascii="Calibri" w:hAnsi="Calibri" w:cs="Calibri" w:asciiTheme="minorAscii" w:hAnsiTheme="minorAscii" w:cstheme="minorAscii"/>
              </w:rPr>
              <w:t>Adapted metadata to the specific task and domain</w:t>
            </w:r>
          </w:p>
        </w:tc>
      </w:tr>
      <w:tr w:rsidRPr="00A565D3" w:rsidR="00A565D3" w:rsidTr="69A3CEF9" w14:paraId="4580723E" w14:textId="77777777">
        <w:trPr>
          <w:trHeight w:val="576"/>
        </w:trPr>
        <w:tc>
          <w:tcPr>
            <w:tcW w:w="9912" w:type="dxa"/>
            <w:shd w:val="clear" w:color="auto" w:fill="D9D9D9" w:themeFill="text2" w:themeFillShade="D9"/>
            <w:tcMar/>
            <w:vAlign w:val="center"/>
          </w:tcPr>
          <w:p w:rsidRPr="009B08F7" w:rsidR="00A565D3" w:rsidP="00A565D3" w:rsidRDefault="00A565D3" w14:paraId="0BF15CC4"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Pr="00A565D3" w:rsidR="00A565D3" w:rsidTr="69A3CEF9" w14:paraId="2D67CFA4" w14:textId="77777777">
        <w:trPr>
          <w:trHeight w:val="510"/>
        </w:trPr>
        <w:tc>
          <w:tcPr>
            <w:tcW w:w="9912" w:type="dxa"/>
            <w:tcMar/>
            <w:vAlign w:val="center"/>
          </w:tcPr>
          <w:p w:rsidRPr="00A565D3" w:rsidR="00A565D3" w:rsidP="00A565D3" w:rsidRDefault="000655F8" w14:paraId="6BAB8059" w14:textId="77777777">
            <w:pPr>
              <w:jc w:val="left"/>
              <w:rPr>
                <w:rFonts w:asciiTheme="minorHAnsi" w:hAnsiTheme="minorHAnsi" w:cstheme="minorHAnsi"/>
              </w:rPr>
            </w:pPr>
            <w:sdt>
              <w:sdtPr>
                <w:rPr>
                  <w:rFonts w:asciiTheme="minorHAnsi" w:hAnsiTheme="minorHAnsi" w:cstheme="minorHAnsi"/>
                </w:rPr>
                <w:id w:val="-814333566"/>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w:t>
            </w:r>
          </w:p>
        </w:tc>
      </w:tr>
      <w:tr w:rsidRPr="00A565D3" w:rsidR="00A565D3" w:rsidTr="69A3CEF9" w14:paraId="41AAF55F" w14:textId="77777777">
        <w:trPr>
          <w:trHeight w:val="432"/>
        </w:trPr>
        <w:tc>
          <w:tcPr>
            <w:tcW w:w="9912" w:type="dxa"/>
            <w:shd w:val="clear" w:color="auto" w:fill="D9D9D9" w:themeFill="text2" w:themeFillShade="D9"/>
            <w:tcMar/>
            <w:vAlign w:val="center"/>
          </w:tcPr>
          <w:p w:rsidRPr="009B08F7" w:rsidR="00A565D3" w:rsidP="00A565D3" w:rsidRDefault="00A565D3" w14:paraId="0295A36B"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Pr="00A565D3" w:rsidR="00A565D3" w:rsidTr="69A3CEF9" w14:paraId="4A1FD71F" w14:textId="77777777">
        <w:trPr>
          <w:trHeight w:val="1143"/>
        </w:trPr>
        <w:tc>
          <w:tcPr>
            <w:tcW w:w="9912" w:type="dxa"/>
            <w:tcMar/>
            <w:vAlign w:val="center"/>
          </w:tcPr>
          <w:p w:rsidRPr="00A565D3" w:rsidR="00A565D3" w:rsidP="00A565D3" w:rsidRDefault="000655F8" w14:paraId="56940B83"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b w:val="0"/>
                    <w:bCs w:val="0"/>
                    <w:color w:val="auto"/>
                    <w:sz w:val="22"/>
                    <w:szCs w:val="22"/>
                  </w:rPr>
                  <w:t>☐</w:t>
                </w:r>
              </w:sdtContent>
            </w:sdt>
            <w:r w:rsidRPr="00A565D3" w:rsidR="00A565D3">
              <w:rPr>
                <w:rFonts w:asciiTheme="minorHAnsi" w:hAnsiTheme="minorHAnsi" w:cstheme="minorHAnsi"/>
                <w:b w:val="0"/>
                <w:bCs w:val="0"/>
                <w:sz w:val="22"/>
                <w:szCs w:val="22"/>
              </w:rPr>
              <w:t xml:space="preserve"> </w:t>
            </w:r>
            <w:r w:rsidRPr="00A565D3" w:rsidR="00A565D3">
              <w:rPr>
                <w:rFonts w:asciiTheme="minorHAnsi" w:hAnsiTheme="minorHAnsi" w:cstheme="minorHAnsi"/>
                <w:b w:val="0"/>
                <w:bCs w:val="0"/>
                <w:color w:val="auto"/>
                <w:sz w:val="22"/>
                <w:szCs w:val="22"/>
              </w:rPr>
              <w:t>Manually</w:t>
            </w:r>
          </w:p>
          <w:p w:rsidRPr="00A565D3" w:rsidR="00A565D3" w:rsidP="00A565D3" w:rsidRDefault="000655F8" w14:paraId="088A94CF"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b w:val="0"/>
                    <w:bCs w:val="0"/>
                    <w:color w:val="auto"/>
                    <w:sz w:val="22"/>
                    <w:szCs w:val="22"/>
                  </w:rPr>
                  <w:t>☐</w:t>
                </w:r>
              </w:sdtContent>
            </w:sdt>
            <w:r w:rsidRPr="00A565D3" w:rsidR="00A565D3">
              <w:rPr>
                <w:rFonts w:asciiTheme="minorHAnsi" w:hAnsiTheme="minorHAnsi" w:cstheme="minorHAnsi"/>
                <w:b w:val="0"/>
                <w:bCs w:val="0"/>
                <w:color w:val="auto"/>
                <w:sz w:val="22"/>
                <w:szCs w:val="22"/>
              </w:rPr>
              <w:t xml:space="preserve"> Using automated tools</w:t>
            </w:r>
          </w:p>
          <w:p w:rsidRPr="00A565D3" w:rsidR="00A565D3" w:rsidP="69A3CEF9" w:rsidRDefault="000655F8" w14:paraId="477B721C" w14:textId="50E6CA4C">
            <w:pPr>
              <w:pStyle w:val="Caption"/>
              <w:jc w:val="left"/>
              <w:rPr>
                <w:rFonts w:ascii="Calibri" w:hAnsi="Calibri" w:cs="Calibri" w:asciiTheme="minorAscii" w:hAnsiTheme="minorAscii" w:cstheme="minorAscii"/>
                <w:b w:val="0"/>
                <w:bCs w:val="0"/>
                <w:color w:val="auto"/>
                <w:sz w:val="22"/>
                <w:szCs w:val="22"/>
              </w:rPr>
            </w:pPr>
            <w:sdt>
              <w:sdtPr>
                <w:id w:val="-902598590"/>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170AAF1A">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color w:val="auto"/>
                <w:sz w:val="22"/>
                <w:szCs w:val="22"/>
              </w:rPr>
              <w:t xml:space="preserve"> Combination of both.</w:t>
            </w:r>
          </w:p>
          <w:p w:rsidRPr="00A565D3" w:rsidR="00A565D3" w:rsidP="00A565D3" w:rsidRDefault="000655F8" w14:paraId="65D57CC1" w14:textId="77777777">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EndPr/>
              <w:sdtContent>
                <w:r w:rsidRPr="00A565D3" w:rsidR="00A565D3">
                  <w:rPr>
                    <w:rStyle w:val="PlaceholderText"/>
                    <w:rFonts w:asciiTheme="minorHAnsi" w:hAnsiTheme="minorHAnsi" w:cstheme="minorHAnsi"/>
                    <w:i/>
                    <w:iCs/>
                  </w:rPr>
                  <w:t>Click or tap here to enter text.</w:t>
                </w:r>
              </w:sdtContent>
            </w:sdt>
          </w:p>
        </w:tc>
      </w:tr>
      <w:tr w:rsidRPr="00A565D3" w:rsidR="00A565D3" w:rsidTr="69A3CEF9" w14:paraId="28D813E9" w14:textId="77777777">
        <w:trPr>
          <w:trHeight w:val="432"/>
        </w:trPr>
        <w:tc>
          <w:tcPr>
            <w:tcW w:w="9912" w:type="dxa"/>
            <w:shd w:val="clear" w:color="auto" w:fill="D9D9D9" w:themeFill="text2" w:themeFillShade="D9"/>
            <w:tcMar/>
            <w:vAlign w:val="center"/>
          </w:tcPr>
          <w:p w:rsidRPr="009B08F7" w:rsidR="00A565D3" w:rsidP="00A565D3" w:rsidRDefault="00A565D3" w14:paraId="428CA664"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Pr="00A565D3" w:rsidR="00A565D3" w:rsidTr="69A3CEF9" w14:paraId="09904E1F" w14:textId="77777777">
        <w:trPr>
          <w:trHeight w:val="1112"/>
        </w:trPr>
        <w:tc>
          <w:tcPr>
            <w:tcW w:w="9912" w:type="dxa"/>
            <w:tcMar/>
            <w:vAlign w:val="center"/>
          </w:tcPr>
          <w:p w:rsidRPr="00A565D3" w:rsidR="00A565D3" w:rsidP="00A565D3" w:rsidRDefault="000655F8" w14:paraId="0480935C" w14:textId="77777777">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Standardized across the project.</w:t>
            </w:r>
          </w:p>
          <w:p w:rsidRPr="00A565D3" w:rsidR="00A565D3" w:rsidP="69A3CEF9" w:rsidRDefault="000655F8" w14:paraId="53A1EF5C" w14:textId="30D6886B">
            <w:pPr>
              <w:jc w:val="left"/>
              <w:rPr>
                <w:rFonts w:ascii="Calibri" w:hAnsi="Calibri" w:cs="Calibri" w:asciiTheme="minorAscii" w:hAnsiTheme="minorAscii" w:cstheme="minorAscii"/>
              </w:rPr>
            </w:pPr>
            <w:sdt>
              <w:sdtPr>
                <w:id w:val="-47375025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6B3E7D8">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Left to individual researchers to assign.</w:t>
            </w:r>
          </w:p>
          <w:p w:rsidRPr="00A565D3" w:rsidR="00A565D3" w:rsidP="00A565D3" w:rsidRDefault="000655F8" w14:paraId="06688C72" w14:textId="77777777">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Combination of both</w:t>
            </w:r>
          </w:p>
          <w:p w:rsidRPr="00A565D3" w:rsidR="00A565D3" w:rsidP="00A565D3" w:rsidRDefault="000655F8" w14:paraId="73E093BA" w14:textId="77777777">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EndPr/>
              <w:sdtContent>
                <w:r w:rsidRPr="00A565D3" w:rsidR="00A565D3">
                  <w:rPr>
                    <w:rStyle w:val="PlaceholderText"/>
                    <w:rFonts w:asciiTheme="minorHAnsi" w:hAnsiTheme="minorHAnsi" w:cstheme="minorHAnsi"/>
                    <w:i/>
                    <w:iCs/>
                  </w:rPr>
                  <w:t>Click or tap here to enter text.</w:t>
                </w:r>
              </w:sdtContent>
            </w:sdt>
          </w:p>
        </w:tc>
      </w:tr>
      <w:tr w:rsidRPr="00A565D3" w:rsidR="00A565D3" w:rsidTr="69A3CEF9" w14:paraId="3F0DB57E" w14:textId="77777777">
        <w:trPr>
          <w:trHeight w:val="432"/>
        </w:trPr>
        <w:tc>
          <w:tcPr>
            <w:tcW w:w="9912" w:type="dxa"/>
            <w:shd w:val="clear" w:color="auto" w:fill="D9D9D9" w:themeFill="text2" w:themeFillShade="D9"/>
            <w:tcMar/>
            <w:vAlign w:val="center"/>
          </w:tcPr>
          <w:p w:rsidRPr="009B08F7" w:rsidR="00A565D3" w:rsidP="00A565D3" w:rsidRDefault="00A565D3" w14:paraId="00119F02"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Pr="00A565D3" w:rsidR="00A565D3" w:rsidTr="69A3CEF9" w14:paraId="54369059" w14:textId="77777777">
        <w:trPr>
          <w:trHeight w:val="737"/>
        </w:trPr>
        <w:tc>
          <w:tcPr>
            <w:tcW w:w="9912" w:type="dxa"/>
            <w:tcMar/>
            <w:vAlign w:val="center"/>
          </w:tcPr>
          <w:p w:rsidRPr="00A565D3" w:rsidR="00A565D3" w:rsidP="69A3CEF9" w:rsidRDefault="00A565D3" w14:paraId="0BF86B3C" w14:textId="3329DF6A">
            <w:pPr>
              <w:jc w:val="left"/>
              <w:rPr>
                <w:rFonts w:ascii="Calibri" w:hAnsi="Calibri" w:cs="Calibri" w:asciiTheme="minorAscii" w:hAnsiTheme="minorAscii" w:cstheme="minorAscii"/>
              </w:rPr>
            </w:pPr>
            <w:r w:rsidRPr="69A3CEF9" w:rsidR="3C5657D4">
              <w:rPr>
                <w:rFonts w:ascii="Calibri" w:hAnsi="Calibri" w:cs="Calibri" w:asciiTheme="minorAscii" w:hAnsiTheme="minorAscii" w:cstheme="minorAscii"/>
              </w:rPr>
              <w:t xml:space="preserve">Extract keywords from the literature in relevant domains and check if the keywords </w:t>
            </w:r>
            <w:r w:rsidRPr="69A3CEF9" w:rsidR="3C5657D4">
              <w:rPr>
                <w:rFonts w:ascii="Calibri" w:hAnsi="Calibri" w:cs="Calibri" w:asciiTheme="minorAscii" w:hAnsiTheme="minorAscii" w:cstheme="minorAscii"/>
              </w:rPr>
              <w:t>don</w:t>
            </w:r>
            <w:r w:rsidRPr="69A3CEF9" w:rsidR="2D001346">
              <w:rPr>
                <w:rFonts w:ascii="Calibri" w:hAnsi="Calibri" w:cs="Calibri" w:asciiTheme="minorAscii" w:hAnsiTheme="minorAscii" w:cstheme="minorAscii"/>
              </w:rPr>
              <w:t>'t</w:t>
            </w:r>
            <w:r w:rsidRPr="69A3CEF9" w:rsidR="2D001346">
              <w:rPr>
                <w:rFonts w:ascii="Calibri" w:hAnsi="Calibri" w:cs="Calibri" w:asciiTheme="minorAscii" w:hAnsiTheme="minorAscii" w:cstheme="minorAscii"/>
              </w:rPr>
              <w:t xml:space="preserve"> differ much. Automatic tools, LLMs</w:t>
            </w:r>
          </w:p>
        </w:tc>
      </w:tr>
      <w:tr w:rsidRPr="00A565D3" w:rsidR="00A565D3" w:rsidTr="69A3CEF9" w14:paraId="2DAFEBBA" w14:textId="77777777">
        <w:trPr>
          <w:trHeight w:val="576"/>
        </w:trPr>
        <w:tc>
          <w:tcPr>
            <w:tcW w:w="9912" w:type="dxa"/>
            <w:shd w:val="clear" w:color="auto" w:fill="D9D9D9" w:themeFill="text2" w:themeFillShade="D9"/>
            <w:tcMar/>
            <w:vAlign w:val="center"/>
          </w:tcPr>
          <w:p w:rsidRPr="009B08F7" w:rsidR="00A565D3" w:rsidP="00A565D3" w:rsidRDefault="00A565D3" w14:paraId="4C4C7EF9" w14:textId="0DFF69F1">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Pr="00A565D3" w:rsidR="00A565D3" w:rsidTr="69A3CEF9" w14:paraId="174D1938" w14:textId="77777777">
        <w:trPr>
          <w:trHeight w:val="547"/>
        </w:trPr>
        <w:tc>
          <w:tcPr>
            <w:tcW w:w="9912" w:type="dxa"/>
            <w:tcMar/>
            <w:vAlign w:val="center"/>
          </w:tcPr>
          <w:p w:rsidRPr="00A565D3" w:rsidR="00A565D3" w:rsidP="69A3CEF9" w:rsidRDefault="000655F8" w14:paraId="50F30D2B" w14:textId="3F2D1D1E">
            <w:pPr>
              <w:jc w:val="left"/>
              <w:rPr>
                <w:rFonts w:ascii="Calibri" w:hAnsi="Calibri" w:cs="Calibri" w:asciiTheme="minorAscii" w:hAnsiTheme="minorAscii" w:cstheme="minorAscii"/>
              </w:rPr>
            </w:pPr>
            <w:sdt>
              <w:sdtPr>
                <w:id w:val="-387571517"/>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49DC1131">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w:t>
            </w:r>
            <w:r w:rsidRPr="69A3CEF9" w:rsidR="13535EEA">
              <w:rPr>
                <w:rFonts w:ascii="Calibri" w:hAnsi="Calibri" w:cs="Calibri" w:asciiTheme="minorAscii" w:hAnsiTheme="minorAscii" w:cstheme="minorAscii"/>
              </w:rPr>
              <w:t xml:space="preserve">Yes  </w:t>
            </w:r>
            <w:sdt>
              <w:sdtPr>
                <w:id w:val="42977469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473238AB">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No</w:t>
            </w:r>
          </w:p>
        </w:tc>
      </w:tr>
      <w:tr w:rsidRPr="00A565D3" w:rsidR="00A565D3" w:rsidTr="69A3CEF9" w14:paraId="71D2BF3C" w14:textId="77777777">
        <w:trPr>
          <w:trHeight w:val="432"/>
        </w:trPr>
        <w:tc>
          <w:tcPr>
            <w:tcW w:w="9912" w:type="dxa"/>
            <w:shd w:val="clear" w:color="auto" w:fill="D9D9D9" w:themeFill="text2" w:themeFillShade="D9"/>
            <w:tcMar/>
            <w:vAlign w:val="center"/>
          </w:tcPr>
          <w:p w:rsidRPr="009B08F7" w:rsidR="00A565D3" w:rsidP="00A565D3" w:rsidRDefault="00A565D3" w14:paraId="03CD30B8" w14:textId="7777777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Pr="00A565D3" w:rsidR="00A565D3" w:rsidTr="69A3CEF9" w14:paraId="63E460FC" w14:textId="77777777">
        <w:trPr>
          <w:trHeight w:val="1152"/>
        </w:trPr>
        <w:tc>
          <w:tcPr>
            <w:tcW w:w="9912" w:type="dxa"/>
            <w:tcMar/>
            <w:vAlign w:val="center"/>
          </w:tcPr>
          <w:p w:rsidRPr="00A565D3" w:rsidR="00A565D3" w:rsidP="69A3CEF9" w:rsidRDefault="000655F8" w14:paraId="3CFF4A12" w14:textId="55CFF9AC">
            <w:pPr>
              <w:jc w:val="left"/>
              <w:rPr>
                <w:rFonts w:ascii="Calibri" w:hAnsi="Calibri" w:cs="Calibri" w:asciiTheme="minorAscii" w:hAnsiTheme="minorAscii" w:cstheme="minorAscii"/>
              </w:rPr>
            </w:pPr>
            <w:sdt>
              <w:sdtPr>
                <w:id w:val="195482368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2578AA4">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Freely available</w:t>
            </w:r>
          </w:p>
          <w:p w:rsidRPr="00A565D3" w:rsidR="00A565D3" w:rsidP="00A565D3" w:rsidRDefault="000655F8" w14:paraId="28C97652" w14:textId="77777777">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Restricted to certain users.</w:t>
            </w:r>
          </w:p>
          <w:p w:rsidRPr="00A565D3" w:rsidR="00A565D3" w:rsidP="00A565D3" w:rsidRDefault="000655F8" w14:paraId="53CD0333" w14:textId="77777777">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Restricted to certain communities.</w:t>
            </w:r>
          </w:p>
          <w:p w:rsidRPr="00A565D3" w:rsidR="00A565D3" w:rsidP="00A565D3" w:rsidRDefault="00A565D3" w14:paraId="7B00AC71" w14:textId="77777777">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EndPr/>
              <w:sdtContent>
                <w:r w:rsidRPr="00A565D3">
                  <w:rPr>
                    <w:rStyle w:val="PlaceholderText"/>
                    <w:rFonts w:asciiTheme="minorHAnsi" w:hAnsiTheme="minorHAnsi" w:cstheme="minorHAnsi"/>
                    <w:i/>
                    <w:iCs/>
                  </w:rPr>
                  <w:t>Click or tap here to type your answer.</w:t>
                </w:r>
              </w:sdtContent>
            </w:sdt>
          </w:p>
        </w:tc>
      </w:tr>
    </w:tbl>
    <w:p w:rsidRPr="00A565D3" w:rsidR="00A565D3" w:rsidP="00A565D3" w:rsidRDefault="00A565D3" w14:paraId="5756D734" w14:textId="77777777"/>
    <w:p w:rsidR="001478FF" w:rsidP="00A565D3" w:rsidRDefault="001478FF" w14:paraId="74FA552F" w14:textId="36EAAC33">
      <w:pPr>
        <w:pStyle w:val="Heading2"/>
      </w:pPr>
      <w:bookmarkStart w:name="_Toc155868990" w:id="6"/>
      <w:r w:rsidRPr="001478FF">
        <w:t>FAIR DATA: Making Data Accessible</w:t>
      </w:r>
      <w:bookmarkEnd w:id="6"/>
    </w:p>
    <w:p w:rsidR="001478FF" w:rsidP="00A565D3" w:rsidRDefault="001478FF" w14:paraId="11401277" w14:textId="0DE279C1">
      <w:pPr>
        <w:pStyle w:val="Heading3"/>
      </w:pPr>
      <w:bookmarkStart w:name="_Toc155868991" w:id="7"/>
      <w:r w:rsidRPr="001478FF">
        <w:t>Repository</w:t>
      </w:r>
      <w:bookmarkEnd w:id="7"/>
    </w:p>
    <w:tbl>
      <w:tblPr>
        <w:tblStyle w:val="Grigliatabella1"/>
        <w:tblW w:w="0" w:type="auto"/>
        <w:tblLook w:val="0480" w:firstRow="0" w:lastRow="0" w:firstColumn="1" w:lastColumn="0" w:noHBand="0" w:noVBand="1"/>
      </w:tblPr>
      <w:tblGrid>
        <w:gridCol w:w="9912"/>
      </w:tblGrid>
      <w:tr w:rsidRPr="00A565D3" w:rsidR="00A565D3" w:rsidTr="69A3CEF9" w14:paraId="5520DE88" w14:textId="77777777">
        <w:trPr>
          <w:trHeight w:val="576"/>
        </w:trPr>
        <w:tc>
          <w:tcPr>
            <w:tcW w:w="9912" w:type="dxa"/>
            <w:shd w:val="clear" w:color="auto" w:fill="D9D9D9" w:themeFill="text2" w:themeFillShade="D9"/>
            <w:tcMar/>
            <w:vAlign w:val="center"/>
          </w:tcPr>
          <w:p w:rsidRPr="0004517B" w:rsidR="00A565D3" w:rsidP="00A565D3" w:rsidRDefault="00A565D3" w14:paraId="6DB1B2AF" w14:textId="58A6CB98">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Pr="0004517B" w:rsidR="003B09CC">
              <w:t xml:space="preserve"> </w:t>
            </w:r>
            <w:r w:rsidRPr="0004517B" w:rsidR="003B09CC">
              <w:rPr>
                <w:rFonts w:asciiTheme="minorHAnsi" w:hAnsiTheme="minorHAnsi" w:cstheme="minorHAnsi"/>
                <w:sz w:val="22"/>
                <w:szCs w:val="22"/>
              </w:rPr>
              <w:t>If yes please name them below.</w:t>
            </w:r>
          </w:p>
        </w:tc>
      </w:tr>
      <w:tr w:rsidRPr="00A565D3" w:rsidR="00A565D3" w:rsidTr="69A3CEF9" w14:paraId="220C3AA5" w14:textId="77777777">
        <w:trPr>
          <w:trHeight w:val="595"/>
        </w:trPr>
        <w:tc>
          <w:tcPr>
            <w:tcW w:w="9912" w:type="dxa"/>
            <w:tcMar/>
            <w:vAlign w:val="center"/>
          </w:tcPr>
          <w:p w:rsidRPr="00A565D3" w:rsidR="00A565D3" w:rsidP="69A3CEF9" w:rsidRDefault="00A565D3" w14:paraId="6905E417" w14:textId="08855311">
            <w:pPr>
              <w:pStyle w:val="Caption"/>
              <w:jc w:val="left"/>
              <w:rPr>
                <w:rFonts w:ascii="Calibri" w:hAnsi="Calibri" w:cs="Calibri" w:asciiTheme="minorAscii" w:hAnsiTheme="minorAscii" w:cstheme="minorAscii"/>
                <w:b w:val="0"/>
                <w:bCs w:val="0"/>
                <w:color w:val="auto"/>
                <w:sz w:val="22"/>
                <w:szCs w:val="22"/>
              </w:rPr>
            </w:pPr>
            <w:sdt>
              <w:sdtPr>
                <w:id w:val="-300540906"/>
                <w:text/>
                <w:placeholder>
                  <w:docPart w:val="AE320DC1B717490A91D25573F1B8133C"/>
                </w:placeholder>
                <w:rPr>
                  <w:rFonts w:ascii="Calibri" w:hAnsi="Calibri" w:cs="Calibri" w:asciiTheme="minorAscii" w:hAnsiTheme="minorAscii" w:cstheme="minorAscii"/>
                  <w:b w:val="0"/>
                  <w:bCs w:val="0"/>
                  <w:color w:val="auto"/>
                  <w:sz w:val="22"/>
                  <w:szCs w:val="22"/>
                </w:rPr>
              </w:sdtPr>
              <w:sdtContent>
                <w:r w:rsidRPr="69A3CEF9" w:rsidR="1CDCA7F4">
                  <w:rPr>
                    <w:rFonts w:ascii="Calibri" w:hAnsi="Calibri" w:cs="Calibri" w:asciiTheme="minorAscii" w:hAnsiTheme="minorAscii" w:cstheme="minorAscii"/>
                    <w:b w:val="0"/>
                    <w:bCs w:val="0"/>
                    <w:color w:val="auto"/>
                    <w:sz w:val="22"/>
                    <w:szCs w:val="22"/>
                  </w:rPr>
                  <w:t>Yes. Zenodo and OSF</w:t>
                </w:r>
                <w:r w:rsidRPr="69A3CEF9" w:rsidR="651CD5E6">
                  <w:rPr>
                    <w:rFonts w:ascii="Calibri" w:hAnsi="Calibri" w:cs="Calibri" w:asciiTheme="minorAscii" w:hAnsiTheme="minorAscii" w:cstheme="minorAscii"/>
                    <w:b w:val="0"/>
                    <w:bCs w:val="0"/>
                    <w:color w:val="auto"/>
                    <w:sz w:val="22"/>
                    <w:szCs w:val="22"/>
                  </w:rPr>
                  <w:t xml:space="preserve">. Maybe </w:t>
                </w:r>
                <w:r w:rsidRPr="69A3CEF9" w:rsidR="651CD5E6">
                  <w:rPr>
                    <w:rFonts w:ascii="Calibri" w:hAnsi="Calibri" w:cs="Calibri" w:asciiTheme="minorAscii" w:hAnsiTheme="minorAscii" w:cstheme="minorAscii"/>
                    <w:b w:val="0"/>
                    <w:bCs w:val="0"/>
                    <w:color w:val="auto"/>
                    <w:sz w:val="22"/>
                    <w:szCs w:val="22"/>
                  </w:rPr>
                  <w:t>github</w:t>
                </w:r>
              </w:sdtContent>
              <w:sdtEndPr>
                <w:rPr>
                  <w:rFonts w:ascii="Calibri" w:hAnsi="Calibri" w:cs="Calibri" w:asciiTheme="minorAscii" w:hAnsiTheme="minorAscii" w:cstheme="minorAscii"/>
                  <w:b w:val="0"/>
                  <w:bCs w:val="0"/>
                  <w:color w:val="auto"/>
                  <w:sz w:val="22"/>
                  <w:szCs w:val="22"/>
                </w:rPr>
              </w:sdtEndPr>
            </w:sdt>
            <w:r w:rsidRPr="69A3CEF9" w:rsidR="651CD5E6">
              <w:rPr>
                <w:rFonts w:ascii="Calibri" w:hAnsi="Calibri" w:cs="Calibri" w:asciiTheme="minorAscii" w:hAnsiTheme="minorAscii" w:cstheme="minorAscii"/>
                <w:b w:val="0"/>
                <w:bCs w:val="0"/>
                <w:color w:val="auto"/>
                <w:sz w:val="22"/>
                <w:szCs w:val="22"/>
              </w:rPr>
              <w:t xml:space="preserve"> if the data is small.</w:t>
            </w:r>
          </w:p>
        </w:tc>
      </w:tr>
      <w:tr w:rsidRPr="00A565D3" w:rsidR="00A565D3" w:rsidTr="69A3CEF9" w14:paraId="1384C18A" w14:textId="77777777">
        <w:trPr>
          <w:trHeight w:val="432"/>
        </w:trPr>
        <w:tc>
          <w:tcPr>
            <w:tcW w:w="9912" w:type="dxa"/>
            <w:shd w:val="clear" w:color="auto" w:fill="D9D9D9" w:themeFill="text2" w:themeFillShade="D9"/>
            <w:tcMar/>
            <w:vAlign w:val="center"/>
          </w:tcPr>
          <w:p w:rsidRPr="0004517B" w:rsidR="00A565D3" w:rsidP="00A565D3" w:rsidRDefault="00A565D3" w14:paraId="4A32A22F"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Pr="00A565D3" w:rsidR="00A565D3" w:rsidTr="69A3CEF9" w14:paraId="4037AEC6" w14:textId="77777777">
        <w:trPr>
          <w:trHeight w:val="389"/>
        </w:trPr>
        <w:tc>
          <w:tcPr>
            <w:tcW w:w="9912" w:type="dxa"/>
            <w:tcMar/>
            <w:vAlign w:val="center"/>
          </w:tcPr>
          <w:p w:rsidRPr="00A565D3" w:rsidR="00A565D3" w:rsidP="69A3CEF9" w:rsidRDefault="000655F8" w14:paraId="67018427" w14:textId="00FB894C">
            <w:pPr>
              <w:jc w:val="left"/>
              <w:rPr>
                <w:rFonts w:ascii="Calibri" w:hAnsi="Calibri" w:cs="Calibri" w:asciiTheme="minorAscii" w:hAnsiTheme="minorAscii" w:cstheme="minorAscii"/>
              </w:rPr>
            </w:pPr>
            <w:sdt>
              <w:sdtPr>
                <w:id w:val="-25019983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03744BE">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w:t>
            </w:r>
            <w:r w:rsidRPr="69A3CEF9" w:rsidR="13535EEA">
              <w:rPr>
                <w:rFonts w:ascii="Calibri" w:hAnsi="Calibri" w:cs="Calibri" w:asciiTheme="minorAscii" w:hAnsiTheme="minorAscii" w:cstheme="minorAscii"/>
              </w:rPr>
              <w:t xml:space="preserve">Yes  </w:t>
            </w:r>
            <w:sdt>
              <w:sdtPr>
                <w:id w:val="1944269157"/>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13535EEA">
                  <w:rPr>
                    <w:rFonts w:ascii="Segoe UI Symbol" w:hAnsi="Segoe UI Symbol" w:eastAsia="MS Gothic" w:cs="Segoe UI Symbol"/>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No</w:t>
            </w:r>
          </w:p>
        </w:tc>
      </w:tr>
      <w:tr w:rsidRPr="00A565D3" w:rsidR="00A565D3" w:rsidTr="69A3CEF9" w14:paraId="22C1C3A7" w14:textId="77777777">
        <w:trPr>
          <w:trHeight w:val="576"/>
        </w:trPr>
        <w:tc>
          <w:tcPr>
            <w:tcW w:w="9912" w:type="dxa"/>
            <w:shd w:val="clear" w:color="auto" w:fill="D9D9D9" w:themeFill="text2" w:themeFillShade="D9"/>
            <w:tcMar/>
            <w:vAlign w:val="center"/>
          </w:tcPr>
          <w:p w:rsidRPr="0004517B" w:rsidR="00A565D3" w:rsidP="00A565D3" w:rsidRDefault="00A565D3" w14:paraId="3338BD45"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Pr="00A565D3" w:rsidR="00A565D3" w:rsidTr="69A3CEF9" w14:paraId="6A501280" w14:textId="77777777">
        <w:trPr>
          <w:trHeight w:val="405"/>
        </w:trPr>
        <w:tc>
          <w:tcPr>
            <w:tcW w:w="9912" w:type="dxa"/>
            <w:tcMar/>
            <w:vAlign w:val="center"/>
          </w:tcPr>
          <w:p w:rsidRPr="00A565D3" w:rsidR="00A565D3" w:rsidP="69A3CEF9" w:rsidRDefault="000655F8" w14:paraId="7E7BB15C" w14:textId="30BEB3F6">
            <w:pPr>
              <w:pStyle w:val="Caption"/>
              <w:jc w:val="left"/>
              <w:rPr>
                <w:rFonts w:ascii="Calibri" w:hAnsi="Calibri" w:cs="Calibri" w:asciiTheme="minorAscii" w:hAnsiTheme="minorAscii" w:cstheme="minorAscii"/>
                <w:b w:val="0"/>
                <w:bCs w:val="0"/>
                <w:color w:val="auto"/>
                <w:sz w:val="22"/>
                <w:szCs w:val="22"/>
              </w:rPr>
            </w:pPr>
            <w:sdt>
              <w:sdtPr>
                <w:id w:val="1779755528"/>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7D6F82C7">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color w:val="auto"/>
                <w:sz w:val="22"/>
                <w:szCs w:val="22"/>
              </w:rPr>
              <w:t xml:space="preserve"> </w:t>
            </w:r>
            <w:r w:rsidRPr="69A3CEF9" w:rsidR="13535EEA">
              <w:rPr>
                <w:rFonts w:ascii="Calibri" w:hAnsi="Calibri" w:cs="Calibri" w:asciiTheme="minorAscii" w:hAnsiTheme="minorAscii" w:cstheme="minorAscii"/>
                <w:b w:val="0"/>
                <w:bCs w:val="0"/>
                <w:color w:val="auto"/>
                <w:sz w:val="22"/>
                <w:szCs w:val="22"/>
              </w:rPr>
              <w:t xml:space="preserve">Yes  </w:t>
            </w:r>
            <w:sdt>
              <w:sdtPr>
                <w:id w:val="-1036498280"/>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13535EEA">
                  <w:rPr>
                    <w:rFonts w:ascii="Segoe UI Symbol" w:hAnsi="Segoe UI Symbol" w:eastAsia="MS Gothic"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color w:val="auto"/>
                <w:sz w:val="22"/>
                <w:szCs w:val="22"/>
              </w:rPr>
              <w:t>No</w:t>
            </w:r>
          </w:p>
        </w:tc>
      </w:tr>
    </w:tbl>
    <w:p w:rsidRPr="00A565D3" w:rsidR="00A565D3" w:rsidP="00A565D3" w:rsidRDefault="00A565D3" w14:paraId="14970C48" w14:textId="77777777"/>
    <w:p w:rsidR="001478FF" w:rsidP="00A565D3" w:rsidRDefault="001478FF" w14:paraId="3A534F83" w14:textId="1B38DE14">
      <w:pPr>
        <w:pStyle w:val="Heading3"/>
      </w:pPr>
      <w:bookmarkStart w:name="_Toc155868992" w:id="8"/>
      <w:r w:rsidRPr="001478FF">
        <w:t>Data</w:t>
      </w:r>
      <w:bookmarkEnd w:id="8"/>
    </w:p>
    <w:tbl>
      <w:tblPr>
        <w:tblStyle w:val="Grigliatabella1"/>
        <w:tblW w:w="0" w:type="auto"/>
        <w:tblLook w:val="0480" w:firstRow="0" w:lastRow="0" w:firstColumn="1" w:lastColumn="0" w:noHBand="0" w:noVBand="1"/>
      </w:tblPr>
      <w:tblGrid>
        <w:gridCol w:w="9912"/>
      </w:tblGrid>
      <w:tr w:rsidRPr="00A565D3" w:rsidR="00A565D3" w:rsidTr="69A3CEF9" w14:paraId="5A1681D0" w14:textId="77777777">
        <w:trPr>
          <w:trHeight w:val="576"/>
        </w:trPr>
        <w:tc>
          <w:tcPr>
            <w:tcW w:w="9912" w:type="dxa"/>
            <w:shd w:val="clear" w:color="auto" w:fill="D9D9D9" w:themeFill="text2" w:themeFillShade="D9"/>
            <w:tcMar/>
            <w:vAlign w:val="center"/>
          </w:tcPr>
          <w:p w:rsidRPr="0004517B" w:rsidR="00A565D3" w:rsidP="00A565D3" w:rsidRDefault="00A565D3" w14:paraId="4E8186A0" w14:textId="77777777">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Pr="00A565D3" w:rsidR="00A565D3" w:rsidTr="69A3CEF9" w14:paraId="101D1B9E" w14:textId="77777777">
        <w:trPr>
          <w:trHeight w:val="964"/>
        </w:trPr>
        <w:tc>
          <w:tcPr>
            <w:tcW w:w="9912" w:type="dxa"/>
            <w:tcMar/>
            <w:vAlign w:val="center"/>
          </w:tcPr>
          <w:p w:rsidRPr="00A565D3" w:rsidR="00A565D3" w:rsidP="69A3CEF9" w:rsidRDefault="000655F8" w14:paraId="2C7EF2AA" w14:textId="4C51FAA3">
            <w:pPr>
              <w:jc w:val="left"/>
              <w:rPr>
                <w:rFonts w:ascii="Calibri" w:hAnsi="Calibri" w:cs="Calibri" w:asciiTheme="minorAscii" w:hAnsiTheme="minorAscii" w:cstheme="minorAscii"/>
              </w:rPr>
            </w:pPr>
            <w:sdt>
              <w:sdtPr>
                <w:id w:val="-59655633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4EA1E06">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Openly available</w:t>
            </w:r>
          </w:p>
          <w:p w:rsidRPr="00A565D3" w:rsidR="00A565D3" w:rsidP="69A3CEF9" w:rsidRDefault="000655F8" w14:paraId="1D301F07" w14:textId="52563183">
            <w:pPr>
              <w:jc w:val="left"/>
              <w:rPr>
                <w:rFonts w:ascii="Calibri" w:hAnsi="Calibri" w:cs="Calibri" w:asciiTheme="minorAscii" w:hAnsiTheme="minorAscii" w:cstheme="minorAscii"/>
              </w:rPr>
            </w:pPr>
            <w:sdt>
              <w:sdtPr>
                <w:id w:val="74484769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6295426">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Certain datasets will be subject to restrictions.</w:t>
            </w:r>
          </w:p>
          <w:p w:rsidRPr="00A565D3" w:rsidR="00A565D3" w:rsidP="00A565D3" w:rsidRDefault="000655F8" w14:paraId="5A231D04" w14:textId="77777777">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69A3CEF9" w14:paraId="24C7E90F" w14:textId="77777777">
        <w:trPr>
          <w:trHeight w:val="576"/>
        </w:trPr>
        <w:tc>
          <w:tcPr>
            <w:tcW w:w="9912" w:type="dxa"/>
            <w:shd w:val="clear" w:color="auto" w:fill="D9D9D9" w:themeFill="text2" w:themeFillShade="D9"/>
            <w:tcMar/>
            <w:vAlign w:val="center"/>
          </w:tcPr>
          <w:p w:rsidRPr="0004517B" w:rsidR="00A565D3" w:rsidP="00A565D3" w:rsidRDefault="00A565D3" w14:paraId="47B924DC"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Pr="00A565D3" w:rsidR="00A565D3" w:rsidTr="69A3CEF9" w14:paraId="56445E6A" w14:textId="77777777">
        <w:trPr>
          <w:trHeight w:val="998"/>
        </w:trPr>
        <w:tc>
          <w:tcPr>
            <w:tcW w:w="9912" w:type="dxa"/>
            <w:tcMar/>
            <w:vAlign w:val="center"/>
          </w:tcPr>
          <w:p w:rsidRPr="00A565D3" w:rsidR="00A565D3" w:rsidP="69A3CEF9" w:rsidRDefault="000655F8" w14:paraId="2444B5D3" w14:textId="663213C9">
            <w:pPr>
              <w:jc w:val="left"/>
              <w:rPr>
                <w:rFonts w:ascii="Calibri" w:hAnsi="Calibri" w:cs="Calibri" w:asciiTheme="minorAscii" w:hAnsiTheme="minorAscii" w:cstheme="minorAscii"/>
              </w:rPr>
            </w:pPr>
            <w:sdt>
              <w:sdtPr>
                <w:id w:val="-193273401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A865B14">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Legal or ethical reasons</w:t>
            </w:r>
          </w:p>
          <w:p w:rsidRPr="00A565D3" w:rsidR="00A565D3" w:rsidP="69A3CEF9" w:rsidRDefault="000655F8" w14:paraId="7B001D2A" w14:textId="54CA5D73">
            <w:pPr>
              <w:jc w:val="left"/>
              <w:rPr>
                <w:rFonts w:ascii="Calibri" w:hAnsi="Calibri" w:cs="Calibri" w:asciiTheme="minorAscii" w:hAnsiTheme="minorAscii" w:cstheme="minorAscii"/>
              </w:rPr>
            </w:pPr>
            <w:sdt>
              <w:sdtPr>
                <w:id w:val="-502586468"/>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5B99E3A">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contractual reasons</w:t>
            </w:r>
          </w:p>
          <w:p w:rsidRPr="00A565D3" w:rsidR="00A565D3" w:rsidP="69A3CEF9" w:rsidRDefault="000655F8" w14:paraId="4E6BD954" w14:textId="44F3DCC7">
            <w:pPr>
              <w:jc w:val="left"/>
              <w:rPr>
                <w:rFonts w:ascii="Calibri" w:hAnsi="Calibri" w:cs="Calibri" w:asciiTheme="minorAscii" w:hAnsiTheme="minorAscii" w:cstheme="minorAscii"/>
              </w:rPr>
            </w:pPr>
            <w:sdt>
              <w:sdtPr>
                <w:id w:val="808138591"/>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5641379A">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There are no restrictions on data access.</w:t>
            </w:r>
          </w:p>
          <w:p w:rsidRPr="00A565D3" w:rsidR="00A565D3" w:rsidP="00A565D3" w:rsidRDefault="000655F8" w14:paraId="1A7D5C23" w14:textId="77777777">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69A3CEF9" w14:paraId="116EEC06" w14:textId="77777777">
        <w:trPr>
          <w:trHeight w:val="432"/>
        </w:trPr>
        <w:tc>
          <w:tcPr>
            <w:tcW w:w="9912" w:type="dxa"/>
            <w:shd w:val="clear" w:color="auto" w:fill="D9D9D9" w:themeFill="text2" w:themeFillShade="D9"/>
            <w:tcMar/>
            <w:vAlign w:val="center"/>
          </w:tcPr>
          <w:p w:rsidRPr="0004517B" w:rsidR="00A565D3" w:rsidP="00A565D3" w:rsidRDefault="00A565D3" w14:paraId="17E6EF16"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Pr="00A565D3" w:rsidR="00A565D3" w:rsidTr="69A3CEF9" w14:paraId="1A8D71D0" w14:textId="77777777">
        <w:trPr>
          <w:trHeight w:val="475"/>
        </w:trPr>
        <w:tc>
          <w:tcPr>
            <w:tcW w:w="9912" w:type="dxa"/>
            <w:tcMar/>
            <w:vAlign w:val="center"/>
          </w:tcPr>
          <w:p w:rsidRPr="00A565D3" w:rsidR="00A565D3" w:rsidP="69A3CEF9" w:rsidRDefault="00A565D3" w14:paraId="67614B2A" w14:textId="758337A0">
            <w:pPr>
              <w:pStyle w:val="Caption"/>
              <w:suppressLineNumbers w:val="0"/>
              <w:bidi w:val="0"/>
              <w:spacing w:before="0" w:beforeAutospacing="off" w:after="0" w:afterAutospacing="off" w:line="240" w:lineRule="auto"/>
              <w:ind w:left="0" w:right="0"/>
              <w:jc w:val="left"/>
              <w:rPr>
                <w:rFonts w:ascii="Calibri" w:hAnsi="Calibri" w:cs="Calibri" w:asciiTheme="minorAscii" w:hAnsiTheme="minorAscii" w:cstheme="minorAscii"/>
                <w:b w:val="0"/>
                <w:bCs w:val="0"/>
                <w:color w:val="auto"/>
                <w:sz w:val="22"/>
                <w:szCs w:val="22"/>
              </w:rPr>
            </w:pPr>
            <w:sdt>
              <w:sdtPr>
                <w:id w:val="1452824409"/>
                <w:text/>
                <w:placeholder>
                  <w:docPart w:val="A828587AF67A4E5F97F1E00CF32F9ADA"/>
                </w:placeholder>
                <w:rPr>
                  <w:rFonts w:ascii="Calibri" w:hAnsi="Calibri" w:cs="Calibri" w:asciiTheme="minorAscii" w:hAnsiTheme="minorAscii" w:cstheme="minorAscii"/>
                  <w:b w:val="0"/>
                  <w:bCs w:val="0"/>
                  <w:color w:val="auto"/>
                  <w:sz w:val="22"/>
                  <w:szCs w:val="22"/>
                </w:rPr>
              </w:sdtPr>
              <w:sdtContent>
                <w:r w:rsidRPr="69A3CEF9" w:rsidR="46B3862D">
                  <w:rPr>
                    <w:rFonts w:ascii="Calibri" w:hAnsi="Calibri" w:cs="Calibri" w:asciiTheme="minorAscii" w:hAnsiTheme="minorAscii" w:cstheme="minorAscii"/>
                    <w:b w:val="0"/>
                    <w:bCs w:val="0"/>
                    <w:color w:val="auto"/>
                    <w:sz w:val="22"/>
                    <w:szCs w:val="22"/>
                  </w:rPr>
                  <w:t>When applicable, access will be granted to specific users to specific datasets</w:t>
                </w:r>
              </w:sdtContent>
              <w:sdtEndPr>
                <w:rPr>
                  <w:rFonts w:ascii="Calibri" w:hAnsi="Calibri" w:cs="Calibri" w:asciiTheme="minorAscii" w:hAnsiTheme="minorAscii" w:cstheme="minorAscii"/>
                  <w:b w:val="0"/>
                  <w:bCs w:val="0"/>
                  <w:color w:val="auto"/>
                  <w:sz w:val="22"/>
                  <w:szCs w:val="22"/>
                </w:rPr>
              </w:sdtEndPr>
            </w:sdt>
          </w:p>
        </w:tc>
      </w:tr>
      <w:tr w:rsidRPr="00A565D3" w:rsidR="00A565D3" w:rsidTr="69A3CEF9" w14:paraId="11BB4B7F" w14:textId="77777777">
        <w:trPr>
          <w:trHeight w:val="576"/>
        </w:trPr>
        <w:tc>
          <w:tcPr>
            <w:tcW w:w="9912" w:type="dxa"/>
            <w:shd w:val="clear" w:color="auto" w:fill="D9D9D9" w:themeFill="text2" w:themeFillShade="D9"/>
            <w:tcMar/>
            <w:vAlign w:val="center"/>
          </w:tcPr>
          <w:p w:rsidRPr="0004517B" w:rsidR="00A565D3" w:rsidP="00A565D3" w:rsidRDefault="00A565D3" w14:paraId="3F53ED16"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Pr="00A565D3" w:rsidR="00A565D3" w:rsidTr="69A3CEF9" w14:paraId="55A30AA2" w14:textId="77777777">
        <w:trPr>
          <w:trHeight w:val="510"/>
        </w:trPr>
        <w:sdt>
          <w:sdtPr>
            <w:id w:val="-423025603"/>
            <w:placeholder>
              <w:docPart w:val="D5B5B0967F544081A3726B2282FB2CF3"/>
            </w:placeholder>
            <w:showingPlcHdr/>
            <w:text w:multiLine="1"/>
            <w:rPr>
              <w:rFonts w:ascii="Calibri" w:hAnsi="Calibri" w:cs="Calibri" w:asciiTheme="minorAscii" w:hAnsiTheme="minorAscii" w:cstheme="minorAscii"/>
              <w:b w:val="0"/>
              <w:bCs w:val="0"/>
              <w:color w:val="auto"/>
              <w:sz w:val="22"/>
              <w:szCs w:val="22"/>
            </w:rPr>
          </w:sdtPr>
          <w:sdtEndPr>
            <w:rPr>
              <w:rFonts w:ascii="Calibri" w:hAnsi="Calibri" w:cs="Calibri" w:asciiTheme="minorAscii" w:hAnsiTheme="minorAscii" w:cstheme="minorAscii"/>
              <w:b w:val="0"/>
              <w:bCs w:val="0"/>
              <w:color w:val="auto"/>
              <w:sz w:val="22"/>
              <w:szCs w:val="22"/>
            </w:rPr>
          </w:sdtEndPr>
          <w:sdtContent>
            <w:tc>
              <w:tcPr>
                <w:tcW w:w="9912" w:type="dxa"/>
                <w:tcMar/>
                <w:vAlign w:val="center"/>
              </w:tcPr>
              <w:p w:rsidRPr="00A565D3" w:rsidR="00A565D3" w:rsidP="00A565D3" w:rsidRDefault="00A565D3" w14:paraId="594C0D32" w14:textId="77777777">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Pr="00A565D3" w:rsidR="00A565D3" w:rsidTr="69A3CEF9" w14:paraId="0DC87AF5" w14:textId="77777777">
        <w:trPr>
          <w:trHeight w:val="432"/>
        </w:trPr>
        <w:tc>
          <w:tcPr>
            <w:tcW w:w="9912" w:type="dxa"/>
            <w:shd w:val="clear" w:color="auto" w:fill="D9D9D9" w:themeFill="text2" w:themeFillShade="D9"/>
            <w:tcMar/>
            <w:vAlign w:val="center"/>
          </w:tcPr>
          <w:p w:rsidRPr="0004517B" w:rsidR="00A565D3" w:rsidP="00A565D3" w:rsidRDefault="00A565D3" w14:paraId="6ADBD007"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Pr="00A565D3" w:rsidR="00A565D3" w:rsidTr="69A3CEF9" w14:paraId="2B851527" w14:textId="77777777">
        <w:trPr>
          <w:trHeight w:val="510"/>
        </w:trPr>
        <w:tc>
          <w:tcPr>
            <w:tcW w:w="9912" w:type="dxa"/>
            <w:tcMar/>
            <w:vAlign w:val="center"/>
          </w:tcPr>
          <w:p w:rsidRPr="00A565D3" w:rsidR="00A565D3" w:rsidP="69A3CEF9" w:rsidRDefault="000655F8" w14:paraId="5F21B762" w14:textId="5B63D769">
            <w:pPr>
              <w:pStyle w:val="Caption"/>
              <w:jc w:val="left"/>
              <w:rPr>
                <w:rFonts w:ascii="Calibri" w:hAnsi="Calibri" w:cs="Calibri" w:asciiTheme="minorAscii" w:hAnsiTheme="minorAscii" w:cstheme="minorAscii"/>
                <w:b w:val="0"/>
                <w:bCs w:val="0"/>
                <w:color w:val="auto"/>
                <w:sz w:val="22"/>
                <w:szCs w:val="22"/>
              </w:rPr>
            </w:pPr>
            <w:sdt>
              <w:sdtPr>
                <w:id w:val="1939948122"/>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2C8D1D2D">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color w:val="auto"/>
                <w:sz w:val="22"/>
                <w:szCs w:val="22"/>
              </w:rPr>
              <w:t xml:space="preserve"> </w:t>
            </w:r>
            <w:r w:rsidRPr="69A3CEF9" w:rsidR="13535EEA">
              <w:rPr>
                <w:rFonts w:ascii="Calibri" w:hAnsi="Calibri" w:cs="Calibri" w:asciiTheme="minorAscii" w:hAnsiTheme="minorAscii" w:cstheme="minorAscii"/>
                <w:b w:val="0"/>
                <w:bCs w:val="0"/>
                <w:color w:val="auto"/>
                <w:sz w:val="22"/>
                <w:szCs w:val="22"/>
              </w:rPr>
              <w:t xml:space="preserve">Yes  </w:t>
            </w:r>
            <w:sdt>
              <w:sdtPr>
                <w:id w:val="-1133093327"/>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13535EEA">
                  <w:rPr>
                    <w:rFonts w:ascii="Segoe UI Symbol" w:hAnsi="Segoe UI Symbol" w:eastAsia="MS Gothic"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color w:val="auto"/>
                <w:sz w:val="22"/>
                <w:szCs w:val="22"/>
              </w:rPr>
              <w:t>No</w:t>
            </w:r>
          </w:p>
        </w:tc>
      </w:tr>
      <w:tr w:rsidRPr="00A565D3" w:rsidR="00A565D3" w:rsidTr="69A3CEF9" w14:paraId="4A31B437" w14:textId="77777777">
        <w:trPr>
          <w:trHeight w:val="576"/>
        </w:trPr>
        <w:tc>
          <w:tcPr>
            <w:tcW w:w="9912" w:type="dxa"/>
            <w:shd w:val="clear" w:color="auto" w:fill="D9D9D9" w:themeFill="text2" w:themeFillShade="D9"/>
            <w:tcMar/>
            <w:vAlign w:val="center"/>
          </w:tcPr>
          <w:p w:rsidRPr="009B08F7" w:rsidR="00A565D3" w:rsidP="00A565D3" w:rsidRDefault="00A565D3" w14:paraId="2B8937E2" w14:textId="7777777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Pr="00A565D3" w:rsidR="00A565D3" w:rsidTr="69A3CEF9" w14:paraId="08ECDF50" w14:textId="77777777">
        <w:trPr>
          <w:trHeight w:val="1152"/>
        </w:trPr>
        <w:tc>
          <w:tcPr>
            <w:tcW w:w="9912" w:type="dxa"/>
            <w:tcMar/>
            <w:vAlign w:val="center"/>
          </w:tcPr>
          <w:p w:rsidRPr="00A565D3" w:rsidR="00A565D3" w:rsidP="69A3CEF9" w:rsidRDefault="000655F8" w14:paraId="6FDB7706" w14:textId="07BF5BA0">
            <w:pPr>
              <w:jc w:val="left"/>
              <w:rPr>
                <w:rFonts w:ascii="Calibri" w:hAnsi="Calibri" w:cs="Calibri" w:asciiTheme="minorAscii" w:hAnsiTheme="minorAscii" w:cstheme="minorAscii"/>
              </w:rPr>
            </w:pPr>
            <w:sdt>
              <w:sdtPr>
                <w:id w:val="-116301343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4519ECFF">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Password-protected access</w:t>
            </w:r>
          </w:p>
          <w:p w:rsidRPr="00A565D3" w:rsidR="00A565D3" w:rsidP="00A565D3" w:rsidRDefault="000655F8" w14:paraId="5172013D" w14:textId="77777777">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User authentication process</w:t>
            </w:r>
          </w:p>
          <w:p w:rsidRPr="00A565D3" w:rsidR="00A565D3" w:rsidP="00A565D3" w:rsidRDefault="000655F8" w14:paraId="1DA655E8" w14:textId="77777777">
            <w:pPr>
              <w:jc w:val="left"/>
              <w:rPr>
                <w:rFonts w:asciiTheme="minorHAnsi" w:hAnsiTheme="minorHAnsi" w:cstheme="minorHAnsi"/>
              </w:rPr>
            </w:pPr>
            <w:sdt>
              <w:sdtPr>
                <w:rPr>
                  <w:rFonts w:asciiTheme="minorHAnsi" w:hAnsiTheme="minorHAnsi" w:cstheme="minorHAnsi"/>
                </w:rPr>
                <w:id w:val="-132696928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Access to data is not restricted.</w:t>
            </w:r>
          </w:p>
          <w:p w:rsidRPr="00A565D3" w:rsidR="00A565D3" w:rsidP="00A565D3" w:rsidRDefault="000655F8" w14:paraId="113A6978" w14:textId="77777777">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69A3CEF9" w14:paraId="6108649B" w14:textId="77777777">
        <w:trPr>
          <w:trHeight w:val="432"/>
        </w:trPr>
        <w:tc>
          <w:tcPr>
            <w:tcW w:w="9912" w:type="dxa"/>
            <w:shd w:val="clear" w:color="auto" w:fill="D9D9D9" w:themeFill="text2" w:themeFillShade="D9"/>
            <w:tcMar/>
            <w:vAlign w:val="center"/>
          </w:tcPr>
          <w:p w:rsidRPr="0004517B" w:rsidR="00A565D3" w:rsidP="00A565D3" w:rsidRDefault="00A565D3" w14:paraId="023FB4D1"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Pr="00A565D3" w:rsidR="00A565D3" w:rsidTr="69A3CEF9" w14:paraId="5935F19B" w14:textId="77777777">
        <w:trPr>
          <w:trHeight w:val="893"/>
        </w:trPr>
        <w:tc>
          <w:tcPr>
            <w:tcW w:w="9912" w:type="dxa"/>
            <w:tcMar/>
            <w:vAlign w:val="center"/>
          </w:tcPr>
          <w:p w:rsidRPr="00A565D3" w:rsidR="00A565D3" w:rsidP="69A3CEF9" w:rsidRDefault="000655F8" w14:paraId="1A086E5F" w14:textId="4EA60199">
            <w:pPr>
              <w:jc w:val="left"/>
              <w:rPr>
                <w:rFonts w:ascii="Calibri" w:hAnsi="Calibri" w:cs="Calibri" w:asciiTheme="minorAscii" w:hAnsiTheme="minorAscii" w:cstheme="minorAscii"/>
              </w:rPr>
            </w:pPr>
            <w:sdt>
              <w:sdtPr>
                <w:id w:val="-111421045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64AD234">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User registration process</w:t>
            </w:r>
          </w:p>
          <w:p w:rsidRPr="00A565D3" w:rsidR="00A565D3" w:rsidP="00A565D3" w:rsidRDefault="000655F8" w14:paraId="507EF7BF" w14:textId="77777777">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Two-factor authentication</w:t>
            </w:r>
          </w:p>
          <w:p w:rsidRPr="00A565D3" w:rsidR="00A565D3" w:rsidP="00A565D3" w:rsidRDefault="000655F8" w14:paraId="31F32DEF" w14:textId="77777777">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69A3CEF9" w14:paraId="7F7E3FB2" w14:textId="77777777">
        <w:trPr>
          <w:trHeight w:val="576"/>
        </w:trPr>
        <w:tc>
          <w:tcPr>
            <w:tcW w:w="9912" w:type="dxa"/>
            <w:shd w:val="clear" w:color="auto" w:fill="D9D9D9" w:themeFill="text2" w:themeFillShade="D9"/>
            <w:tcMar/>
            <w:vAlign w:val="center"/>
          </w:tcPr>
          <w:p w:rsidRPr="0004517B" w:rsidR="00A565D3" w:rsidP="00A565D3" w:rsidRDefault="00A565D3" w14:paraId="0582A19A"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Pr="00A565D3" w:rsidR="00A565D3" w:rsidTr="69A3CEF9" w14:paraId="34230884" w14:textId="77777777">
        <w:trPr>
          <w:trHeight w:val="901"/>
        </w:trPr>
        <w:tc>
          <w:tcPr>
            <w:tcW w:w="9912" w:type="dxa"/>
            <w:tcMar/>
            <w:vAlign w:val="center"/>
          </w:tcPr>
          <w:p w:rsidRPr="00A565D3" w:rsidR="00A565D3" w:rsidP="00A565D3" w:rsidRDefault="000655F8" w14:paraId="295E9D0E"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b w:val="0"/>
                    <w:bCs w:val="0"/>
                    <w:color w:val="auto"/>
                    <w:sz w:val="22"/>
                    <w:szCs w:val="22"/>
                  </w:rPr>
                  <w:t>☐</w:t>
                </w:r>
              </w:sdtContent>
            </w:sdt>
            <w:r w:rsidRPr="00A565D3" w:rsidR="00A565D3">
              <w:rPr>
                <w:rFonts w:asciiTheme="minorHAnsi" w:hAnsiTheme="minorHAnsi" w:cstheme="minorHAnsi"/>
                <w:b w:val="0"/>
                <w:bCs w:val="0"/>
                <w:color w:val="auto"/>
                <w:sz w:val="22"/>
                <w:szCs w:val="22"/>
              </w:rPr>
              <w:t xml:space="preserve"> Regularly update metadata or documentation</w:t>
            </w:r>
          </w:p>
          <w:p w:rsidRPr="00A565D3" w:rsidR="00A565D3" w:rsidP="69A3CEF9" w:rsidRDefault="000655F8" w14:paraId="2DBBF2A3" w14:textId="4CE2D7FF">
            <w:pPr>
              <w:jc w:val="left"/>
              <w:rPr>
                <w:rFonts w:ascii="Calibri" w:hAnsi="Calibri" w:cs="Calibri" w:asciiTheme="minorAscii" w:hAnsiTheme="minorAscii" w:cstheme="minorAscii"/>
              </w:rPr>
            </w:pPr>
            <w:sdt>
              <w:sdtPr>
                <w:id w:val="-157788925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C100BDD">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Use version control.</w:t>
            </w:r>
          </w:p>
          <w:p w:rsidRPr="00A565D3" w:rsidR="00A565D3" w:rsidP="00A565D3" w:rsidRDefault="000655F8" w14:paraId="1E5814CF" w14:textId="77777777">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bl>
    <w:p w:rsidRPr="00A565D3" w:rsidR="00A565D3" w:rsidP="00A565D3" w:rsidRDefault="00A565D3" w14:paraId="2F644990" w14:textId="77777777"/>
    <w:p w:rsidR="001478FF" w:rsidP="00A565D3" w:rsidRDefault="001478FF" w14:paraId="437EAF8E" w14:textId="7AF4AFAC">
      <w:pPr>
        <w:pStyle w:val="Heading3"/>
      </w:pPr>
      <w:bookmarkStart w:name="_Toc155868993" w:id="9"/>
      <w:r w:rsidRPr="001478FF">
        <w:t>Metadata</w:t>
      </w:r>
      <w:bookmarkEnd w:id="9"/>
    </w:p>
    <w:tbl>
      <w:tblPr>
        <w:tblStyle w:val="Grigliatabella1"/>
        <w:tblW w:w="0" w:type="auto"/>
        <w:tblLook w:val="0480" w:firstRow="0" w:lastRow="0" w:firstColumn="1" w:lastColumn="0" w:noHBand="0" w:noVBand="1"/>
      </w:tblPr>
      <w:tblGrid>
        <w:gridCol w:w="9912"/>
      </w:tblGrid>
      <w:tr w:rsidRPr="00A565D3" w:rsidR="00A565D3" w:rsidTr="69A3CEF9" w14:paraId="74983711" w14:textId="77777777">
        <w:trPr>
          <w:trHeight w:val="576"/>
        </w:trPr>
        <w:tc>
          <w:tcPr>
            <w:tcW w:w="9912" w:type="dxa"/>
            <w:shd w:val="clear" w:color="auto" w:fill="D9D9D9" w:themeFill="text2" w:themeFillShade="D9"/>
            <w:tcMar/>
            <w:vAlign w:val="center"/>
          </w:tcPr>
          <w:p w:rsidRPr="0004517B" w:rsidR="00A565D3" w:rsidP="00A565D3" w:rsidRDefault="00A565D3" w14:paraId="359D74D7" w14:textId="77777777">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Pr="00A565D3" w:rsidR="00A565D3" w:rsidTr="69A3CEF9" w14:paraId="73A9D9D7" w14:textId="77777777">
        <w:trPr>
          <w:trHeight w:val="1285"/>
        </w:trPr>
        <w:tc>
          <w:tcPr>
            <w:tcW w:w="9912" w:type="dxa"/>
            <w:tcMar/>
            <w:vAlign w:val="center"/>
          </w:tcPr>
          <w:p w:rsidRPr="00A565D3" w:rsidR="00A565D3" w:rsidP="69A3CEF9" w:rsidRDefault="000655F8" w14:paraId="0E8574A6" w14:textId="74B72C40">
            <w:pPr>
              <w:ind w:left="318" w:hanging="318"/>
              <w:jc w:val="left"/>
              <w:rPr>
                <w:rFonts w:ascii="Calibri" w:hAnsi="Calibri" w:cs="Calibri" w:asciiTheme="minorAscii" w:hAnsiTheme="minorAscii" w:cstheme="minorAscii"/>
              </w:rPr>
            </w:pPr>
            <w:sdt>
              <w:sdtPr>
                <w:id w:val="120752552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8668813">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Yes, metadata will be openly available and licensed under a public domain dedication, such as CC0.</w:t>
            </w:r>
          </w:p>
          <w:p w:rsidRPr="00A565D3" w:rsidR="00A565D3" w:rsidP="00A565D3" w:rsidRDefault="000655F8" w14:paraId="30D8C651" w14:textId="77777777">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Metadata will be available, but not licensed under a public domain dedication such as CC0.</w:t>
            </w:r>
          </w:p>
          <w:p w:rsidRPr="00A565D3" w:rsidR="00A565D3" w:rsidP="00A565D3" w:rsidRDefault="000655F8" w14:paraId="073CEC3E" w14:textId="77777777">
            <w:pPr>
              <w:ind w:left="318" w:hanging="318"/>
              <w:jc w:val="left"/>
              <w:rPr>
                <w:rFonts w:asciiTheme="minorHAnsi" w:hAnsiTheme="minorHAnsi" w:cstheme="minorHAnsi"/>
              </w:rPr>
            </w:pPr>
            <w:sdt>
              <w:sdtPr>
                <w:rPr>
                  <w:rFonts w:asciiTheme="minorHAnsi" w:hAnsiTheme="minorHAnsi" w:cstheme="minorHAnsi"/>
                </w:rPr>
                <w:id w:val="-126885302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 metadata will not be openly available.</w:t>
            </w:r>
          </w:p>
          <w:p w:rsidRPr="00A565D3" w:rsidR="00A565D3" w:rsidP="00A565D3" w:rsidRDefault="000655F8" w14:paraId="473FBFB2" w14:textId="77777777">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69A3CEF9" w14:paraId="4C63AD16" w14:textId="77777777">
        <w:trPr>
          <w:trHeight w:val="576"/>
        </w:trPr>
        <w:tc>
          <w:tcPr>
            <w:tcW w:w="9912" w:type="dxa"/>
            <w:shd w:val="clear" w:color="auto" w:fill="D9D9D9" w:themeFill="text2" w:themeFillShade="D9"/>
            <w:tcMar/>
            <w:vAlign w:val="center"/>
          </w:tcPr>
          <w:p w:rsidRPr="0004517B" w:rsidR="00A565D3" w:rsidP="00A565D3" w:rsidRDefault="00A565D3" w14:paraId="56170690"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Pr="00A565D3" w:rsidR="00A565D3" w:rsidTr="69A3CEF9" w14:paraId="498E6EBE" w14:textId="77777777">
        <w:trPr>
          <w:trHeight w:val="1396"/>
        </w:trPr>
        <w:tc>
          <w:tcPr>
            <w:tcW w:w="9912" w:type="dxa"/>
            <w:tcMar/>
            <w:vAlign w:val="center"/>
          </w:tcPr>
          <w:p w:rsidRPr="00A565D3" w:rsidR="00A565D3" w:rsidP="00A565D3" w:rsidRDefault="000655F8" w14:paraId="26F3F89D" w14:textId="77777777">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Yes, disciplinary standards will be followed.</w:t>
            </w:r>
          </w:p>
          <w:p w:rsidRPr="00A565D3" w:rsidR="00A565D3" w:rsidP="69A3CEF9" w:rsidRDefault="000655F8" w14:paraId="78956DC8" w14:textId="31080CC5">
            <w:pPr>
              <w:jc w:val="left"/>
              <w:rPr>
                <w:rFonts w:ascii="Calibri" w:hAnsi="Calibri" w:cs="Calibri" w:asciiTheme="minorAscii" w:hAnsiTheme="minorAscii" w:cstheme="minorAscii"/>
              </w:rPr>
            </w:pPr>
            <w:sdt>
              <w:sdtPr>
                <w:id w:val="-1545594050"/>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6618AC87">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Yes, general standards will be followed.</w:t>
            </w:r>
          </w:p>
          <w:p w:rsidRPr="00A565D3" w:rsidR="00A565D3" w:rsidP="69A3CEF9" w:rsidRDefault="000655F8" w14:paraId="17A18E31" w14:textId="14854E21">
            <w:pPr>
              <w:jc w:val="left"/>
              <w:rPr>
                <w:rFonts w:ascii="Calibri" w:hAnsi="Calibri" w:cs="Calibri" w:asciiTheme="minorAscii" w:hAnsiTheme="minorAscii" w:cstheme="minorAscii"/>
              </w:rPr>
            </w:pPr>
            <w:sdt>
              <w:sdtPr>
                <w:id w:val="-18898632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27C97CA">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Both disciplinary and general standards will be followed.</w:t>
            </w:r>
          </w:p>
          <w:p w:rsidRPr="00A565D3" w:rsidR="00A565D3" w:rsidP="00A565D3" w:rsidRDefault="000655F8" w14:paraId="2BD89D15" w14:textId="77777777">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 standards will not be followed.</w:t>
            </w:r>
          </w:p>
          <w:p w:rsidRPr="00A565D3" w:rsidR="00A565D3" w:rsidP="00A565D3" w:rsidRDefault="000655F8" w14:paraId="300EF9B5" w14:textId="77777777">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69A3CEF9" w14:paraId="16446E00" w14:textId="77777777">
        <w:trPr>
          <w:trHeight w:val="576"/>
        </w:trPr>
        <w:tc>
          <w:tcPr>
            <w:tcW w:w="9912" w:type="dxa"/>
            <w:shd w:val="clear" w:color="auto" w:fill="D9D9D9" w:themeFill="text2" w:themeFillShade="D9"/>
            <w:tcMar/>
            <w:vAlign w:val="center"/>
          </w:tcPr>
          <w:p w:rsidRPr="0004517B" w:rsidR="00A565D3" w:rsidP="00A565D3" w:rsidRDefault="00A565D3" w14:paraId="783B4EA1"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Pr="00A565D3" w:rsidR="00A565D3" w:rsidTr="69A3CEF9" w14:paraId="31E6A085" w14:textId="77777777">
        <w:trPr>
          <w:trHeight w:val="1539"/>
        </w:trPr>
        <w:tc>
          <w:tcPr>
            <w:tcW w:w="9912" w:type="dxa"/>
            <w:tcMar/>
            <w:vAlign w:val="center"/>
          </w:tcPr>
          <w:p w:rsidRPr="00A565D3" w:rsidR="00A565D3" w:rsidP="69A3CEF9" w:rsidRDefault="000655F8" w14:paraId="5A3CC50C" w14:textId="1D4EFCE6">
            <w:pPr>
              <w:pStyle w:val="Caption"/>
              <w:jc w:val="left"/>
              <w:rPr>
                <w:rFonts w:ascii="Calibri" w:hAnsi="Calibri" w:cs="Calibri" w:asciiTheme="minorAscii" w:hAnsiTheme="minorAscii" w:cstheme="minorAscii"/>
                <w:b w:val="0"/>
                <w:bCs w:val="0"/>
                <w:color w:val="auto"/>
                <w:sz w:val="22"/>
                <w:szCs w:val="22"/>
              </w:rPr>
            </w:pPr>
            <w:sdt>
              <w:sdtPr>
                <w:id w:val="999702769"/>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36893846">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13535EEA">
              <w:rPr>
                <w:rFonts w:ascii="Calibri" w:hAnsi="Calibri" w:cs="Calibri" w:asciiTheme="minorAscii" w:hAnsiTheme="minorAscii" w:cstheme="minorAscii"/>
                <w:b w:val="0"/>
                <w:bCs w:val="0"/>
                <w:color w:val="auto"/>
                <w:sz w:val="22"/>
                <w:szCs w:val="22"/>
              </w:rPr>
              <w:t xml:space="preserve"> Yes, links to the data will be provided.</w:t>
            </w:r>
          </w:p>
          <w:p w:rsidRPr="00A565D3" w:rsidR="00A565D3" w:rsidP="00A565D3" w:rsidRDefault="000655F8" w14:paraId="68604F66" w14:textId="77777777">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Yes, instructions for accessing the data will be provided.</w:t>
            </w:r>
          </w:p>
          <w:p w:rsidRPr="00A565D3" w:rsidR="00A565D3" w:rsidP="69A3CEF9" w:rsidRDefault="000655F8" w14:paraId="51D2E76D" w14:textId="23F3DAC3">
            <w:pPr>
              <w:jc w:val="left"/>
              <w:rPr>
                <w:rFonts w:ascii="Calibri" w:hAnsi="Calibri" w:cs="Calibri" w:asciiTheme="minorAscii" w:hAnsiTheme="minorAscii" w:cstheme="minorAscii"/>
              </w:rPr>
            </w:pPr>
            <w:sdt>
              <w:sdtPr>
                <w:id w:val="-160873340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A4BA462">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Yes, both links and instructions will be provided.</w:t>
            </w:r>
          </w:p>
          <w:p w:rsidRPr="00A565D3" w:rsidR="00A565D3" w:rsidP="00A565D3" w:rsidRDefault="000655F8" w14:paraId="2305259A" w14:textId="77777777">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 neither links nor instructions will be provided.</w:t>
            </w:r>
          </w:p>
          <w:p w:rsidRPr="00A565D3" w:rsidR="00A565D3" w:rsidP="00A565D3" w:rsidRDefault="000655F8" w14:paraId="17805918" w14:textId="77777777">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69A3CEF9" w14:paraId="26BF4E1E" w14:textId="77777777">
        <w:trPr>
          <w:trHeight w:val="576"/>
        </w:trPr>
        <w:tc>
          <w:tcPr>
            <w:tcW w:w="9912" w:type="dxa"/>
            <w:shd w:val="clear" w:color="auto" w:fill="D9D9D9" w:themeFill="text2" w:themeFillShade="D9"/>
            <w:tcMar/>
            <w:vAlign w:val="center"/>
          </w:tcPr>
          <w:p w:rsidRPr="0004517B" w:rsidR="00A565D3" w:rsidP="00A565D3" w:rsidRDefault="00A565D3" w14:paraId="77A8EDFF"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Pr="00A565D3" w:rsidR="00A565D3" w:rsidTr="69A3CEF9" w14:paraId="5C117432" w14:textId="77777777">
        <w:trPr>
          <w:trHeight w:val="510"/>
        </w:trPr>
        <w:sdt>
          <w:sdtPr>
            <w:id w:val="1563745088"/>
            <w:placeholder>
              <w:docPart w:val="92468436FDC0443CA515A342F2898511"/>
            </w:placeholder>
            <w:text w:multiLine="1"/>
            <w:rPr>
              <w:rFonts w:ascii="Calibri" w:hAnsi="Calibri" w:cs="Calibri" w:asciiTheme="minorAscii" w:hAnsiTheme="minorAscii" w:cstheme="minorAscii"/>
              <w:color w:val="auto"/>
              <w:sz w:val="22"/>
              <w:szCs w:val="22"/>
            </w:rPr>
          </w:sdtPr>
          <w:sdtEndPr>
            <w:rPr>
              <w:rFonts w:ascii="Calibri" w:hAnsi="Calibri" w:cs="Calibri" w:asciiTheme="minorAscii" w:hAnsiTheme="minorAscii" w:cstheme="minorAscii"/>
              <w:color w:val="auto"/>
              <w:sz w:val="22"/>
              <w:szCs w:val="22"/>
            </w:rPr>
          </w:sdtEndPr>
          <w:sdtContent>
            <w:tc>
              <w:tcPr>
                <w:tcW w:w="9912" w:type="dxa"/>
                <w:tcMar/>
                <w:vAlign w:val="center"/>
              </w:tcPr>
              <w:p w:rsidRPr="00A565D3" w:rsidR="00A565D3" w:rsidP="69A3CEF9" w:rsidRDefault="00A565D3" w14:paraId="14249FC1" w14:textId="51F41C91">
                <w:pPr>
                  <w:pStyle w:val="Caption"/>
                  <w:jc w:val="left"/>
                  <w:rPr>
                    <w:rFonts w:ascii="Calibri" w:hAnsi="Calibri" w:cs="Calibri" w:asciiTheme="minorAscii" w:hAnsiTheme="minorAscii" w:cstheme="minorAscii"/>
                    <w:color w:val="auto"/>
                    <w:sz w:val="22"/>
                    <w:szCs w:val="22"/>
                  </w:rPr>
                </w:pPr>
                <w:r w:rsidRPr="69A3CEF9" w:rsidR="0B46D7DB">
                  <w:rPr>
                    <w:rFonts w:ascii="Calibri" w:hAnsi="Calibri" w:cs="Calibri" w:asciiTheme="minorAscii" w:hAnsiTheme="minorAscii" w:cstheme="minorAscii"/>
                    <w:color w:val="auto"/>
                    <w:sz w:val="22"/>
                    <w:szCs w:val="22"/>
                  </w:rPr>
                  <w:t>A few years after the project finishes but data is still relevant for the researchers in the group</w:t>
                </w:r>
              </w:p>
            </w:tc>
          </w:sdtContent>
        </w:sdt>
      </w:tr>
      <w:tr w:rsidRPr="00A565D3" w:rsidR="00A565D3" w:rsidTr="69A3CEF9" w14:paraId="3190A4BD" w14:textId="77777777">
        <w:trPr>
          <w:trHeight w:val="432"/>
        </w:trPr>
        <w:tc>
          <w:tcPr>
            <w:tcW w:w="9912" w:type="dxa"/>
            <w:shd w:val="clear" w:color="auto" w:fill="D9D9D9" w:themeFill="text2" w:themeFillShade="D9"/>
            <w:tcMar/>
            <w:vAlign w:val="center"/>
          </w:tcPr>
          <w:p w:rsidRPr="0004517B" w:rsidR="00A565D3" w:rsidP="00A565D3" w:rsidRDefault="00A565D3" w14:paraId="24A38E23" w14:textId="0350B4FB">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Pr="0004517B" w:rsid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Pr="00A565D3" w:rsidR="00A565D3" w:rsidTr="69A3CEF9" w14:paraId="6CEF1FE0" w14:textId="77777777">
        <w:trPr>
          <w:trHeight w:val="1387"/>
        </w:trPr>
        <w:tc>
          <w:tcPr>
            <w:tcW w:w="9912" w:type="dxa"/>
            <w:tcMar/>
            <w:vAlign w:val="center"/>
          </w:tcPr>
          <w:p w:rsidRPr="00A565D3" w:rsidR="00A565D3" w:rsidP="00A565D3" w:rsidRDefault="000655F8" w14:paraId="150CC034"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b w:val="0"/>
                    <w:bCs w:val="0"/>
                    <w:color w:val="auto"/>
                    <w:sz w:val="22"/>
                    <w:szCs w:val="22"/>
                  </w:rPr>
                  <w:t>☐</w:t>
                </w:r>
              </w:sdtContent>
            </w:sdt>
            <w:r w:rsidRPr="00A565D3" w:rsidR="00A565D3">
              <w:rPr>
                <w:rFonts w:asciiTheme="minorHAnsi" w:hAnsiTheme="minorHAnsi" w:cstheme="minorHAnsi"/>
                <w:b w:val="0"/>
                <w:bCs w:val="0"/>
                <w:color w:val="auto"/>
                <w:sz w:val="22"/>
                <w:szCs w:val="22"/>
              </w:rPr>
              <w:t xml:space="preserve"> Documentation to the software will be included.</w:t>
            </w:r>
          </w:p>
          <w:p w:rsidRPr="00A565D3" w:rsidR="00A565D3" w:rsidP="00A565D3" w:rsidRDefault="000655F8" w14:paraId="253640B1" w14:textId="77777777">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References to the software will be included.</w:t>
            </w:r>
          </w:p>
          <w:p w:rsidRPr="00A565D3" w:rsidR="00A565D3" w:rsidP="00A565D3" w:rsidRDefault="000655F8" w14:paraId="2D5C89D0" w14:textId="77777777">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Both documentation and references to the software will be included.</w:t>
            </w:r>
          </w:p>
          <w:p w:rsidRPr="00A565D3" w:rsidR="00A565D3" w:rsidP="69A3CEF9" w:rsidRDefault="000655F8" w14:paraId="521FBD4A" w14:textId="11925AB4">
            <w:pPr>
              <w:jc w:val="left"/>
              <w:rPr>
                <w:rFonts w:ascii="Calibri" w:hAnsi="Calibri" w:cs="Calibri" w:asciiTheme="minorAscii" w:hAnsiTheme="minorAscii" w:cstheme="minorAscii"/>
              </w:rPr>
            </w:pPr>
            <w:sdt>
              <w:sdtPr>
                <w:id w:val="-174517708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63D1469">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Not applicable, software is not </w:t>
            </w:r>
            <w:r w:rsidRPr="69A3CEF9" w:rsidR="13535EEA">
              <w:rPr>
                <w:rFonts w:ascii="Calibri" w:hAnsi="Calibri" w:cs="Calibri" w:asciiTheme="minorAscii" w:hAnsiTheme="minorAscii" w:cstheme="minorAscii"/>
              </w:rPr>
              <w:t>required</w:t>
            </w:r>
            <w:r w:rsidRPr="69A3CEF9" w:rsidR="13535EEA">
              <w:rPr>
                <w:rFonts w:ascii="Calibri" w:hAnsi="Calibri" w:cs="Calibri" w:asciiTheme="minorAscii" w:hAnsiTheme="minorAscii" w:cstheme="minorAscii"/>
              </w:rPr>
              <w:t xml:space="preserve"> to access or read the data.</w:t>
            </w:r>
          </w:p>
          <w:p w:rsidRPr="00A565D3" w:rsidR="00A565D3" w:rsidP="00A565D3" w:rsidRDefault="000655F8" w14:paraId="26AD99B9" w14:textId="77777777">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EndPr/>
              <w:sdtContent>
                <w:r w:rsidRPr="00A565D3" w:rsidR="00A565D3">
                  <w:rPr>
                    <w:rStyle w:val="PlaceholderText"/>
                    <w:rFonts w:asciiTheme="minorHAnsi" w:hAnsiTheme="minorHAnsi" w:cstheme="minorHAnsi"/>
                    <w:i/>
                    <w:iCs/>
                  </w:rPr>
                  <w:t>Click or tap here to type your answer.</w:t>
                </w:r>
              </w:sdtContent>
            </w:sdt>
          </w:p>
        </w:tc>
      </w:tr>
      <w:tr w:rsidRPr="00A565D3" w:rsidR="00A565D3" w:rsidTr="69A3CEF9" w14:paraId="1724C44B" w14:textId="77777777">
        <w:trPr>
          <w:trHeight w:val="432"/>
        </w:trPr>
        <w:tc>
          <w:tcPr>
            <w:tcW w:w="9912" w:type="dxa"/>
            <w:shd w:val="clear" w:color="auto" w:fill="D9D9D9" w:themeFill="text2" w:themeFillShade="D9"/>
            <w:tcMar/>
            <w:vAlign w:val="center"/>
          </w:tcPr>
          <w:p w:rsidRPr="0004517B" w:rsidR="00A565D3" w:rsidP="00A565D3" w:rsidRDefault="00A565D3" w14:paraId="2CA6D421"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Pr="00A565D3" w:rsidR="00A565D3" w:rsidTr="69A3CEF9" w14:paraId="1CC197D3" w14:textId="77777777">
        <w:trPr>
          <w:trHeight w:val="888"/>
        </w:trPr>
        <w:tc>
          <w:tcPr>
            <w:tcW w:w="9912" w:type="dxa"/>
            <w:tcMar/>
            <w:vAlign w:val="center"/>
          </w:tcPr>
          <w:p w:rsidRPr="00A565D3" w:rsidR="00A565D3" w:rsidP="00A565D3" w:rsidRDefault="000655F8" w14:paraId="788B1D9A" w14:textId="77777777">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Yes, the software will be made available as open-source code.</w:t>
            </w:r>
          </w:p>
          <w:p w:rsidRPr="00A565D3" w:rsidR="00A565D3" w:rsidP="00A565D3" w:rsidRDefault="000655F8" w14:paraId="0BFB8B2B" w14:textId="77777777">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EndPr/>
              <w:sdtContent>
                <w:r w:rsidRPr="00A565D3" w:rsidR="00A565D3">
                  <w:rPr>
                    <w:rFonts w:ascii="Segoe UI Symbol" w:hAnsi="Segoe UI Symbol" w:eastAsia="MS Gothic" w:cs="Segoe UI Symbol"/>
                  </w:rPr>
                  <w:t>☐</w:t>
                </w:r>
              </w:sdtContent>
            </w:sdt>
            <w:r w:rsidRPr="00A565D3" w:rsidR="00A565D3">
              <w:rPr>
                <w:rFonts w:asciiTheme="minorHAnsi" w:hAnsiTheme="minorHAnsi" w:cstheme="minorHAnsi"/>
              </w:rPr>
              <w:t xml:space="preserve"> No, the software will not be made available as open-source code.</w:t>
            </w:r>
          </w:p>
          <w:p w:rsidRPr="00A565D3" w:rsidR="00A565D3" w:rsidP="69A3CEF9" w:rsidRDefault="000655F8" w14:paraId="4C16AB97" w14:textId="2D9522FD">
            <w:pPr>
              <w:jc w:val="left"/>
              <w:rPr>
                <w:rFonts w:ascii="Calibri" w:hAnsi="Calibri" w:cs="Calibri" w:asciiTheme="minorAscii" w:hAnsiTheme="minorAscii" w:cstheme="minorAscii"/>
              </w:rPr>
            </w:pPr>
            <w:sdt>
              <w:sdtPr>
                <w:id w:val="-60573017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3CBA4F2">
                  <w:rPr>
                    <w:rFonts w:ascii="MS Gothic" w:hAnsi="MS Gothic" w:eastAsia="MS Gothic" w:cs="MS Gothic"/>
                  </w:rPr>
                  <w:t>☒</w:t>
                </w:r>
              </w:sdtContent>
              <w:sdtEndPr>
                <w:rPr>
                  <w:rFonts w:ascii="Calibri" w:hAnsi="Calibri" w:cs="Calibri" w:asciiTheme="minorAscii" w:hAnsiTheme="minorAscii" w:cstheme="minorAscii"/>
                </w:rPr>
              </w:sdtEndPr>
            </w:sdt>
            <w:r w:rsidRPr="69A3CEF9" w:rsidR="13535EEA">
              <w:rPr>
                <w:rFonts w:ascii="Calibri" w:hAnsi="Calibri" w:cs="Calibri" w:asciiTheme="minorAscii" w:hAnsiTheme="minorAscii" w:cstheme="minorAscii"/>
              </w:rPr>
              <w:t xml:space="preserve"> Not applicable, software is not </w:t>
            </w:r>
            <w:r w:rsidRPr="69A3CEF9" w:rsidR="13535EEA">
              <w:rPr>
                <w:rFonts w:ascii="Calibri" w:hAnsi="Calibri" w:cs="Calibri" w:asciiTheme="minorAscii" w:hAnsiTheme="minorAscii" w:cstheme="minorAscii"/>
              </w:rPr>
              <w:t>required</w:t>
            </w:r>
            <w:r w:rsidRPr="69A3CEF9" w:rsidR="13535EEA">
              <w:rPr>
                <w:rFonts w:ascii="Calibri" w:hAnsi="Calibri" w:cs="Calibri" w:asciiTheme="minorAscii" w:hAnsiTheme="minorAscii" w:cstheme="minorAscii"/>
              </w:rPr>
              <w:t xml:space="preserve"> to access or read the data</w:t>
            </w:r>
          </w:p>
        </w:tc>
      </w:tr>
    </w:tbl>
    <w:p w:rsidRPr="00A565D3" w:rsidR="00A565D3" w:rsidP="00A565D3" w:rsidRDefault="00A565D3" w14:paraId="36BB279E" w14:textId="77777777"/>
    <w:p w:rsidR="001478FF" w:rsidP="00A565D3" w:rsidRDefault="001478FF" w14:paraId="6E516DF9" w14:textId="3D68EF12">
      <w:pPr>
        <w:pStyle w:val="Heading3"/>
      </w:pPr>
      <w:bookmarkStart w:name="_Toc155868994" w:id="10"/>
      <w:r w:rsidRPr="001478FF">
        <w:t>Data Access Committee</w:t>
      </w:r>
      <w:bookmarkEnd w:id="10"/>
    </w:p>
    <w:tbl>
      <w:tblPr>
        <w:tblStyle w:val="Grigliatabella1"/>
        <w:tblW w:w="0" w:type="auto"/>
        <w:tblLook w:val="0480" w:firstRow="0" w:lastRow="0" w:firstColumn="1" w:lastColumn="0" w:noHBand="0" w:noVBand="1"/>
      </w:tblPr>
      <w:tblGrid>
        <w:gridCol w:w="9912"/>
      </w:tblGrid>
      <w:tr w:rsidRPr="00925C96" w:rsidR="00925C96" w:rsidTr="69A3CEF9" w14:paraId="33E20014" w14:textId="77777777">
        <w:trPr>
          <w:trHeight w:val="576"/>
        </w:trPr>
        <w:tc>
          <w:tcPr>
            <w:tcW w:w="9912" w:type="dxa"/>
            <w:shd w:val="clear" w:color="auto" w:fill="D9D9D9" w:themeFill="text2" w:themeFillShade="D9"/>
            <w:tcMar/>
            <w:vAlign w:val="center"/>
          </w:tcPr>
          <w:p w:rsidRPr="0004517B" w:rsidR="00925C96" w:rsidP="00925C96" w:rsidRDefault="00925C96" w14:paraId="3B25CACD" w14:textId="77777777">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Pr="00925C96" w:rsidR="00925C96" w:rsidTr="69A3CEF9" w14:paraId="5C7B6085" w14:textId="77777777">
        <w:trPr>
          <w:trHeight w:val="451"/>
        </w:trPr>
        <w:tc>
          <w:tcPr>
            <w:tcW w:w="9912" w:type="dxa"/>
            <w:tcMar/>
            <w:vAlign w:val="center"/>
          </w:tcPr>
          <w:p w:rsidRPr="00925C96" w:rsidR="00925C96" w:rsidP="69A3CEF9" w:rsidRDefault="000655F8" w14:paraId="0029BE6F" w14:textId="230CE0E4">
            <w:pPr>
              <w:ind w:left="318" w:hanging="318"/>
              <w:jc w:val="left"/>
              <w:rPr>
                <w:rFonts w:ascii="Calibri" w:hAnsi="Calibri" w:cs="Calibri" w:asciiTheme="minorAscii" w:hAnsiTheme="minorAscii" w:cstheme="minorAscii"/>
              </w:rPr>
            </w:pPr>
            <w:sdt>
              <w:sdtPr>
                <w:id w:val="-111294730"/>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00925C96">
                  <w:rPr>
                    <w:rFonts w:ascii="Segoe UI Symbol" w:hAnsi="Segoe UI Symbol" w:eastAsia="MS Gothic" w:cs="Segoe UI Symbol"/>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w:t>
            </w:r>
            <w:r w:rsidRPr="69A3CEF9" w:rsidR="00925C96">
              <w:rPr>
                <w:rFonts w:ascii="Calibri" w:hAnsi="Calibri" w:cs="Calibri" w:asciiTheme="minorAscii" w:hAnsiTheme="minorAscii" w:cstheme="minorAscii"/>
              </w:rPr>
              <w:t xml:space="preserve">Yes  </w:t>
            </w:r>
            <w:sdt>
              <w:sdtPr>
                <w:id w:val="50393923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4C35FC6">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No</w:t>
            </w:r>
          </w:p>
        </w:tc>
      </w:tr>
      <w:tr w:rsidRPr="00925C96" w:rsidR="00925C96" w:rsidTr="69A3CEF9" w14:paraId="27BD1755" w14:textId="77777777">
        <w:trPr>
          <w:trHeight w:val="576"/>
        </w:trPr>
        <w:tc>
          <w:tcPr>
            <w:tcW w:w="9912" w:type="dxa"/>
            <w:shd w:val="clear" w:color="auto" w:fill="D9D9D9" w:themeFill="text2" w:themeFillShade="D9"/>
            <w:tcMar/>
            <w:vAlign w:val="center"/>
          </w:tcPr>
          <w:p w:rsidRPr="0004517B" w:rsidR="00925C96" w:rsidP="00925C96" w:rsidRDefault="00925C96" w14:paraId="0432B101"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Pr="00925C96" w:rsidR="00925C96" w:rsidTr="69A3CEF9" w14:paraId="317E2751" w14:textId="77777777">
        <w:trPr>
          <w:trHeight w:val="510"/>
        </w:trPr>
        <w:sdt>
          <w:sdtPr>
            <w:id w:val="1792938680"/>
            <w:placeholder>
              <w:docPart w:val="ECFE5852B1F8405BBB49112B3F9DF2FB"/>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925C96" w:rsidR="00925C96" w:rsidP="00925C96" w:rsidRDefault="00925C96" w14:paraId="1C34D28D" w14:textId="77777777">
                <w:pPr>
                  <w:jc w:val="left"/>
                  <w:rPr>
                    <w:rFonts w:asciiTheme="minorHAnsi" w:hAnsiTheme="minorHAnsi" w:cstheme="minorHAnsi"/>
                  </w:rPr>
                </w:pPr>
                <w:r w:rsidRPr="00925C96">
                  <w:rPr>
                    <w:rStyle w:val="PlaceholderText"/>
                    <w:rFonts w:asciiTheme="minorHAnsi" w:hAnsiTheme="minorHAnsi" w:cstheme="minorHAnsi"/>
                    <w:i/>
                    <w:iCs/>
                  </w:rPr>
                  <w:t>Click or tap here to type your answer.</w:t>
                </w:r>
              </w:p>
            </w:tc>
          </w:sdtContent>
        </w:sdt>
      </w:tr>
      <w:tr w:rsidRPr="00925C96" w:rsidR="00925C96" w:rsidTr="69A3CEF9" w14:paraId="3EB35FD8" w14:textId="77777777">
        <w:trPr>
          <w:trHeight w:val="576"/>
        </w:trPr>
        <w:tc>
          <w:tcPr>
            <w:tcW w:w="9912" w:type="dxa"/>
            <w:shd w:val="clear" w:color="auto" w:fill="D9D9D9" w:themeFill="text2" w:themeFillShade="D9"/>
            <w:tcMar/>
            <w:vAlign w:val="center"/>
          </w:tcPr>
          <w:p w:rsidRPr="0004517B" w:rsidR="00925C96" w:rsidP="00925C96" w:rsidRDefault="00925C96" w14:paraId="4FB71BD3"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Pr="00925C96" w:rsidR="00925C96" w:rsidTr="69A3CEF9" w14:paraId="7E1FA2FF" w14:textId="77777777">
        <w:trPr>
          <w:trHeight w:val="1543"/>
        </w:trPr>
        <w:tc>
          <w:tcPr>
            <w:tcW w:w="9912" w:type="dxa"/>
            <w:tcMar/>
            <w:vAlign w:val="center"/>
          </w:tcPr>
          <w:p w:rsidRPr="00925C96" w:rsidR="00925C96" w:rsidP="00925C96" w:rsidRDefault="000655F8" w14:paraId="0270B46B"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User authentication process</w:t>
            </w:r>
          </w:p>
          <w:p w:rsidRPr="00925C96" w:rsidR="00925C96" w:rsidP="00925C96" w:rsidRDefault="000655F8" w14:paraId="38C62345" w14:textId="77777777">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Data use agreement or license</w:t>
            </w:r>
          </w:p>
          <w:p w:rsidRPr="00925C96" w:rsidR="00925C96" w:rsidP="00925C96" w:rsidRDefault="000655F8" w14:paraId="2443E2F7" w14:textId="77777777">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Conducting background checks on users requesting access</w:t>
            </w:r>
          </w:p>
          <w:p w:rsidRPr="00925C96" w:rsidR="00925C96" w:rsidP="00925C96" w:rsidRDefault="000655F8" w14:paraId="5B66E07D" w14:textId="77777777">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Monitoring or auditing data use to ensure compliance with legal and ethical requirements.</w:t>
            </w:r>
          </w:p>
          <w:p w:rsidRPr="00925C96" w:rsidR="00925C96" w:rsidP="69A3CEF9" w:rsidRDefault="000655F8" w14:paraId="14BF158C" w14:textId="10400FF6">
            <w:pPr>
              <w:jc w:val="left"/>
              <w:rPr>
                <w:rFonts w:ascii="Calibri" w:hAnsi="Calibri" w:cs="Calibri" w:asciiTheme="minorAscii" w:hAnsiTheme="minorAscii" w:cstheme="minorAscii"/>
              </w:rPr>
            </w:pPr>
            <w:sdt>
              <w:sdtPr>
                <w:id w:val="-50960799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2E377D6">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There is no need for a Data Access Committee</w:t>
            </w:r>
          </w:p>
          <w:p w:rsidRPr="00925C96" w:rsidR="00925C96" w:rsidP="00925C96" w:rsidRDefault="000655F8" w14:paraId="01AA5230" w14:textId="77777777">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bl>
    <w:p w:rsidRPr="00925C96" w:rsidR="00925C96" w:rsidP="00925C96" w:rsidRDefault="00925C96" w14:paraId="248B5880" w14:textId="77777777"/>
    <w:p w:rsidR="001478FF" w:rsidP="00A565D3" w:rsidRDefault="001478FF" w14:paraId="02B83197" w14:textId="2507BB02">
      <w:pPr>
        <w:pStyle w:val="Heading2"/>
      </w:pPr>
      <w:bookmarkStart w:name="_Toc155868995" w:id="11"/>
      <w:r w:rsidRPr="001478FF">
        <w:t>FAIR DATA - Making data interoperable.</w:t>
      </w:r>
      <w:bookmarkEnd w:id="11"/>
    </w:p>
    <w:tbl>
      <w:tblPr>
        <w:tblStyle w:val="Grigliatabella1"/>
        <w:tblW w:w="0" w:type="auto"/>
        <w:tblLook w:val="0480" w:firstRow="0" w:lastRow="0" w:firstColumn="1" w:lastColumn="0" w:noHBand="0" w:noVBand="1"/>
      </w:tblPr>
      <w:tblGrid>
        <w:gridCol w:w="9912"/>
      </w:tblGrid>
      <w:tr w:rsidRPr="00925C96" w:rsidR="00925C96" w:rsidTr="69A3CEF9" w14:paraId="6A0BF318" w14:textId="77777777">
        <w:trPr>
          <w:trHeight w:val="576"/>
        </w:trPr>
        <w:tc>
          <w:tcPr>
            <w:tcW w:w="9912" w:type="dxa"/>
            <w:shd w:val="clear" w:color="auto" w:fill="D9D9D9" w:themeFill="text2" w:themeFillShade="D9"/>
            <w:tcMar/>
            <w:vAlign w:val="center"/>
          </w:tcPr>
          <w:p w:rsidRPr="0004517B" w:rsidR="00925C96" w:rsidP="00925C96" w:rsidRDefault="00925C96" w14:paraId="2CAC537F" w14:textId="77777777">
            <w:pPr>
              <w:pStyle w:val="Caption"/>
              <w:numPr>
                <w:ilvl w:val="0"/>
                <w:numId w:val="37"/>
              </w:numPr>
              <w:ind w:left="318"/>
              <w:jc w:val="left"/>
              <w:rPr>
                <w:rFonts w:asciiTheme="minorHAnsi" w:hAnsiTheme="minorHAnsi"/>
                <w:sz w:val="22"/>
                <w:szCs w:val="22"/>
              </w:rPr>
            </w:pPr>
            <w:bookmarkStart w:name="_Hlk131062162" w:id="12"/>
            <w:r w:rsidRPr="0004517B">
              <w:rPr>
                <w:rFonts w:asciiTheme="minorHAnsi" w:hAnsiTheme="minorHAnsi"/>
                <w:sz w:val="22"/>
                <w:szCs w:val="22"/>
              </w:rPr>
              <w:t>Have you identified relevant data and metadata standards and best practices for ensuring data interoperability within and across disciplines?</w:t>
            </w:r>
          </w:p>
        </w:tc>
      </w:tr>
      <w:tr w:rsidRPr="00925C96" w:rsidR="00925C96" w:rsidTr="69A3CEF9" w14:paraId="481D6317" w14:textId="77777777">
        <w:trPr>
          <w:trHeight w:val="451"/>
        </w:trPr>
        <w:tc>
          <w:tcPr>
            <w:tcW w:w="9912" w:type="dxa"/>
            <w:tcMar/>
            <w:vAlign w:val="center"/>
          </w:tcPr>
          <w:p w:rsidRPr="00925C96" w:rsidR="00925C96" w:rsidP="00925C96" w:rsidRDefault="000655F8" w14:paraId="6779D641" w14:textId="3745009E">
            <w:pPr>
              <w:ind w:left="318" w:hanging="318"/>
              <w:jc w:val="left"/>
            </w:pPr>
            <w:sdt>
              <w:sdtPr>
                <w:id w:val="-538888373"/>
                <w14:checkbox>
                  <w14:checked w14:val="1"/>
                  <w14:checkedState w14:val="2612" w14:font="MS Gothic"/>
                  <w14:uncheckedState w14:val="2610" w14:font="MS Gothic"/>
                </w14:checkbox>
              </w:sdtPr>
              <w:sdtContent>
                <w:r w:rsidRPr="69A3CEF9" w:rsidR="774F19A9">
                  <w:rPr>
                    <w:rFonts w:ascii="MS Gothic" w:hAnsi="MS Gothic" w:eastAsia="MS Gothic" w:cs="MS Gothic"/>
                  </w:rPr>
                  <w:t>☒</w:t>
                </w:r>
              </w:sdtContent>
            </w:sdt>
            <w:r w:rsidR="00925C96">
              <w:rPr/>
              <w:t xml:space="preserve"> </w:t>
            </w:r>
            <w:r w:rsidR="00925C96">
              <w:rPr/>
              <w:t xml:space="preserve">Yes  </w:t>
            </w:r>
            <w:sdt>
              <w:sdtPr>
                <w:id w:val="-1736999415"/>
                <w14:checkbox>
                  <w14:checked w14:val="0"/>
                  <w14:checkedState w14:val="2612" w14:font="MS Gothic"/>
                  <w14:uncheckedState w14:val="2610" w14:font="MS Gothic"/>
                </w14:checkbox>
              </w:sdtPr>
              <w:sdtContent>
                <w:r w:rsidRPr="69A3CEF9" w:rsidR="00925C96">
                  <w:rPr>
                    <w:rFonts w:ascii="MS Gothic" w:hAnsi="MS Gothic" w:eastAsia="MS Gothic"/>
                  </w:rPr>
                  <w:t>☐</w:t>
                </w:r>
              </w:sdtContent>
            </w:sdt>
            <w:r w:rsidR="00925C96">
              <w:rPr/>
              <w:t xml:space="preserve"> No</w:t>
            </w:r>
          </w:p>
        </w:tc>
      </w:tr>
      <w:tr w:rsidRPr="00925C96" w:rsidR="00925C96" w:rsidTr="69A3CEF9" w14:paraId="088E910E" w14:textId="77777777">
        <w:trPr>
          <w:trHeight w:val="576"/>
        </w:trPr>
        <w:tc>
          <w:tcPr>
            <w:tcW w:w="9912" w:type="dxa"/>
            <w:shd w:val="clear" w:color="auto" w:fill="D9D9D9" w:themeFill="text2" w:themeFillShade="D9"/>
            <w:tcMar/>
            <w:vAlign w:val="center"/>
          </w:tcPr>
          <w:p w:rsidRPr="0004517B" w:rsidR="00925C96" w:rsidP="00925C96" w:rsidRDefault="00925C96" w14:paraId="2A6F3D47" w14:textId="77777777">
            <w:pPr>
              <w:pStyle w:val="Caption"/>
              <w:numPr>
                <w:ilvl w:val="0"/>
                <w:numId w:val="37"/>
              </w:numPr>
              <w:tabs>
                <w:tab w:val="left" w:pos="3396"/>
              </w:tabs>
              <w:ind w:left="318"/>
              <w:jc w:val="left"/>
              <w:rPr>
                <w:rFonts w:cs="Calibri" w:asciiTheme="minorHAnsi" w:hAnsiTheme="minorHAnsi"/>
                <w:sz w:val="22"/>
                <w:szCs w:val="22"/>
              </w:rPr>
            </w:pPr>
            <w:r w:rsidRPr="0004517B">
              <w:rPr>
                <w:rFonts w:asciiTheme="minorHAnsi" w:hAnsiTheme="minorHAnsi"/>
                <w:sz w:val="22"/>
                <w:szCs w:val="22"/>
              </w:rPr>
              <w:t>Will you follow community-endorsed best practices for data interoperability, such as the FAIR principles?</w:t>
            </w:r>
          </w:p>
        </w:tc>
      </w:tr>
      <w:tr w:rsidRPr="00925C96" w:rsidR="00925C96" w:rsidTr="69A3CEF9" w14:paraId="4C81DB8F" w14:textId="77777777">
        <w:trPr>
          <w:trHeight w:val="510"/>
        </w:trPr>
        <w:tc>
          <w:tcPr>
            <w:tcW w:w="9912" w:type="dxa"/>
            <w:tcMar/>
            <w:vAlign w:val="center"/>
          </w:tcPr>
          <w:p w:rsidRPr="00925C96" w:rsidR="00925C96" w:rsidP="00925C96" w:rsidRDefault="000655F8" w14:paraId="605F8BC5" w14:textId="324DE2EE">
            <w:pPr>
              <w:jc w:val="left"/>
            </w:pPr>
            <w:sdt>
              <w:sdtPr>
                <w:id w:val="1796785788"/>
                <w14:checkbox>
                  <w14:checked w14:val="1"/>
                  <w14:checkedState w14:val="2612" w14:font="MS Gothic"/>
                  <w14:uncheckedState w14:val="2610" w14:font="MS Gothic"/>
                </w14:checkbox>
              </w:sdtPr>
              <w:sdtContent>
                <w:r w:rsidRPr="69A3CEF9" w:rsidR="1E76595D">
                  <w:rPr>
                    <w:rFonts w:ascii="MS Gothic" w:hAnsi="MS Gothic" w:eastAsia="MS Gothic" w:cs="MS Gothic"/>
                  </w:rPr>
                  <w:t>☒</w:t>
                </w:r>
              </w:sdtContent>
            </w:sdt>
            <w:r w:rsidR="00925C96">
              <w:rPr/>
              <w:t xml:space="preserve"> </w:t>
            </w:r>
            <w:r w:rsidR="00925C96">
              <w:rPr/>
              <w:t xml:space="preserve">Yes  </w:t>
            </w:r>
            <w:sdt>
              <w:sdtPr>
                <w:id w:val="-523247952"/>
                <w14:checkbox>
                  <w14:checked w14:val="0"/>
                  <w14:checkedState w14:val="2612" w14:font="MS Gothic"/>
                  <w14:uncheckedState w14:val="2610" w14:font="MS Gothic"/>
                </w14:checkbox>
              </w:sdtPr>
              <w:sdtContent>
                <w:r w:rsidRPr="69A3CEF9" w:rsidR="00925C96">
                  <w:rPr>
                    <w:rFonts w:ascii="MS Gothic" w:hAnsi="MS Gothic" w:eastAsia="MS Gothic"/>
                  </w:rPr>
                  <w:t>☐</w:t>
                </w:r>
              </w:sdtContent>
            </w:sdt>
            <w:r w:rsidR="00925C96">
              <w:rPr/>
              <w:t xml:space="preserve"> </w:t>
            </w:r>
            <w:r w:rsidR="00925C96">
              <w:rPr/>
              <w:t xml:space="preserve">No  </w:t>
            </w:r>
            <w:sdt>
              <w:sdtPr>
                <w:id w:val="402258554"/>
                <w14:checkbox>
                  <w14:checked w14:val="0"/>
                  <w14:checkedState w14:val="2612" w14:font="MS Gothic"/>
                  <w14:uncheckedState w14:val="2610" w14:font="MS Gothic"/>
                </w14:checkbox>
              </w:sdtPr>
              <w:sdtContent>
                <w:r w:rsidRPr="69A3CEF9" w:rsidR="00925C96">
                  <w:rPr>
                    <w:rFonts w:ascii="MS Gothic" w:hAnsi="MS Gothic" w:eastAsia="MS Gothic"/>
                  </w:rPr>
                  <w:t>☐</w:t>
                </w:r>
              </w:sdtContent>
            </w:sdt>
            <w:r w:rsidR="00925C96">
              <w:rPr/>
              <w:t xml:space="preserve"> Other (Please specify): </w:t>
            </w:r>
            <w:sdt>
              <w:sdtPr>
                <w:id w:val="-1770689880"/>
                <w:showingPlcHdr/>
                <w:placeholder>
                  <w:docPart w:val="694B49DCFC384A0EA7C1C525CC557BA3"/>
                </w:placeholder>
              </w:sdtPr>
              <w:sdtContent>
                <w:r w:rsidRPr="69A3CEF9" w:rsidR="00925C96">
                  <w:rPr>
                    <w:rStyle w:val="PlaceholderText"/>
                    <w:i w:val="1"/>
                    <w:iCs w:val="1"/>
                  </w:rPr>
                  <w:t>Click or tap here to type your answer.</w:t>
                </w:r>
              </w:sdtContent>
            </w:sdt>
          </w:p>
        </w:tc>
      </w:tr>
      <w:tr w:rsidRPr="00925C96" w:rsidR="00925C96" w:rsidTr="69A3CEF9" w14:paraId="62233CAF" w14:textId="77777777">
        <w:trPr>
          <w:trHeight w:val="864"/>
        </w:trPr>
        <w:tc>
          <w:tcPr>
            <w:tcW w:w="9912" w:type="dxa"/>
            <w:shd w:val="clear" w:color="auto" w:fill="D9D9D9" w:themeFill="text2" w:themeFillShade="D9"/>
            <w:tcMar/>
            <w:vAlign w:val="center"/>
          </w:tcPr>
          <w:p w:rsidRPr="0004517B" w:rsidR="00925C96" w:rsidP="00925C96" w:rsidRDefault="00925C96" w14:paraId="2CD0D25E"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Pr="00925C96" w:rsidR="00925C96" w:rsidTr="69A3CEF9" w14:paraId="6F0997B7" w14:textId="77777777">
        <w:trPr>
          <w:trHeight w:val="1405"/>
        </w:trPr>
        <w:tc>
          <w:tcPr>
            <w:tcW w:w="9912" w:type="dxa"/>
            <w:tcMar/>
            <w:vAlign w:val="center"/>
          </w:tcPr>
          <w:p w:rsidRPr="00925C96" w:rsidR="00925C96" w:rsidP="69A3CEF9" w:rsidRDefault="000655F8" w14:paraId="7CDBEBEC" w14:textId="07934B61">
            <w:pPr>
              <w:pStyle w:val="Caption"/>
              <w:jc w:val="left"/>
              <w:rPr>
                <w:rFonts w:ascii="Calibri" w:hAnsi="Calibri" w:asciiTheme="minorAscii" w:hAnsiTheme="minorAscii"/>
                <w:b w:val="0"/>
                <w:bCs w:val="0"/>
                <w:color w:val="auto"/>
                <w:sz w:val="22"/>
                <w:szCs w:val="22"/>
              </w:rPr>
            </w:pPr>
            <w:sdt>
              <w:sdtPr>
                <w:id w:val="-611438710"/>
                <w14:checkbox>
                  <w14:checked w14:val="1"/>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69A3CEF9" w:rsidR="7F900747">
                  <w:rPr>
                    <w:rFonts w:ascii="MS Gothic" w:hAnsi="MS Gothic" w:eastAsia="MS Gothic" w:cs="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69A3CEF9" w:rsidR="00925C96">
              <w:rPr>
                <w:rFonts w:ascii="Calibri" w:hAnsi="Calibri" w:asciiTheme="minorAscii" w:hAnsiTheme="minorAscii"/>
                <w:b w:val="0"/>
                <w:bCs w:val="0"/>
                <w:color w:val="auto"/>
                <w:sz w:val="22"/>
                <w:szCs w:val="22"/>
              </w:rPr>
              <w:t xml:space="preserve"> Dublin Core</w:t>
            </w:r>
          </w:p>
          <w:p w:rsidRPr="00925C96" w:rsidR="00925C96" w:rsidP="00925C96" w:rsidRDefault="000655F8" w14:paraId="1BF6C196" w14:textId="77777777">
            <w:pPr>
              <w:jc w:val="left"/>
            </w:pPr>
            <w:sdt>
              <w:sdtPr>
                <w:id w:val="369656883"/>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EML (Ecological Metadata Language)</w:t>
            </w:r>
          </w:p>
          <w:p w:rsidRPr="00925C96" w:rsidR="00925C96" w:rsidP="00925C96" w:rsidRDefault="000655F8" w14:paraId="646D4CEA" w14:textId="77777777">
            <w:pPr>
              <w:jc w:val="left"/>
            </w:pPr>
            <w:sdt>
              <w:sdtPr>
                <w:id w:val="-78381181"/>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FGDC (Federal Geographic Data Committee) metadata standard</w:t>
            </w:r>
          </w:p>
          <w:p w:rsidRPr="00925C96" w:rsidR="00925C96" w:rsidP="00925C96" w:rsidRDefault="000655F8" w14:paraId="502C9A67" w14:textId="77777777">
            <w:pPr>
              <w:jc w:val="left"/>
            </w:pPr>
            <w:sdt>
              <w:sdtPr>
                <w:id w:val="-958485722"/>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ISO/TC 211 metadata standard</w:t>
            </w:r>
          </w:p>
          <w:p w:rsidRPr="00925C96" w:rsidR="00925C96" w:rsidP="00925C96" w:rsidRDefault="000655F8" w14:paraId="5A2C42C0" w14:textId="77777777">
            <w:pPr>
              <w:jc w:val="left"/>
            </w:pPr>
            <w:sdt>
              <w:sdtPr>
                <w:id w:val="84962796"/>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Other (Please specify): </w:t>
            </w:r>
            <w:sdt>
              <w:sdtPr>
                <w:id w:val="1454911137"/>
                <w:placeholder>
                  <w:docPart w:val="141B1B33D81145D7B9D7C2F5DF6CB3A5"/>
                </w:placeholder>
                <w:showingPlcHdr/>
              </w:sdtPr>
              <w:sdtEndPr/>
              <w:sdtContent>
                <w:r w:rsidRPr="00925C96" w:rsidR="00925C96">
                  <w:rPr>
                    <w:rStyle w:val="PlaceholderText"/>
                    <w:i/>
                    <w:iCs/>
                  </w:rPr>
                  <w:t>Click or tap here to type your answer.</w:t>
                </w:r>
              </w:sdtContent>
            </w:sdt>
          </w:p>
        </w:tc>
      </w:tr>
      <w:tr w:rsidRPr="00925C96" w:rsidR="00925C96" w:rsidTr="69A3CEF9" w14:paraId="608B483D" w14:textId="77777777">
        <w:trPr>
          <w:trHeight w:val="576"/>
        </w:trPr>
        <w:tc>
          <w:tcPr>
            <w:tcW w:w="9912" w:type="dxa"/>
            <w:shd w:val="clear" w:color="auto" w:fill="D9D9D9" w:themeFill="text2" w:themeFillShade="D9"/>
            <w:tcMar/>
            <w:vAlign w:val="center"/>
          </w:tcPr>
          <w:p w:rsidRPr="0004517B" w:rsidR="00925C96" w:rsidP="00925C96" w:rsidRDefault="00925C96" w14:paraId="5E0E2AC2"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Pr="00925C96" w:rsidR="00925C96" w:rsidTr="69A3CEF9" w14:paraId="5A7DBF9F" w14:textId="77777777">
        <w:trPr>
          <w:trHeight w:val="1170"/>
        </w:trPr>
        <w:tc>
          <w:tcPr>
            <w:tcW w:w="9912" w:type="dxa"/>
            <w:tcMar/>
            <w:vAlign w:val="center"/>
          </w:tcPr>
          <w:p w:rsidRPr="00925C96" w:rsidR="00925C96" w:rsidP="00925C96" w:rsidRDefault="000655F8" w14:paraId="5A5F3E59" w14:textId="77777777">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EndPr/>
              <w:sdtContent>
                <w:r w:rsidRPr="00925C96" w:rsidR="00925C96">
                  <w:rPr>
                    <w:rFonts w:hint="eastAsia" w:ascii="MS Gothic" w:hAnsi="MS Gothic" w:eastAsia="MS Gothic"/>
                    <w:b w:val="0"/>
                    <w:bCs w:val="0"/>
                    <w:color w:val="auto"/>
                    <w:sz w:val="22"/>
                    <w:szCs w:val="22"/>
                  </w:rPr>
                  <w:t>☐</w:t>
                </w:r>
              </w:sdtContent>
            </w:sdt>
            <w:r w:rsidRPr="00925C96" w:rsidR="00925C96">
              <w:rPr>
                <w:rFonts w:asciiTheme="minorHAnsi" w:hAnsiTheme="minorHAnsi"/>
                <w:b w:val="0"/>
                <w:bCs w:val="0"/>
                <w:color w:val="auto"/>
                <w:sz w:val="22"/>
                <w:szCs w:val="22"/>
              </w:rPr>
              <w:t xml:space="preserve"> Provide mappings to more commonly used ontologies.</w:t>
            </w:r>
          </w:p>
          <w:p w:rsidRPr="00925C96" w:rsidR="00925C96" w:rsidP="00925C96" w:rsidRDefault="000655F8" w14:paraId="12E7D5A5" w14:textId="77777777">
            <w:pPr>
              <w:jc w:val="left"/>
            </w:pPr>
            <w:sdt>
              <w:sdtPr>
                <w:id w:val="-2009206663"/>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Work with experts in the field to ensure compatibility.</w:t>
            </w:r>
          </w:p>
          <w:p w:rsidRPr="00925C96" w:rsidR="00925C96" w:rsidP="00925C96" w:rsidRDefault="000655F8" w14:paraId="62FBD156" w14:textId="40ED2EDC">
            <w:pPr>
              <w:jc w:val="left"/>
            </w:pPr>
            <w:sdt>
              <w:sdtPr>
                <w:id w:val="614952471"/>
                <w14:checkbox>
                  <w14:checked w14:val="1"/>
                  <w14:checkedState w14:val="2612" w14:font="MS Gothic"/>
                  <w14:uncheckedState w14:val="2610" w14:font="MS Gothic"/>
                </w14:checkbox>
              </w:sdtPr>
              <w:sdtContent>
                <w:r w:rsidRPr="69A3CEF9" w:rsidR="7984C10E">
                  <w:rPr>
                    <w:rFonts w:ascii="MS Gothic" w:hAnsi="MS Gothic" w:eastAsia="MS Gothic" w:cs="MS Gothic"/>
                  </w:rPr>
                  <w:t>☒</w:t>
                </w:r>
              </w:sdtContent>
            </w:sdt>
            <w:r w:rsidR="00925C96">
              <w:rPr/>
              <w:t xml:space="preserve"> Not applicable</w:t>
            </w:r>
          </w:p>
          <w:p w:rsidRPr="00925C96" w:rsidR="00925C96" w:rsidP="00925C96" w:rsidRDefault="000655F8" w14:paraId="719ACB7F" w14:textId="77777777">
            <w:pPr>
              <w:jc w:val="left"/>
            </w:pPr>
            <w:sdt>
              <w:sdtPr>
                <w:id w:val="-1532024510"/>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Other (Please specify): </w:t>
            </w:r>
            <w:sdt>
              <w:sdtPr>
                <w:id w:val="413906298"/>
                <w:placeholder>
                  <w:docPart w:val="DF0261B77AD847E199A8296A8086A96A"/>
                </w:placeholder>
                <w:showingPlcHdr/>
              </w:sdtPr>
              <w:sdtEndPr/>
              <w:sdtContent>
                <w:r w:rsidRPr="00925C96" w:rsidR="00925C96">
                  <w:rPr>
                    <w:rStyle w:val="PlaceholderText"/>
                    <w:i/>
                    <w:iCs/>
                  </w:rPr>
                  <w:t>Click or tap here to type your answer.</w:t>
                </w:r>
              </w:sdtContent>
            </w:sdt>
          </w:p>
        </w:tc>
      </w:tr>
      <w:tr w:rsidRPr="00925C96" w:rsidR="00925C96" w:rsidTr="69A3CEF9" w14:paraId="4D55B072" w14:textId="77777777">
        <w:trPr>
          <w:trHeight w:val="576"/>
        </w:trPr>
        <w:tc>
          <w:tcPr>
            <w:tcW w:w="9912" w:type="dxa"/>
            <w:shd w:val="clear" w:color="auto" w:fill="D9D9D9" w:themeFill="text2" w:themeFillShade="D9"/>
            <w:tcMar/>
            <w:vAlign w:val="center"/>
          </w:tcPr>
          <w:p w:rsidRPr="0004517B" w:rsidR="00925C96" w:rsidP="00925C96" w:rsidRDefault="00925C96" w14:paraId="252D139A"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Pr="00925C96" w:rsidR="00925C96" w:rsidTr="69A3CEF9" w14:paraId="2FE166B8" w14:textId="77777777">
        <w:trPr>
          <w:trHeight w:val="510"/>
        </w:trPr>
        <w:tc>
          <w:tcPr>
            <w:tcW w:w="9912" w:type="dxa"/>
            <w:tcMar/>
            <w:vAlign w:val="center"/>
          </w:tcPr>
          <w:p w:rsidRPr="00925C96" w:rsidR="00925C96" w:rsidP="69A3CEF9" w:rsidRDefault="000655F8" w14:paraId="6B5ED369" w14:textId="58606837">
            <w:pPr>
              <w:pStyle w:val="Caption"/>
              <w:jc w:val="left"/>
              <w:rPr>
                <w:rFonts w:ascii="Calibri" w:hAnsi="Calibri" w:asciiTheme="minorAscii" w:hAnsiTheme="minorAscii"/>
                <w:b w:val="0"/>
                <w:bCs w:val="0"/>
                <w:color w:val="auto"/>
                <w:sz w:val="22"/>
                <w:szCs w:val="22"/>
              </w:rPr>
            </w:pPr>
            <w:sdt>
              <w:sdtPr>
                <w:id w:val="-223136220"/>
                <w14:checkbox>
                  <w14:checked w14:val="0"/>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69A3CEF9" w:rsidR="00925C96">
                  <w:rPr>
                    <w:rFonts w:ascii="Segoe UI Symbol" w:hAnsi="Segoe UI Symbol" w:cs="Segoe UI Symbol"/>
                    <w:b w:val="0"/>
                    <w:bCs w:val="0"/>
                    <w:color w:val="auto"/>
                    <w:sz w:val="22"/>
                    <w:szCs w:val="22"/>
                  </w:rPr>
                  <w:t>☐</w:t>
                </w:r>
              </w:sdtContent>
              <w:sdtEndPr>
                <w:rPr>
                  <w:rFonts w:ascii="Calibri" w:hAnsi="Calibri" w:asciiTheme="minorAscii" w:hAnsiTheme="minorAscii"/>
                  <w:b w:val="0"/>
                  <w:bCs w:val="0"/>
                  <w:color w:val="auto"/>
                  <w:sz w:val="22"/>
                  <w:szCs w:val="22"/>
                </w:rPr>
              </w:sdtEndPr>
            </w:sdt>
            <w:r w:rsidRPr="69A3CEF9" w:rsidR="00925C96">
              <w:rPr>
                <w:rFonts w:ascii="Calibri" w:hAnsi="Calibri" w:asciiTheme="minorAscii" w:hAnsiTheme="minorAscii"/>
                <w:b w:val="0"/>
                <w:bCs w:val="0"/>
                <w:color w:val="auto"/>
                <w:sz w:val="22"/>
                <w:szCs w:val="22"/>
              </w:rPr>
              <w:t xml:space="preserve"> </w:t>
            </w:r>
            <w:r w:rsidRPr="69A3CEF9" w:rsidR="00925C96">
              <w:rPr>
                <w:rFonts w:ascii="Calibri" w:hAnsi="Calibri" w:asciiTheme="minorAscii" w:hAnsiTheme="minorAscii"/>
                <w:b w:val="0"/>
                <w:bCs w:val="0"/>
                <w:color w:val="auto"/>
                <w:sz w:val="22"/>
                <w:szCs w:val="22"/>
              </w:rPr>
              <w:t xml:space="preserve">Yes  </w:t>
            </w:r>
            <w:sdt>
              <w:sdtPr>
                <w:id w:val="1216701162"/>
                <w14:checkbox>
                  <w14:checked w14:val="1"/>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69A3CEF9" w:rsidR="2D30337E">
                  <w:rPr>
                    <w:rFonts w:ascii="MS Gothic" w:hAnsi="MS Gothic" w:eastAsia="MS Gothic" w:cs="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69A3CEF9" w:rsidR="00925C96">
              <w:rPr>
                <w:rFonts w:ascii="Calibri" w:hAnsi="Calibri" w:asciiTheme="minorAscii" w:hAnsiTheme="minorAscii"/>
                <w:b w:val="0"/>
                <w:bCs w:val="0"/>
                <w:color w:val="auto"/>
                <w:sz w:val="22"/>
                <w:szCs w:val="22"/>
              </w:rPr>
              <w:t xml:space="preserve"> No</w:t>
            </w:r>
          </w:p>
        </w:tc>
      </w:tr>
      <w:tr w:rsidRPr="00925C96" w:rsidR="00925C96" w:rsidTr="69A3CEF9" w14:paraId="12EBDFD6" w14:textId="77777777">
        <w:trPr>
          <w:trHeight w:val="576"/>
        </w:trPr>
        <w:tc>
          <w:tcPr>
            <w:tcW w:w="9912" w:type="dxa"/>
            <w:shd w:val="clear" w:color="auto" w:fill="D9D9D9" w:themeFill="text2" w:themeFillShade="D9"/>
            <w:tcMar/>
            <w:vAlign w:val="center"/>
          </w:tcPr>
          <w:p w:rsidRPr="0004517B" w:rsidR="00925C96" w:rsidP="00925C96" w:rsidRDefault="00925C96" w14:paraId="752E792E"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Pr="00925C96" w:rsidR="00925C96" w:rsidTr="69A3CEF9" w14:paraId="003AD4B5" w14:textId="77777777">
        <w:trPr>
          <w:trHeight w:val="510"/>
        </w:trPr>
        <w:tc>
          <w:tcPr>
            <w:tcW w:w="9912" w:type="dxa"/>
            <w:tcMar/>
            <w:vAlign w:val="center"/>
          </w:tcPr>
          <w:p w:rsidRPr="00925C96" w:rsidR="00925C96" w:rsidP="69A3CEF9" w:rsidRDefault="000655F8" w14:paraId="7DF6CD9C" w14:textId="49782EC1">
            <w:pPr>
              <w:pStyle w:val="Caption"/>
              <w:jc w:val="left"/>
              <w:rPr>
                <w:rFonts w:ascii="Calibri" w:hAnsi="Calibri" w:asciiTheme="minorAscii" w:hAnsiTheme="minorAscii"/>
                <w:b w:val="0"/>
                <w:bCs w:val="0"/>
                <w:color w:val="auto"/>
                <w:sz w:val="22"/>
                <w:szCs w:val="22"/>
              </w:rPr>
            </w:pPr>
            <w:sdt>
              <w:sdtPr>
                <w:id w:val="-581838588"/>
                <w14:checkbox>
                  <w14:checked w14:val="0"/>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69A3CEF9" w:rsidR="00925C96">
                  <w:rPr>
                    <w:rFonts w:ascii="Segoe UI Symbol" w:hAnsi="Segoe UI Symbol" w:cs="Segoe UI Symbol"/>
                    <w:b w:val="0"/>
                    <w:bCs w:val="0"/>
                    <w:color w:val="auto"/>
                    <w:sz w:val="22"/>
                    <w:szCs w:val="22"/>
                  </w:rPr>
                  <w:t>☐</w:t>
                </w:r>
              </w:sdtContent>
              <w:sdtEndPr>
                <w:rPr>
                  <w:rFonts w:ascii="Calibri" w:hAnsi="Calibri" w:asciiTheme="minorAscii" w:hAnsiTheme="minorAscii"/>
                  <w:b w:val="0"/>
                  <w:bCs w:val="0"/>
                  <w:color w:val="auto"/>
                  <w:sz w:val="22"/>
                  <w:szCs w:val="22"/>
                </w:rPr>
              </w:sdtEndPr>
            </w:sdt>
            <w:r w:rsidRPr="69A3CEF9" w:rsidR="00925C96">
              <w:rPr>
                <w:rFonts w:ascii="Calibri" w:hAnsi="Calibri" w:asciiTheme="minorAscii" w:hAnsiTheme="minorAscii"/>
                <w:b w:val="0"/>
                <w:bCs w:val="0"/>
                <w:color w:val="auto"/>
                <w:sz w:val="22"/>
                <w:szCs w:val="22"/>
              </w:rPr>
              <w:t xml:space="preserve"> </w:t>
            </w:r>
            <w:r w:rsidRPr="69A3CEF9" w:rsidR="00925C96">
              <w:rPr>
                <w:rFonts w:ascii="Calibri" w:hAnsi="Calibri" w:asciiTheme="minorAscii" w:hAnsiTheme="minorAscii"/>
                <w:b w:val="0"/>
                <w:bCs w:val="0"/>
                <w:color w:val="auto"/>
                <w:sz w:val="22"/>
                <w:szCs w:val="22"/>
              </w:rPr>
              <w:t xml:space="preserve">Yes  </w:t>
            </w:r>
            <w:sdt>
              <w:sdtPr>
                <w:id w:val="-985086757"/>
                <w14:checkbox>
                  <w14:checked w14:val="1"/>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69A3CEF9" w:rsidR="0A58CA9A">
                  <w:rPr>
                    <w:rFonts w:ascii="MS Gothic" w:hAnsi="MS Gothic" w:eastAsia="MS Gothic" w:cs="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69A3CEF9" w:rsidR="00925C96">
              <w:rPr>
                <w:rFonts w:ascii="Calibri" w:hAnsi="Calibri" w:asciiTheme="minorAscii" w:hAnsiTheme="minorAscii"/>
                <w:b w:val="0"/>
                <w:bCs w:val="0"/>
                <w:color w:val="auto"/>
                <w:sz w:val="22"/>
                <w:szCs w:val="22"/>
              </w:rPr>
              <w:t xml:space="preserve"> No</w:t>
            </w:r>
          </w:p>
        </w:tc>
      </w:tr>
      <w:tr w:rsidRPr="00925C96" w:rsidR="00925C96" w:rsidTr="69A3CEF9" w14:paraId="2C0F330A" w14:textId="77777777">
        <w:trPr>
          <w:trHeight w:val="576"/>
        </w:trPr>
        <w:tc>
          <w:tcPr>
            <w:tcW w:w="9912" w:type="dxa"/>
            <w:shd w:val="clear" w:color="auto" w:fill="D9D9D9" w:themeFill="text2" w:themeFillShade="D9"/>
            <w:tcMar/>
            <w:vAlign w:val="center"/>
          </w:tcPr>
          <w:p w:rsidRPr="0004517B" w:rsidR="00925C96" w:rsidP="00925C96" w:rsidRDefault="00925C96" w14:paraId="6BFEE11E"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Pr="00925C96" w:rsidR="00925C96" w:rsidTr="69A3CEF9" w14:paraId="11693136" w14:textId="77777777">
        <w:trPr>
          <w:trHeight w:val="979"/>
        </w:trPr>
        <w:tc>
          <w:tcPr>
            <w:tcW w:w="9912" w:type="dxa"/>
            <w:tcMar/>
            <w:vAlign w:val="center"/>
          </w:tcPr>
          <w:p w:rsidRPr="00925C96" w:rsidR="00925C96" w:rsidP="00925C96" w:rsidRDefault="000655F8" w14:paraId="5E25C126" w14:textId="77777777">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0"/>
                  <w14:checkedState w14:val="2612" w14:font="MS Gothic"/>
                  <w14:uncheckedState w14:val="2610" w14:font="MS Gothic"/>
                </w14:checkbox>
              </w:sdtPr>
              <w:sdtEndPr/>
              <w:sdtContent>
                <w:r w:rsidRPr="00925C96" w:rsidR="00925C96">
                  <w:rPr>
                    <w:rFonts w:hint="eastAsia" w:ascii="MS Gothic" w:hAnsi="MS Gothic" w:eastAsia="MS Gothic"/>
                    <w:b w:val="0"/>
                    <w:bCs w:val="0"/>
                    <w:color w:val="auto"/>
                    <w:sz w:val="22"/>
                    <w:szCs w:val="22"/>
                  </w:rPr>
                  <w:t>☐</w:t>
                </w:r>
              </w:sdtContent>
            </w:sdt>
            <w:r w:rsidRPr="00925C96" w:rsidR="00925C96">
              <w:rPr>
                <w:rFonts w:asciiTheme="minorHAnsi" w:hAnsiTheme="minorHAnsi"/>
                <w:b w:val="0"/>
                <w:bCs w:val="0"/>
                <w:color w:val="auto"/>
                <w:sz w:val="22"/>
                <w:szCs w:val="22"/>
              </w:rPr>
              <w:t xml:space="preserve"> Yes, all relevant data will be referenced and properly cited.</w:t>
            </w:r>
          </w:p>
          <w:p w:rsidRPr="00925C96" w:rsidR="00925C96" w:rsidP="00925C96" w:rsidRDefault="000655F8" w14:paraId="696FC9AF" w14:textId="77777777">
            <w:pPr>
              <w:jc w:val="left"/>
            </w:pPr>
            <w:sdt>
              <w:sdtPr>
                <w:id w:val="1206605870"/>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Yes, but only the most important or relevant data will be referenced.</w:t>
            </w:r>
          </w:p>
          <w:p w:rsidRPr="00925C96" w:rsidR="00925C96" w:rsidP="00925C96" w:rsidRDefault="000655F8" w14:paraId="00993A96" w14:textId="66AF96F1">
            <w:pPr>
              <w:jc w:val="left"/>
            </w:pPr>
            <w:sdt>
              <w:sdtPr>
                <w:id w:val="496316719"/>
                <w14:checkbox>
                  <w14:checked w14:val="1"/>
                  <w14:checkedState w14:val="2612" w14:font="MS Gothic"/>
                  <w14:uncheckedState w14:val="2610" w14:font="MS Gothic"/>
                </w14:checkbox>
              </w:sdtPr>
              <w:sdtContent>
                <w:r w:rsidRPr="69A3CEF9" w:rsidR="306F9407">
                  <w:rPr>
                    <w:rFonts w:ascii="MS Gothic" w:hAnsi="MS Gothic" w:eastAsia="MS Gothic" w:cs="MS Gothic"/>
                  </w:rPr>
                  <w:t>☒</w:t>
                </w:r>
              </w:sdtContent>
            </w:sdt>
            <w:r w:rsidR="00925C96">
              <w:rPr/>
              <w:t xml:space="preserve"> No, the data will not include any references to other data</w:t>
            </w:r>
          </w:p>
        </w:tc>
      </w:tr>
      <w:tr w:rsidRPr="00925C96" w:rsidR="00925C96" w:rsidTr="69A3CEF9" w14:paraId="6B8A6DA2" w14:textId="77777777">
        <w:trPr>
          <w:trHeight w:val="576"/>
        </w:trPr>
        <w:tc>
          <w:tcPr>
            <w:tcW w:w="9912" w:type="dxa"/>
            <w:shd w:val="clear" w:color="auto" w:fill="D9D9D9" w:themeFill="text2" w:themeFillShade="D9"/>
            <w:tcMar/>
            <w:vAlign w:val="center"/>
          </w:tcPr>
          <w:p w:rsidRPr="0004517B" w:rsidR="00925C96" w:rsidP="00925C96" w:rsidRDefault="00925C96" w14:paraId="0B91983F" w14:textId="77777777">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Pr="00925C96" w:rsidR="00925C96" w:rsidTr="69A3CEF9" w14:paraId="0BD2E3FD" w14:textId="77777777">
        <w:trPr>
          <w:trHeight w:val="1542"/>
        </w:trPr>
        <w:tc>
          <w:tcPr>
            <w:tcW w:w="9912" w:type="dxa"/>
            <w:tcMar/>
            <w:vAlign w:val="center"/>
          </w:tcPr>
          <w:p w:rsidRPr="00925C96" w:rsidR="00925C96" w:rsidP="69A3CEF9" w:rsidRDefault="000655F8" w14:paraId="389CBFA6" w14:textId="253B0AC2">
            <w:pPr>
              <w:pStyle w:val="Caption"/>
              <w:jc w:val="left"/>
              <w:rPr>
                <w:rFonts w:ascii="Calibri" w:hAnsi="Calibri" w:asciiTheme="minorAscii" w:hAnsiTheme="minorAscii"/>
                <w:b w:val="0"/>
                <w:bCs w:val="0"/>
                <w:color w:val="auto"/>
                <w:sz w:val="22"/>
                <w:szCs w:val="22"/>
              </w:rPr>
            </w:pPr>
            <w:sdt>
              <w:sdtPr>
                <w:id w:val="-1330978976"/>
                <w14:checkbox>
                  <w14:checked w14:val="1"/>
                  <w14:checkedState w14:val="2612" w14:font="MS Gothic"/>
                  <w14:uncheckedState w14:val="2610" w14:font="MS Gothic"/>
                </w14:checkbox>
                <w:rPr>
                  <w:rFonts w:ascii="Calibri" w:hAnsi="Calibri" w:asciiTheme="minorAscii" w:hAnsiTheme="minorAscii"/>
                  <w:b w:val="0"/>
                  <w:bCs w:val="0"/>
                  <w:color w:val="auto"/>
                  <w:sz w:val="22"/>
                  <w:szCs w:val="22"/>
                </w:rPr>
              </w:sdtPr>
              <w:sdtContent>
                <w:r w:rsidRPr="69A3CEF9" w:rsidR="26F4333F">
                  <w:rPr>
                    <w:rFonts w:ascii="MS Gothic" w:hAnsi="MS Gothic" w:eastAsia="MS Gothic" w:cs="MS Gothic"/>
                    <w:b w:val="0"/>
                    <w:bCs w:val="0"/>
                    <w:color w:val="auto"/>
                    <w:sz w:val="22"/>
                    <w:szCs w:val="22"/>
                  </w:rPr>
                  <w:t>☒</w:t>
                </w:r>
              </w:sdtContent>
              <w:sdtEndPr>
                <w:rPr>
                  <w:rFonts w:ascii="Calibri" w:hAnsi="Calibri" w:asciiTheme="minorAscii" w:hAnsiTheme="minorAscii"/>
                  <w:b w:val="0"/>
                  <w:bCs w:val="0"/>
                  <w:color w:val="auto"/>
                  <w:sz w:val="22"/>
                  <w:szCs w:val="22"/>
                </w:rPr>
              </w:sdtEndPr>
            </w:sdt>
            <w:r w:rsidRPr="69A3CEF9" w:rsidR="00925C96">
              <w:rPr>
                <w:rFonts w:ascii="Calibri" w:hAnsi="Calibri" w:asciiTheme="minorAscii" w:hAnsiTheme="minorAscii"/>
                <w:b w:val="0"/>
                <w:bCs w:val="0"/>
                <w:color w:val="auto"/>
                <w:sz w:val="22"/>
                <w:szCs w:val="22"/>
              </w:rPr>
              <w:t xml:space="preserve"> By using persistent identifiers such as DOIs or URNs</w:t>
            </w:r>
          </w:p>
          <w:p w:rsidRPr="00925C96" w:rsidR="00925C96" w:rsidP="00925C96" w:rsidRDefault="000655F8" w14:paraId="707112CD" w14:textId="77777777">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EndPr/>
              <w:sdtContent>
                <w:r w:rsidRPr="00925C96" w:rsidR="00925C96">
                  <w:rPr>
                    <w:rFonts w:hint="eastAsia" w:ascii="MS Gothic" w:hAnsi="MS Gothic" w:eastAsia="MS Gothic"/>
                    <w:b w:val="0"/>
                    <w:bCs w:val="0"/>
                    <w:color w:val="auto"/>
                    <w:sz w:val="22"/>
                    <w:szCs w:val="22"/>
                  </w:rPr>
                  <w:t>☐</w:t>
                </w:r>
              </w:sdtContent>
            </w:sdt>
            <w:r w:rsidRPr="00925C96" w:rsidR="00925C96">
              <w:rPr>
                <w:b w:val="0"/>
                <w:bCs w:val="0"/>
                <w:color w:val="auto"/>
                <w:sz w:val="22"/>
                <w:szCs w:val="22"/>
              </w:rPr>
              <w:t xml:space="preserve"> By following relevant standards and best practices for data citation</w:t>
            </w:r>
          </w:p>
          <w:p w:rsidRPr="00925C96" w:rsidR="00925C96" w:rsidP="00925C96" w:rsidRDefault="000655F8" w14:paraId="3CEB37F6" w14:textId="77777777">
            <w:pPr>
              <w:pStyle w:val="Caption"/>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EndPr/>
              <w:sdtContent>
                <w:r w:rsidRPr="00925C96" w:rsidR="00925C96">
                  <w:rPr>
                    <w:rFonts w:hint="eastAsia" w:ascii="MS Gothic" w:hAnsi="MS Gothic" w:eastAsia="MS Gothic"/>
                    <w:b w:val="0"/>
                    <w:bCs w:val="0"/>
                    <w:color w:val="auto"/>
                    <w:sz w:val="22"/>
                    <w:szCs w:val="22"/>
                  </w:rPr>
                  <w:t>☐</w:t>
                </w:r>
              </w:sdtContent>
            </w:sdt>
            <w:r w:rsidRPr="00925C96" w:rsidR="00925C96">
              <w:rPr>
                <w:b w:val="0"/>
                <w:bCs w:val="0"/>
                <w:color w:val="auto"/>
                <w:sz w:val="22"/>
                <w:szCs w:val="22"/>
              </w:rPr>
              <w:t xml:space="preserve"> By providing detailed documentation on how to access the referenced data</w:t>
            </w:r>
          </w:p>
          <w:p w:rsidRPr="00925C96" w:rsidR="00925C96" w:rsidP="00925C96" w:rsidRDefault="000655F8" w14:paraId="26CEAB04" w14:textId="77777777">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EndPr/>
              <w:sdtContent>
                <w:r w:rsidRPr="00925C96" w:rsidR="00925C96">
                  <w:rPr>
                    <w:rFonts w:hint="eastAsia" w:ascii="MS Gothic" w:hAnsi="MS Gothic" w:eastAsia="MS Gothic"/>
                    <w:b w:val="0"/>
                    <w:bCs w:val="0"/>
                    <w:color w:val="auto"/>
                    <w:sz w:val="22"/>
                    <w:szCs w:val="22"/>
                  </w:rPr>
                  <w:t>☐</w:t>
                </w:r>
              </w:sdtContent>
            </w:sdt>
            <w:r w:rsidRPr="00925C96" w:rsidR="00925C96">
              <w:rPr>
                <w:b w:val="0"/>
                <w:bCs w:val="0"/>
                <w:color w:val="auto"/>
                <w:sz w:val="22"/>
                <w:szCs w:val="22"/>
              </w:rPr>
              <w:t xml:space="preserve"> By ensuring the referenced data is deposited in trusted repositories with proper preservation and access policies </w:t>
            </w:r>
          </w:p>
          <w:p w:rsidRPr="00925C96" w:rsidR="00925C96" w:rsidP="00925C96" w:rsidRDefault="000655F8" w14:paraId="61837957" w14:textId="77777777">
            <w:pPr>
              <w:jc w:val="left"/>
            </w:pPr>
            <w:sdt>
              <w:sdtPr>
                <w:id w:val="1984271542"/>
                <w14:checkbox>
                  <w14:checked w14:val="0"/>
                  <w14:checkedState w14:val="2612" w14:font="MS Gothic"/>
                  <w14:uncheckedState w14:val="2610" w14:font="MS Gothic"/>
                </w14:checkbox>
              </w:sdtPr>
              <w:sdtEndPr/>
              <w:sdtContent>
                <w:r w:rsidRPr="00925C96" w:rsidR="00925C96">
                  <w:rPr>
                    <w:rFonts w:hint="eastAsia" w:ascii="MS Gothic" w:hAnsi="MS Gothic" w:eastAsia="MS Gothic"/>
                  </w:rPr>
                  <w:t>☐</w:t>
                </w:r>
              </w:sdtContent>
            </w:sdt>
            <w:r w:rsidRPr="00925C96" w:rsidR="00925C96">
              <w:t xml:space="preserve"> Other (Please specify): </w:t>
            </w:r>
            <w:sdt>
              <w:sdtPr>
                <w:id w:val="1117342409"/>
                <w:placeholder>
                  <w:docPart w:val="5ED597D7693A4F7ABF3E1CA63D75AED2"/>
                </w:placeholder>
                <w:showingPlcHdr/>
              </w:sdtPr>
              <w:sdtEndPr/>
              <w:sdtContent>
                <w:r w:rsidRPr="00925C96" w:rsidR="00925C96">
                  <w:rPr>
                    <w:rStyle w:val="PlaceholderText"/>
                    <w:i/>
                    <w:iCs/>
                  </w:rPr>
                  <w:t>Click or tap here to type your answer.</w:t>
                </w:r>
              </w:sdtContent>
            </w:sdt>
          </w:p>
        </w:tc>
      </w:tr>
      <w:bookmarkEnd w:id="12"/>
    </w:tbl>
    <w:p w:rsidRPr="00925C96" w:rsidR="00925C96" w:rsidP="00925C96" w:rsidRDefault="00925C96" w14:paraId="509CD790" w14:textId="77777777"/>
    <w:p w:rsidR="001478FF" w:rsidP="00A565D3" w:rsidRDefault="001478FF" w14:paraId="2EED9604" w14:textId="10F757FD">
      <w:pPr>
        <w:pStyle w:val="Heading2"/>
      </w:pPr>
      <w:bookmarkStart w:name="_Toc155868996" w:id="13"/>
      <w:r w:rsidRPr="001478FF">
        <w:t>FAIR DATA - Increase Data re-use</w:t>
      </w:r>
      <w:bookmarkEnd w:id="13"/>
    </w:p>
    <w:tbl>
      <w:tblPr>
        <w:tblStyle w:val="Grigliatabella1"/>
        <w:tblW w:w="0" w:type="auto"/>
        <w:tblLook w:val="0480" w:firstRow="0" w:lastRow="0" w:firstColumn="1" w:lastColumn="0" w:noHBand="0" w:noVBand="1"/>
      </w:tblPr>
      <w:tblGrid>
        <w:gridCol w:w="9912"/>
      </w:tblGrid>
      <w:tr w:rsidRPr="00925C96" w:rsidR="00925C96" w:rsidTr="69A3CEF9" w14:paraId="23FE94D7" w14:textId="77777777">
        <w:trPr>
          <w:trHeight w:val="576"/>
        </w:trPr>
        <w:tc>
          <w:tcPr>
            <w:tcW w:w="9912" w:type="dxa"/>
            <w:shd w:val="clear" w:color="auto" w:fill="D9D9D9" w:themeFill="text2" w:themeFillShade="D9"/>
            <w:tcMar/>
            <w:vAlign w:val="center"/>
          </w:tcPr>
          <w:p w:rsidRPr="0004517B" w:rsidR="00925C96" w:rsidP="00925C96" w:rsidRDefault="00925C96" w14:paraId="59AEDA6E" w14:textId="77777777">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Pr="00925C96" w:rsidR="00925C96" w:rsidTr="69A3CEF9" w14:paraId="19D81D67" w14:textId="77777777">
        <w:trPr>
          <w:trHeight w:val="1260"/>
        </w:trPr>
        <w:tc>
          <w:tcPr>
            <w:tcW w:w="9912" w:type="dxa"/>
            <w:tcMar/>
            <w:vAlign w:val="center"/>
          </w:tcPr>
          <w:p w:rsidRPr="00925C96" w:rsidR="00925C96" w:rsidP="69A3CEF9" w:rsidRDefault="000655F8" w14:paraId="78A0BEA3" w14:textId="53BF76B1">
            <w:pPr>
              <w:ind w:left="318" w:hanging="318"/>
              <w:jc w:val="left"/>
              <w:rPr>
                <w:rFonts w:ascii="Calibri" w:hAnsi="Calibri" w:cs="Calibri" w:asciiTheme="minorAscii" w:hAnsiTheme="minorAscii" w:cstheme="minorAscii"/>
              </w:rPr>
            </w:pPr>
            <w:sdt>
              <w:sdtPr>
                <w:id w:val="58789649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415838B0">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Through readme files</w:t>
            </w:r>
          </w:p>
          <w:p w:rsidRPr="00925C96" w:rsidR="00925C96" w:rsidP="00925C96" w:rsidRDefault="000655F8" w14:paraId="49BE7ECE" w14:textId="77777777">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Through codebooks</w:t>
            </w:r>
          </w:p>
          <w:p w:rsidRPr="00925C96" w:rsidR="00925C96" w:rsidP="00925C96" w:rsidRDefault="000655F8" w14:paraId="2C138DF6" w14:textId="77777777">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Through data dictionaries</w:t>
            </w:r>
          </w:p>
          <w:p w:rsidRPr="00925C96" w:rsidR="00925C96" w:rsidP="00925C96" w:rsidRDefault="000655F8" w14:paraId="0539EA24" w14:textId="77777777">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69A3CEF9" w14:paraId="2081F437" w14:textId="77777777">
        <w:trPr>
          <w:trHeight w:val="576"/>
        </w:trPr>
        <w:tc>
          <w:tcPr>
            <w:tcW w:w="9912" w:type="dxa"/>
            <w:shd w:val="clear" w:color="auto" w:fill="D9D9D9" w:themeFill="text2" w:themeFillShade="D9"/>
            <w:tcMar/>
            <w:vAlign w:val="center"/>
          </w:tcPr>
          <w:p w:rsidRPr="0004517B" w:rsidR="00925C96" w:rsidP="00925C96" w:rsidRDefault="00925C96" w14:paraId="12ECC659" w14:textId="77777777">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Pr="00925C96" w:rsidR="00925C96" w:rsidTr="69A3CEF9" w14:paraId="111116A7" w14:textId="77777777">
        <w:trPr>
          <w:trHeight w:val="510"/>
        </w:trPr>
        <w:tc>
          <w:tcPr>
            <w:tcW w:w="9912" w:type="dxa"/>
            <w:tcMar/>
            <w:vAlign w:val="center"/>
          </w:tcPr>
          <w:p w:rsidRPr="00925C96" w:rsidR="00925C96" w:rsidP="69A3CEF9" w:rsidRDefault="000655F8" w14:paraId="34829814" w14:textId="1818A5D2">
            <w:pPr>
              <w:jc w:val="left"/>
              <w:rPr>
                <w:rFonts w:ascii="Calibri" w:hAnsi="Calibri" w:cs="Calibri" w:asciiTheme="minorAscii" w:hAnsiTheme="minorAscii" w:cstheme="minorAscii"/>
              </w:rPr>
            </w:pPr>
            <w:sdt>
              <w:sdtPr>
                <w:id w:val="88036674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31A54DA">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w:t>
            </w:r>
            <w:r w:rsidRPr="69A3CEF9" w:rsidR="00925C96">
              <w:rPr>
                <w:rFonts w:ascii="Calibri" w:hAnsi="Calibri" w:cs="Calibri" w:asciiTheme="minorAscii" w:hAnsiTheme="minorAscii" w:cstheme="minorAscii"/>
              </w:rPr>
              <w:t xml:space="preserve">Yes  </w:t>
            </w:r>
            <w:sdt>
              <w:sdtPr>
                <w:id w:val="39103370"/>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00925C96">
                  <w:rPr>
                    <w:rFonts w:ascii="Segoe UI Symbol" w:hAnsi="Segoe UI Symbol" w:eastAsia="MS Gothic" w:cs="Segoe UI Symbol"/>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No </w:t>
            </w:r>
          </w:p>
        </w:tc>
      </w:tr>
      <w:tr w:rsidRPr="00925C96" w:rsidR="00925C96" w:rsidTr="69A3CEF9" w14:paraId="005B85FD" w14:textId="77777777">
        <w:trPr>
          <w:trHeight w:val="576"/>
        </w:trPr>
        <w:tc>
          <w:tcPr>
            <w:tcW w:w="9912" w:type="dxa"/>
            <w:shd w:val="clear" w:color="auto" w:fill="D9D9D9" w:themeFill="text2" w:themeFillShade="D9"/>
            <w:tcMar/>
            <w:vAlign w:val="center"/>
          </w:tcPr>
          <w:p w:rsidRPr="0004517B" w:rsidR="00925C96" w:rsidP="00925C96" w:rsidRDefault="00925C96" w14:paraId="579EC0E9"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Pr="00925C96" w:rsidR="00925C96" w:rsidTr="69A3CEF9" w14:paraId="4C7550F0" w14:textId="77777777">
        <w:trPr>
          <w:trHeight w:val="510"/>
        </w:trPr>
        <w:tc>
          <w:tcPr>
            <w:tcW w:w="9912" w:type="dxa"/>
            <w:tcMar/>
            <w:vAlign w:val="center"/>
          </w:tcPr>
          <w:p w:rsidRPr="00925C96" w:rsidR="00925C96" w:rsidP="00925C96" w:rsidRDefault="000655F8" w14:paraId="522FD822"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By hiring a technical writer</w:t>
            </w:r>
          </w:p>
          <w:p w:rsidRPr="00925C96" w:rsidR="00925C96" w:rsidP="00925C96" w:rsidRDefault="000655F8" w14:paraId="1083640D" w14:textId="77777777">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By conducting usability testing</w:t>
            </w:r>
          </w:p>
          <w:p w:rsidRPr="00925C96" w:rsidR="00925C96" w:rsidP="69A3CEF9" w:rsidRDefault="000655F8" w14:paraId="1BA20477" w14:textId="5101ECB4">
            <w:pPr>
              <w:jc w:val="left"/>
              <w:rPr>
                <w:rFonts w:ascii="Calibri" w:hAnsi="Calibri" w:cs="Calibri" w:asciiTheme="minorAscii" w:hAnsiTheme="minorAscii" w:cstheme="minorAscii"/>
              </w:rPr>
            </w:pPr>
            <w:sdt>
              <w:sdtPr>
                <w:id w:val="-197729563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DE91FAB">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By having non-experts review the documentation</w:t>
            </w:r>
          </w:p>
          <w:p w:rsidRPr="00925C96" w:rsidR="00925C96" w:rsidP="00925C96" w:rsidRDefault="000655F8" w14:paraId="3192167C" w14:textId="77777777">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69A3CEF9" w14:paraId="0F2F58E4" w14:textId="77777777">
        <w:trPr>
          <w:trHeight w:val="576"/>
        </w:trPr>
        <w:tc>
          <w:tcPr>
            <w:tcW w:w="9912" w:type="dxa"/>
            <w:shd w:val="clear" w:color="auto" w:fill="D9D9D9" w:themeFill="text2" w:themeFillShade="D9"/>
            <w:tcMar/>
            <w:vAlign w:val="center"/>
          </w:tcPr>
          <w:p w:rsidRPr="0004517B" w:rsidR="00925C96" w:rsidP="00925C96" w:rsidRDefault="00925C96" w14:paraId="4BAEE260"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Pr="00925C96" w:rsidR="00925C96" w:rsidTr="69A3CEF9" w14:paraId="4AD81494" w14:textId="77777777">
        <w:trPr>
          <w:trHeight w:val="1568"/>
        </w:trPr>
        <w:tc>
          <w:tcPr>
            <w:tcW w:w="9912" w:type="dxa"/>
            <w:tcMar/>
            <w:vAlign w:val="center"/>
          </w:tcPr>
          <w:p w:rsidRPr="00925C96" w:rsidR="00925C96" w:rsidP="69A3CEF9" w:rsidRDefault="000655F8" w14:paraId="2671D867" w14:textId="7A35A224">
            <w:pPr>
              <w:pStyle w:val="Caption"/>
              <w:ind w:left="318" w:hanging="318"/>
              <w:jc w:val="left"/>
              <w:rPr>
                <w:rFonts w:ascii="Calibri" w:hAnsi="Calibri" w:cs="Calibri" w:asciiTheme="minorAscii" w:hAnsiTheme="minorAscii" w:cstheme="minorAscii"/>
                <w:b w:val="0"/>
                <w:bCs w:val="0"/>
                <w:color w:val="auto"/>
                <w:sz w:val="22"/>
                <w:szCs w:val="22"/>
              </w:rPr>
            </w:pPr>
            <w:sdt>
              <w:sdtPr>
                <w:id w:val="-2010747669"/>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7E710464">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925C96">
              <w:rPr>
                <w:rFonts w:ascii="Calibri" w:hAnsi="Calibri" w:cs="Calibri" w:asciiTheme="minorAscii" w:hAnsiTheme="minorAscii" w:cstheme="minorAscii"/>
                <w:b w:val="0"/>
                <w:bCs w:val="0"/>
                <w:color w:val="auto"/>
                <w:sz w:val="22"/>
                <w:szCs w:val="22"/>
              </w:rPr>
              <w:t xml:space="preserve"> Yes, the data will be made freely available and licensed under Creative Commons or similar standard licenses.</w:t>
            </w:r>
          </w:p>
          <w:p w:rsidRPr="00925C96" w:rsidR="00925C96" w:rsidP="00925C96" w:rsidRDefault="000655F8" w14:paraId="7887BC62" w14:textId="77777777">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Yes, the data will be made freely available, but no license will be used.</w:t>
            </w:r>
          </w:p>
          <w:p w:rsidRPr="00925C96" w:rsidR="00925C96" w:rsidP="00925C96" w:rsidRDefault="000655F8" w14:paraId="0A52FB0F" w14:textId="77777777">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No, the data will not be made freely available.</w:t>
            </w:r>
          </w:p>
          <w:p w:rsidRPr="00925C96" w:rsidR="00925C96" w:rsidP="00925C96" w:rsidRDefault="000655F8" w14:paraId="2C7620E1" w14:textId="77777777">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69A3CEF9" w14:paraId="6327AA63" w14:textId="77777777">
        <w:trPr>
          <w:trHeight w:val="576"/>
        </w:trPr>
        <w:tc>
          <w:tcPr>
            <w:tcW w:w="9912" w:type="dxa"/>
            <w:shd w:val="clear" w:color="auto" w:fill="D9D9D9" w:themeFill="text2" w:themeFillShade="D9"/>
            <w:tcMar/>
            <w:vAlign w:val="center"/>
          </w:tcPr>
          <w:p w:rsidRPr="0004517B" w:rsidR="00925C96" w:rsidP="00925C96" w:rsidRDefault="00925C96" w14:paraId="5E9A5E7C"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Pr="00925C96" w:rsidR="00925C96" w:rsidTr="69A3CEF9" w14:paraId="0E21C0BA" w14:textId="77777777">
        <w:trPr>
          <w:trHeight w:val="510"/>
        </w:trPr>
        <w:tc>
          <w:tcPr>
            <w:tcW w:w="9912" w:type="dxa"/>
            <w:tcMar/>
            <w:vAlign w:val="center"/>
          </w:tcPr>
          <w:p w:rsidRPr="00925C96" w:rsidR="00925C96" w:rsidP="69A3CEF9" w:rsidRDefault="000655F8" w14:paraId="03C09506" w14:textId="3F7B90E6">
            <w:pPr>
              <w:pStyle w:val="Caption"/>
              <w:jc w:val="left"/>
              <w:rPr>
                <w:rFonts w:ascii="Calibri" w:hAnsi="Calibri" w:cs="Calibri" w:asciiTheme="minorAscii" w:hAnsiTheme="minorAscii" w:cstheme="minorAscii"/>
                <w:b w:val="0"/>
                <w:bCs w:val="0"/>
                <w:color w:val="auto"/>
                <w:sz w:val="22"/>
                <w:szCs w:val="22"/>
              </w:rPr>
            </w:pPr>
            <w:sdt>
              <w:sdtPr>
                <w:id w:val="708149921"/>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5EB65B1D">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925C96">
              <w:rPr>
                <w:rFonts w:ascii="Calibri" w:hAnsi="Calibri" w:cs="Calibri" w:asciiTheme="minorAscii" w:hAnsiTheme="minorAscii" w:cstheme="minorAscii"/>
                <w:b w:val="0"/>
                <w:bCs w:val="0"/>
                <w:color w:val="auto"/>
                <w:sz w:val="22"/>
                <w:szCs w:val="22"/>
              </w:rPr>
              <w:t xml:space="preserve"> </w:t>
            </w:r>
            <w:r w:rsidRPr="69A3CEF9" w:rsidR="00925C96">
              <w:rPr>
                <w:rFonts w:ascii="Calibri" w:hAnsi="Calibri" w:cs="Calibri" w:asciiTheme="minorAscii" w:hAnsiTheme="minorAscii" w:cstheme="minorAscii"/>
                <w:b w:val="0"/>
                <w:bCs w:val="0"/>
                <w:color w:val="auto"/>
                <w:sz w:val="22"/>
                <w:szCs w:val="22"/>
              </w:rPr>
              <w:t xml:space="preserve">Yes  </w:t>
            </w:r>
            <w:sdt>
              <w:sdtPr>
                <w:id w:val="-1042747958"/>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00925C96">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925C96">
              <w:rPr>
                <w:rFonts w:ascii="Calibri" w:hAnsi="Calibri" w:cs="Calibri" w:asciiTheme="minorAscii" w:hAnsiTheme="minorAscii" w:cstheme="minorAscii"/>
                <w:b w:val="0"/>
                <w:bCs w:val="0"/>
                <w:color w:val="auto"/>
                <w:sz w:val="22"/>
                <w:szCs w:val="22"/>
              </w:rPr>
              <w:t xml:space="preserve"> No</w:t>
            </w:r>
          </w:p>
        </w:tc>
      </w:tr>
      <w:tr w:rsidRPr="00925C96" w:rsidR="00925C96" w:rsidTr="69A3CEF9" w14:paraId="44BDA3ED" w14:textId="77777777">
        <w:trPr>
          <w:trHeight w:val="576"/>
        </w:trPr>
        <w:tc>
          <w:tcPr>
            <w:tcW w:w="9912" w:type="dxa"/>
            <w:shd w:val="clear" w:color="auto" w:fill="D9D9D9" w:themeFill="text2" w:themeFillShade="D9"/>
            <w:tcMar/>
            <w:vAlign w:val="center"/>
          </w:tcPr>
          <w:p w:rsidRPr="0004517B" w:rsidR="00925C96" w:rsidP="00925C96" w:rsidRDefault="00925C96" w14:paraId="3FEB663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Pr="00925C96" w:rsidR="00925C96" w:rsidTr="69A3CEF9" w14:paraId="67440BF5" w14:textId="77777777">
        <w:trPr>
          <w:trHeight w:val="1400"/>
        </w:trPr>
        <w:tc>
          <w:tcPr>
            <w:tcW w:w="9912" w:type="dxa"/>
            <w:tcMar/>
            <w:vAlign w:val="center"/>
          </w:tcPr>
          <w:p w:rsidRPr="00925C96" w:rsidR="00925C96" w:rsidP="69A3CEF9" w:rsidRDefault="000655F8" w14:paraId="3A46814E" w14:textId="26AD6C7F">
            <w:pPr>
              <w:pStyle w:val="Caption"/>
              <w:jc w:val="left"/>
              <w:rPr>
                <w:rFonts w:ascii="Calibri" w:hAnsi="Calibri" w:cs="Calibri" w:asciiTheme="minorAscii" w:hAnsiTheme="minorAscii" w:cstheme="minorAscii"/>
                <w:b w:val="0"/>
                <w:bCs w:val="0"/>
                <w:color w:val="auto"/>
                <w:sz w:val="22"/>
                <w:szCs w:val="22"/>
              </w:rPr>
            </w:pPr>
            <w:sdt>
              <w:sdtPr>
                <w:id w:val="1862093564"/>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48FB87D7">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925C96">
              <w:rPr>
                <w:rFonts w:ascii="Calibri" w:hAnsi="Calibri" w:cs="Calibri" w:asciiTheme="minorAscii" w:hAnsiTheme="minorAscii" w:cstheme="minorAscii"/>
                <w:b w:val="0"/>
                <w:bCs w:val="0"/>
                <w:color w:val="auto"/>
                <w:sz w:val="22"/>
                <w:szCs w:val="22"/>
              </w:rPr>
              <w:t xml:space="preserve"> By depositing the data in a trusted repository</w:t>
            </w:r>
          </w:p>
          <w:p w:rsidRPr="00925C96" w:rsidR="00925C96" w:rsidP="69A3CEF9" w:rsidRDefault="000655F8" w14:paraId="3DDB6EBE" w14:textId="3C5FEEF8">
            <w:pPr>
              <w:jc w:val="left"/>
              <w:rPr>
                <w:rFonts w:ascii="Calibri" w:hAnsi="Calibri" w:cs="Calibri" w:asciiTheme="minorAscii" w:hAnsiTheme="minorAscii" w:cstheme="minorAscii"/>
              </w:rPr>
            </w:pPr>
            <w:sdt>
              <w:sdtPr>
                <w:id w:val="-24881687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CD3B4E8">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By providing permanent identifiers to the data</w:t>
            </w:r>
          </w:p>
          <w:p w:rsidRPr="00925C96" w:rsidR="00925C96" w:rsidP="69A3CEF9" w:rsidRDefault="000655F8" w14:paraId="26344DF6" w14:textId="1AC199C1">
            <w:pPr>
              <w:jc w:val="left"/>
              <w:rPr>
                <w:rFonts w:ascii="Calibri" w:hAnsi="Calibri" w:cs="Calibri" w:asciiTheme="minorAscii" w:hAnsiTheme="minorAscii" w:cstheme="minorAscii"/>
              </w:rPr>
            </w:pPr>
            <w:sdt>
              <w:sdtPr>
                <w:id w:val="48344033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063EC151">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By documenting the data and metadata according to standards</w:t>
            </w:r>
          </w:p>
          <w:p w:rsidRPr="00925C96" w:rsidR="00925C96" w:rsidP="00925C96" w:rsidRDefault="000655F8" w14:paraId="3F9F8F2A" w14:textId="77777777">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69A3CEF9" w14:paraId="5F2DEB37" w14:textId="77777777">
        <w:trPr>
          <w:trHeight w:val="576"/>
        </w:trPr>
        <w:tc>
          <w:tcPr>
            <w:tcW w:w="9912" w:type="dxa"/>
            <w:shd w:val="clear" w:color="auto" w:fill="D9D9D9" w:themeFill="text2" w:themeFillShade="D9"/>
            <w:tcMar/>
            <w:vAlign w:val="center"/>
          </w:tcPr>
          <w:p w:rsidRPr="0004517B" w:rsidR="00925C96" w:rsidP="00925C96" w:rsidRDefault="00925C96" w14:paraId="388B9DB5"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Pr="00925C96" w:rsidR="00925C96" w:rsidTr="69A3CEF9" w14:paraId="0A75C056" w14:textId="77777777">
        <w:trPr>
          <w:trHeight w:val="510"/>
        </w:trPr>
        <w:tc>
          <w:tcPr>
            <w:tcW w:w="9912" w:type="dxa"/>
            <w:tcMar/>
            <w:vAlign w:val="center"/>
          </w:tcPr>
          <w:p w:rsidRPr="00925C96" w:rsidR="00925C96" w:rsidP="00925C96" w:rsidRDefault="000655F8" w14:paraId="7FA57B3D"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0"/>
                  <w14:checkedState w14:val="2612" w14:font="MS Gothic"/>
                  <w14:uncheckedState w14:val="2610" w14:font="MS Gothic"/>
                </w14:checkbox>
              </w:sdtPr>
              <w:sdtEndPr/>
              <w:sdtContent>
                <w:r w:rsidRPr="00925C96" w:rsidR="00925C96">
                  <w:rPr>
                    <w:rFonts w:ascii="Segoe UI Symbol" w:hAnsi="Segoe UI Symbol"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EndPr/>
              <w:sdtContent>
                <w:r w:rsidRPr="00925C96" w:rsidR="00925C96">
                  <w:rPr>
                    <w:rFonts w:ascii="Segoe UI Symbol" w:hAnsi="Segoe UI Symbol"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No</w:t>
            </w:r>
          </w:p>
        </w:tc>
      </w:tr>
      <w:tr w:rsidRPr="00925C96" w:rsidR="00925C96" w:rsidTr="69A3CEF9" w14:paraId="22EBF98A" w14:textId="77777777">
        <w:trPr>
          <w:trHeight w:val="576"/>
        </w:trPr>
        <w:tc>
          <w:tcPr>
            <w:tcW w:w="9912" w:type="dxa"/>
            <w:shd w:val="clear" w:color="auto" w:fill="D9D9D9" w:themeFill="text2" w:themeFillShade="D9"/>
            <w:tcMar/>
            <w:vAlign w:val="center"/>
          </w:tcPr>
          <w:p w:rsidRPr="0004517B" w:rsidR="00925C96" w:rsidP="00925C96" w:rsidRDefault="00925C96" w14:paraId="62604961" w14:textId="5512F18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Pr="0004517B" w:rsid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Pr="00925C96" w:rsidR="00925C96" w:rsidTr="69A3CEF9" w14:paraId="0230D802" w14:textId="77777777">
        <w:trPr>
          <w:trHeight w:val="960"/>
        </w:trPr>
        <w:tc>
          <w:tcPr>
            <w:tcW w:w="9912" w:type="dxa"/>
            <w:tcMar/>
            <w:vAlign w:val="center"/>
          </w:tcPr>
          <w:p w:rsidRPr="00925C96" w:rsidR="00925C96" w:rsidP="00925C96" w:rsidRDefault="000655F8" w14:paraId="51D0DACE"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By using appropriate metadata standards and vocabularies</w:t>
            </w:r>
          </w:p>
          <w:p w:rsidRPr="00925C96" w:rsidR="00925C96" w:rsidP="69A3CEF9" w:rsidRDefault="000655F8" w14:paraId="5466E91A" w14:textId="4A9CC87E">
            <w:pPr>
              <w:jc w:val="left"/>
              <w:rPr>
                <w:rFonts w:ascii="Calibri" w:hAnsi="Calibri" w:cs="Calibri" w:asciiTheme="minorAscii" w:hAnsiTheme="minorAscii" w:cstheme="minorAscii"/>
              </w:rPr>
            </w:pPr>
            <w:sdt>
              <w:sdtPr>
                <w:id w:val="978039115"/>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8F94D6A">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By providing detailed documentation and version control information</w:t>
            </w:r>
          </w:p>
          <w:p w:rsidRPr="00925C96" w:rsidR="00925C96" w:rsidP="00925C96" w:rsidRDefault="000655F8" w14:paraId="0B09633D" w14:textId="77777777">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r w:rsidRPr="00925C96" w:rsidR="00925C96">
              <w:rPr>
                <w:rStyle w:val="PlaceholderText"/>
                <w:rFonts w:asciiTheme="minorHAnsi" w:hAnsiTheme="minorHAnsi" w:cstheme="minorHAnsi"/>
                <w:i/>
                <w:iCs/>
              </w:rPr>
              <w:t>Click or tap here to type your answer.</w:t>
            </w:r>
          </w:p>
        </w:tc>
      </w:tr>
      <w:tr w:rsidRPr="00925C96" w:rsidR="00925C96" w:rsidTr="69A3CEF9" w14:paraId="49B3D630" w14:textId="77777777">
        <w:trPr>
          <w:trHeight w:val="576"/>
        </w:trPr>
        <w:tc>
          <w:tcPr>
            <w:tcW w:w="9912" w:type="dxa"/>
            <w:shd w:val="clear" w:color="auto" w:fill="D9D9D9" w:themeFill="text2" w:themeFillShade="D9"/>
            <w:tcMar/>
            <w:vAlign w:val="center"/>
          </w:tcPr>
          <w:p w:rsidRPr="0004517B" w:rsidR="00925C96" w:rsidP="00925C96" w:rsidRDefault="00925C96" w14:paraId="26DB64B9"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Pr="00925C96" w:rsidR="00925C96" w:rsidTr="69A3CEF9" w14:paraId="48BFB1F1" w14:textId="77777777">
        <w:trPr>
          <w:trHeight w:val="1408"/>
        </w:trPr>
        <w:tc>
          <w:tcPr>
            <w:tcW w:w="9912" w:type="dxa"/>
            <w:tcMar/>
            <w:vAlign w:val="center"/>
          </w:tcPr>
          <w:p w:rsidRPr="00925C96" w:rsidR="00925C96" w:rsidP="00925C96" w:rsidRDefault="000655F8" w14:paraId="132CDD23"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Validation checks or error detection routines.</w:t>
            </w:r>
          </w:p>
          <w:p w:rsidRPr="00925C96" w:rsidR="00925C96" w:rsidP="69A3CEF9" w:rsidRDefault="000655F8" w14:paraId="3B2C3832" w14:textId="1ABC549F">
            <w:pPr>
              <w:pStyle w:val="Caption"/>
              <w:jc w:val="left"/>
              <w:rPr>
                <w:rFonts w:ascii="Calibri" w:hAnsi="Calibri" w:cs="Calibri" w:asciiTheme="minorAscii" w:hAnsiTheme="minorAscii" w:cstheme="minorAscii"/>
                <w:b w:val="0"/>
                <w:bCs w:val="0"/>
                <w:color w:val="auto"/>
                <w:sz w:val="22"/>
                <w:szCs w:val="22"/>
              </w:rPr>
            </w:pPr>
            <w:sdt>
              <w:sdtPr>
                <w:id w:val="-1706324682"/>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7A33C465">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925C96">
              <w:rPr>
                <w:rFonts w:ascii="Calibri" w:hAnsi="Calibri" w:cs="Calibri" w:asciiTheme="minorAscii" w:hAnsiTheme="minorAscii" w:cstheme="minorAscii"/>
                <w:b w:val="0"/>
                <w:bCs w:val="0"/>
                <w:color w:val="auto"/>
                <w:sz w:val="22"/>
                <w:szCs w:val="22"/>
              </w:rPr>
              <w:t xml:space="preserve"> Manual data review and verification</w:t>
            </w:r>
          </w:p>
          <w:p w:rsidRPr="00925C96" w:rsidR="00925C96" w:rsidP="69A3CEF9" w:rsidRDefault="000655F8" w14:paraId="2A749DA6" w14:textId="6FF9DCAF">
            <w:pPr>
              <w:pStyle w:val="Caption"/>
              <w:jc w:val="left"/>
              <w:rPr>
                <w:rFonts w:ascii="Calibri" w:hAnsi="Calibri" w:cs="Calibri" w:asciiTheme="minorAscii" w:hAnsiTheme="minorAscii" w:cstheme="minorAscii"/>
                <w:b w:val="0"/>
                <w:bCs w:val="0"/>
                <w:color w:val="auto"/>
                <w:sz w:val="22"/>
                <w:szCs w:val="22"/>
              </w:rPr>
            </w:pPr>
            <w:sdt>
              <w:sdtPr>
                <w:id w:val="-1591545343"/>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35874979">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925C96">
              <w:rPr>
                <w:rFonts w:ascii="Calibri" w:hAnsi="Calibri" w:cs="Calibri" w:asciiTheme="minorAscii" w:hAnsiTheme="minorAscii" w:cstheme="minorAscii"/>
                <w:b w:val="0"/>
                <w:bCs w:val="0"/>
                <w:color w:val="auto"/>
                <w:sz w:val="22"/>
                <w:szCs w:val="22"/>
              </w:rPr>
              <w:t xml:space="preserve"> Peer review or quality control procedures</w:t>
            </w:r>
          </w:p>
          <w:p w:rsidRPr="00925C96" w:rsidR="00925C96" w:rsidP="00925C96" w:rsidRDefault="000655F8" w14:paraId="56D0A7B8" w14:textId="77777777">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b w:val="0"/>
                    <w:bCs w:val="0"/>
                    <w:color w:val="auto"/>
                    <w:sz w:val="22"/>
                    <w:szCs w:val="22"/>
                  </w:rPr>
                  <w:t>☐</w:t>
                </w:r>
              </w:sdtContent>
            </w:sdt>
            <w:r w:rsidRPr="00925C96" w:rsidR="00925C96">
              <w:rPr>
                <w:rFonts w:asciiTheme="minorHAnsi" w:hAnsiTheme="minorHAnsi" w:cstheme="minorHAnsi"/>
                <w:b w:val="0"/>
                <w:bCs w:val="0"/>
                <w:color w:val="auto"/>
                <w:sz w:val="22"/>
                <w:szCs w:val="22"/>
              </w:rPr>
              <w:t xml:space="preserve"> Statistical methods or software tools for data analysis and validation</w:t>
            </w:r>
          </w:p>
          <w:p w:rsidRPr="00925C96" w:rsidR="00925C96" w:rsidP="00925C96" w:rsidRDefault="000655F8" w14:paraId="1DBF2373" w14:textId="77777777">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69A3CEF9" w14:paraId="747399D9" w14:textId="77777777">
        <w:trPr>
          <w:trHeight w:val="576"/>
        </w:trPr>
        <w:tc>
          <w:tcPr>
            <w:tcW w:w="9912" w:type="dxa"/>
            <w:shd w:val="clear" w:color="auto" w:fill="D9D9D9" w:themeFill="text2" w:themeFillShade="D9"/>
            <w:tcMar/>
            <w:vAlign w:val="center"/>
          </w:tcPr>
          <w:p w:rsidRPr="0004517B" w:rsidR="00925C96" w:rsidP="00925C96" w:rsidRDefault="00925C96" w14:paraId="7D1A491B"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Pr="00925C96" w:rsidR="00925C96" w:rsidTr="69A3CEF9" w14:paraId="2B554E46" w14:textId="77777777">
        <w:trPr>
          <w:trHeight w:val="510"/>
        </w:trPr>
        <w:tc>
          <w:tcPr>
            <w:tcW w:w="9912" w:type="dxa"/>
            <w:tcMar/>
            <w:vAlign w:val="center"/>
          </w:tcPr>
          <w:p w:rsidRPr="00925C96" w:rsidR="00925C96" w:rsidP="69A3CEF9" w:rsidRDefault="000655F8" w14:paraId="11E22294" w14:textId="70575427">
            <w:pPr>
              <w:pStyle w:val="Caption"/>
              <w:jc w:val="left"/>
              <w:rPr>
                <w:rFonts w:ascii="Calibri" w:hAnsi="Calibri" w:cs="Calibri" w:asciiTheme="minorAscii" w:hAnsiTheme="minorAscii" w:cstheme="minorAscii"/>
                <w:b w:val="0"/>
                <w:bCs w:val="0"/>
                <w:color w:val="auto"/>
                <w:sz w:val="22"/>
                <w:szCs w:val="22"/>
              </w:rPr>
            </w:pPr>
            <w:sdt>
              <w:sdtPr>
                <w:id w:val="1343739440"/>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6C0F8D44">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925C96">
              <w:rPr>
                <w:rFonts w:ascii="Calibri" w:hAnsi="Calibri" w:cs="Calibri" w:asciiTheme="minorAscii" w:hAnsiTheme="minorAscii" w:cstheme="minorAscii"/>
                <w:b w:val="0"/>
                <w:bCs w:val="0"/>
                <w:color w:val="auto"/>
                <w:sz w:val="22"/>
                <w:szCs w:val="22"/>
              </w:rPr>
              <w:t xml:space="preserve"> </w:t>
            </w:r>
            <w:r w:rsidRPr="69A3CEF9" w:rsidR="00925C96">
              <w:rPr>
                <w:rFonts w:ascii="Calibri" w:hAnsi="Calibri" w:cs="Calibri" w:asciiTheme="minorAscii" w:hAnsiTheme="minorAscii" w:cstheme="minorAscii"/>
                <w:b w:val="0"/>
                <w:bCs w:val="0"/>
                <w:color w:val="auto"/>
                <w:sz w:val="22"/>
                <w:szCs w:val="22"/>
              </w:rPr>
              <w:t xml:space="preserve">Yes  </w:t>
            </w:r>
            <w:sdt>
              <w:sdtPr>
                <w:id w:val="1633514866"/>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00925C96">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925C96">
              <w:rPr>
                <w:rFonts w:ascii="Calibri" w:hAnsi="Calibri" w:cs="Calibri" w:asciiTheme="minorAscii" w:hAnsiTheme="minorAscii" w:cstheme="minorAscii"/>
                <w:b w:val="0"/>
                <w:bCs w:val="0"/>
                <w:color w:val="auto"/>
                <w:sz w:val="22"/>
                <w:szCs w:val="22"/>
              </w:rPr>
              <w:t xml:space="preserve"> No</w:t>
            </w:r>
          </w:p>
        </w:tc>
      </w:tr>
    </w:tbl>
    <w:p w:rsidR="00925C96" w:rsidP="00925C96" w:rsidRDefault="00925C96" w14:paraId="7F1087D5" w14:textId="77777777"/>
    <w:p w:rsidR="00354C3C" w:rsidRDefault="00354C3C" w14:paraId="2467D2B8" w14:textId="5B39B3F3">
      <w:pPr>
        <w:jc w:val="left"/>
      </w:pPr>
      <w:r>
        <w:br w:type="page"/>
      </w:r>
    </w:p>
    <w:p w:rsidRPr="00925C96" w:rsidR="00354C3C" w:rsidP="00925C96" w:rsidRDefault="00354C3C" w14:paraId="4FB94545" w14:textId="77777777"/>
    <w:p w:rsidR="001478FF" w:rsidP="00A565D3" w:rsidRDefault="001478FF" w14:paraId="7937585B" w14:textId="77777777">
      <w:pPr>
        <w:pStyle w:val="Heading1"/>
      </w:pPr>
      <w:bookmarkStart w:name="_Toc155868997" w:id="14"/>
      <w:r w:rsidRPr="001478FF">
        <w:t>Other research outputs</w:t>
      </w:r>
      <w:bookmarkEnd w:id="14"/>
    </w:p>
    <w:tbl>
      <w:tblPr>
        <w:tblStyle w:val="Grigliatabella1"/>
        <w:tblW w:w="0" w:type="auto"/>
        <w:tblLook w:val="0480" w:firstRow="0" w:lastRow="0" w:firstColumn="1" w:lastColumn="0" w:noHBand="0" w:noVBand="1"/>
      </w:tblPr>
      <w:tblGrid>
        <w:gridCol w:w="9912"/>
      </w:tblGrid>
      <w:tr w:rsidRPr="00925C96" w:rsidR="00925C96" w:rsidTr="69A3CEF9" w14:paraId="59782878" w14:textId="77777777">
        <w:trPr>
          <w:trHeight w:val="576"/>
        </w:trPr>
        <w:tc>
          <w:tcPr>
            <w:tcW w:w="9912" w:type="dxa"/>
            <w:shd w:val="clear" w:color="auto" w:fill="D9D9D9" w:themeFill="text2" w:themeFillShade="D9"/>
            <w:tcMar/>
            <w:vAlign w:val="center"/>
          </w:tcPr>
          <w:p w:rsidRPr="0004517B" w:rsidR="00925C96" w:rsidP="00925C96" w:rsidRDefault="00925C96" w14:paraId="6FCAFDD1"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Pr="00925C96" w:rsidR="00925C96" w:rsidTr="69A3CEF9" w14:paraId="02450718" w14:textId="77777777">
        <w:trPr>
          <w:trHeight w:val="1547"/>
        </w:trPr>
        <w:tc>
          <w:tcPr>
            <w:tcW w:w="9912" w:type="dxa"/>
            <w:tcMar/>
            <w:vAlign w:val="center"/>
          </w:tcPr>
          <w:p w:rsidRPr="00925C96" w:rsidR="00925C96" w:rsidP="69A3CEF9" w:rsidRDefault="000655F8" w14:paraId="71B57302" w14:textId="58F8DDBA">
            <w:pPr>
              <w:ind w:left="318" w:hanging="318"/>
              <w:jc w:val="left"/>
              <w:rPr>
                <w:rFonts w:ascii="Calibri" w:hAnsi="Calibri" w:cs="Calibri" w:asciiTheme="minorAscii" w:hAnsiTheme="minorAscii" w:cstheme="minorAscii"/>
              </w:rPr>
            </w:pPr>
            <w:sdt>
              <w:sdtPr>
                <w:id w:val="61478768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33CB823F">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Software</w:t>
            </w:r>
          </w:p>
          <w:p w:rsidRPr="00925C96" w:rsidR="00925C96" w:rsidP="00925C96" w:rsidRDefault="000655F8" w14:paraId="590A17C0" w14:textId="77777777">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Workflows</w:t>
            </w:r>
          </w:p>
          <w:p w:rsidRPr="00925C96" w:rsidR="00925C96" w:rsidP="00925C96" w:rsidRDefault="000655F8" w14:paraId="733DFCAF" w14:textId="77777777">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Protocols</w:t>
            </w:r>
          </w:p>
          <w:p w:rsidRPr="00925C96" w:rsidR="00925C96" w:rsidP="69A3CEF9" w:rsidRDefault="000655F8" w14:paraId="2C13C0E8" w14:textId="0855DBD4">
            <w:pPr>
              <w:ind w:left="318" w:hanging="318"/>
              <w:jc w:val="left"/>
              <w:rPr>
                <w:rFonts w:ascii="Calibri" w:hAnsi="Calibri" w:cs="Calibri" w:asciiTheme="minorAscii" w:hAnsiTheme="minorAscii" w:cstheme="minorAscii"/>
              </w:rPr>
            </w:pPr>
            <w:sdt>
              <w:sdtPr>
                <w:id w:val="138537930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30FA07D">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Models</w:t>
            </w:r>
          </w:p>
          <w:p w:rsidRPr="00925C96" w:rsidR="00925C96" w:rsidP="00925C96" w:rsidRDefault="000655F8" w14:paraId="0CDC5D86" w14:textId="77777777">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Physical materials</w:t>
            </w:r>
          </w:p>
          <w:p w:rsidRPr="00925C96" w:rsidR="00925C96" w:rsidP="00925C96" w:rsidRDefault="000655F8" w14:paraId="7CFC9DF7" w14:textId="77777777">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69A3CEF9" w14:paraId="5077C3ED" w14:textId="77777777">
        <w:trPr>
          <w:trHeight w:val="576"/>
        </w:trPr>
        <w:tc>
          <w:tcPr>
            <w:tcW w:w="9912" w:type="dxa"/>
            <w:shd w:val="clear" w:color="auto" w:fill="D9D9D9" w:themeFill="text2" w:themeFillShade="D9"/>
            <w:tcMar/>
            <w:vAlign w:val="center"/>
          </w:tcPr>
          <w:p w:rsidRPr="0004517B" w:rsidR="00925C96" w:rsidP="00925C96" w:rsidRDefault="00925C96" w14:paraId="2D2DC8A9"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Pr="00925C96" w:rsidR="00925C96" w:rsidTr="69A3CEF9" w14:paraId="26485472" w14:textId="77777777">
        <w:trPr>
          <w:trHeight w:val="1098"/>
        </w:trPr>
        <w:tc>
          <w:tcPr>
            <w:tcW w:w="9912" w:type="dxa"/>
            <w:tcMar/>
            <w:vAlign w:val="center"/>
          </w:tcPr>
          <w:p w:rsidRPr="00925C96" w:rsidR="00925C96" w:rsidP="69A3CEF9" w:rsidRDefault="000655F8" w14:paraId="1DA44559" w14:textId="2D3A8E22">
            <w:pPr>
              <w:jc w:val="left"/>
              <w:rPr>
                <w:rFonts w:ascii="Calibri" w:hAnsi="Calibri" w:cs="Calibri" w:asciiTheme="minorAscii" w:hAnsiTheme="minorAscii" w:cstheme="minorAscii"/>
              </w:rPr>
            </w:pPr>
            <w:sdt>
              <w:sdtPr>
                <w:id w:val="109367090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8C752E6">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Store them in a trusted repository.</w:t>
            </w:r>
          </w:p>
          <w:p w:rsidRPr="00925C96" w:rsidR="00925C96" w:rsidP="69A3CEF9" w:rsidRDefault="000655F8" w14:paraId="4205308A" w14:textId="395D9346">
            <w:pPr>
              <w:jc w:val="left"/>
              <w:rPr>
                <w:rFonts w:ascii="Calibri" w:hAnsi="Calibri" w:cs="Calibri" w:asciiTheme="minorAscii" w:hAnsiTheme="minorAscii" w:cstheme="minorAscii"/>
              </w:rPr>
            </w:pPr>
            <w:sdt>
              <w:sdtPr>
                <w:id w:val="65111266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8C752E6">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Use </w:t>
            </w:r>
            <w:r w:rsidRPr="69A3CEF9" w:rsidR="00925C96">
              <w:rPr>
                <w:rFonts w:ascii="Calibri" w:hAnsi="Calibri" w:cs="Calibri" w:asciiTheme="minorAscii" w:hAnsiTheme="minorAscii" w:cstheme="minorAscii"/>
              </w:rPr>
              <w:t>appropriate metadata</w:t>
            </w:r>
            <w:r w:rsidRPr="69A3CEF9" w:rsidR="00925C96">
              <w:rPr>
                <w:rFonts w:ascii="Calibri" w:hAnsi="Calibri" w:cs="Calibri" w:asciiTheme="minorAscii" w:hAnsiTheme="minorAscii" w:cstheme="minorAscii"/>
              </w:rPr>
              <w:t xml:space="preserve"> standards and documentation to describe and </w:t>
            </w:r>
            <w:r w:rsidRPr="69A3CEF9" w:rsidR="00925C96">
              <w:rPr>
                <w:rFonts w:ascii="Calibri" w:hAnsi="Calibri" w:cs="Calibri" w:asciiTheme="minorAscii" w:hAnsiTheme="minorAscii" w:cstheme="minorAscii"/>
              </w:rPr>
              <w:t>facilitate</w:t>
            </w:r>
            <w:r w:rsidRPr="69A3CEF9" w:rsidR="00925C96">
              <w:rPr>
                <w:rFonts w:ascii="Calibri" w:hAnsi="Calibri" w:cs="Calibri" w:asciiTheme="minorAscii" w:hAnsiTheme="minorAscii" w:cstheme="minorAscii"/>
              </w:rPr>
              <w:t xml:space="preserve"> re-use.</w:t>
            </w:r>
          </w:p>
          <w:p w:rsidRPr="00925C96" w:rsidR="00925C96" w:rsidP="69A3CEF9" w:rsidRDefault="000655F8" w14:paraId="5C23E35D" w14:textId="45D8C955">
            <w:pPr>
              <w:ind w:left="318" w:hanging="318"/>
              <w:jc w:val="left"/>
              <w:rPr>
                <w:rFonts w:ascii="Calibri" w:hAnsi="Calibri" w:cs="Calibri" w:asciiTheme="minorAscii" w:hAnsiTheme="minorAscii" w:cstheme="minorAscii"/>
              </w:rPr>
            </w:pPr>
            <w:sdt>
              <w:sdtPr>
                <w:id w:val="-142742032"/>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17655945">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Use </w:t>
            </w:r>
            <w:r w:rsidRPr="69A3CEF9" w:rsidR="00925C96">
              <w:rPr>
                <w:rFonts w:ascii="Calibri" w:hAnsi="Calibri" w:cs="Calibri" w:asciiTheme="minorAscii" w:hAnsiTheme="minorAscii" w:cstheme="minorAscii"/>
              </w:rPr>
              <w:t>appropriate license</w:t>
            </w:r>
            <w:r w:rsidRPr="69A3CEF9" w:rsidR="00925C96">
              <w:rPr>
                <w:rFonts w:ascii="Calibri" w:hAnsi="Calibri" w:cs="Calibri" w:asciiTheme="minorAscii" w:hAnsiTheme="minorAscii" w:cstheme="minorAscii"/>
              </w:rPr>
              <w:t xml:space="preserve"> to ensure that they can be freely reused and repurposed by others.</w:t>
            </w:r>
          </w:p>
          <w:p w:rsidRPr="00925C96" w:rsidR="00925C96" w:rsidP="00925C96" w:rsidRDefault="000655F8" w14:paraId="67D660B1" w14:textId="77777777">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69A3CEF9" w14:paraId="074F9583" w14:textId="77777777">
        <w:trPr>
          <w:trHeight w:val="576"/>
        </w:trPr>
        <w:tc>
          <w:tcPr>
            <w:tcW w:w="9912" w:type="dxa"/>
            <w:shd w:val="clear" w:color="auto" w:fill="D9D9D9" w:themeFill="text2" w:themeFillShade="D9"/>
            <w:tcMar/>
            <w:vAlign w:val="center"/>
          </w:tcPr>
          <w:p w:rsidRPr="0004517B" w:rsidR="00925C96" w:rsidP="00925C96" w:rsidRDefault="00925C96" w14:paraId="3FDC73B4"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Pr="00925C96" w:rsidR="00925C96" w:rsidTr="69A3CEF9" w14:paraId="15437A65" w14:textId="77777777">
        <w:trPr>
          <w:trHeight w:val="1166"/>
        </w:trPr>
        <w:tc>
          <w:tcPr>
            <w:tcW w:w="9912" w:type="dxa"/>
            <w:tcMar/>
            <w:vAlign w:val="center"/>
          </w:tcPr>
          <w:p w:rsidRPr="00925C96" w:rsidR="00925C96" w:rsidP="69A3CEF9" w:rsidRDefault="000655F8" w14:paraId="13278342" w14:textId="1379D8E3">
            <w:pPr>
              <w:pStyle w:val="Caption"/>
              <w:ind w:left="318" w:hanging="318"/>
              <w:jc w:val="left"/>
              <w:rPr>
                <w:rFonts w:ascii="Calibri" w:hAnsi="Calibri" w:cs="Calibri" w:asciiTheme="minorAscii" w:hAnsiTheme="minorAscii" w:cstheme="minorAscii"/>
                <w:b w:val="0"/>
                <w:bCs w:val="0"/>
                <w:color w:val="auto"/>
                <w:sz w:val="22"/>
                <w:szCs w:val="22"/>
              </w:rPr>
            </w:pPr>
            <w:sdt>
              <w:sdtPr>
                <w:id w:val="1515029719"/>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076AB89A">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00925C96">
              <w:rPr>
                <w:rFonts w:ascii="Calibri" w:hAnsi="Calibri" w:cs="Calibri" w:asciiTheme="minorAscii" w:hAnsiTheme="minorAscii" w:cstheme="minorAscii"/>
                <w:b w:val="0"/>
                <w:bCs w:val="0"/>
                <w:color w:val="auto"/>
                <w:sz w:val="22"/>
                <w:szCs w:val="22"/>
              </w:rPr>
              <w:t xml:space="preserve"> Use </w:t>
            </w:r>
            <w:r w:rsidRPr="69A3CEF9" w:rsidR="00925C96">
              <w:rPr>
                <w:rFonts w:ascii="Calibri" w:hAnsi="Calibri" w:cs="Calibri" w:asciiTheme="minorAscii" w:hAnsiTheme="minorAscii" w:cstheme="minorAscii"/>
                <w:b w:val="0"/>
                <w:bCs w:val="0"/>
                <w:color w:val="auto"/>
                <w:sz w:val="22"/>
                <w:szCs w:val="22"/>
              </w:rPr>
              <w:t>appropriate metadata</w:t>
            </w:r>
            <w:r w:rsidRPr="69A3CEF9" w:rsidR="00925C96">
              <w:rPr>
                <w:rFonts w:ascii="Calibri" w:hAnsi="Calibri" w:cs="Calibri" w:asciiTheme="minorAscii" w:hAnsiTheme="minorAscii" w:cstheme="minorAscii"/>
                <w:b w:val="0"/>
                <w:bCs w:val="0"/>
                <w:color w:val="auto"/>
                <w:sz w:val="22"/>
                <w:szCs w:val="22"/>
              </w:rPr>
              <w:t xml:space="preserve"> standards and documentation to describe and </w:t>
            </w:r>
            <w:r w:rsidRPr="69A3CEF9" w:rsidR="00925C96">
              <w:rPr>
                <w:rFonts w:ascii="Calibri" w:hAnsi="Calibri" w:cs="Calibri" w:asciiTheme="minorAscii" w:hAnsiTheme="minorAscii" w:cstheme="minorAscii"/>
                <w:b w:val="0"/>
                <w:bCs w:val="0"/>
                <w:color w:val="auto"/>
                <w:sz w:val="22"/>
                <w:szCs w:val="22"/>
              </w:rPr>
              <w:t>facilitate</w:t>
            </w:r>
            <w:r w:rsidRPr="69A3CEF9" w:rsidR="00925C96">
              <w:rPr>
                <w:rFonts w:ascii="Calibri" w:hAnsi="Calibri" w:cs="Calibri" w:asciiTheme="minorAscii" w:hAnsiTheme="minorAscii" w:cstheme="minorAscii"/>
                <w:b w:val="0"/>
                <w:bCs w:val="0"/>
                <w:color w:val="auto"/>
                <w:sz w:val="22"/>
                <w:szCs w:val="22"/>
              </w:rPr>
              <w:t xml:space="preserve"> re-use</w:t>
            </w:r>
          </w:p>
          <w:p w:rsidRPr="00925C96" w:rsidR="00925C96" w:rsidP="69A3CEF9" w:rsidRDefault="000655F8" w14:paraId="6DE32515" w14:textId="1CB0EECB">
            <w:pPr>
              <w:ind w:left="318" w:hanging="318"/>
              <w:jc w:val="left"/>
              <w:rPr>
                <w:rFonts w:ascii="Calibri" w:hAnsi="Calibri" w:cs="Calibri" w:asciiTheme="minorAscii" w:hAnsiTheme="minorAscii" w:cstheme="minorAscii"/>
              </w:rPr>
            </w:pPr>
            <w:sdt>
              <w:sdtPr>
                <w:id w:val="2110152776"/>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49F5956">
                  <w:rPr>
                    <w:rFonts w:ascii="MS Gothic" w:hAnsi="MS Gothic" w:eastAsia="MS Gothic" w:cs="MS Gothic"/>
                  </w:rPr>
                  <w:t>☒</w:t>
                </w:r>
              </w:sdtContent>
              <w:sdtEndPr>
                <w:rPr>
                  <w:rFonts w:ascii="Calibri" w:hAnsi="Calibri" w:cs="Calibri" w:asciiTheme="minorAscii" w:hAnsiTheme="minorAscii" w:cstheme="minorAscii"/>
                </w:rPr>
              </w:sdtEndPr>
            </w:sdt>
            <w:r w:rsidRPr="69A3CEF9" w:rsidR="00925C96">
              <w:rPr>
                <w:rFonts w:ascii="Calibri" w:hAnsi="Calibri" w:cs="Calibri" w:asciiTheme="minorAscii" w:hAnsiTheme="minorAscii" w:cstheme="minorAscii"/>
              </w:rPr>
              <w:t xml:space="preserve"> Publish them using </w:t>
            </w:r>
            <w:r w:rsidRPr="69A3CEF9" w:rsidR="00925C96">
              <w:rPr>
                <w:rFonts w:ascii="Calibri" w:hAnsi="Calibri" w:cs="Calibri" w:asciiTheme="minorAscii" w:hAnsiTheme="minorAscii" w:cstheme="minorAscii"/>
              </w:rPr>
              <w:t>an appropriate license</w:t>
            </w:r>
            <w:r w:rsidRPr="69A3CEF9" w:rsidR="00925C96">
              <w:rPr>
                <w:rFonts w:ascii="Calibri" w:hAnsi="Calibri" w:cs="Calibri" w:asciiTheme="minorAscii" w:hAnsiTheme="minorAscii" w:cstheme="minorAscii"/>
              </w:rPr>
              <w:t xml:space="preserve"> to ensure that they can be freely reused and repurposed by others.</w:t>
            </w:r>
          </w:p>
          <w:p w:rsidRPr="00925C96" w:rsidR="00925C96" w:rsidP="00925C96" w:rsidRDefault="000655F8" w14:paraId="3E1299FB" w14:textId="77777777">
            <w:pPr>
              <w:jc w:val="left"/>
              <w:rPr>
                <w:rFonts w:asciiTheme="minorHAnsi" w:hAnsiTheme="minorHAnsi" w:cstheme="minorHAnsi"/>
              </w:rPr>
            </w:pPr>
            <w:sdt>
              <w:sdtPr>
                <w:rPr>
                  <w:rFonts w:asciiTheme="minorHAnsi" w:hAnsiTheme="minorHAnsi" w:cstheme="minorHAnsi"/>
                </w:rPr>
                <w:id w:val="-261838636"/>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Make them available through a trusted repository or other public platforms. </w:t>
            </w:r>
          </w:p>
          <w:p w:rsidRPr="00925C96" w:rsidR="00925C96" w:rsidP="00925C96" w:rsidRDefault="000655F8" w14:paraId="6AA9F5B1" w14:textId="77777777">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EndPr/>
              <w:sdtContent>
                <w:r w:rsidRPr="00925C96" w:rsidR="00925C96">
                  <w:rPr>
                    <w:rFonts w:ascii="Segoe UI Symbol" w:hAnsi="Segoe UI Symbol" w:eastAsia="MS Gothic" w:cs="Segoe UI Symbol"/>
                  </w:rPr>
                  <w:t>☐</w:t>
                </w:r>
              </w:sdtContent>
            </w:sdt>
            <w:r w:rsidRPr="00925C96" w:rsid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EndPr/>
              <w:sdtContent>
                <w:r w:rsidRPr="00925C96" w:rsidR="00925C96">
                  <w:rPr>
                    <w:rStyle w:val="PlaceholderText"/>
                    <w:rFonts w:asciiTheme="minorHAnsi" w:hAnsiTheme="minorHAnsi" w:cstheme="minorHAnsi"/>
                    <w:i/>
                    <w:iCs/>
                  </w:rPr>
                  <w:t>Click or tap here to type your answer.</w:t>
                </w:r>
              </w:sdtContent>
            </w:sdt>
          </w:p>
        </w:tc>
      </w:tr>
      <w:tr w:rsidRPr="00925C96" w:rsidR="00925C96" w:rsidTr="69A3CEF9" w14:paraId="1F00CB4C" w14:textId="77777777">
        <w:trPr>
          <w:trHeight w:val="576"/>
        </w:trPr>
        <w:tc>
          <w:tcPr>
            <w:tcW w:w="9912" w:type="dxa"/>
            <w:shd w:val="clear" w:color="auto" w:fill="D9D9D9" w:themeFill="text2" w:themeFillShade="D9"/>
            <w:tcMar/>
            <w:vAlign w:val="center"/>
          </w:tcPr>
          <w:p w:rsidRPr="0004517B" w:rsidR="00925C96" w:rsidP="00925C96" w:rsidRDefault="00925C96" w14:paraId="58BB282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Pr="00925C96" w:rsidR="00925C96" w:rsidTr="69A3CEF9" w14:paraId="68A79C70" w14:textId="77777777">
        <w:trPr>
          <w:trHeight w:val="510"/>
        </w:trPr>
        <w:sdt>
          <w:sdtPr>
            <w:id w:val="-1257130806"/>
            <w:placeholder>
              <w:docPart w:val="3F0C49F592B2412780F32AB8B8BB1915"/>
            </w:placeholder>
            <w:showingPlcHdr/>
            <w:text w:multiLine="1"/>
            <w:rPr>
              <w:rStyle w:val="PlaceholderText"/>
              <w:rFonts w:ascii="Calibri" w:hAnsi="Calibri" w:cs="Calibri" w:asciiTheme="minorAscii" w:hAnsiTheme="minorAscii" w:cstheme="minorAscii"/>
              <w:b w:val="0"/>
              <w:bCs w:val="0"/>
              <w:i w:val="1"/>
              <w:iCs w:val="1"/>
              <w:sz w:val="22"/>
              <w:szCs w:val="22"/>
            </w:rPr>
          </w:sdtPr>
          <w:sdtEndPr>
            <w:rPr>
              <w:rStyle w:val="PlaceholderText"/>
              <w:rFonts w:ascii="Calibri" w:hAnsi="Calibri" w:cs="Calibri" w:asciiTheme="minorAscii" w:hAnsiTheme="minorAscii" w:cstheme="minorAscii"/>
              <w:b w:val="0"/>
              <w:bCs w:val="0"/>
              <w:i w:val="1"/>
              <w:iCs w:val="1"/>
              <w:sz w:val="22"/>
              <w:szCs w:val="22"/>
            </w:rPr>
          </w:sdtEndPr>
          <w:sdtContent>
            <w:tc>
              <w:tcPr>
                <w:tcW w:w="9912" w:type="dxa"/>
                <w:tcMar/>
                <w:vAlign w:val="center"/>
              </w:tcPr>
              <w:p w:rsidRPr="00925C96" w:rsidR="00925C96" w:rsidP="00925C96" w:rsidRDefault="00925C96" w14:paraId="7C83D5A2" w14:textId="77777777">
                <w:pPr>
                  <w:pStyle w:val="Caption"/>
                  <w:jc w:val="left"/>
                  <w:rPr>
                    <w:rStyle w:val="PlaceholderText"/>
                    <w:rFonts w:asciiTheme="minorHAnsi" w:hAnsiTheme="minorHAnsi" w:cstheme="minorHAnsi"/>
                    <w:b w:val="0"/>
                    <w:bCs w:val="0"/>
                    <w:i/>
                    <w:iCs/>
                    <w:sz w:val="22"/>
                    <w:szCs w:val="22"/>
                  </w:rPr>
                </w:pPr>
                <w:r w:rsidRPr="00925C96">
                  <w:rPr>
                    <w:rStyle w:val="PlaceholderText"/>
                    <w:rFonts w:asciiTheme="minorHAnsi" w:hAnsiTheme="minorHAnsi" w:cstheme="minorHAnsi"/>
                    <w:b w:val="0"/>
                    <w:bCs w:val="0"/>
                    <w:i/>
                    <w:iCs/>
                    <w:sz w:val="22"/>
                    <w:szCs w:val="22"/>
                  </w:rPr>
                  <w:t>Click or tap here to type your answer.</w:t>
                </w:r>
              </w:p>
            </w:tc>
          </w:sdtContent>
        </w:sdt>
      </w:tr>
      <w:tr w:rsidRPr="00925C96" w:rsidR="00925C96" w:rsidTr="69A3CEF9" w14:paraId="0913E473" w14:textId="77777777">
        <w:trPr>
          <w:trHeight w:val="1440"/>
        </w:trPr>
        <w:tc>
          <w:tcPr>
            <w:tcW w:w="9912" w:type="dxa"/>
            <w:shd w:val="clear" w:color="auto" w:fill="D9D9D9" w:themeFill="text2" w:themeFillShade="D9"/>
            <w:tcMar/>
            <w:vAlign w:val="center"/>
          </w:tcPr>
          <w:p w:rsidRPr="0004517B" w:rsidR="00925C96" w:rsidP="00925C96" w:rsidRDefault="00925C96" w14:paraId="012966CF"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rsidRPr="0004517B" w:rsidR="00925C96" w:rsidP="00925C96" w:rsidRDefault="00925C96" w14:paraId="2C59B8D1" w14:textId="77777777">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Pr="00925C96" w:rsidR="00925C96" w:rsidTr="69A3CEF9" w14:paraId="534F8B9D" w14:textId="77777777">
        <w:trPr>
          <w:trHeight w:val="379"/>
        </w:trPr>
        <w:sdt>
          <w:sdtPr>
            <w:id w:val="-1029094902"/>
            <w:placeholder>
              <w:docPart w:val="2AFB9CE9256F455497D54C78C75A5E26"/>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925C96" w:rsidR="00925C96" w:rsidP="69A3CEF9" w:rsidRDefault="00925C96" w14:paraId="5B2FC96F" w14:textId="59C3ADB7">
                <w:pPr>
                  <w:jc w:val="left"/>
                  <w:rPr>
                    <w:rFonts w:ascii="Calibri" w:hAnsi="Calibri" w:cs="Calibri" w:asciiTheme="minorAscii" w:hAnsiTheme="minorAscii" w:cstheme="minorAscii"/>
                  </w:rPr>
                </w:pPr>
                <w:r w:rsidRPr="69A3CEF9" w:rsidR="092A1645">
                  <w:rPr>
                    <w:rFonts w:ascii="Calibri" w:hAnsi="Calibri" w:cs="Calibri" w:asciiTheme="minorAscii" w:hAnsiTheme="minorAscii" w:cstheme="minorAscii"/>
                  </w:rPr>
                  <w:t>Software, models, and small datasets will be shared via GitHub, ensuring version control and accessibility. Larger datasets will be uploaded to Zenodo when needed. Resources will be allocated for storage, documentation, and long-term preservation through backups and institutional repositories where appropriate.</w:t>
                </w:r>
              </w:p>
            </w:tc>
          </w:sdtContent>
        </w:sdt>
      </w:tr>
    </w:tbl>
    <w:p w:rsidR="00925C96" w:rsidP="00925C96" w:rsidRDefault="00925C96" w14:paraId="1C80E87A" w14:textId="77777777"/>
    <w:p w:rsidR="00354C3C" w:rsidRDefault="00354C3C" w14:paraId="5C4C2526" w14:textId="60B9A5F5">
      <w:pPr>
        <w:jc w:val="left"/>
      </w:pPr>
      <w:r>
        <w:br w:type="page"/>
      </w:r>
    </w:p>
    <w:p w:rsidRPr="00925C96" w:rsidR="00354C3C" w:rsidP="00925C96" w:rsidRDefault="00354C3C" w14:paraId="4D208776" w14:textId="77777777"/>
    <w:p w:rsidR="001478FF" w:rsidP="00A565D3" w:rsidRDefault="001478FF" w14:paraId="4F5C600F" w14:textId="00AFF42F">
      <w:pPr>
        <w:pStyle w:val="Heading1"/>
      </w:pPr>
      <w:bookmarkStart w:name="_Toc155868998" w:id="15"/>
      <w:r w:rsidRPr="001478FF">
        <w:t>Allocation of resources</w:t>
      </w:r>
      <w:bookmarkEnd w:id="15"/>
    </w:p>
    <w:tbl>
      <w:tblPr>
        <w:tblStyle w:val="Grigliatabella1"/>
        <w:tblW w:w="0" w:type="auto"/>
        <w:tblLook w:val="0480" w:firstRow="0" w:lastRow="0" w:firstColumn="1" w:lastColumn="0" w:noHBand="0" w:noVBand="1"/>
      </w:tblPr>
      <w:tblGrid>
        <w:gridCol w:w="9912"/>
      </w:tblGrid>
      <w:tr w:rsidRPr="0049091A" w:rsidR="0049091A" w:rsidTr="69A3CEF9" w14:paraId="6EC347F1" w14:textId="77777777">
        <w:trPr>
          <w:trHeight w:val="576"/>
        </w:trPr>
        <w:tc>
          <w:tcPr>
            <w:tcW w:w="9912" w:type="dxa"/>
            <w:shd w:val="clear" w:color="auto" w:fill="D9D9D9" w:themeFill="text2" w:themeFillShade="D9"/>
            <w:tcMar/>
            <w:vAlign w:val="center"/>
          </w:tcPr>
          <w:p w:rsidRPr="0004517B" w:rsidR="0049091A" w:rsidP="0049091A" w:rsidRDefault="0049091A" w14:paraId="1D3754F7"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Pr="0049091A" w:rsidR="0049091A" w:rsidTr="69A3CEF9" w14:paraId="60217BE6" w14:textId="77777777">
        <w:trPr>
          <w:trHeight w:val="671"/>
        </w:trPr>
        <w:sdt>
          <w:sdtPr>
            <w:id w:val="2141068947"/>
            <w:placeholder>
              <w:docPart w:val="8F072FF00D5E413A9F46D28E2E7C5816"/>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69A3CEF9" w:rsidRDefault="0049091A" w14:paraId="54ABDBF0" w14:textId="2C968627">
                <w:pPr>
                  <w:ind w:left="318" w:hanging="318"/>
                  <w:jc w:val="left"/>
                  <w:rPr>
                    <w:rFonts w:ascii="Calibri" w:hAnsi="Calibri" w:cs="Calibri" w:asciiTheme="minorAscii" w:hAnsiTheme="minorAscii" w:cstheme="minorAscii"/>
                  </w:rPr>
                </w:pPr>
                <w:r w:rsidRPr="69A3CEF9" w:rsidR="1F721946">
                  <w:rPr>
                    <w:rFonts w:ascii="Calibri" w:hAnsi="Calibri" w:cs="Calibri" w:asciiTheme="minorAscii" w:hAnsiTheme="minorAscii" w:cstheme="minorAscii"/>
                  </w:rPr>
                  <w:t xml:space="preserve">At this stage, no specific </w:t>
                </w:r>
                <w:r w:rsidRPr="69A3CEF9" w:rsidR="1F721946">
                  <w:rPr>
                    <w:rFonts w:ascii="Calibri" w:hAnsi="Calibri" w:cs="Calibri" w:asciiTheme="minorAscii" w:hAnsiTheme="minorAscii" w:cstheme="minorAscii"/>
                  </w:rPr>
                  <w:t>additional</w:t>
                </w:r>
                <w:r w:rsidRPr="69A3CEF9" w:rsidR="1F721946">
                  <w:rPr>
                    <w:rFonts w:ascii="Calibri" w:hAnsi="Calibri" w:cs="Calibri" w:asciiTheme="minorAscii" w:hAnsiTheme="minorAscii" w:cstheme="minorAscii"/>
                  </w:rPr>
                  <w:t xml:space="preserve"> costs have been </w:t>
                </w:r>
                <w:r w:rsidRPr="69A3CEF9" w:rsidR="1F721946">
                  <w:rPr>
                    <w:rFonts w:ascii="Calibri" w:hAnsi="Calibri" w:cs="Calibri" w:asciiTheme="minorAscii" w:hAnsiTheme="minorAscii" w:cstheme="minorAscii"/>
                  </w:rPr>
                  <w:t>identified</w:t>
                </w:r>
                <w:r w:rsidRPr="69A3CEF9" w:rsidR="1F721946">
                  <w:rPr>
                    <w:rFonts w:ascii="Calibri" w:hAnsi="Calibri" w:cs="Calibri" w:asciiTheme="minorAscii" w:hAnsiTheme="minorAscii" w:cstheme="minorAscii"/>
                  </w:rPr>
                  <w:t xml:space="preserve">. We plan to </w:t>
                </w:r>
                <w:r w:rsidRPr="69A3CEF9" w:rsidR="1F721946">
                  <w:rPr>
                    <w:rFonts w:ascii="Calibri" w:hAnsi="Calibri" w:cs="Calibri" w:asciiTheme="minorAscii" w:hAnsiTheme="minorAscii" w:cstheme="minorAscii"/>
                  </w:rPr>
                  <w:t>leverage</w:t>
                </w:r>
                <w:r w:rsidRPr="69A3CEF9" w:rsidR="1F721946">
                  <w:rPr>
                    <w:rFonts w:ascii="Calibri" w:hAnsi="Calibri" w:cs="Calibri" w:asciiTheme="minorAscii" w:hAnsiTheme="minorAscii" w:cstheme="minorAscii"/>
                  </w:rPr>
                  <w:t xml:space="preserve"> existing </w:t>
                </w:r>
                <w:r w:rsidRPr="69A3CEF9" w:rsidR="485F359B">
                  <w:rPr>
                    <w:rFonts w:ascii="Calibri" w:hAnsi="Calibri" w:cs="Calibri" w:asciiTheme="minorAscii" w:hAnsiTheme="minorAscii" w:cstheme="minorAscii"/>
                  </w:rPr>
                  <w:t xml:space="preserve">company </w:t>
                </w:r>
                <w:r w:rsidRPr="69A3CEF9" w:rsidR="1F721946">
                  <w:rPr>
                    <w:rFonts w:ascii="Calibri" w:hAnsi="Calibri" w:cs="Calibri" w:asciiTheme="minorAscii" w:hAnsiTheme="minorAscii" w:cstheme="minorAscii"/>
                  </w:rPr>
                  <w:t>infrastructure and public repositories to support FAIR principles where applicable.</w:t>
                </w:r>
              </w:p>
            </w:tc>
          </w:sdtContent>
        </w:sdt>
      </w:tr>
      <w:tr w:rsidRPr="0049091A" w:rsidR="0049091A" w:rsidTr="69A3CEF9" w14:paraId="7A78FCB2" w14:textId="77777777">
        <w:trPr>
          <w:trHeight w:val="576"/>
        </w:trPr>
        <w:tc>
          <w:tcPr>
            <w:tcW w:w="9912" w:type="dxa"/>
            <w:shd w:val="clear" w:color="auto" w:fill="D9D9D9" w:themeFill="text2" w:themeFillShade="D9"/>
            <w:tcMar/>
            <w:vAlign w:val="center"/>
          </w:tcPr>
          <w:p w:rsidRPr="0004517B" w:rsidR="0049091A" w:rsidP="0049091A" w:rsidRDefault="0049091A" w14:paraId="7F9B0E1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Pr="0049091A" w:rsidR="0049091A" w:rsidTr="69A3CEF9" w14:paraId="4883A5F2" w14:textId="77777777">
        <w:trPr>
          <w:trHeight w:val="1026"/>
        </w:trPr>
        <w:tc>
          <w:tcPr>
            <w:tcW w:w="9912" w:type="dxa"/>
            <w:tcMar/>
            <w:vAlign w:val="center"/>
          </w:tcPr>
          <w:p w:rsidRPr="0049091A" w:rsidR="0049091A" w:rsidP="0049091A" w:rsidRDefault="000655F8" w14:paraId="0E831F3F"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By hiring dedicated data management personnel</w:t>
            </w:r>
          </w:p>
          <w:p w:rsidRPr="0049091A" w:rsidR="0049091A" w:rsidP="69A3CEF9" w:rsidRDefault="000655F8" w14:paraId="57525AA0" w14:textId="6B48BC50">
            <w:pPr>
              <w:jc w:val="left"/>
              <w:rPr>
                <w:rFonts w:ascii="Calibri" w:hAnsi="Calibri" w:cs="Calibri" w:asciiTheme="minorAscii" w:hAnsiTheme="minorAscii" w:cstheme="minorAscii"/>
              </w:rPr>
            </w:pPr>
            <w:sdt>
              <w:sdtPr>
                <w:id w:val="-42850756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55D6EDD2">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By </w:t>
            </w:r>
            <w:r w:rsidRPr="69A3CEF9" w:rsidR="2ED6F107">
              <w:rPr>
                <w:rFonts w:ascii="Calibri" w:hAnsi="Calibri" w:cs="Calibri" w:asciiTheme="minorAscii" w:hAnsiTheme="minorAscii" w:cstheme="minorAscii"/>
              </w:rPr>
              <w:t>allocating</w:t>
            </w:r>
            <w:r w:rsidRPr="69A3CEF9" w:rsidR="2ED6F107">
              <w:rPr>
                <w:rFonts w:ascii="Calibri" w:hAnsi="Calibri" w:cs="Calibri" w:asciiTheme="minorAscii" w:hAnsiTheme="minorAscii" w:cstheme="minorAscii"/>
              </w:rPr>
              <w:t xml:space="preserve"> funds to </w:t>
            </w:r>
            <w:r w:rsidRPr="69A3CEF9" w:rsidR="2ED6F107">
              <w:rPr>
                <w:rFonts w:ascii="Calibri" w:hAnsi="Calibri" w:cs="Calibri" w:asciiTheme="minorAscii" w:hAnsiTheme="minorAscii" w:cstheme="minorAscii"/>
              </w:rPr>
              <w:t>purchase</w:t>
            </w:r>
            <w:r w:rsidRPr="69A3CEF9" w:rsidR="2ED6F107">
              <w:rPr>
                <w:rFonts w:ascii="Calibri" w:hAnsi="Calibri" w:cs="Calibri" w:asciiTheme="minorAscii" w:hAnsiTheme="minorAscii" w:cstheme="minorAscii"/>
              </w:rPr>
              <w:t xml:space="preserve"> necessary hardware and software</w:t>
            </w:r>
          </w:p>
          <w:p w:rsidRPr="0049091A" w:rsidR="0049091A" w:rsidP="0049091A" w:rsidRDefault="000655F8" w14:paraId="0D6B8272" w14:textId="77777777">
            <w:pPr>
              <w:jc w:val="left"/>
              <w:rPr>
                <w:rFonts w:asciiTheme="minorHAnsi" w:hAnsiTheme="minorHAnsi" w:cstheme="minorHAnsi"/>
              </w:rPr>
            </w:pPr>
            <w:sdt>
              <w:sdtPr>
                <w:rPr>
                  <w:rFonts w:asciiTheme="minorHAnsi" w:hAnsiTheme="minorHAnsi" w:cstheme="minorHAnsi"/>
                </w:rPr>
                <w:id w:val="-359895192"/>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By using cloud-based storage and curation services</w:t>
            </w:r>
          </w:p>
          <w:p w:rsidRPr="0049091A" w:rsidR="0049091A" w:rsidP="0049091A" w:rsidRDefault="000655F8" w14:paraId="70780C7A" w14:textId="77777777">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r w:rsidRPr="0049091A" w:rsidR="0049091A">
              <w:rPr>
                <w:rStyle w:val="PlaceholderText"/>
                <w:rFonts w:asciiTheme="minorHAnsi" w:hAnsiTheme="minorHAnsi" w:cstheme="minorHAnsi"/>
                <w:i/>
                <w:iCs/>
              </w:rPr>
              <w:t>Click or tap here to type your answer.</w:t>
            </w:r>
          </w:p>
        </w:tc>
      </w:tr>
      <w:tr w:rsidRPr="0049091A" w:rsidR="0049091A" w:rsidTr="69A3CEF9" w14:paraId="16F0EA01" w14:textId="77777777">
        <w:trPr>
          <w:trHeight w:val="1440"/>
        </w:trPr>
        <w:tc>
          <w:tcPr>
            <w:tcW w:w="9912" w:type="dxa"/>
            <w:shd w:val="clear" w:color="auto" w:fill="D9D9D9" w:themeFill="text2" w:themeFillShade="D9"/>
            <w:tcMar/>
            <w:vAlign w:val="center"/>
          </w:tcPr>
          <w:p w:rsidRPr="0004517B" w:rsidR="0049091A" w:rsidP="0049091A" w:rsidRDefault="0049091A" w14:paraId="7D82180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rsidRPr="0004517B" w:rsidR="0049091A" w:rsidP="0049091A" w:rsidRDefault="0049091A" w14:paraId="02E143C1" w14:textId="77777777">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Pr="0049091A" w:rsidR="0049091A" w:rsidTr="69A3CEF9" w14:paraId="4E873DCE" w14:textId="77777777">
        <w:trPr>
          <w:trHeight w:val="593"/>
        </w:trPr>
        <w:sdt>
          <w:sdtPr>
            <w:id w:val="-2096076289"/>
            <w:placeholder>
              <w:docPart w:val="020EC244976F43609FFDE399B7F2DDB0"/>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69A3CEF9" w:rsidRDefault="0049091A" w14:paraId="334DE642" w14:textId="2169B3AD">
                <w:pPr>
                  <w:jc w:val="left"/>
                  <w:rPr>
                    <w:rFonts w:ascii="Calibri" w:hAnsi="Calibri" w:cs="Calibri" w:asciiTheme="minorAscii" w:hAnsiTheme="minorAscii" w:cstheme="minorAscii"/>
                  </w:rPr>
                </w:pPr>
                <w:r w:rsidRPr="69A3CEF9" w:rsidR="289E6132">
                  <w:rPr>
                    <w:rFonts w:ascii="Calibri" w:hAnsi="Calibri" w:cs="Calibri" w:asciiTheme="minorAscii" w:hAnsiTheme="minorAscii" w:cstheme="minorAscii"/>
                  </w:rPr>
                  <w:t xml:space="preserve"> </w:t>
                </w:r>
                <w:r w:rsidRPr="69A3CEF9" w:rsidR="289E6132">
                  <w:rPr>
                    <w:rFonts w:ascii="Calibri" w:hAnsi="Calibri" w:cs="Calibri" w:asciiTheme="minorAscii" w:hAnsiTheme="minorAscii" w:cstheme="minorAscii"/>
                  </w:rPr>
                  <w:t>We do not anticipate additional costs beyond those already covered by the CoEvolution project. Data management activities will be supported through the existing project budget and personnel effort.</w:t>
                </w:r>
              </w:p>
            </w:tc>
          </w:sdtContent>
        </w:sdt>
      </w:tr>
      <w:tr w:rsidRPr="0049091A" w:rsidR="0049091A" w:rsidTr="69A3CEF9" w14:paraId="729168C3" w14:textId="77777777">
        <w:trPr>
          <w:trHeight w:val="1728"/>
        </w:trPr>
        <w:tc>
          <w:tcPr>
            <w:tcW w:w="9912" w:type="dxa"/>
            <w:shd w:val="clear" w:color="auto" w:fill="D9D9D9" w:themeFill="text2" w:themeFillShade="D9"/>
            <w:tcMar/>
            <w:vAlign w:val="center"/>
          </w:tcPr>
          <w:p w:rsidRPr="0004517B" w:rsidR="0049091A" w:rsidP="0049091A" w:rsidRDefault="0049091A" w14:paraId="355ADAC8"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rsidRPr="0004517B" w:rsidR="0049091A" w:rsidP="0049091A" w:rsidRDefault="0049091A" w14:paraId="7988076A" w14:textId="77777777">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Pr="0049091A" w:rsidR="0049091A" w:rsidTr="69A3CEF9" w14:paraId="22A8A1F0" w14:textId="77777777">
        <w:trPr>
          <w:trHeight w:val="510"/>
        </w:trPr>
        <w:sdt>
          <w:sdtPr>
            <w:id w:val="-1050607026"/>
            <w:placeholder>
              <w:docPart w:val="4F944F6AF00A43099668022E3AD1DE61"/>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0049091A" w:rsidRDefault="0049091A" w14:paraId="4F6CF966" w14:textId="77777777">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Pr="0049091A" w:rsidR="0049091A" w:rsidTr="69A3CEF9" w14:paraId="61D4163E" w14:textId="77777777">
        <w:trPr>
          <w:trHeight w:val="2304"/>
        </w:trPr>
        <w:tc>
          <w:tcPr>
            <w:tcW w:w="9912" w:type="dxa"/>
            <w:shd w:val="clear" w:color="auto" w:fill="D9D9D9" w:themeFill="text2" w:themeFillShade="D9"/>
            <w:tcMar/>
            <w:vAlign w:val="center"/>
          </w:tcPr>
          <w:p w:rsidRPr="0004517B" w:rsidR="0049091A" w:rsidP="0049091A" w:rsidRDefault="0049091A" w14:paraId="3A592C89"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rsidRPr="0004517B" w:rsidR="0049091A" w:rsidP="0049091A" w:rsidRDefault="0049091A" w14:paraId="0A0E4E07" w14:textId="77777777">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Pr="0049091A" w:rsidR="0049091A" w:rsidTr="69A3CEF9" w14:paraId="0B29C57A" w14:textId="77777777">
        <w:trPr>
          <w:trHeight w:val="683"/>
        </w:trPr>
        <w:sdt>
          <w:sdtPr>
            <w:id w:val="-1073344149"/>
            <w:placeholder>
              <w:docPart w:val="F43B03D588A04EF9BF199D31136D1D21"/>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69A3CEF9" w:rsidRDefault="0049091A" w14:paraId="20662F1A" w14:textId="41561E17">
                <w:pPr>
                  <w:jc w:val="left"/>
                  <w:rPr>
                    <w:rFonts w:ascii="Calibri" w:hAnsi="Calibri" w:cs="Calibri" w:asciiTheme="minorAscii" w:hAnsiTheme="minorAscii" w:cstheme="minorAscii"/>
                  </w:rPr>
                </w:pPr>
                <w:r w:rsidRPr="69A3CEF9" w:rsidR="06021EE3">
                  <w:rPr>
                    <w:rFonts w:ascii="Calibri" w:hAnsi="Calibri" w:cs="Calibri" w:asciiTheme="minorAscii" w:hAnsiTheme="minorAscii" w:cstheme="minorAscii"/>
                  </w:rPr>
                  <w:t>Long-term preservation will rely on public repositories like GitHub and Zenodo, depending on the type and size of the data. Decisions on what to keep and for how long will be made by the project team based on relevance and legal or ethical considerations. No specific additional resources or costs are currently anticipated.</w:t>
                </w:r>
              </w:p>
            </w:tc>
          </w:sdtContent>
        </w:sdt>
      </w:tr>
    </w:tbl>
    <w:p w:rsidR="0049091A" w:rsidP="0049091A" w:rsidRDefault="0049091A" w14:paraId="39DEBB47" w14:textId="77777777"/>
    <w:p w:rsidR="00354C3C" w:rsidRDefault="00354C3C" w14:paraId="729463F4" w14:textId="33C2E2CD">
      <w:pPr>
        <w:jc w:val="left"/>
      </w:pPr>
      <w:r>
        <w:br w:type="page"/>
      </w:r>
    </w:p>
    <w:p w:rsidRPr="0049091A" w:rsidR="00354C3C" w:rsidP="0049091A" w:rsidRDefault="00354C3C" w14:paraId="5683A7E4" w14:textId="77777777"/>
    <w:p w:rsidR="001478FF" w:rsidP="00A565D3" w:rsidRDefault="001478FF" w14:paraId="10A760DD" w14:textId="089AA634">
      <w:pPr>
        <w:pStyle w:val="Heading1"/>
      </w:pPr>
      <w:bookmarkStart w:name="_Toc155868999" w:id="16"/>
      <w:r w:rsidRPr="001478FF">
        <w:t>Data Security</w:t>
      </w:r>
      <w:bookmarkEnd w:id="16"/>
    </w:p>
    <w:tbl>
      <w:tblPr>
        <w:tblStyle w:val="Grigliatabella1"/>
        <w:tblW w:w="0" w:type="auto"/>
        <w:tblLook w:val="0480" w:firstRow="0" w:lastRow="0" w:firstColumn="1" w:lastColumn="0" w:noHBand="0" w:noVBand="1"/>
      </w:tblPr>
      <w:tblGrid>
        <w:gridCol w:w="9912"/>
      </w:tblGrid>
      <w:tr w:rsidRPr="0049091A" w:rsidR="0049091A" w:rsidTr="69A3CEF9" w14:paraId="0E182C1E" w14:textId="77777777">
        <w:trPr>
          <w:trHeight w:val="576"/>
        </w:trPr>
        <w:tc>
          <w:tcPr>
            <w:tcW w:w="9912" w:type="dxa"/>
            <w:shd w:val="clear" w:color="auto" w:fill="D9D9D9" w:themeFill="text2" w:themeFillShade="D9"/>
            <w:tcMar/>
            <w:vAlign w:val="center"/>
          </w:tcPr>
          <w:p w:rsidRPr="0004517B" w:rsidR="0049091A" w:rsidP="0049091A" w:rsidRDefault="0049091A" w14:paraId="1DACED4C"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Pr="0049091A" w:rsidR="0049091A" w:rsidTr="69A3CEF9" w14:paraId="1BDFD41B" w14:textId="77777777">
        <w:trPr>
          <w:trHeight w:val="1132"/>
        </w:trPr>
        <w:tc>
          <w:tcPr>
            <w:tcW w:w="9912" w:type="dxa"/>
            <w:tcMar/>
            <w:vAlign w:val="center"/>
          </w:tcPr>
          <w:p w:rsidRPr="0049091A" w:rsidR="0049091A" w:rsidP="69A3CEF9" w:rsidRDefault="000655F8" w14:paraId="50613485" w14:textId="742C40B8">
            <w:pPr>
              <w:ind w:left="318" w:hanging="318"/>
              <w:jc w:val="left"/>
              <w:rPr>
                <w:rFonts w:ascii="Calibri" w:hAnsi="Calibri" w:cs="Calibri" w:asciiTheme="minorAscii" w:hAnsiTheme="minorAscii" w:cstheme="minorAscii"/>
              </w:rPr>
            </w:pPr>
            <w:sdt>
              <w:sdtPr>
                <w:id w:val="103007460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66F8E9BC">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Yes, potential risks and threats to data security have been </w:t>
            </w:r>
            <w:r w:rsidRPr="69A3CEF9" w:rsidR="2ED6F107">
              <w:rPr>
                <w:rFonts w:ascii="Calibri" w:hAnsi="Calibri" w:cs="Calibri" w:asciiTheme="minorAscii" w:hAnsiTheme="minorAscii" w:cstheme="minorAscii"/>
              </w:rPr>
              <w:t>identified</w:t>
            </w:r>
            <w:r w:rsidRPr="69A3CEF9" w:rsidR="2ED6F107">
              <w:rPr>
                <w:rFonts w:ascii="Calibri" w:hAnsi="Calibri" w:cs="Calibri" w:asciiTheme="minorAscii" w:hAnsiTheme="minorAscii" w:cstheme="minorAscii"/>
              </w:rPr>
              <w:t>, and a plan to mitigate these risks has been developed.</w:t>
            </w:r>
          </w:p>
          <w:p w:rsidRPr="0049091A" w:rsidR="0049091A" w:rsidP="0049091A" w:rsidRDefault="000655F8" w14:paraId="3C289FF1" w14:textId="77777777">
            <w:pPr>
              <w:ind w:left="318" w:hanging="318"/>
              <w:jc w:val="left"/>
              <w:rPr>
                <w:rFonts w:asciiTheme="minorHAnsi" w:hAnsiTheme="minorHAnsi" w:cstheme="minorHAnsi"/>
              </w:rPr>
            </w:pPr>
            <w:sdt>
              <w:sdtPr>
                <w:rPr>
                  <w:rFonts w:asciiTheme="minorHAnsi" w:hAnsiTheme="minorHAnsi" w:cstheme="minorHAnsi"/>
                </w:rPr>
                <w:id w:val="-1332219820"/>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No, potential risks and threats to data security have not been identified yet.</w:t>
            </w:r>
          </w:p>
          <w:p w:rsidRPr="0049091A" w:rsidR="0049091A" w:rsidP="0049091A" w:rsidRDefault="000655F8" w14:paraId="7D8CC148" w14:textId="77777777">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69A3CEF9" w14:paraId="3B6991F3" w14:textId="77777777">
        <w:trPr>
          <w:trHeight w:val="432"/>
        </w:trPr>
        <w:tc>
          <w:tcPr>
            <w:tcW w:w="9912" w:type="dxa"/>
            <w:shd w:val="clear" w:color="auto" w:fill="D9D9D9" w:themeFill="text2" w:themeFillShade="D9"/>
            <w:tcMar/>
            <w:vAlign w:val="center"/>
          </w:tcPr>
          <w:p w:rsidRPr="0004517B" w:rsidR="0049091A" w:rsidP="0049091A" w:rsidRDefault="0049091A" w14:paraId="74D8C77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Pr="0049091A" w:rsidR="0049091A" w:rsidTr="69A3CEF9" w14:paraId="7A001BC9" w14:textId="77777777">
        <w:trPr>
          <w:trHeight w:val="1937"/>
        </w:trPr>
        <w:tc>
          <w:tcPr>
            <w:tcW w:w="9912" w:type="dxa"/>
            <w:tcMar/>
            <w:vAlign w:val="center"/>
          </w:tcPr>
          <w:p w:rsidRPr="0049091A" w:rsidR="0049091A" w:rsidP="69A3CEF9" w:rsidRDefault="000655F8" w14:paraId="5C10F037" w14:textId="5FD4EE2E">
            <w:pPr>
              <w:jc w:val="left"/>
              <w:rPr>
                <w:rFonts w:ascii="Calibri" w:hAnsi="Calibri" w:cs="Calibri" w:asciiTheme="minorAscii" w:hAnsiTheme="minorAscii" w:cstheme="minorAscii"/>
              </w:rPr>
            </w:pPr>
            <w:sdt>
              <w:sdtPr>
                <w:id w:val="-561798865"/>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5F4E7188">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Unauthorized access by hackers or cybercriminals</w:t>
            </w:r>
          </w:p>
          <w:p w:rsidRPr="0049091A" w:rsidR="0049091A" w:rsidP="69A3CEF9" w:rsidRDefault="000655F8" w14:paraId="10DC5F20" w14:textId="653715C1">
            <w:pPr>
              <w:jc w:val="left"/>
              <w:rPr>
                <w:rFonts w:ascii="Calibri" w:hAnsi="Calibri" w:cs="Calibri" w:asciiTheme="minorAscii" w:hAnsiTheme="minorAscii" w:cstheme="minorAscii"/>
              </w:rPr>
            </w:pPr>
            <w:sdt>
              <w:sdtPr>
                <w:id w:val="96554005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240C5DB">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Accidental data loss or corruption</w:t>
            </w:r>
          </w:p>
          <w:p w:rsidRPr="0049091A" w:rsidR="0049091A" w:rsidP="69A3CEF9" w:rsidRDefault="000655F8" w14:paraId="713A0CBD" w14:textId="0CFDB348">
            <w:pPr>
              <w:jc w:val="left"/>
              <w:rPr>
                <w:rFonts w:ascii="Calibri" w:hAnsi="Calibri" w:cs="Calibri" w:asciiTheme="minorAscii" w:hAnsiTheme="minorAscii" w:cstheme="minorAscii"/>
              </w:rPr>
            </w:pPr>
            <w:sdt>
              <w:sdtPr>
                <w:id w:val="-2098239960"/>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5D470F1">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Data breaches resulting from inadequate security measures.</w:t>
            </w:r>
          </w:p>
          <w:p w:rsidRPr="0049091A" w:rsidR="0049091A" w:rsidP="69A3CEF9" w:rsidRDefault="000655F8" w14:paraId="5B079EC0" w14:textId="5D05758E">
            <w:pPr>
              <w:jc w:val="left"/>
              <w:rPr>
                <w:rFonts w:ascii="Calibri" w:hAnsi="Calibri" w:cs="Calibri" w:asciiTheme="minorAscii" w:hAnsiTheme="minorAscii" w:cstheme="minorAscii"/>
              </w:rPr>
            </w:pPr>
            <w:sdt>
              <w:sdtPr>
                <w:id w:val="-142277479"/>
                <w14:checkbox>
                  <w14:checked w14:val="0"/>
                  <w14:checkedState w14:val="2612" w14:font="MS Gothic"/>
                  <w14:uncheckedState w14:val="2610" w14:font="MS Gothic"/>
                </w14:checkbox>
                <w:rPr>
                  <w:rFonts w:ascii="Calibri" w:hAnsi="Calibri" w:cs="Calibri" w:asciiTheme="minorAscii" w:hAnsiTheme="minorAscii" w:cstheme="minorAscii"/>
                </w:rPr>
              </w:sdtPr>
              <w:sdtContent>
                <w:r w:rsidRPr="69A3CEF9" w:rsidR="25D470F1">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Insider threats, such as employees mishandling data or deliberately leaking it</w:t>
            </w:r>
          </w:p>
          <w:p w:rsidRPr="0049091A" w:rsidR="0049091A" w:rsidP="0049091A" w:rsidRDefault="000655F8" w14:paraId="4E6221C3" w14:textId="77777777">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Natural disasters or other environmental risks</w:t>
            </w:r>
          </w:p>
          <w:p w:rsidRPr="0049091A" w:rsidR="0049091A" w:rsidP="0049091A" w:rsidRDefault="000655F8" w14:paraId="25B612E7" w14:textId="77777777">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Cyber-attacks from foreign governments or state-sponsored actors</w:t>
            </w:r>
          </w:p>
          <w:p w:rsidRPr="0049091A" w:rsidR="0049091A" w:rsidP="0049091A" w:rsidRDefault="000655F8" w14:paraId="54FFF252" w14:textId="77777777">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69A3CEF9" w14:paraId="640A4AB1" w14:textId="77777777">
        <w:trPr>
          <w:trHeight w:val="432"/>
        </w:trPr>
        <w:tc>
          <w:tcPr>
            <w:tcW w:w="9912" w:type="dxa"/>
            <w:shd w:val="clear" w:color="auto" w:fill="D9D9D9" w:themeFill="text2" w:themeFillShade="D9"/>
            <w:tcMar/>
            <w:vAlign w:val="center"/>
          </w:tcPr>
          <w:p w:rsidRPr="0004517B" w:rsidR="0049091A" w:rsidP="0049091A" w:rsidRDefault="0049091A" w14:paraId="7136F2B7"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Pr="0049091A" w:rsidR="0049091A" w:rsidTr="69A3CEF9" w14:paraId="2F8380A4" w14:textId="77777777">
        <w:trPr>
          <w:trHeight w:val="510"/>
        </w:trPr>
        <w:sdt>
          <w:sdtPr>
            <w:id w:val="1941488531"/>
            <w:placeholder>
              <w:docPart w:val="0913196E18414867A8EE7E73BEDBA738"/>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69A3CEF9" w:rsidRDefault="0049091A" w14:paraId="79E05E03" w14:textId="7E05E677">
                <w:pPr>
                  <w:jc w:val="left"/>
                  <w:rPr>
                    <w:rFonts w:ascii="Calibri" w:hAnsi="Calibri" w:cs="Calibri" w:asciiTheme="minorAscii" w:hAnsiTheme="minorAscii" w:cstheme="minorAscii"/>
                  </w:rPr>
                </w:pPr>
                <w:r w:rsidRPr="69A3CEF9" w:rsidR="7206F9F4">
                  <w:rPr>
                    <w:rFonts w:ascii="Calibri" w:hAnsi="Calibri" w:cs="Calibri" w:asciiTheme="minorAscii" w:hAnsiTheme="minorAscii" w:cstheme="minorAscii"/>
                  </w:rPr>
                  <w:t>Internally we have dedicated NAS with data redundancy and automatic incremental backups to minimize data loss. Access to the NAS will be limited to specifi</w:t>
                </w:r>
                <w:r w:rsidRPr="69A3CEF9" w:rsidR="022501EA">
                  <w:rPr>
                    <w:rFonts w:ascii="Calibri" w:hAnsi="Calibri" w:cs="Calibri" w:asciiTheme="minorAscii" w:hAnsiTheme="minorAscii" w:cstheme="minorAscii"/>
                  </w:rPr>
                  <w:t>c users and servers that work in the project.</w:t>
                </w:r>
              </w:p>
            </w:tc>
          </w:sdtContent>
        </w:sdt>
      </w:tr>
      <w:tr w:rsidRPr="0049091A" w:rsidR="0049091A" w:rsidTr="69A3CEF9" w14:paraId="69D0F179" w14:textId="77777777">
        <w:trPr>
          <w:trHeight w:val="576"/>
        </w:trPr>
        <w:tc>
          <w:tcPr>
            <w:tcW w:w="9912" w:type="dxa"/>
            <w:shd w:val="clear" w:color="auto" w:fill="D9D9D9" w:themeFill="text2" w:themeFillShade="D9"/>
            <w:tcMar/>
            <w:vAlign w:val="center"/>
          </w:tcPr>
          <w:p w:rsidRPr="0004517B" w:rsidR="0049091A" w:rsidP="0049091A" w:rsidRDefault="0049091A" w14:paraId="62EAEE9D"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Pr="0049091A" w:rsidR="0049091A" w:rsidTr="69A3CEF9" w14:paraId="363579EF" w14:textId="77777777">
        <w:trPr>
          <w:trHeight w:val="541"/>
        </w:trPr>
        <w:tc>
          <w:tcPr>
            <w:tcW w:w="9912" w:type="dxa"/>
            <w:tcMar/>
            <w:vAlign w:val="center"/>
          </w:tcPr>
          <w:p w:rsidRPr="0049091A" w:rsidR="0049091A" w:rsidP="0049091A" w:rsidRDefault="000655F8" w14:paraId="0FCC9324" w14:textId="77777777">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69A3CEF9" w14:paraId="07528392" w14:textId="77777777">
        <w:trPr>
          <w:trHeight w:val="432"/>
        </w:trPr>
        <w:tc>
          <w:tcPr>
            <w:tcW w:w="9912" w:type="dxa"/>
            <w:shd w:val="clear" w:color="auto" w:fill="D9D9D9" w:themeFill="text2" w:themeFillShade="D9"/>
            <w:tcMar/>
            <w:vAlign w:val="center"/>
          </w:tcPr>
          <w:p w:rsidRPr="0004517B" w:rsidR="0049091A" w:rsidP="0049091A" w:rsidRDefault="0049091A" w14:paraId="3C93A5F5"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name="_Hlk131587412" w:id="17"/>
      <w:tr w:rsidRPr="0049091A" w:rsidR="0049091A" w:rsidTr="69A3CEF9" w14:paraId="7FF47AF3" w14:textId="77777777">
        <w:trPr>
          <w:trHeight w:val="510"/>
        </w:trPr>
        <w:tc>
          <w:tcPr>
            <w:tcW w:w="9912" w:type="dxa"/>
            <w:tcMar/>
            <w:vAlign w:val="center"/>
          </w:tcPr>
          <w:p w:rsidRPr="0049091A" w:rsidR="0049091A" w:rsidP="69A3CEF9" w:rsidRDefault="000655F8" w14:paraId="038E2A2C" w14:textId="7E6AED80">
            <w:pPr>
              <w:pStyle w:val="Caption"/>
              <w:jc w:val="left"/>
              <w:rPr>
                <w:rFonts w:ascii="Calibri" w:hAnsi="Calibri" w:cs="Calibri" w:asciiTheme="minorAscii" w:hAnsiTheme="minorAscii" w:cstheme="minorAscii"/>
                <w:b w:val="0"/>
                <w:bCs w:val="0"/>
                <w:color w:val="auto"/>
                <w:sz w:val="22"/>
                <w:szCs w:val="22"/>
              </w:rPr>
            </w:pPr>
            <w:sdt>
              <w:sdtPr>
                <w:id w:val="1292941686"/>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79442647">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w:t>
            </w:r>
            <w:r w:rsidRPr="69A3CEF9" w:rsidR="2ED6F107">
              <w:rPr>
                <w:rFonts w:ascii="Calibri" w:hAnsi="Calibri" w:cs="Calibri" w:asciiTheme="minorAscii" w:hAnsiTheme="minorAscii" w:cstheme="minorAscii"/>
                <w:b w:val="0"/>
                <w:bCs w:val="0"/>
                <w:color w:val="auto"/>
                <w:sz w:val="22"/>
                <w:szCs w:val="22"/>
              </w:rPr>
              <w:t xml:space="preserve">Yes  </w:t>
            </w:r>
            <w:sdt>
              <w:sdtPr>
                <w:id w:val="1045338534"/>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2ED6F107">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No</w:t>
            </w:r>
          </w:p>
        </w:tc>
      </w:tr>
      <w:bookmarkEnd w:id="17"/>
      <w:tr w:rsidRPr="0049091A" w:rsidR="0049091A" w:rsidTr="69A3CEF9" w14:paraId="4C61919A" w14:textId="77777777">
        <w:trPr>
          <w:trHeight w:val="576"/>
        </w:trPr>
        <w:tc>
          <w:tcPr>
            <w:tcW w:w="9912" w:type="dxa"/>
            <w:shd w:val="clear" w:color="auto" w:fill="D9D9D9" w:themeFill="text2" w:themeFillShade="D9"/>
            <w:tcMar/>
            <w:vAlign w:val="center"/>
          </w:tcPr>
          <w:p w:rsidRPr="0004517B" w:rsidR="0049091A" w:rsidP="0049091A" w:rsidRDefault="0049091A" w14:paraId="611DB97B"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Pr="0049091A" w:rsidR="0049091A" w:rsidTr="69A3CEF9" w14:paraId="4DED9CFC" w14:textId="77777777">
        <w:trPr>
          <w:trHeight w:val="510"/>
        </w:trPr>
        <w:tc>
          <w:tcPr>
            <w:tcW w:w="9912" w:type="dxa"/>
            <w:tcMar/>
            <w:vAlign w:val="center"/>
          </w:tcPr>
          <w:p w:rsidRPr="0049091A" w:rsidR="0049091A" w:rsidP="69A3CEF9" w:rsidRDefault="000655F8" w14:paraId="561BACB1" w14:textId="02C1AFBD">
            <w:pPr>
              <w:pStyle w:val="Caption"/>
              <w:jc w:val="left"/>
              <w:rPr>
                <w:rFonts w:ascii="Calibri" w:hAnsi="Calibri" w:cs="Calibri" w:asciiTheme="minorAscii" w:hAnsiTheme="minorAscii" w:cstheme="minorAscii"/>
                <w:b w:val="0"/>
                <w:bCs w:val="0"/>
                <w:color w:val="auto"/>
                <w:sz w:val="22"/>
                <w:szCs w:val="22"/>
              </w:rPr>
            </w:pPr>
            <w:sdt>
              <w:sdtPr>
                <w:id w:val="-1800835205"/>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51B135BF">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GDPR (General Data Protection Regulation)</w:t>
            </w:r>
          </w:p>
          <w:p w:rsidRPr="0049091A" w:rsidR="0049091A" w:rsidP="0049091A" w:rsidRDefault="000655F8" w14:paraId="7EBCE3C7" w14:textId="77777777">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HIPAA (Health Insurance Portability and Accountability Act)</w:t>
            </w:r>
          </w:p>
          <w:p w:rsidRPr="0049091A" w:rsidR="0049091A" w:rsidP="0049091A" w:rsidRDefault="000655F8" w14:paraId="2F7B558F" w14:textId="77777777">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FERPA (Family Educational Rights and Privacy Act)</w:t>
            </w:r>
          </w:p>
          <w:p w:rsidRPr="0049091A" w:rsidR="0049091A" w:rsidP="0049091A" w:rsidRDefault="000655F8" w14:paraId="298E29FD" w14:textId="77777777">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69A3CEF9" w14:paraId="0114DACB" w14:textId="77777777">
        <w:trPr>
          <w:trHeight w:val="576"/>
        </w:trPr>
        <w:tc>
          <w:tcPr>
            <w:tcW w:w="9912" w:type="dxa"/>
            <w:shd w:val="clear" w:color="auto" w:fill="D9D9D9" w:themeFill="text2" w:themeFillShade="D9"/>
            <w:tcMar/>
            <w:vAlign w:val="center"/>
          </w:tcPr>
          <w:p w:rsidRPr="0004517B" w:rsidR="0049091A" w:rsidP="0049091A" w:rsidRDefault="0049091A" w14:paraId="2FAC53B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Pr="0049091A" w:rsidR="0049091A" w:rsidTr="69A3CEF9" w14:paraId="4C1F2661" w14:textId="77777777">
        <w:trPr>
          <w:trHeight w:val="1051"/>
        </w:trPr>
        <w:tc>
          <w:tcPr>
            <w:tcW w:w="9912" w:type="dxa"/>
            <w:tcMar/>
            <w:vAlign w:val="center"/>
          </w:tcPr>
          <w:p w:rsidRPr="0049091A" w:rsidR="0049091A" w:rsidP="0049091A" w:rsidRDefault="000655F8" w14:paraId="181A5785"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Obtaining informed consent from participants</w:t>
            </w:r>
          </w:p>
          <w:p w:rsidRPr="0049091A" w:rsidR="0049091A" w:rsidP="0049091A" w:rsidRDefault="000655F8" w14:paraId="459C3E84" w14:textId="77777777">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Anonymizing or de-identifying sensitive data.</w:t>
            </w:r>
          </w:p>
          <w:p w:rsidRPr="0049091A" w:rsidR="0049091A" w:rsidP="0049091A" w:rsidRDefault="000655F8" w14:paraId="161731F3" w14:textId="77777777">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Implementing access controls to limit data access to authorized personnel only.</w:t>
            </w:r>
          </w:p>
          <w:p w:rsidRPr="0049091A" w:rsidR="0049091A" w:rsidP="69A3CEF9" w:rsidRDefault="000655F8" w14:paraId="12E3E6EF" w14:textId="399B137E">
            <w:pPr>
              <w:jc w:val="left"/>
              <w:rPr>
                <w:rFonts w:ascii="Calibri" w:hAnsi="Calibri" w:cs="Calibri" w:asciiTheme="minorAscii" w:hAnsiTheme="minorAscii" w:cstheme="minorAscii"/>
              </w:rPr>
            </w:pPr>
            <w:sdt>
              <w:sdtPr>
                <w:id w:val="-361666193"/>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729631B0">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Other (Please specify): </w:t>
            </w:r>
            <w:r w:rsidRPr="69A3CEF9" w:rsidR="498CC2AC">
              <w:rPr>
                <w:rStyle w:val="PlaceholderText"/>
                <w:rFonts w:ascii="Calibri" w:hAnsi="Calibri" w:cs="Calibri" w:asciiTheme="minorAscii" w:hAnsiTheme="minorAscii" w:cstheme="minorAscii"/>
                <w:i w:val="1"/>
                <w:iCs w:val="1"/>
              </w:rPr>
              <w:t xml:space="preserve">We </w:t>
            </w:r>
            <w:r w:rsidRPr="69A3CEF9" w:rsidR="498CC2AC">
              <w:rPr>
                <w:rStyle w:val="PlaceholderText"/>
                <w:rFonts w:ascii="Calibri" w:hAnsi="Calibri" w:cs="Calibri" w:asciiTheme="minorAscii" w:hAnsiTheme="minorAscii" w:cstheme="minorAscii"/>
                <w:i w:val="1"/>
                <w:iCs w:val="1"/>
              </w:rPr>
              <w:t>don't</w:t>
            </w:r>
            <w:r w:rsidRPr="69A3CEF9" w:rsidR="498CC2AC">
              <w:rPr>
                <w:rStyle w:val="PlaceholderText"/>
                <w:rFonts w:ascii="Calibri" w:hAnsi="Calibri" w:cs="Calibri" w:asciiTheme="minorAscii" w:hAnsiTheme="minorAscii" w:cstheme="minorAscii"/>
                <w:i w:val="1"/>
                <w:iCs w:val="1"/>
              </w:rPr>
              <w:t xml:space="preserve"> plan to collect sensitive data</w:t>
            </w:r>
          </w:p>
        </w:tc>
      </w:tr>
      <w:tr w:rsidRPr="0049091A" w:rsidR="0049091A" w:rsidTr="69A3CEF9" w14:paraId="24E69F08" w14:textId="77777777">
        <w:trPr>
          <w:trHeight w:val="576"/>
        </w:trPr>
        <w:tc>
          <w:tcPr>
            <w:tcW w:w="9912" w:type="dxa"/>
            <w:shd w:val="clear" w:color="auto" w:fill="D9D9D9" w:themeFill="text2" w:themeFillShade="D9"/>
            <w:tcMar/>
            <w:vAlign w:val="center"/>
          </w:tcPr>
          <w:p w:rsidRPr="0004517B" w:rsidR="0049091A" w:rsidP="0049091A" w:rsidRDefault="0049091A" w14:paraId="621042FC"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Pr="0049091A" w:rsidR="0049091A" w:rsidTr="69A3CEF9" w14:paraId="3F0B7830" w14:textId="77777777">
        <w:trPr>
          <w:trHeight w:val="1030"/>
        </w:trPr>
        <w:tc>
          <w:tcPr>
            <w:tcW w:w="9912" w:type="dxa"/>
            <w:tcMar/>
            <w:vAlign w:val="center"/>
          </w:tcPr>
          <w:p w:rsidRPr="0049091A" w:rsidR="0049091A" w:rsidP="0049091A" w:rsidRDefault="000655F8" w14:paraId="3E6FB572"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Including data security and privacy considerations in project planning and design</w:t>
            </w:r>
          </w:p>
          <w:p w:rsidRPr="0049091A" w:rsidR="0049091A" w:rsidP="69A3CEF9" w:rsidRDefault="000655F8" w14:paraId="5E90B173" w14:textId="34A6F8A4">
            <w:pPr>
              <w:pStyle w:val="Caption"/>
              <w:jc w:val="left"/>
              <w:rPr>
                <w:rFonts w:ascii="Calibri" w:hAnsi="Calibri" w:cs="Calibri" w:asciiTheme="minorAscii" w:hAnsiTheme="minorAscii" w:cstheme="minorAscii"/>
                <w:b w:val="0"/>
                <w:bCs w:val="0"/>
                <w:color w:val="auto"/>
                <w:sz w:val="22"/>
                <w:szCs w:val="22"/>
              </w:rPr>
            </w:pPr>
            <w:sdt>
              <w:sdtPr>
                <w:id w:val="2005159867"/>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7DACCC3D">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Providing regular reminders or training on data security and privacy to staff</w:t>
            </w:r>
          </w:p>
          <w:p w:rsidRPr="0049091A" w:rsidR="0049091A" w:rsidP="0049091A" w:rsidRDefault="000655F8" w14:paraId="6FF47D37"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Periodically reviewing and updating data security and privacy measures</w:t>
            </w:r>
          </w:p>
          <w:p w:rsidRPr="0049091A" w:rsidR="0049091A" w:rsidP="0049091A" w:rsidRDefault="000655F8" w14:paraId="11748B2A" w14:textId="77777777">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69A3CEF9" w14:paraId="6C977592" w14:textId="77777777">
        <w:trPr>
          <w:trHeight w:val="432"/>
        </w:trPr>
        <w:tc>
          <w:tcPr>
            <w:tcW w:w="9912" w:type="dxa"/>
            <w:shd w:val="clear" w:color="auto" w:fill="D9D9D9" w:themeFill="text2" w:themeFillShade="D9"/>
            <w:tcMar/>
            <w:vAlign w:val="center"/>
          </w:tcPr>
          <w:p w:rsidRPr="0004517B" w:rsidR="0049091A" w:rsidP="0049091A" w:rsidRDefault="0049091A" w14:paraId="360EB08A"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appointed a Data Protection Officer</w:t>
            </w:r>
          </w:p>
        </w:tc>
      </w:tr>
      <w:tr w:rsidRPr="0049091A" w:rsidR="0049091A" w:rsidTr="69A3CEF9" w14:paraId="155457F6" w14:textId="77777777">
        <w:trPr>
          <w:trHeight w:val="855"/>
        </w:trPr>
        <w:tc>
          <w:tcPr>
            <w:tcW w:w="9912" w:type="dxa"/>
            <w:tcMar/>
            <w:vAlign w:val="center"/>
          </w:tcPr>
          <w:p w:rsidRPr="0049091A" w:rsidR="0049091A" w:rsidP="69A3CEF9" w:rsidRDefault="000655F8" w14:paraId="09866145" w14:textId="72B8647A">
            <w:pPr>
              <w:ind w:left="318" w:hanging="318"/>
              <w:jc w:val="left"/>
              <w:rPr>
                <w:rFonts w:ascii="Calibri" w:hAnsi="Calibri" w:cs="Calibri" w:asciiTheme="minorAscii" w:hAnsiTheme="minorAscii" w:cstheme="minorAscii"/>
              </w:rPr>
            </w:pPr>
            <w:sdt>
              <w:sdtPr>
                <w:id w:val="-27779295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4ACE0AC6">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Yes</w:t>
            </w:r>
          </w:p>
          <w:p w:rsidRPr="0049091A" w:rsidR="0049091A" w:rsidP="0049091A" w:rsidRDefault="000655F8" w14:paraId="034E5808" w14:textId="77777777">
            <w:pPr>
              <w:ind w:left="318" w:hanging="318"/>
              <w:jc w:val="left"/>
              <w:rPr>
                <w:rFonts w:asciiTheme="minorHAnsi" w:hAnsiTheme="minorHAnsi" w:cstheme="minorHAnsi"/>
              </w:rPr>
            </w:pPr>
            <w:sdt>
              <w:sdtPr>
                <w:rPr>
                  <w:rFonts w:asciiTheme="minorHAnsi" w:hAnsiTheme="minorHAnsi" w:cstheme="minorHAnsi"/>
                </w:rPr>
                <w:id w:val="1513032858"/>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No</w:t>
            </w:r>
          </w:p>
          <w:p w:rsidRPr="0049091A" w:rsidR="0049091A" w:rsidP="0049091A" w:rsidRDefault="000655F8" w14:paraId="6F93D4B7"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EndPr/>
              <w:sdtContent>
                <w:r w:rsidRPr="0049091A" w:rsidR="0049091A">
                  <w:rPr>
                    <w:rStyle w:val="PlaceholderText"/>
                    <w:rFonts w:asciiTheme="minorHAnsi" w:hAnsiTheme="minorHAnsi" w:cstheme="minorHAnsi"/>
                    <w:b w:val="0"/>
                    <w:bCs w:val="0"/>
                    <w:i/>
                    <w:iCs/>
                    <w:color w:val="auto"/>
                    <w:sz w:val="22"/>
                    <w:szCs w:val="22"/>
                  </w:rPr>
                  <w:t>Click or tap here to type your answer.</w:t>
                </w:r>
              </w:sdtContent>
            </w:sdt>
          </w:p>
        </w:tc>
      </w:tr>
      <w:tr w:rsidRPr="0049091A" w:rsidR="0049091A" w:rsidTr="69A3CEF9" w14:paraId="469131A7" w14:textId="77777777">
        <w:trPr>
          <w:trHeight w:val="576"/>
        </w:trPr>
        <w:tc>
          <w:tcPr>
            <w:tcW w:w="9912" w:type="dxa"/>
            <w:shd w:val="clear" w:color="auto" w:fill="D9D9D9" w:themeFill="text2" w:themeFillShade="D9"/>
            <w:tcMar/>
            <w:vAlign w:val="center"/>
          </w:tcPr>
          <w:p w:rsidRPr="0004517B" w:rsidR="0049091A" w:rsidP="0049091A" w:rsidRDefault="0049091A" w14:paraId="5FBF3CED"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Pr="0049091A" w:rsidR="0049091A" w:rsidTr="69A3CEF9" w14:paraId="5ED0F38E" w14:textId="77777777">
        <w:trPr>
          <w:trHeight w:val="1130"/>
        </w:trPr>
        <w:tc>
          <w:tcPr>
            <w:tcW w:w="9912" w:type="dxa"/>
            <w:tcMar/>
            <w:vAlign w:val="center"/>
          </w:tcPr>
          <w:p w:rsidRPr="0049091A" w:rsidR="0049091A" w:rsidP="69A3CEF9" w:rsidRDefault="000655F8" w14:paraId="4B2AC08A" w14:textId="6F878F35">
            <w:pPr>
              <w:pStyle w:val="Caption"/>
              <w:jc w:val="left"/>
              <w:rPr>
                <w:rFonts w:ascii="Calibri" w:hAnsi="Calibri" w:cs="Calibri" w:asciiTheme="minorAscii" w:hAnsiTheme="minorAscii" w:cstheme="minorAscii"/>
                <w:b w:val="0"/>
                <w:bCs w:val="0"/>
                <w:color w:val="auto"/>
                <w:sz w:val="22"/>
                <w:szCs w:val="22"/>
              </w:rPr>
            </w:pPr>
            <w:sdt>
              <w:sdtPr>
                <w:id w:val="1654719705"/>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02C96863">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By implementing </w:t>
            </w:r>
            <w:r w:rsidRPr="69A3CEF9" w:rsidR="2ED6F107">
              <w:rPr>
                <w:rFonts w:ascii="Calibri" w:hAnsi="Calibri" w:cs="Calibri" w:asciiTheme="minorAscii" w:hAnsiTheme="minorAscii" w:cstheme="minorAscii"/>
                <w:b w:val="0"/>
                <w:bCs w:val="0"/>
                <w:color w:val="auto"/>
                <w:sz w:val="22"/>
                <w:szCs w:val="22"/>
              </w:rPr>
              <w:t>appropriate access</w:t>
            </w:r>
            <w:r w:rsidRPr="69A3CEF9" w:rsidR="2ED6F107">
              <w:rPr>
                <w:rFonts w:ascii="Calibri" w:hAnsi="Calibri" w:cs="Calibri" w:asciiTheme="minorAscii" w:hAnsiTheme="minorAscii" w:cstheme="minorAscii"/>
                <w:b w:val="0"/>
                <w:bCs w:val="0"/>
                <w:color w:val="auto"/>
                <w:sz w:val="22"/>
                <w:szCs w:val="22"/>
              </w:rPr>
              <w:t xml:space="preserve"> controls and encryption</w:t>
            </w:r>
          </w:p>
          <w:p w:rsidRPr="0049091A" w:rsidR="0049091A" w:rsidP="0049091A" w:rsidRDefault="000655F8" w14:paraId="4229450D" w14:textId="77777777">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By conducting privacy impact assessments</w:t>
            </w:r>
          </w:p>
          <w:p w:rsidRPr="0049091A" w:rsidR="0049091A" w:rsidP="69A3CEF9" w:rsidRDefault="000655F8" w14:paraId="444AD22C" w14:textId="3B9BFEB6">
            <w:pPr>
              <w:jc w:val="left"/>
              <w:rPr>
                <w:rFonts w:ascii="Calibri" w:hAnsi="Calibri" w:cs="Calibri" w:asciiTheme="minorAscii" w:hAnsiTheme="minorAscii" w:cstheme="minorAscii"/>
              </w:rPr>
            </w:pPr>
            <w:sdt>
              <w:sdtPr>
                <w:id w:val="-917236429"/>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5E1C416">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By </w:t>
            </w:r>
            <w:r w:rsidRPr="69A3CEF9" w:rsidR="2ED6F107">
              <w:rPr>
                <w:rFonts w:ascii="Calibri" w:hAnsi="Calibri" w:cs="Calibri" w:asciiTheme="minorAscii" w:hAnsiTheme="minorAscii" w:cstheme="minorAscii"/>
              </w:rPr>
              <w:t>complying with</w:t>
            </w:r>
            <w:r w:rsidRPr="69A3CEF9" w:rsidR="2ED6F107">
              <w:rPr>
                <w:rFonts w:ascii="Calibri" w:hAnsi="Calibri" w:cs="Calibri" w:asciiTheme="minorAscii" w:hAnsiTheme="minorAscii" w:cstheme="minorAscii"/>
              </w:rPr>
              <w:t xml:space="preserve"> relevant ethical and legal requirements</w:t>
            </w:r>
          </w:p>
          <w:p w:rsidRPr="0049091A" w:rsidR="0049091A" w:rsidP="0049091A" w:rsidRDefault="000655F8" w14:paraId="056DC2A5" w14:textId="77777777">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r w:rsidRPr="0049091A" w:rsidR="0049091A">
              <w:rPr>
                <w:rStyle w:val="PlaceholderText"/>
                <w:rFonts w:asciiTheme="minorHAnsi" w:hAnsiTheme="minorHAnsi" w:cstheme="minorHAnsi"/>
                <w:i/>
                <w:iCs/>
              </w:rPr>
              <w:t>Click or tap here to type your answer.</w:t>
            </w:r>
          </w:p>
        </w:tc>
      </w:tr>
    </w:tbl>
    <w:p w:rsidR="0049091A" w:rsidP="0049091A" w:rsidRDefault="0049091A" w14:paraId="16B20416" w14:textId="77777777"/>
    <w:p w:rsidR="00354C3C" w:rsidRDefault="00354C3C" w14:paraId="669BCF96" w14:textId="4A80EEB1">
      <w:pPr>
        <w:jc w:val="left"/>
      </w:pPr>
      <w:r>
        <w:br w:type="page"/>
      </w:r>
    </w:p>
    <w:p w:rsidRPr="0049091A" w:rsidR="00354C3C" w:rsidP="0049091A" w:rsidRDefault="00354C3C" w14:paraId="4F51DC95" w14:textId="77777777"/>
    <w:p w:rsidR="001478FF" w:rsidP="00A565D3" w:rsidRDefault="001478FF" w14:paraId="130CF87E" w14:textId="73A5A561">
      <w:pPr>
        <w:pStyle w:val="Heading1"/>
      </w:pPr>
      <w:bookmarkStart w:name="_Toc155869000" w:id="18"/>
      <w:r w:rsidRPr="001478FF">
        <w:t>Ethics</w:t>
      </w:r>
      <w:bookmarkEnd w:id="18"/>
    </w:p>
    <w:tbl>
      <w:tblPr>
        <w:tblStyle w:val="Grigliatabella1"/>
        <w:tblW w:w="0" w:type="auto"/>
        <w:tblLook w:val="0480" w:firstRow="0" w:lastRow="0" w:firstColumn="1" w:lastColumn="0" w:noHBand="0" w:noVBand="1"/>
      </w:tblPr>
      <w:tblGrid>
        <w:gridCol w:w="9912"/>
      </w:tblGrid>
      <w:tr w:rsidRPr="0049091A" w:rsidR="0049091A" w:rsidTr="69A3CEF9" w14:paraId="338077F2" w14:textId="77777777">
        <w:trPr>
          <w:trHeight w:val="1008"/>
        </w:trPr>
        <w:tc>
          <w:tcPr>
            <w:tcW w:w="9912" w:type="dxa"/>
            <w:shd w:val="clear" w:color="auto" w:fill="D9D9D9" w:themeFill="text2" w:themeFillShade="D9"/>
            <w:tcMar/>
            <w:vAlign w:val="center"/>
          </w:tcPr>
          <w:p w:rsidRPr="0004517B" w:rsidR="0049091A" w:rsidP="0049091A" w:rsidRDefault="0049091A" w14:paraId="0501DCCE" w14:textId="77777777">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Pr="0049091A" w:rsidR="0049091A" w:rsidTr="69A3CEF9" w14:paraId="5347A0FB" w14:textId="77777777">
        <w:trPr>
          <w:trHeight w:val="671"/>
        </w:trPr>
        <w:sdt>
          <w:sdtPr>
            <w:id w:val="-2101862579"/>
            <w:placeholder>
              <w:docPart w:val="31B5A770C1324C1F8EAC4A9D49CB4C58"/>
            </w:placeholder>
            <w:text w:multiLine="1"/>
          </w:sdtPr>
          <w:sdtEndPr/>
          <w:sdtContent>
            <w:tc>
              <w:tcPr>
                <w:tcW w:w="9912" w:type="dxa"/>
                <w:tcMar/>
                <w:vAlign w:val="center"/>
              </w:tcPr>
              <w:p w:rsidRPr="0049091A" w:rsidR="0049091A" w:rsidP="0049091A" w:rsidRDefault="0049091A" w14:paraId="62863FBA" w14:textId="3A8408BF">
                <w:pPr>
                  <w:ind w:left="318" w:hanging="318"/>
                  <w:jc w:val="left"/>
                </w:pPr>
                <w:r w:rsidR="13CCE846">
                  <w:rPr/>
                  <w:t>No</w:t>
                </w:r>
              </w:p>
            </w:tc>
          </w:sdtContent>
        </w:sdt>
      </w:tr>
    </w:tbl>
    <w:p w:rsidRPr="0049091A" w:rsidR="0049091A" w:rsidP="0049091A" w:rsidRDefault="0049091A" w14:paraId="41FD6610" w14:textId="77777777"/>
    <w:p w:rsidR="001478FF" w:rsidP="00A565D3" w:rsidRDefault="001478FF" w14:paraId="3BB065AE" w14:textId="5342D36D">
      <w:pPr>
        <w:pStyle w:val="Heading1"/>
      </w:pPr>
      <w:bookmarkStart w:name="_Toc155869001" w:id="19"/>
      <w:r w:rsidRPr="001478FF">
        <w:t>Personal Data</w:t>
      </w:r>
      <w:bookmarkEnd w:id="19"/>
    </w:p>
    <w:tbl>
      <w:tblPr>
        <w:tblStyle w:val="Grigliatabella1"/>
        <w:tblW w:w="0" w:type="auto"/>
        <w:tblLook w:val="0480" w:firstRow="0" w:lastRow="0" w:firstColumn="1" w:lastColumn="0" w:noHBand="0" w:noVBand="1"/>
      </w:tblPr>
      <w:tblGrid>
        <w:gridCol w:w="9912"/>
      </w:tblGrid>
      <w:tr w:rsidRPr="0049091A" w:rsidR="0049091A" w:rsidTr="69A3CEF9" w14:paraId="745407C0" w14:textId="77777777">
        <w:trPr>
          <w:trHeight w:val="432"/>
        </w:trPr>
        <w:tc>
          <w:tcPr>
            <w:tcW w:w="9912" w:type="dxa"/>
            <w:shd w:val="clear" w:color="auto" w:fill="D9D9D9" w:themeFill="text2" w:themeFillShade="D9"/>
            <w:tcMar/>
            <w:vAlign w:val="center"/>
          </w:tcPr>
          <w:p w:rsidRPr="0004517B" w:rsidR="0049091A" w:rsidP="0049091A" w:rsidRDefault="0049091A" w14:paraId="6E3B4F09" w14:textId="1787859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Will you collect/process any personal data? (If </w:t>
            </w:r>
            <w:proofErr w:type="gramStart"/>
            <w:r w:rsidRPr="0004517B">
              <w:rPr>
                <w:rFonts w:asciiTheme="minorHAnsi" w:hAnsiTheme="minorHAnsi" w:cstheme="minorHAnsi"/>
                <w:sz w:val="22"/>
                <w:szCs w:val="22"/>
              </w:rPr>
              <w:t>not</w:t>
            </w:r>
            <w:proofErr w:type="gramEnd"/>
            <w:r w:rsidRPr="0004517B">
              <w:rPr>
                <w:rFonts w:asciiTheme="minorHAnsi" w:hAnsiTheme="minorHAnsi" w:cstheme="minorHAnsi"/>
                <w:sz w:val="22"/>
                <w:szCs w:val="22"/>
              </w:rPr>
              <w:t xml:space="preserve"> you can skip questions 96)</w:t>
            </w:r>
          </w:p>
        </w:tc>
      </w:tr>
      <w:tr w:rsidRPr="0049091A" w:rsidR="0049091A" w:rsidTr="69A3CEF9" w14:paraId="40FA9DD7" w14:textId="77777777">
        <w:trPr>
          <w:trHeight w:val="613"/>
        </w:trPr>
        <w:tc>
          <w:tcPr>
            <w:tcW w:w="9912" w:type="dxa"/>
            <w:tcMar/>
            <w:vAlign w:val="center"/>
          </w:tcPr>
          <w:p w:rsidRPr="0049091A" w:rsidR="0049091A" w:rsidP="0049091A" w:rsidRDefault="000655F8" w14:paraId="56BA37C6" w14:textId="77777777">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EndPr/>
              <w:sdtContent>
                <w:r w:rsidRPr="0049091A" w:rsidR="0049091A">
                  <w:rPr>
                    <w:rFonts w:ascii="Segoe UI Symbol" w:hAnsi="Segoe UI Symbol"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0"/>
                  <w14:checkedState w14:val="2612" w14:font="MS Gothic"/>
                  <w14:uncheckedState w14:val="2610" w14:font="MS Gothic"/>
                </w14:checkbox>
              </w:sdtPr>
              <w:sdtEndPr/>
              <w:sdtContent>
                <w:r w:rsidRPr="0049091A" w:rsidR="0049091A">
                  <w:rPr>
                    <w:rFonts w:ascii="Segoe UI Symbol" w:hAnsi="Segoe UI Symbol"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No</w:t>
            </w:r>
          </w:p>
        </w:tc>
      </w:tr>
      <w:tr w:rsidRPr="0049091A" w:rsidR="0049091A" w:rsidTr="69A3CEF9" w14:paraId="5A489620" w14:textId="77777777">
        <w:trPr>
          <w:trHeight w:val="432"/>
        </w:trPr>
        <w:tc>
          <w:tcPr>
            <w:tcW w:w="9912" w:type="dxa"/>
            <w:shd w:val="clear" w:color="auto" w:fill="D9D9D9" w:themeFill="text2" w:themeFillShade="D9"/>
            <w:tcMar/>
            <w:vAlign w:val="center"/>
          </w:tcPr>
          <w:p w:rsidRPr="0004517B" w:rsidR="0049091A" w:rsidP="0049091A" w:rsidRDefault="0049091A" w14:paraId="6986250F"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Pr="0049091A" w:rsidR="0049091A" w:rsidTr="69A3CEF9" w14:paraId="758D1DB2" w14:textId="77777777">
        <w:trPr>
          <w:trHeight w:val="613"/>
        </w:trPr>
        <w:sdt>
          <w:sdtPr>
            <w:id w:val="478269828"/>
            <w:placeholder>
              <w:docPart w:val="03FCB88509FE4C0B86360A3607F873AA"/>
            </w:placeholder>
            <w:showingPlcHdr/>
            <w:text w:multiLine="1"/>
            <w:rPr>
              <w:rFonts w:ascii="Calibri" w:hAnsi="Calibri" w:cs="Calibri" w:asciiTheme="minorAscii" w:hAnsiTheme="minorAscii" w:cstheme="minorAscii"/>
              <w:b w:val="0"/>
              <w:bCs w:val="0"/>
              <w:sz w:val="22"/>
              <w:szCs w:val="22"/>
            </w:rPr>
          </w:sdtPr>
          <w:sdtEndPr>
            <w:rPr>
              <w:rFonts w:ascii="Calibri" w:hAnsi="Calibri" w:cs="Calibri" w:asciiTheme="minorAscii" w:hAnsiTheme="minorAscii" w:cstheme="minorAscii"/>
              <w:b w:val="0"/>
              <w:bCs w:val="0"/>
              <w:sz w:val="22"/>
              <w:szCs w:val="22"/>
            </w:rPr>
          </w:sdtEndPr>
          <w:sdtContent>
            <w:tc>
              <w:tcPr>
                <w:tcW w:w="9912" w:type="dxa"/>
                <w:tcMar/>
                <w:vAlign w:val="center"/>
              </w:tcPr>
              <w:p w:rsidRPr="0049091A" w:rsidR="0049091A" w:rsidP="0049091A" w:rsidRDefault="0049091A" w14:paraId="2DB4361F" w14:textId="77777777">
                <w:pPr>
                  <w:pStyle w:val="Caption"/>
                  <w:tabs>
                    <w:tab w:val="left" w:pos="3396"/>
                  </w:tabs>
                  <w:jc w:val="left"/>
                  <w:rPr>
                    <w:rFonts w:asciiTheme="minorHAnsi" w:hAnsiTheme="minorHAnsi" w:cstheme="minorHAnsi"/>
                    <w:b w:val="0"/>
                    <w:bCs w:val="0"/>
                    <w:sz w:val="22"/>
                    <w:szCs w:val="22"/>
                  </w:rPr>
                </w:pPr>
                <w:r w:rsidRPr="0049091A">
                  <w:rPr>
                    <w:rStyle w:val="PlaceholderText"/>
                    <w:rFonts w:asciiTheme="minorHAnsi" w:hAnsiTheme="minorHAnsi" w:cstheme="minorHAnsi"/>
                    <w:b w:val="0"/>
                    <w:bCs w:val="0"/>
                    <w:i/>
                    <w:iCs/>
                    <w:sz w:val="22"/>
                    <w:szCs w:val="22"/>
                  </w:rPr>
                  <w:t>Click or tap here to type your answer.</w:t>
                </w:r>
              </w:p>
            </w:tc>
          </w:sdtContent>
        </w:sdt>
      </w:tr>
      <w:tr w:rsidRPr="0049091A" w:rsidR="0049091A" w:rsidTr="69A3CEF9" w14:paraId="7AB5E78F" w14:textId="77777777">
        <w:trPr>
          <w:trHeight w:val="432"/>
        </w:trPr>
        <w:tc>
          <w:tcPr>
            <w:tcW w:w="9912" w:type="dxa"/>
            <w:shd w:val="clear" w:color="auto" w:fill="D9D9D9" w:themeFill="text2" w:themeFillShade="D9"/>
            <w:tcMar/>
            <w:vAlign w:val="center"/>
          </w:tcPr>
          <w:p w:rsidRPr="0004517B" w:rsidR="0049091A" w:rsidP="0049091A" w:rsidRDefault="0049091A" w14:paraId="41B93F15"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Pr="0049091A" w:rsidR="0049091A" w:rsidTr="69A3CEF9" w14:paraId="111215D0" w14:textId="77777777">
        <w:trPr>
          <w:trHeight w:val="671"/>
        </w:trPr>
        <w:sdt>
          <w:sdtPr>
            <w:id w:val="1156343584"/>
            <w:placeholder>
              <w:docPart w:val="935BF80D8B9D48B38F94A2635FC9BB1A"/>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0049091A" w:rsidRDefault="0049091A" w14:paraId="2F815E79" w14:textId="77777777">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Pr="0049091A" w:rsidR="0049091A" w:rsidTr="69A3CEF9" w14:paraId="6736838A" w14:textId="77777777">
        <w:trPr>
          <w:trHeight w:val="864"/>
        </w:trPr>
        <w:tc>
          <w:tcPr>
            <w:tcW w:w="9912" w:type="dxa"/>
            <w:shd w:val="clear" w:color="auto" w:fill="D9D9D9" w:themeFill="text2" w:themeFillShade="D9"/>
            <w:tcMar/>
            <w:vAlign w:val="center"/>
          </w:tcPr>
          <w:p w:rsidRPr="0004517B" w:rsidR="0049091A" w:rsidP="0049091A" w:rsidRDefault="0049091A" w14:paraId="7DDB7578"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Pr="0049091A" w:rsidR="0049091A" w:rsidTr="69A3CEF9" w14:paraId="76B73F13" w14:textId="77777777">
        <w:trPr>
          <w:trHeight w:val="671"/>
        </w:trPr>
        <w:sdt>
          <w:sdtPr>
            <w:id w:val="-134331214"/>
            <w:placeholder>
              <w:docPart w:val="6073209538CE4B898BDE23F41CF176D9"/>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0049091A" w:rsidRDefault="0049091A" w14:paraId="31612438" w14:textId="77777777">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Pr="0049091A" w:rsidR="0049091A" w:rsidTr="69A3CEF9" w14:paraId="475E4CBB" w14:textId="77777777">
        <w:trPr>
          <w:trHeight w:val="864"/>
        </w:trPr>
        <w:tc>
          <w:tcPr>
            <w:tcW w:w="9912" w:type="dxa"/>
            <w:shd w:val="clear" w:color="auto" w:fill="D9D9D9" w:themeFill="text2" w:themeFillShade="D9"/>
            <w:tcMar/>
            <w:vAlign w:val="center"/>
          </w:tcPr>
          <w:p w:rsidRPr="0004517B" w:rsidR="0049091A" w:rsidP="0049091A" w:rsidRDefault="0049091A" w14:paraId="6EFBA7B9" w14:textId="77777777">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Pr="0049091A" w:rsidR="0049091A" w:rsidTr="69A3CEF9" w14:paraId="678212BC" w14:textId="77777777">
        <w:trPr>
          <w:trHeight w:val="671"/>
        </w:trPr>
        <w:sdt>
          <w:sdtPr>
            <w:id w:val="1537090996"/>
            <w:placeholder>
              <w:docPart w:val="9866C0204FD84C258C83C5AABC4299C4"/>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0049091A" w:rsidRDefault="0049091A" w14:paraId="07B28AC3" w14:textId="77777777">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Pr="0049091A" w:rsidR="0049091A" w:rsidTr="69A3CEF9" w14:paraId="4D2CFF05" w14:textId="77777777">
        <w:trPr>
          <w:trHeight w:val="576"/>
        </w:trPr>
        <w:tc>
          <w:tcPr>
            <w:tcW w:w="9912" w:type="dxa"/>
            <w:shd w:val="clear" w:color="auto" w:fill="D9D9D9" w:themeFill="text2" w:themeFillShade="D9"/>
            <w:tcMar/>
            <w:vAlign w:val="center"/>
          </w:tcPr>
          <w:p w:rsidRPr="0004517B" w:rsidR="0049091A" w:rsidP="0049091A" w:rsidRDefault="0049091A" w14:paraId="0415A379"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Pr="0049091A" w:rsidR="0049091A" w:rsidTr="69A3CEF9" w14:paraId="68233383" w14:textId="77777777">
        <w:trPr>
          <w:trHeight w:val="1323"/>
        </w:trPr>
        <w:tc>
          <w:tcPr>
            <w:tcW w:w="9912" w:type="dxa"/>
            <w:tcMar/>
            <w:vAlign w:val="center"/>
          </w:tcPr>
          <w:p w:rsidRPr="0049091A" w:rsidR="0049091A" w:rsidP="0049091A" w:rsidRDefault="000655F8" w14:paraId="52404725"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Yes, consent will be obtained and documented using a consent form.</w:t>
            </w:r>
          </w:p>
          <w:p w:rsidRPr="0049091A" w:rsidR="0049091A" w:rsidP="0049091A" w:rsidRDefault="000655F8" w14:paraId="06F6389A"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Yes, consent will be obtained and documented using other methods (please specify):</w:t>
            </w:r>
            <w:r w:rsidRPr="0049091A" w:rsid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EndPr/>
              <w:sdtContent>
                <w:r w:rsidRPr="0049091A" w:rsidR="0049091A">
                  <w:rPr>
                    <w:rStyle w:val="PlaceholderText"/>
                    <w:rFonts w:asciiTheme="minorHAnsi" w:hAnsiTheme="minorHAnsi" w:cstheme="minorHAnsi"/>
                    <w:b w:val="0"/>
                    <w:bCs w:val="0"/>
                    <w:i/>
                    <w:iCs/>
                    <w:sz w:val="22"/>
                    <w:szCs w:val="22"/>
                  </w:rPr>
                  <w:t>Click or tap here to type your answer.</w:t>
                </w:r>
              </w:sdtContent>
            </w:sdt>
          </w:p>
          <w:p w:rsidRPr="0049091A" w:rsidR="0049091A" w:rsidP="0049091A" w:rsidRDefault="000655F8" w14:paraId="2EE61D79"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No, consent will not be obtained.</w:t>
            </w:r>
          </w:p>
          <w:p w:rsidRPr="0049091A" w:rsidR="0049091A" w:rsidP="69A3CEF9" w:rsidRDefault="000655F8" w14:paraId="4D058745" w14:textId="7F128320">
            <w:pPr>
              <w:pStyle w:val="Caption"/>
              <w:jc w:val="left"/>
              <w:rPr>
                <w:rFonts w:ascii="Calibri" w:hAnsi="Calibri" w:cs="Calibri" w:asciiTheme="minorAscii" w:hAnsiTheme="minorAscii" w:cstheme="minorAscii"/>
                <w:b w:val="0"/>
                <w:bCs w:val="0"/>
                <w:color w:val="auto"/>
                <w:sz w:val="22"/>
                <w:szCs w:val="22"/>
              </w:rPr>
            </w:pPr>
            <w:sdt>
              <w:sdtPr>
                <w:id w:val="-336158744"/>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25B87960">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Not applicable to my research</w:t>
            </w:r>
          </w:p>
        </w:tc>
      </w:tr>
      <w:tr w:rsidRPr="0049091A" w:rsidR="0049091A" w:rsidTr="69A3CEF9" w14:paraId="18028A47" w14:textId="77777777">
        <w:trPr>
          <w:trHeight w:val="432"/>
        </w:trPr>
        <w:tc>
          <w:tcPr>
            <w:tcW w:w="9912" w:type="dxa"/>
            <w:shd w:val="clear" w:color="auto" w:fill="D9D9D9" w:themeFill="text2" w:themeFillShade="D9"/>
            <w:tcMar/>
            <w:vAlign w:val="center"/>
          </w:tcPr>
          <w:p w:rsidRPr="0004517B" w:rsidR="0049091A" w:rsidP="0049091A" w:rsidRDefault="0049091A" w14:paraId="297C1370"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Pr="0049091A" w:rsidR="0049091A" w:rsidTr="69A3CEF9" w14:paraId="1E64509B" w14:textId="77777777">
        <w:trPr>
          <w:trHeight w:val="850"/>
        </w:trPr>
        <w:tc>
          <w:tcPr>
            <w:tcW w:w="9912" w:type="dxa"/>
            <w:tcMar/>
            <w:vAlign w:val="center"/>
          </w:tcPr>
          <w:p w:rsidRPr="0049091A" w:rsidR="0049091A" w:rsidP="0049091A" w:rsidRDefault="000655F8" w14:paraId="347F906C"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EndPr/>
              <w:sdtContent>
                <w:r w:rsidRPr="0049091A" w:rsidR="0049091A">
                  <w:rPr>
                    <w:rFonts w:ascii="Segoe UI Symbol" w:hAnsi="Segoe UI Symbol"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Yes</w:t>
            </w:r>
          </w:p>
          <w:p w:rsidRPr="0049091A" w:rsidR="0049091A" w:rsidP="0049091A" w:rsidRDefault="000655F8" w14:paraId="1CD455C7"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EndPr/>
              <w:sdtContent>
                <w:r w:rsidRPr="0049091A" w:rsidR="0049091A">
                  <w:rPr>
                    <w:rFonts w:ascii="Segoe UI Symbol" w:hAnsi="Segoe UI Symbol"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No</w:t>
            </w:r>
          </w:p>
          <w:p w:rsidRPr="0049091A" w:rsidR="0049091A" w:rsidP="69A3CEF9" w:rsidRDefault="000655F8" w14:paraId="18EB8544" w14:textId="2C166D42">
            <w:pPr>
              <w:pStyle w:val="Caption"/>
              <w:jc w:val="left"/>
              <w:rPr>
                <w:rFonts w:ascii="Calibri" w:hAnsi="Calibri" w:cs="Calibri" w:asciiTheme="minorAscii" w:hAnsiTheme="minorAscii" w:cstheme="minorAscii"/>
                <w:b w:val="0"/>
                <w:bCs w:val="0"/>
                <w:color w:val="auto"/>
                <w:sz w:val="22"/>
                <w:szCs w:val="22"/>
              </w:rPr>
            </w:pPr>
            <w:sdt>
              <w:sdtPr>
                <w:id w:val="-1721128369"/>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518A98E5">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Not applicable</w:t>
            </w:r>
          </w:p>
        </w:tc>
      </w:tr>
      <w:tr w:rsidRPr="0049091A" w:rsidR="0049091A" w:rsidTr="69A3CEF9" w14:paraId="69C2A7F9" w14:textId="77777777">
        <w:trPr>
          <w:trHeight w:val="576"/>
        </w:trPr>
        <w:tc>
          <w:tcPr>
            <w:tcW w:w="9912" w:type="dxa"/>
            <w:shd w:val="clear" w:color="auto" w:fill="D9D9D9" w:themeFill="text2" w:themeFillShade="D9"/>
            <w:tcMar/>
            <w:vAlign w:val="center"/>
          </w:tcPr>
          <w:p w:rsidRPr="0004517B" w:rsidR="0049091A" w:rsidP="0049091A" w:rsidRDefault="0049091A" w14:paraId="0975080E" w14:textId="77777777">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t>If not, informed consent is requested and provided from the data subject, under which legal basis will you process personal data?</w:t>
            </w:r>
          </w:p>
        </w:tc>
      </w:tr>
      <w:tr w:rsidRPr="0049091A" w:rsidR="0049091A" w:rsidTr="69A3CEF9" w14:paraId="483D244E" w14:textId="77777777">
        <w:trPr>
          <w:trHeight w:val="671"/>
        </w:trPr>
        <w:sdt>
          <w:sdtPr>
            <w:id w:val="-481927433"/>
            <w:placeholder>
              <w:docPart w:val="40CE6F05CEFD402798B92173FAC470C5"/>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0049091A" w:rsidRDefault="0049091A" w14:paraId="6BB2DFB5" w14:textId="77777777">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Pr="0049091A" w:rsidR="0049091A" w:rsidTr="69A3CEF9" w14:paraId="4F653224" w14:textId="77777777">
        <w:trPr>
          <w:trHeight w:val="432"/>
        </w:trPr>
        <w:tc>
          <w:tcPr>
            <w:tcW w:w="9912" w:type="dxa"/>
            <w:shd w:val="clear" w:color="auto" w:fill="D9D9D9" w:themeFill="text2" w:themeFillShade="D9"/>
            <w:tcMar/>
            <w:vAlign w:val="center"/>
          </w:tcPr>
          <w:p w:rsidRPr="0004517B" w:rsidR="0049091A" w:rsidP="0049091A" w:rsidRDefault="0049091A" w14:paraId="6CA6A06C"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Pr="0049091A" w:rsidR="0049091A" w:rsidTr="69A3CEF9" w14:paraId="7F09E08F" w14:textId="77777777">
        <w:trPr>
          <w:trHeight w:val="671"/>
        </w:trPr>
        <w:sdt>
          <w:sdtPr>
            <w:id w:val="-1286187950"/>
            <w:placeholder>
              <w:docPart w:val="7E297593A41742E7A750837E7D59164F"/>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0049091A" w:rsidRDefault="0049091A" w14:paraId="78415FEC" w14:textId="77777777">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Pr="0049091A" w:rsidR="0049091A" w:rsidTr="69A3CEF9" w14:paraId="3B5D07AD" w14:textId="77777777">
        <w:trPr>
          <w:trHeight w:val="432"/>
        </w:trPr>
        <w:tc>
          <w:tcPr>
            <w:tcW w:w="9912" w:type="dxa"/>
            <w:shd w:val="clear" w:color="auto" w:fill="D9D9D9" w:themeFill="text2" w:themeFillShade="D9"/>
            <w:tcMar/>
            <w:vAlign w:val="center"/>
          </w:tcPr>
          <w:p w:rsidRPr="0004517B" w:rsidR="0049091A" w:rsidP="0049091A" w:rsidRDefault="0049091A" w14:paraId="38F8C9A8"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Pr="0049091A" w:rsidR="0049091A" w:rsidTr="69A3CEF9" w14:paraId="3AA05816" w14:textId="77777777">
        <w:trPr>
          <w:trHeight w:val="671"/>
        </w:trPr>
        <w:sdt>
          <w:sdtPr>
            <w:id w:val="-877086723"/>
            <w:placeholder>
              <w:docPart w:val="78785CBFBB804FB9A52E52473F4F3781"/>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0049091A" w:rsidRDefault="0049091A" w14:paraId="7AFC42EC" w14:textId="77777777">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Pr="0049091A" w:rsidR="0049091A" w:rsidTr="69A3CEF9" w14:paraId="67457BF6" w14:textId="77777777">
        <w:trPr>
          <w:trHeight w:val="432"/>
        </w:trPr>
        <w:tc>
          <w:tcPr>
            <w:tcW w:w="9912" w:type="dxa"/>
            <w:shd w:val="clear" w:color="auto" w:fill="D9D9D9" w:themeFill="text2" w:themeFillShade="D9"/>
            <w:tcMar/>
            <w:vAlign w:val="center"/>
          </w:tcPr>
          <w:p w:rsidRPr="0004517B" w:rsidR="0049091A" w:rsidP="0049091A" w:rsidRDefault="0049091A" w14:paraId="346023AD"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Pr="0049091A" w:rsidR="0049091A" w:rsidTr="69A3CEF9" w14:paraId="072BA894" w14:textId="77777777">
        <w:trPr>
          <w:trHeight w:val="671"/>
        </w:trPr>
        <w:sdt>
          <w:sdtPr>
            <w:id w:val="600921080"/>
            <w:placeholder>
              <w:docPart w:val="2A122F6E2FCB469CB4D1C0E01CF7C6E0"/>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0049091A" w:rsidRDefault="0049091A" w14:paraId="6FB17D95" w14:textId="77777777">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Pr="0049091A" w:rsidR="0049091A" w:rsidTr="69A3CEF9" w14:paraId="5B3421A3" w14:textId="77777777">
        <w:trPr>
          <w:trHeight w:val="576"/>
        </w:trPr>
        <w:tc>
          <w:tcPr>
            <w:tcW w:w="9912" w:type="dxa"/>
            <w:shd w:val="clear" w:color="auto" w:fill="D9D9D9" w:themeFill="text2" w:themeFillShade="D9"/>
            <w:tcMar/>
            <w:vAlign w:val="center"/>
          </w:tcPr>
          <w:p w:rsidRPr="0004517B" w:rsidR="0049091A" w:rsidP="0049091A" w:rsidRDefault="0049091A" w14:paraId="30EEFB86" w14:textId="3E46191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Pr="0049091A" w:rsidR="0049091A" w:rsidTr="69A3CEF9" w14:paraId="3BE6AB49" w14:textId="77777777">
        <w:trPr>
          <w:trHeight w:val="671"/>
        </w:trPr>
        <w:sdt>
          <w:sdtPr>
            <w:id w:val="-327758758"/>
            <w:placeholder>
              <w:docPart w:val="A7EF646652B142DEA666E3D65A6D3035"/>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49091A" w:rsidR="0049091A" w:rsidP="0049091A" w:rsidRDefault="0049091A" w14:paraId="79FB61DF" w14:textId="77777777">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Pr="0049091A" w:rsidR="0049091A" w:rsidTr="69A3CEF9" w14:paraId="656F3093" w14:textId="77777777">
        <w:trPr>
          <w:trHeight w:val="576"/>
        </w:trPr>
        <w:tc>
          <w:tcPr>
            <w:tcW w:w="9912" w:type="dxa"/>
            <w:shd w:val="clear" w:color="auto" w:fill="D9D9D9" w:themeFill="text2" w:themeFillShade="D9"/>
            <w:tcMar/>
            <w:vAlign w:val="center"/>
          </w:tcPr>
          <w:p w:rsidRPr="0004517B" w:rsidR="0049091A" w:rsidP="0049091A" w:rsidRDefault="0049091A" w14:paraId="1B45F25A"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Pr="0049091A" w:rsidR="0049091A" w:rsidTr="69A3CEF9" w14:paraId="5CEBEBF3" w14:textId="77777777">
        <w:trPr>
          <w:trHeight w:val="1132"/>
        </w:trPr>
        <w:tc>
          <w:tcPr>
            <w:tcW w:w="9912" w:type="dxa"/>
            <w:tcMar/>
            <w:vAlign w:val="center"/>
          </w:tcPr>
          <w:p w:rsidRPr="0049091A" w:rsidR="0049091A" w:rsidP="0049091A" w:rsidRDefault="000655F8" w14:paraId="75A754FC" w14:textId="77777777">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Yes, potential risks and threats to personal data security have been identified, and a plan to mitigate these risks has been developed.</w:t>
            </w:r>
          </w:p>
          <w:p w:rsidRPr="0049091A" w:rsidR="0049091A" w:rsidP="0049091A" w:rsidRDefault="000655F8" w14:paraId="2F7442BB" w14:textId="77777777">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No, potential risks and threats to personal data security have not been identified yet.</w:t>
            </w:r>
          </w:p>
          <w:p w:rsidRPr="0049091A" w:rsidR="0049091A" w:rsidP="0049091A" w:rsidRDefault="000655F8" w14:paraId="1A30CB17" w14:textId="77777777">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rPr>
                  <w:t>☐</w:t>
                </w:r>
              </w:sdtContent>
            </w:sdt>
            <w:r w:rsidRPr="0049091A" w:rsid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69A3CEF9" w14:paraId="4308C4BA" w14:textId="77777777">
        <w:trPr>
          <w:trHeight w:val="576"/>
        </w:trPr>
        <w:tc>
          <w:tcPr>
            <w:tcW w:w="9912" w:type="dxa"/>
            <w:shd w:val="clear" w:color="auto" w:fill="D9D9D9" w:themeFill="text2" w:themeFillShade="D9"/>
            <w:tcMar/>
            <w:vAlign w:val="center"/>
          </w:tcPr>
          <w:p w:rsidRPr="0004517B" w:rsidR="0049091A" w:rsidP="0049091A" w:rsidRDefault="0049091A" w14:paraId="61C7A4C3"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Pr="0049091A" w:rsidR="0049091A" w:rsidTr="69A3CEF9" w14:paraId="58CBBFA5" w14:textId="77777777">
        <w:trPr>
          <w:trHeight w:val="576"/>
        </w:trPr>
        <w:tc>
          <w:tcPr>
            <w:tcW w:w="9912" w:type="dxa"/>
            <w:tcMar/>
            <w:vAlign w:val="center"/>
          </w:tcPr>
          <w:p w:rsidRPr="0049091A" w:rsidR="0049091A" w:rsidP="0049091A" w:rsidRDefault="000655F8" w14:paraId="426FDF06" w14:textId="77777777">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howingPlcHdr/>
              </w:sdtPr>
              <w:sdtEndPr/>
              <w:sdtContent>
                <w:r w:rsidRPr="0049091A" w:rsidR="0049091A">
                  <w:rPr>
                    <w:rStyle w:val="PlaceholderText"/>
                    <w:rFonts w:asciiTheme="minorHAnsi" w:hAnsiTheme="minorHAnsi" w:cstheme="minorHAnsi"/>
                    <w:b w:val="0"/>
                    <w:bCs w:val="0"/>
                    <w:i/>
                    <w:iCs/>
                    <w:sz w:val="22"/>
                    <w:szCs w:val="22"/>
                  </w:rPr>
                  <w:t>Click or tap here to type your answer.</w:t>
                </w:r>
              </w:sdtContent>
            </w:sdt>
          </w:p>
        </w:tc>
      </w:tr>
      <w:tr w:rsidRPr="0049091A" w:rsidR="0049091A" w:rsidTr="69A3CEF9" w14:paraId="3425BFB9" w14:textId="77777777">
        <w:trPr>
          <w:trHeight w:val="432"/>
        </w:trPr>
        <w:tc>
          <w:tcPr>
            <w:tcW w:w="9912" w:type="dxa"/>
            <w:shd w:val="clear" w:color="auto" w:fill="D9D9D9" w:themeFill="text2" w:themeFillShade="D9"/>
            <w:tcMar/>
            <w:vAlign w:val="center"/>
          </w:tcPr>
          <w:p w:rsidRPr="0004517B" w:rsidR="0049091A" w:rsidP="0049091A" w:rsidRDefault="0049091A" w14:paraId="1B840E4F" w14:textId="588456E3">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Pr="0004517B" w:rsidR="00E33D89">
              <w:rPr>
                <w:rFonts w:asciiTheme="minorHAnsi" w:hAnsiTheme="minorHAnsi" w:cstheme="minorHAnsi"/>
                <w:sz w:val="22"/>
                <w:szCs w:val="22"/>
              </w:rPr>
              <w:t>?</w:t>
            </w:r>
          </w:p>
        </w:tc>
      </w:tr>
      <w:tr w:rsidRPr="0049091A" w:rsidR="0049091A" w:rsidTr="69A3CEF9" w14:paraId="4AFFAD2D" w14:textId="77777777">
        <w:trPr>
          <w:trHeight w:val="671"/>
        </w:trPr>
        <w:tc>
          <w:tcPr>
            <w:tcW w:w="9912" w:type="dxa"/>
            <w:tcMar/>
            <w:vAlign w:val="center"/>
          </w:tcPr>
          <w:p w:rsidRPr="0049091A" w:rsidR="0049091A" w:rsidP="0049091A" w:rsidRDefault="000655F8" w14:paraId="2738D993" w14:textId="77777777">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howingPlcHdr/>
              </w:sdtPr>
              <w:sdtEndPr/>
              <w:sdtContent>
                <w:r w:rsidRPr="0049091A" w:rsidR="0049091A">
                  <w:rPr>
                    <w:rStyle w:val="PlaceholderText"/>
                    <w:rFonts w:asciiTheme="minorHAnsi" w:hAnsiTheme="minorHAnsi" w:cstheme="minorHAnsi"/>
                    <w:i/>
                    <w:iCs/>
                  </w:rPr>
                  <w:t>Click or tap here to type your answer.</w:t>
                </w:r>
              </w:sdtContent>
            </w:sdt>
          </w:p>
        </w:tc>
      </w:tr>
      <w:tr w:rsidRPr="0049091A" w:rsidR="0049091A" w:rsidTr="69A3CEF9" w14:paraId="11205CC9" w14:textId="77777777">
        <w:trPr>
          <w:trHeight w:val="576"/>
        </w:trPr>
        <w:tc>
          <w:tcPr>
            <w:tcW w:w="9912" w:type="dxa"/>
            <w:shd w:val="clear" w:color="auto" w:fill="D9D9D9" w:themeFill="text2" w:themeFillShade="D9"/>
            <w:tcMar/>
            <w:vAlign w:val="center"/>
          </w:tcPr>
          <w:p w:rsidRPr="0004517B" w:rsidR="0049091A" w:rsidP="0049091A" w:rsidRDefault="0049091A" w14:paraId="4DA369D8" w14:textId="2E1686EE">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Pr="0004517B" w:rsidR="005F14B4">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Pr="0049091A" w:rsidR="0049091A" w:rsidTr="69A3CEF9" w14:paraId="7CBE86CB" w14:textId="77777777">
        <w:trPr>
          <w:trHeight w:val="1581"/>
        </w:trPr>
        <w:tc>
          <w:tcPr>
            <w:tcW w:w="9912" w:type="dxa"/>
            <w:tcMar/>
            <w:vAlign w:val="center"/>
          </w:tcPr>
          <w:p w:rsidRPr="0049091A" w:rsidR="0049091A" w:rsidP="0049091A" w:rsidRDefault="000655F8" w14:paraId="21945247"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Data protection Impact Assessment (DPIA)</w:t>
            </w:r>
          </w:p>
          <w:p w:rsidRPr="0049091A" w:rsidR="0049091A" w:rsidP="69A3CEF9" w:rsidRDefault="000655F8" w14:paraId="52253DAA" w14:textId="029B7932">
            <w:pPr>
              <w:pStyle w:val="Caption"/>
              <w:jc w:val="left"/>
              <w:rPr>
                <w:rFonts w:ascii="Calibri" w:hAnsi="Calibri" w:cs="Calibri" w:asciiTheme="minorAscii" w:hAnsiTheme="minorAscii" w:cstheme="minorAscii"/>
                <w:b w:val="0"/>
                <w:bCs w:val="0"/>
                <w:color w:val="auto"/>
                <w:sz w:val="22"/>
                <w:szCs w:val="22"/>
              </w:rPr>
            </w:pPr>
            <w:sdt>
              <w:sdtPr>
                <w:id w:val="-1343075722"/>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116D8E1C">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Designate a Data Protection Officer (DPO)  </w:t>
            </w:r>
          </w:p>
          <w:p w:rsidRPr="0049091A" w:rsidR="0049091A" w:rsidP="69A3CEF9" w:rsidRDefault="000655F8" w14:paraId="79BB94B8" w14:textId="74D23DD4">
            <w:pPr>
              <w:pStyle w:val="Caption"/>
              <w:ind w:left="318" w:hanging="318"/>
              <w:jc w:val="left"/>
              <w:rPr>
                <w:rFonts w:ascii="Calibri" w:hAnsi="Calibri" w:cs="Calibri" w:asciiTheme="minorAscii" w:hAnsiTheme="minorAscii" w:cstheme="minorAscii"/>
                <w:b w:val="0"/>
                <w:bCs w:val="0"/>
                <w:color w:val="auto"/>
                <w:sz w:val="22"/>
                <w:szCs w:val="22"/>
              </w:rPr>
            </w:pPr>
            <w:sdt>
              <w:sdtPr>
                <w:id w:val="-541360014"/>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5929207C">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Oversight mechanisms for data processing (limited access by qualifies members, mechanisms for logging data access and modifications)</w:t>
            </w:r>
          </w:p>
          <w:p w:rsidRPr="0049091A" w:rsidR="0049091A" w:rsidP="0049091A" w:rsidRDefault="000655F8" w14:paraId="2C45619D" w14:textId="7777777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EndPr/>
              <w:sdtContent>
                <w:r w:rsidRPr="0049091A" w:rsidR="0049091A">
                  <w:rPr>
                    <w:rFonts w:ascii="Segoe UI Symbol" w:hAnsi="Segoe UI Symbol" w:eastAsia="MS Gothic" w:cs="Segoe UI Symbol"/>
                    <w:b w:val="0"/>
                    <w:bCs w:val="0"/>
                    <w:color w:val="auto"/>
                    <w:sz w:val="22"/>
                    <w:szCs w:val="22"/>
                  </w:rPr>
                  <w:t>☐</w:t>
                </w:r>
              </w:sdtContent>
            </w:sdt>
            <w:r w:rsidRPr="0049091A" w:rsid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rsidR="0049091A" w:rsidP="0049091A" w:rsidRDefault="0049091A" w14:paraId="56F83828" w14:textId="77777777"/>
    <w:p w:rsidR="00354C3C" w:rsidRDefault="00354C3C" w14:paraId="68341E49" w14:textId="5E9BF523">
      <w:pPr>
        <w:jc w:val="left"/>
      </w:pPr>
      <w:r>
        <w:br w:type="page"/>
      </w:r>
    </w:p>
    <w:p w:rsidRPr="0049091A" w:rsidR="00354C3C" w:rsidP="0049091A" w:rsidRDefault="00354C3C" w14:paraId="20183222" w14:textId="77777777"/>
    <w:p w:rsidR="001478FF" w:rsidP="00A565D3" w:rsidRDefault="001478FF" w14:paraId="2B3DF3CF" w14:textId="55AA99A9">
      <w:pPr>
        <w:pStyle w:val="Heading1"/>
      </w:pPr>
      <w:bookmarkStart w:name="_Toc155869002" w:id="20"/>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Pr="00F46442" w:rsidR="00F46442" w:rsidTr="69A3CEF9" w14:paraId="301B1841" w14:textId="77777777">
        <w:trPr>
          <w:trHeight w:val="613"/>
        </w:trPr>
        <w:tc>
          <w:tcPr>
            <w:tcW w:w="9912" w:type="dxa"/>
            <w:shd w:val="clear" w:color="auto" w:fill="D9D9D9" w:themeFill="text2" w:themeFillShade="D9"/>
            <w:tcMar/>
            <w:vAlign w:val="center"/>
          </w:tcPr>
          <w:p w:rsidRPr="00F11ED9" w:rsidR="0049091A" w:rsidP="00F46442" w:rsidRDefault="0049091A" w14:paraId="2B20C4E2"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rsidRPr="00F11ED9" w:rsidR="0049091A" w:rsidP="00F46442" w:rsidRDefault="0049091A" w14:paraId="232DD397" w14:textId="3EB856B9">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Pr="00F11ED9" w:rsidR="00F46442">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Pr="00F11ED9" w:rsidR="00F46442">
              <w:rPr>
                <w:rFonts w:asciiTheme="minorHAnsi" w:hAnsiTheme="minorHAnsi" w:cstheme="minorHAnsi"/>
                <w:i/>
                <w:iCs/>
                <w:sz w:val="22"/>
                <w:szCs w:val="22"/>
              </w:rPr>
              <w:t>5</w:t>
            </w:r>
          </w:p>
        </w:tc>
      </w:tr>
      <w:tr w:rsidRPr="00F46442" w:rsidR="0049091A" w:rsidTr="69A3CEF9" w14:paraId="7A284D68" w14:textId="77777777">
        <w:trPr>
          <w:trHeight w:val="613"/>
        </w:trPr>
        <w:tc>
          <w:tcPr>
            <w:tcW w:w="9912" w:type="dxa"/>
            <w:tcMar/>
            <w:vAlign w:val="center"/>
          </w:tcPr>
          <w:p w:rsidRPr="00F46442" w:rsidR="0049091A" w:rsidP="69A3CEF9" w:rsidRDefault="000655F8" w14:paraId="1A7E4BA2" w14:textId="15E2F843">
            <w:pPr>
              <w:pStyle w:val="Caption"/>
              <w:tabs>
                <w:tab w:val="left" w:pos="3396"/>
              </w:tabs>
              <w:jc w:val="left"/>
              <w:rPr>
                <w:rFonts w:ascii="Calibri" w:hAnsi="Calibri" w:cs="Calibri" w:asciiTheme="minorAscii" w:hAnsiTheme="minorAscii" w:cstheme="minorAscii"/>
                <w:b w:val="0"/>
                <w:bCs w:val="0"/>
                <w:sz w:val="22"/>
                <w:szCs w:val="22"/>
              </w:rPr>
            </w:pPr>
            <w:sdt>
              <w:sdtPr>
                <w:id w:val="-1866667430"/>
                <w14:checkbox>
                  <w14:checked w14:val="1"/>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6A466897">
                  <w:rPr>
                    <w:rFonts w:ascii="MS Gothic" w:hAnsi="MS Gothic" w:eastAsia="MS Gothic" w:cs="MS Gothic"/>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w:t>
            </w:r>
            <w:r w:rsidRPr="69A3CEF9" w:rsidR="2ED6F107">
              <w:rPr>
                <w:rFonts w:ascii="Calibri" w:hAnsi="Calibri" w:cs="Calibri" w:asciiTheme="minorAscii" w:hAnsiTheme="minorAscii" w:cstheme="minorAscii"/>
                <w:b w:val="0"/>
                <w:bCs w:val="0"/>
                <w:color w:val="auto"/>
                <w:sz w:val="22"/>
                <w:szCs w:val="22"/>
              </w:rPr>
              <w:t xml:space="preserve">Yes  </w:t>
            </w:r>
            <w:sdt>
              <w:sdtPr>
                <w:id w:val="-249426074"/>
                <w14:checkbox>
                  <w14:checked w14:val="0"/>
                  <w14:checkedState w14:val="2612" w14:font="MS Gothic"/>
                  <w14:uncheckedState w14:val="2610" w14:font="MS Gothic"/>
                </w14:checkbox>
                <w:rPr>
                  <w:rFonts w:ascii="Calibri" w:hAnsi="Calibri" w:cs="Calibri" w:asciiTheme="minorAscii" w:hAnsiTheme="minorAscii" w:cstheme="minorAscii"/>
                  <w:b w:val="0"/>
                  <w:bCs w:val="0"/>
                  <w:color w:val="auto"/>
                  <w:sz w:val="22"/>
                  <w:szCs w:val="22"/>
                </w:rPr>
              </w:sdtPr>
              <w:sdtContent>
                <w:r w:rsidRPr="69A3CEF9" w:rsidR="2ED6F107">
                  <w:rPr>
                    <w:rFonts w:ascii="Segoe UI Symbol" w:hAnsi="Segoe UI Symbol" w:cs="Segoe UI Symbol"/>
                    <w:b w:val="0"/>
                    <w:bCs w:val="0"/>
                    <w:color w:val="auto"/>
                    <w:sz w:val="22"/>
                    <w:szCs w:val="22"/>
                  </w:rPr>
                  <w:t>☐</w:t>
                </w:r>
              </w:sdtContent>
              <w:sdtEndPr>
                <w:rPr>
                  <w:rFonts w:ascii="Calibri" w:hAnsi="Calibri" w:cs="Calibri" w:asciiTheme="minorAscii" w:hAnsiTheme="minorAscii" w:cstheme="minorAscii"/>
                  <w:b w:val="0"/>
                  <w:bCs w:val="0"/>
                  <w:color w:val="auto"/>
                  <w:sz w:val="22"/>
                  <w:szCs w:val="22"/>
                </w:rPr>
              </w:sdtEndPr>
            </w:sdt>
            <w:r w:rsidRPr="69A3CEF9" w:rsidR="2ED6F107">
              <w:rPr>
                <w:rFonts w:ascii="Calibri" w:hAnsi="Calibri" w:cs="Calibri" w:asciiTheme="minorAscii" w:hAnsiTheme="minorAscii" w:cstheme="minorAscii"/>
                <w:b w:val="0"/>
                <w:bCs w:val="0"/>
                <w:color w:val="auto"/>
                <w:sz w:val="22"/>
                <w:szCs w:val="22"/>
              </w:rPr>
              <w:t xml:space="preserve"> No</w:t>
            </w:r>
          </w:p>
        </w:tc>
      </w:tr>
      <w:tr w:rsidRPr="00F46442" w:rsidR="00F46442" w:rsidTr="69A3CEF9" w14:paraId="4D1F6EAD" w14:textId="77777777">
        <w:trPr>
          <w:trHeight w:val="613"/>
        </w:trPr>
        <w:tc>
          <w:tcPr>
            <w:tcW w:w="9912" w:type="dxa"/>
            <w:shd w:val="clear" w:color="auto" w:fill="D9D9D9" w:themeFill="text2" w:themeFillShade="D9"/>
            <w:tcMar/>
            <w:vAlign w:val="center"/>
          </w:tcPr>
          <w:p w:rsidRPr="00F11ED9" w:rsidR="0049091A" w:rsidP="00F46442" w:rsidRDefault="0049091A" w14:paraId="772E7A86" w14:textId="7C2BC29D">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Pr="00F46442" w:rsidR="0049091A" w:rsidTr="69A3CEF9" w14:paraId="0BAD12D3" w14:textId="77777777">
        <w:trPr>
          <w:trHeight w:val="613"/>
        </w:trPr>
        <w:sdt>
          <w:sdtPr>
            <w:id w:val="35626468"/>
            <w:placeholder>
              <w:docPart w:val="608403DE8A5A468A91F9D22E59BCDE9C"/>
            </w:placeholder>
            <w:text w:multiLine="1"/>
            <w:rPr>
              <w:rFonts w:ascii="Calibri" w:hAnsi="Calibri" w:cs="Calibri" w:asciiTheme="minorAscii" w:hAnsiTheme="minorAscii" w:cstheme="minorAscii"/>
              <w:b w:val="0"/>
              <w:bCs w:val="0"/>
              <w:sz w:val="22"/>
              <w:szCs w:val="22"/>
            </w:rPr>
          </w:sdtPr>
          <w:sdtEndPr>
            <w:rPr>
              <w:rFonts w:ascii="Calibri" w:hAnsi="Calibri" w:cs="Calibri" w:asciiTheme="minorAscii" w:hAnsiTheme="minorAscii" w:cstheme="minorAscii"/>
              <w:b w:val="0"/>
              <w:bCs w:val="0"/>
              <w:sz w:val="22"/>
              <w:szCs w:val="22"/>
            </w:rPr>
          </w:sdtEndPr>
          <w:sdtContent>
            <w:tc>
              <w:tcPr>
                <w:tcW w:w="9912" w:type="dxa"/>
                <w:tcMar/>
                <w:vAlign w:val="center"/>
              </w:tcPr>
              <w:p w:rsidRPr="00F46442" w:rsidR="0049091A" w:rsidP="69A3CEF9" w:rsidRDefault="0049091A" w14:paraId="49E5B066" w14:textId="66DF196D">
                <w:pPr>
                  <w:pStyle w:val="Caption"/>
                  <w:tabs>
                    <w:tab w:val="left" w:pos="3396"/>
                  </w:tabs>
                  <w:jc w:val="left"/>
                  <w:rPr>
                    <w:rFonts w:ascii="Calibri" w:hAnsi="Calibri" w:cs="Calibri" w:asciiTheme="minorAscii" w:hAnsiTheme="minorAscii" w:cstheme="minorAscii"/>
                    <w:b w:val="0"/>
                    <w:bCs w:val="0"/>
                    <w:sz w:val="22"/>
                    <w:szCs w:val="22"/>
                  </w:rPr>
                </w:pPr>
                <w:r w:rsidRPr="69A3CEF9" w:rsidR="10DC68BA">
                  <w:rPr>
                    <w:rFonts w:ascii="Calibri" w:hAnsi="Calibri" w:cs="Calibri" w:asciiTheme="minorAscii" w:hAnsiTheme="minorAscii" w:cstheme="minorAscii"/>
                    <w:b w:val="0"/>
                    <w:bCs w:val="0"/>
                    <w:sz w:val="22"/>
                    <w:szCs w:val="22"/>
                  </w:rPr>
                  <w:t xml:space="preserve">LLMs for </w:t>
                </w:r>
                <w:r w:rsidRPr="69A3CEF9" w:rsidR="10DC68BA">
                  <w:rPr>
                    <w:rFonts w:ascii="Calibri" w:hAnsi="Calibri" w:cs="Calibri" w:asciiTheme="minorAscii" w:hAnsiTheme="minorAscii" w:cstheme="minorAscii"/>
                    <w:b w:val="0"/>
                    <w:bCs w:val="0"/>
                    <w:sz w:val="22"/>
                    <w:szCs w:val="22"/>
                  </w:rPr>
                  <w:t>cognitive</w:t>
                </w:r>
                <w:r w:rsidRPr="69A3CEF9" w:rsidR="10DC68BA">
                  <w:rPr>
                    <w:rFonts w:ascii="Calibri" w:hAnsi="Calibri" w:cs="Calibri" w:asciiTheme="minorAscii" w:hAnsiTheme="minorAscii" w:cstheme="minorAscii"/>
                    <w:b w:val="0"/>
                    <w:bCs w:val="0"/>
                    <w:sz w:val="22"/>
                    <w:szCs w:val="22"/>
                  </w:rPr>
                  <w:t xml:space="preserve"> Context Awareness</w:t>
                </w:r>
              </w:p>
            </w:tc>
          </w:sdtContent>
        </w:sdt>
      </w:tr>
      <w:tr w:rsidRPr="00F46442" w:rsidR="00F46442" w:rsidTr="69A3CEF9" w14:paraId="6B4009C8" w14:textId="77777777">
        <w:trPr>
          <w:trHeight w:val="613"/>
        </w:trPr>
        <w:tc>
          <w:tcPr>
            <w:tcW w:w="9912" w:type="dxa"/>
            <w:shd w:val="clear" w:color="auto" w:fill="D9D9D9" w:themeFill="text2" w:themeFillShade="D9"/>
            <w:tcMar/>
            <w:vAlign w:val="center"/>
          </w:tcPr>
          <w:p w:rsidRPr="00F11ED9" w:rsidR="0049091A" w:rsidP="00F46442" w:rsidRDefault="0049091A" w14:paraId="09B7CCFF" w14:textId="6EE3285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name="_Hlk131588965" w:id="21"/>
      <w:tr w:rsidRPr="00F46442" w:rsidR="0049091A" w:rsidTr="69A3CEF9" w14:paraId="2F3E9A59" w14:textId="77777777">
        <w:trPr>
          <w:trHeight w:val="836"/>
        </w:trPr>
        <w:tc>
          <w:tcPr>
            <w:tcW w:w="9912" w:type="dxa"/>
            <w:tcMar/>
            <w:vAlign w:val="center"/>
          </w:tcPr>
          <w:p w:rsidRPr="00F46442" w:rsidR="0049091A" w:rsidP="00F46442" w:rsidRDefault="000655F8" w14:paraId="12C431E0" w14:textId="77777777">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EndPr/>
              <w:sdtContent>
                <w:r w:rsidRPr="00F46442" w:rsidR="0049091A">
                  <w:rPr>
                    <w:rFonts w:ascii="Segoe UI Symbol" w:hAnsi="Segoe UI Symbol" w:eastAsia="MS Gothic" w:cs="Segoe UI Symbol"/>
                  </w:rPr>
                  <w:t>☐</w:t>
                </w:r>
              </w:sdtContent>
            </w:sdt>
            <w:r w:rsidRPr="00F46442" w:rsidR="0049091A">
              <w:rPr>
                <w:rFonts w:asciiTheme="minorHAnsi" w:hAnsiTheme="minorHAnsi" w:cstheme="minorHAnsi"/>
              </w:rPr>
              <w:t xml:space="preserve"> Yes</w:t>
            </w:r>
          </w:p>
          <w:p w:rsidRPr="00F46442" w:rsidR="0049091A" w:rsidP="00F46442" w:rsidRDefault="000655F8" w14:paraId="0BBA075D" w14:textId="77777777">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EndPr/>
              <w:sdtContent>
                <w:r w:rsidRPr="00F46442" w:rsidR="0049091A">
                  <w:rPr>
                    <w:rFonts w:ascii="Segoe UI Symbol" w:hAnsi="Segoe UI Symbol" w:eastAsia="MS Gothic" w:cs="Segoe UI Symbol"/>
                  </w:rPr>
                  <w:t>☐</w:t>
                </w:r>
              </w:sdtContent>
            </w:sdt>
            <w:r w:rsidRPr="00F46442" w:rsidR="0049091A">
              <w:rPr>
                <w:rFonts w:asciiTheme="minorHAnsi" w:hAnsiTheme="minorHAnsi" w:cstheme="minorHAnsi"/>
              </w:rPr>
              <w:t xml:space="preserve"> No</w:t>
            </w:r>
          </w:p>
          <w:p w:rsidRPr="00F46442" w:rsidR="0049091A" w:rsidP="69A3CEF9" w:rsidRDefault="000655F8" w14:paraId="7AB93BF8" w14:textId="56CA6CF8">
            <w:pPr>
              <w:ind w:left="318" w:hanging="318"/>
              <w:jc w:val="left"/>
              <w:rPr>
                <w:rFonts w:ascii="Calibri" w:hAnsi="Calibri" w:cs="Calibri" w:asciiTheme="minorAscii" w:hAnsiTheme="minorAscii" w:cstheme="minorAscii"/>
              </w:rPr>
            </w:pPr>
            <w:sdt>
              <w:sdtPr>
                <w:id w:val="818996331"/>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8095EFE">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Not Applicable</w:t>
            </w:r>
          </w:p>
        </w:tc>
      </w:tr>
      <w:bookmarkEnd w:id="21"/>
      <w:tr w:rsidRPr="00F46442" w:rsidR="00F46442" w:rsidTr="69A3CEF9" w14:paraId="08B8AFE4" w14:textId="77777777">
        <w:trPr>
          <w:trHeight w:val="552"/>
        </w:trPr>
        <w:tc>
          <w:tcPr>
            <w:tcW w:w="9912" w:type="dxa"/>
            <w:shd w:val="clear" w:color="auto" w:fill="D9D9D9" w:themeFill="text2" w:themeFillShade="D9"/>
            <w:tcMar/>
            <w:vAlign w:val="center"/>
          </w:tcPr>
          <w:p w:rsidRPr="00F11ED9" w:rsidR="0049091A" w:rsidP="00F46442" w:rsidRDefault="0049091A" w14:paraId="0FB4088D"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Pr="00F46442" w:rsidR="0049091A" w:rsidTr="69A3CEF9" w14:paraId="5D8285BC" w14:textId="77777777">
        <w:trPr>
          <w:trHeight w:val="836"/>
        </w:trPr>
        <w:tc>
          <w:tcPr>
            <w:tcW w:w="9912" w:type="dxa"/>
            <w:tcMar/>
            <w:vAlign w:val="center"/>
          </w:tcPr>
          <w:p w:rsidRPr="00F46442" w:rsidR="0049091A" w:rsidP="69A3CEF9" w:rsidRDefault="000655F8" w14:paraId="304066D1" w14:textId="38250E73">
            <w:pPr>
              <w:ind w:left="318" w:hanging="318"/>
              <w:jc w:val="left"/>
              <w:rPr>
                <w:rFonts w:ascii="Calibri" w:hAnsi="Calibri" w:cs="Calibri" w:asciiTheme="minorAscii" w:hAnsiTheme="minorAscii" w:cstheme="minorAscii"/>
              </w:rPr>
            </w:pPr>
            <w:sdt>
              <w:sdtPr>
                <w:id w:val="-450561014"/>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48E792F3">
                  <w:rPr>
                    <w:rFonts w:ascii="MS Gothic" w:hAnsi="MS Gothic" w:eastAsia="MS Gothic" w:cs="MS Gothic"/>
                  </w:rPr>
                  <w:t>☒</w:t>
                </w:r>
              </w:sdtContent>
              <w:sdtEndPr>
                <w:rPr>
                  <w:rFonts w:ascii="Calibri" w:hAnsi="Calibri" w:cs="Calibri" w:asciiTheme="minorAscii" w:hAnsiTheme="minorAscii" w:cstheme="minorAscii"/>
                </w:rPr>
              </w:sdtEndPr>
            </w:sdt>
            <w:r w:rsidRPr="69A3CEF9" w:rsidR="2ED6F107">
              <w:rPr>
                <w:rFonts w:ascii="Calibri" w:hAnsi="Calibri" w:cs="Calibri" w:asciiTheme="minorAscii" w:hAnsiTheme="minorAscii" w:cstheme="minorAscii"/>
              </w:rPr>
              <w:t xml:space="preserve"> Yes</w:t>
            </w:r>
          </w:p>
          <w:p w:rsidRPr="00F46442" w:rsidR="0049091A" w:rsidP="00F46442" w:rsidRDefault="000655F8" w14:paraId="31B5211D" w14:textId="77777777">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EndPr/>
              <w:sdtContent>
                <w:r w:rsidRPr="00F46442" w:rsidR="0049091A">
                  <w:rPr>
                    <w:rFonts w:ascii="Segoe UI Symbol" w:hAnsi="Segoe UI Symbol" w:eastAsia="MS Gothic" w:cs="Segoe UI Symbol"/>
                  </w:rPr>
                  <w:t>☐</w:t>
                </w:r>
              </w:sdtContent>
            </w:sdt>
            <w:r w:rsidRPr="00F46442" w:rsidR="0049091A">
              <w:rPr>
                <w:rFonts w:asciiTheme="minorHAnsi" w:hAnsiTheme="minorHAnsi" w:cstheme="minorHAnsi"/>
              </w:rPr>
              <w:t xml:space="preserve"> No</w:t>
            </w:r>
          </w:p>
          <w:p w:rsidRPr="00F46442" w:rsidR="0049091A" w:rsidP="00F46442" w:rsidRDefault="000655F8" w14:paraId="0CC4306D" w14:textId="77777777">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EndPr/>
              <w:sdtContent>
                <w:r w:rsidRPr="00F46442" w:rsidR="0049091A">
                  <w:rPr>
                    <w:rFonts w:ascii="Segoe UI Symbol" w:hAnsi="Segoe UI Symbol" w:eastAsia="MS Gothic" w:cs="Segoe UI Symbol"/>
                  </w:rPr>
                  <w:t>☐</w:t>
                </w:r>
              </w:sdtContent>
            </w:sdt>
            <w:r w:rsidRPr="00F46442" w:rsidR="0049091A">
              <w:rPr>
                <w:rFonts w:asciiTheme="minorHAnsi" w:hAnsiTheme="minorHAnsi" w:cstheme="minorHAnsi"/>
              </w:rPr>
              <w:t xml:space="preserve"> Not Applicable</w:t>
            </w:r>
          </w:p>
        </w:tc>
      </w:tr>
      <w:tr w:rsidRPr="00F46442" w:rsidR="00F46442" w:rsidTr="69A3CEF9" w14:paraId="15518B51" w14:textId="77777777">
        <w:trPr>
          <w:trHeight w:val="880"/>
        </w:trPr>
        <w:tc>
          <w:tcPr>
            <w:tcW w:w="9912" w:type="dxa"/>
            <w:shd w:val="clear" w:color="auto" w:fill="D9D9D9" w:themeFill="text2" w:themeFillShade="D9"/>
            <w:tcMar/>
            <w:vAlign w:val="center"/>
          </w:tcPr>
          <w:p w:rsidRPr="00F11ED9" w:rsidR="0049091A" w:rsidP="00F46442" w:rsidRDefault="005A3CF9" w14:paraId="735169B7" w14:textId="2135F0E9">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Pr="00F11ED9" w:rsidR="0049091A">
              <w:rPr>
                <w:rFonts w:asciiTheme="minorHAnsi" w:hAnsiTheme="minorHAnsi" w:cstheme="minorHAnsi"/>
                <w:sz w:val="22"/>
                <w:szCs w:val="22"/>
              </w:rPr>
              <w:t>?</w:t>
            </w:r>
            <w:r>
              <w:rPr>
                <w:rFonts w:asciiTheme="minorHAnsi" w:hAnsiTheme="minorHAnsi" w:cstheme="minorHAnsi"/>
                <w:sz w:val="22"/>
                <w:szCs w:val="22"/>
              </w:rPr>
              <w:t xml:space="preserve"> If </w:t>
            </w:r>
            <w:proofErr w:type="gramStart"/>
            <w:r>
              <w:rPr>
                <w:rFonts w:asciiTheme="minorHAnsi" w:hAnsiTheme="minorHAnsi" w:cstheme="minorHAnsi"/>
                <w:sz w:val="22"/>
                <w:szCs w:val="22"/>
              </w:rPr>
              <w:t>Yes</w:t>
            </w:r>
            <w:proofErr w:type="gramEnd"/>
            <w:r>
              <w:rPr>
                <w:rFonts w:asciiTheme="minorHAnsi" w:hAnsiTheme="minorHAnsi" w:cstheme="minorHAnsi"/>
                <w:sz w:val="22"/>
                <w:szCs w:val="22"/>
              </w:rPr>
              <w:t>, please specify.</w:t>
            </w:r>
          </w:p>
        </w:tc>
      </w:tr>
      <w:tr w:rsidRPr="00F46442" w:rsidR="0049091A" w:rsidTr="69A3CEF9" w14:paraId="4AA3B950" w14:textId="77777777">
        <w:trPr>
          <w:trHeight w:val="671"/>
        </w:trPr>
        <w:tc>
          <w:tcPr>
            <w:tcW w:w="9912" w:type="dxa"/>
            <w:tcMar/>
            <w:vAlign w:val="center"/>
          </w:tcPr>
          <w:p w:rsidRPr="00F46442" w:rsidR="0049091A" w:rsidP="69A3CEF9" w:rsidRDefault="0049091A" w14:paraId="745A6363" w14:textId="53CB1BA3">
            <w:pPr>
              <w:ind w:left="318" w:hanging="318"/>
              <w:jc w:val="left"/>
              <w:rPr>
                <w:rFonts w:ascii="Calibri" w:hAnsi="Calibri" w:cs="Calibri" w:asciiTheme="minorAscii" w:hAnsiTheme="minorAscii" w:cstheme="minorAscii"/>
              </w:rPr>
            </w:pPr>
            <w:sdt>
              <w:sdtPr>
                <w:id w:val="1621491333"/>
                <w:text/>
                <w:placeholder>
                  <w:docPart w:val="80310C3698564EAA825C4AA057124858"/>
                </w:placeholder>
                <w:rPr>
                  <w:rFonts w:ascii="Calibri" w:hAnsi="Calibri" w:cs="Calibri" w:asciiTheme="minorAscii" w:hAnsiTheme="minorAscii" w:cstheme="minorAscii"/>
                </w:rPr>
              </w:sdtPr>
              <w:sdtContent>
                <w:r w:rsidRPr="69A3CEF9" w:rsidR="1B67AD69">
                  <w:rPr>
                    <w:rFonts w:ascii="Calibri" w:hAnsi="Calibri" w:cs="Calibri" w:asciiTheme="minorAscii" w:hAnsiTheme="minorAscii" w:cstheme="minorAscii"/>
                  </w:rPr>
                  <w:t>Minimal, hallucinations or error in the predictions of LLMs can happen,</w:t>
                </w:r>
              </w:sdtContent>
              <w:sdtEndPr>
                <w:rPr>
                  <w:rFonts w:ascii="Calibri" w:hAnsi="Calibri" w:cs="Calibri" w:asciiTheme="minorAscii" w:hAnsiTheme="minorAscii" w:cstheme="minorAscii"/>
                </w:rPr>
              </w:sdtEndPr>
            </w:sdt>
            <w:r w:rsidRPr="69A3CEF9" w:rsidR="1B67AD69">
              <w:rPr>
                <w:rFonts w:ascii="Calibri" w:hAnsi="Calibri" w:cs="Calibri" w:asciiTheme="minorAscii" w:hAnsiTheme="minorAscii" w:cstheme="minorAscii"/>
              </w:rPr>
              <w:t xml:space="preserve"> but the design of the system that include them will be taking them into account and check for them specifically.</w:t>
            </w:r>
          </w:p>
        </w:tc>
      </w:tr>
      <w:tr w:rsidRPr="00F11ED9" w:rsidR="005A3CF9" w:rsidTr="69A3CEF9" w14:paraId="3661F51A" w14:textId="77777777">
        <w:tblPrEx>
          <w:tblLook w:val="04A0" w:firstRow="1" w:lastRow="0" w:firstColumn="1" w:lastColumn="0" w:noHBand="0" w:noVBand="1"/>
        </w:tblPrEx>
        <w:trPr>
          <w:trHeight w:val="880"/>
        </w:trPr>
        <w:tc>
          <w:tcPr>
            <w:tcW w:w="9912" w:type="dxa"/>
            <w:shd w:val="clear" w:color="auto" w:fill="D9D9D9" w:themeFill="text2" w:themeFillShade="D9"/>
            <w:tcMar/>
          </w:tcPr>
          <w:p w:rsidRPr="00F11ED9" w:rsidR="005A3CF9" w:rsidP="002C2C3B" w:rsidRDefault="005A3CF9" w14:paraId="5B5A6859" w14:textId="77777777">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Pr="00F46442" w:rsidR="005A3CF9" w:rsidTr="69A3CEF9" w14:paraId="3885EDE7" w14:textId="77777777">
        <w:tblPrEx>
          <w:tblLook w:val="04A0" w:firstRow="1" w:lastRow="0" w:firstColumn="1" w:lastColumn="0" w:noHBand="0" w:noVBand="1"/>
        </w:tblPrEx>
        <w:trPr>
          <w:trHeight w:val="671"/>
        </w:trPr>
        <w:sdt>
          <w:sdtPr>
            <w:id w:val="-473598134"/>
            <w:placeholder>
              <w:docPart w:val="90C57F79AD484A4899DB595E29CE4B2F"/>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tcPr>
              <w:p w:rsidRPr="00F46442" w:rsidR="005A3CF9" w:rsidP="69A3CEF9" w:rsidRDefault="005A3CF9" w14:paraId="6704A6F5" w14:textId="0B4B4F70">
                <w:pPr>
                  <w:ind w:left="318" w:hanging="318"/>
                  <w:jc w:val="left"/>
                  <w:rPr>
                    <w:rFonts w:ascii="Calibri" w:hAnsi="Calibri" w:cs="Calibri" w:asciiTheme="minorAscii" w:hAnsiTheme="minorAscii" w:cstheme="minorAscii"/>
                  </w:rPr>
                </w:pPr>
                <w:r w:rsidRPr="69A3CEF9" w:rsidR="2BF30188">
                  <w:rPr>
                    <w:rFonts w:ascii="Calibri" w:hAnsi="Calibri" w:cs="Calibri" w:asciiTheme="minorAscii" w:hAnsiTheme="minorAscii" w:cstheme="minorAscii"/>
                  </w:rPr>
                  <w:t>No</w:t>
                </w:r>
              </w:p>
            </w:tc>
          </w:sdtContent>
        </w:sdt>
      </w:tr>
    </w:tbl>
    <w:p w:rsidR="0049091A" w:rsidP="0049091A" w:rsidRDefault="0049091A" w14:paraId="7441062A" w14:textId="77777777"/>
    <w:p w:rsidR="00354C3C" w:rsidRDefault="00354C3C" w14:paraId="75F99EC6" w14:textId="6A8D84D6">
      <w:pPr>
        <w:jc w:val="left"/>
      </w:pPr>
      <w:r>
        <w:br w:type="page"/>
      </w:r>
    </w:p>
    <w:p w:rsidRPr="0049091A" w:rsidR="00354C3C" w:rsidP="0049091A" w:rsidRDefault="00354C3C" w14:paraId="522DEA4C" w14:textId="77777777"/>
    <w:p w:rsidR="001478FF" w:rsidP="00A565D3" w:rsidRDefault="001478FF" w14:paraId="6039711D" w14:textId="39AC8A2F">
      <w:pPr>
        <w:pStyle w:val="Heading1"/>
      </w:pPr>
      <w:bookmarkStart w:name="_Toc155869003" w:id="22"/>
      <w:r w:rsidRPr="001478FF">
        <w:t>Other issues</w:t>
      </w:r>
      <w:bookmarkEnd w:id="22"/>
    </w:p>
    <w:tbl>
      <w:tblPr>
        <w:tblStyle w:val="Grigliatabella1"/>
        <w:tblW w:w="0" w:type="auto"/>
        <w:tblLook w:val="0480" w:firstRow="0" w:lastRow="0" w:firstColumn="1" w:lastColumn="0" w:noHBand="0" w:noVBand="1"/>
      </w:tblPr>
      <w:tblGrid>
        <w:gridCol w:w="9912"/>
      </w:tblGrid>
      <w:tr w:rsidRPr="00F46442" w:rsidR="00F46442" w:rsidTr="69A3CEF9" w14:paraId="31906954" w14:textId="77777777">
        <w:trPr>
          <w:trHeight w:val="3456"/>
        </w:trPr>
        <w:tc>
          <w:tcPr>
            <w:tcW w:w="9912" w:type="dxa"/>
            <w:shd w:val="clear" w:color="auto" w:fill="D9D9D9" w:themeFill="text2" w:themeFillShade="D9"/>
            <w:tcMar/>
            <w:vAlign w:val="center"/>
          </w:tcPr>
          <w:p w:rsidRPr="00F11ED9" w:rsidR="00F46442" w:rsidP="006F409E" w:rsidRDefault="00F46442" w14:paraId="19E9596E" w14:textId="77777777">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rsidRPr="00F11ED9" w:rsidR="00F46442" w:rsidP="00F46442" w:rsidRDefault="00F46442" w14:paraId="2818930D" w14:textId="77777777">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rsidRPr="00F11ED9" w:rsidR="00F46442" w:rsidP="00F46442" w:rsidRDefault="00F46442" w14:paraId="51CE1524" w14:textId="77777777">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 xml:space="preserve">Examples of funder procedures for data management include: the National Science Foundation (NSF) Data Management Plan (DMP) requirements, the </w:t>
            </w:r>
            <w:proofErr w:type="spellStart"/>
            <w:r w:rsidRPr="00F11ED9">
              <w:rPr>
                <w:rFonts w:asciiTheme="minorHAnsi" w:hAnsiTheme="minorHAnsi" w:cstheme="minorHAnsi"/>
                <w:b w:val="0"/>
                <w:bCs w:val="0"/>
                <w:i/>
                <w:iCs/>
                <w:sz w:val="22"/>
                <w:szCs w:val="22"/>
              </w:rPr>
              <w:t>Wellcome</w:t>
            </w:r>
            <w:proofErr w:type="spellEnd"/>
            <w:r w:rsidRPr="00F11ED9">
              <w:rPr>
                <w:rFonts w:asciiTheme="minorHAnsi" w:hAnsiTheme="minorHAnsi" w:cstheme="minorHAnsi"/>
                <w:b w:val="0"/>
                <w:bCs w:val="0"/>
                <w:i/>
                <w:iCs/>
                <w:sz w:val="22"/>
                <w:szCs w:val="22"/>
              </w:rPr>
              <w:t xml:space="preserve"> Trust Data Management and Sharing policy, and the European Commission's Horizon 2020 Open Research Data Pilot.</w:t>
            </w:r>
          </w:p>
          <w:p w:rsidRPr="00F46442" w:rsidR="00F46442" w:rsidP="00F46442" w:rsidRDefault="00F46442" w14:paraId="6A0DE17D" w14:textId="77777777">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Pr="00F46442" w:rsidR="00F46442" w:rsidTr="69A3CEF9" w14:paraId="1755C773" w14:textId="77777777">
        <w:trPr>
          <w:trHeight w:val="671"/>
        </w:trPr>
        <w:sdt>
          <w:sdtPr>
            <w:id w:val="-94947223"/>
            <w:placeholder>
              <w:docPart w:val="CF021F20E94743709291A140C1AF6ECA"/>
            </w:placeholde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F46442" w:rsidR="00F46442" w:rsidP="69A3CEF9" w:rsidRDefault="00F46442" w14:paraId="0C258B18" w14:textId="57723214">
                <w:pPr>
                  <w:ind w:left="318" w:hanging="318"/>
                  <w:jc w:val="left"/>
                  <w:rPr>
                    <w:rFonts w:ascii="Calibri" w:hAnsi="Calibri" w:cs="Calibri" w:asciiTheme="minorAscii" w:hAnsiTheme="minorAscii" w:cstheme="minorAscii"/>
                  </w:rPr>
                </w:pPr>
                <w:r w:rsidRPr="69A3CEF9" w:rsidR="6BF579DC">
                  <w:rPr>
                    <w:rFonts w:ascii="Calibri" w:hAnsi="Calibri" w:cs="Calibri" w:asciiTheme="minorAscii" w:hAnsiTheme="minorAscii" w:cstheme="minorAscii"/>
                  </w:rPr>
                  <w:t>GDPR</w:t>
                </w:r>
              </w:p>
            </w:tc>
          </w:sdtContent>
        </w:sdt>
      </w:tr>
      <w:tr w:rsidRPr="00F46442" w:rsidR="00F46442" w:rsidTr="69A3CEF9" w14:paraId="09C2529A" w14:textId="77777777">
        <w:trPr>
          <w:trHeight w:val="576"/>
        </w:trPr>
        <w:tc>
          <w:tcPr>
            <w:tcW w:w="9912" w:type="dxa"/>
            <w:shd w:val="clear" w:color="auto" w:fill="D9D9D9" w:themeFill="text2" w:themeFillShade="D9"/>
            <w:tcMar/>
            <w:vAlign w:val="center"/>
          </w:tcPr>
          <w:p w:rsidRPr="00546451" w:rsidR="00F46442" w:rsidP="006F409E" w:rsidRDefault="00F46442" w14:paraId="50D1554D" w14:textId="77777777">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Pr="00F46442" w:rsidR="00F46442" w:rsidTr="69A3CEF9" w14:paraId="15F64012" w14:textId="77777777">
        <w:trPr>
          <w:trHeight w:val="876"/>
        </w:trPr>
        <w:sdt>
          <w:sdtPr>
            <w:id w:val="1777900250"/>
            <w:placeholder>
              <w:docPart w:val="7937193E95E3449582A7CF07F7428BE8"/>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F46442" w:rsidR="00F46442" w:rsidP="00F46442" w:rsidRDefault="00F46442" w14:paraId="7EE7996F" w14:textId="77777777">
                <w:pPr>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r w:rsidRPr="00F46442" w:rsidR="00F46442" w:rsidTr="69A3CEF9" w14:paraId="073BD848" w14:textId="77777777">
        <w:trPr>
          <w:trHeight w:val="576"/>
        </w:trPr>
        <w:tc>
          <w:tcPr>
            <w:tcW w:w="9912" w:type="dxa"/>
            <w:shd w:val="clear" w:color="auto" w:fill="D9D9D9" w:themeFill="text2" w:themeFillShade="D9"/>
            <w:tcMar/>
            <w:vAlign w:val="center"/>
          </w:tcPr>
          <w:p w:rsidRPr="00546451" w:rsidR="00F46442" w:rsidP="006F409E" w:rsidRDefault="00F46442" w14:paraId="2304B90C" w14:textId="77777777">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Pr="00F46442" w:rsidR="00F46442" w:rsidTr="69A3CEF9" w14:paraId="62C2F904" w14:textId="77777777">
        <w:trPr>
          <w:trHeight w:val="510"/>
        </w:trPr>
        <w:tc>
          <w:tcPr>
            <w:tcW w:w="9912" w:type="dxa"/>
            <w:tcMar/>
            <w:vAlign w:val="center"/>
          </w:tcPr>
          <w:p w:rsidRPr="00F46442" w:rsidR="00F46442" w:rsidP="00F46442" w:rsidRDefault="000655F8" w14:paraId="1DE4EA3F" w14:textId="77777777">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EndPr/>
              <w:sdtContent>
                <w:r w:rsidRPr="00F46442" w:rsidR="00F46442">
                  <w:rPr>
                    <w:rFonts w:ascii="Segoe UI Symbol" w:hAnsi="Segoe UI Symbol" w:eastAsia="MS Gothic" w:cs="Segoe UI Symbol"/>
                  </w:rPr>
                  <w:t>☐</w:t>
                </w:r>
              </w:sdtContent>
            </w:sdt>
            <w:r w:rsidRPr="00F46442" w:rsidR="00F46442">
              <w:rPr>
                <w:rFonts w:asciiTheme="minorHAnsi" w:hAnsiTheme="minorHAnsi" w:cstheme="minorHAnsi"/>
              </w:rPr>
              <w:t xml:space="preserve"> Training</w:t>
            </w:r>
          </w:p>
          <w:p w:rsidRPr="00F46442" w:rsidR="00F46442" w:rsidP="69A3CEF9" w:rsidRDefault="000655F8" w14:paraId="71FB2D2E" w14:textId="706A1CA7">
            <w:pPr>
              <w:jc w:val="left"/>
              <w:rPr>
                <w:rFonts w:ascii="Calibri" w:hAnsi="Calibri" w:cs="Calibri" w:asciiTheme="minorAscii" w:hAnsiTheme="minorAscii" w:cstheme="minorAscii"/>
              </w:rPr>
            </w:pPr>
            <w:sdt>
              <w:sdtPr>
                <w:id w:val="2023740307"/>
                <w14:checkbox>
                  <w14:checked w14:val="1"/>
                  <w14:checkedState w14:val="2612" w14:font="MS Gothic"/>
                  <w14:uncheckedState w14:val="2610" w14:font="MS Gothic"/>
                </w14:checkbox>
                <w:rPr>
                  <w:rFonts w:ascii="Calibri" w:hAnsi="Calibri" w:cs="Calibri" w:asciiTheme="minorAscii" w:hAnsiTheme="minorAscii" w:cstheme="minorAscii"/>
                </w:rPr>
              </w:sdtPr>
              <w:sdtContent>
                <w:r w:rsidRPr="69A3CEF9" w:rsidR="2C774F53">
                  <w:rPr>
                    <w:rFonts w:ascii="MS Gothic" w:hAnsi="MS Gothic" w:eastAsia="MS Gothic" w:cs="MS Gothic"/>
                  </w:rPr>
                  <w:t>☒</w:t>
                </w:r>
              </w:sdtContent>
              <w:sdtEndPr>
                <w:rPr>
                  <w:rFonts w:ascii="Calibri" w:hAnsi="Calibri" w:cs="Calibri" w:asciiTheme="minorAscii" w:hAnsiTheme="minorAscii" w:cstheme="minorAscii"/>
                </w:rPr>
              </w:sdtEndPr>
            </w:sdt>
            <w:r w:rsidRPr="69A3CEF9" w:rsidR="00F46442">
              <w:rPr>
                <w:rFonts w:ascii="Calibri" w:hAnsi="Calibri" w:cs="Calibri" w:asciiTheme="minorAscii" w:hAnsiTheme="minorAscii" w:cstheme="minorAscii"/>
              </w:rPr>
              <w:t xml:space="preserve"> Guidelines</w:t>
            </w:r>
          </w:p>
          <w:p w:rsidRPr="00F46442" w:rsidR="00F46442" w:rsidP="00F46442" w:rsidRDefault="000655F8" w14:paraId="4C0123B0" w14:textId="77777777">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EndPr/>
              <w:sdtContent>
                <w:r w:rsidRPr="00F46442" w:rsidR="00F46442">
                  <w:rPr>
                    <w:rFonts w:ascii="Segoe UI Symbol" w:hAnsi="Segoe UI Symbol" w:eastAsia="MS Gothic" w:cs="Segoe UI Symbol"/>
                  </w:rPr>
                  <w:t>☐</w:t>
                </w:r>
              </w:sdtContent>
            </w:sdt>
            <w:r w:rsidRPr="00F46442" w:rsid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EndPr/>
              <w:sdtContent>
                <w:r w:rsidRPr="00F46442" w:rsidR="00F46442">
                  <w:rPr>
                    <w:rStyle w:val="PlaceholderText"/>
                    <w:rFonts w:asciiTheme="minorHAnsi" w:hAnsiTheme="minorHAnsi" w:cstheme="minorHAnsi"/>
                    <w:i/>
                    <w:iCs/>
                  </w:rPr>
                  <w:t>Click or tap here to type your answer.</w:t>
                </w:r>
              </w:sdtContent>
            </w:sdt>
          </w:p>
        </w:tc>
      </w:tr>
      <w:tr w:rsidRPr="00F46442" w:rsidR="00F46442" w:rsidTr="69A3CEF9" w14:paraId="36610418" w14:textId="77777777">
        <w:trPr>
          <w:trHeight w:val="576"/>
        </w:trPr>
        <w:tc>
          <w:tcPr>
            <w:tcW w:w="9912" w:type="dxa"/>
            <w:shd w:val="clear" w:color="auto" w:fill="D9D9D9" w:themeFill="text2" w:themeFillShade="D9"/>
            <w:tcMar/>
            <w:vAlign w:val="center"/>
          </w:tcPr>
          <w:p w:rsidRPr="00546451" w:rsidR="00F46442" w:rsidP="006F409E" w:rsidRDefault="00F46442" w14:paraId="6CD805BD" w14:textId="77777777">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Pr="00F46442" w:rsidR="00F46442" w:rsidTr="69A3CEF9" w14:paraId="2DDA5CA0" w14:textId="77777777">
        <w:trPr>
          <w:trHeight w:val="683"/>
        </w:trPr>
        <w:sdt>
          <w:sdtPr>
            <w:id w:val="356699695"/>
            <w:placeholder>
              <w:docPart w:val="C26C819C6EF84A28913AC150D5A2F8B5"/>
            </w:placeholder>
            <w:showingPlcHdr/>
            <w:text w:multiLine="1"/>
            <w:rPr>
              <w:rFonts w:ascii="Calibri" w:hAnsi="Calibri" w:cs="Calibri" w:asciiTheme="minorAscii" w:hAnsiTheme="minorAscii" w:cstheme="minorAscii"/>
            </w:rPr>
          </w:sdtPr>
          <w:sdtEndPr>
            <w:rPr>
              <w:rFonts w:ascii="Calibri" w:hAnsi="Calibri" w:cs="Calibri" w:asciiTheme="minorAscii" w:hAnsiTheme="minorAscii" w:cstheme="minorAscii"/>
            </w:rPr>
          </w:sdtEndPr>
          <w:sdtContent>
            <w:tc>
              <w:tcPr>
                <w:tcW w:w="9912" w:type="dxa"/>
                <w:tcMar/>
                <w:vAlign w:val="center"/>
              </w:tcPr>
              <w:p w:rsidRPr="00F46442" w:rsidR="00F46442" w:rsidP="00F46442" w:rsidRDefault="00F46442" w14:paraId="42E6DDDE" w14:textId="77777777">
                <w:pPr>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rsidRPr="00EF3700" w:rsidR="00EF3700" w:rsidP="00F46442" w:rsidRDefault="00EF3700" w14:paraId="70E02F59" w14:textId="546C66DC">
      <w:pPr>
        <w:pStyle w:val="Heading2"/>
        <w:numPr>
          <w:ilvl w:val="0"/>
          <w:numId w:val="0"/>
        </w:numPr>
        <w:spacing w:after="120"/>
        <w:rPr>
          <w:lang w:val="en-US"/>
        </w:rPr>
      </w:pPr>
    </w:p>
    <w:sectPr w:rsidRPr="00EF3700" w:rsidR="00EF3700" w:rsidSect="00B6681A">
      <w:pgSz w:w="11906" w:h="16838" w:orient="portrait"/>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621A82" w:rsidR="0028306E" w:rsidP="00887661" w:rsidRDefault="0028306E" w14:paraId="09569ED2" w14:textId="77777777">
      <w:pPr>
        <w:spacing w:after="0" w:line="240" w:lineRule="auto"/>
      </w:pPr>
      <w:r w:rsidRPr="00621A82">
        <w:separator/>
      </w:r>
    </w:p>
  </w:endnote>
  <w:endnote w:type="continuationSeparator" w:id="0">
    <w:p w:rsidRPr="00621A82" w:rsidR="0028306E" w:rsidP="00887661" w:rsidRDefault="0028306E" w14:paraId="349E6297" w14:textId="77777777">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6A6A6" w:themeColor="background1" w:themeShade="A6"/>
        <w:sz w:val="20"/>
        <w:szCs w:val="20"/>
      </w:rPr>
      <w:id w:val="1865638085"/>
      <w:docPartObj>
        <w:docPartGallery w:val="Page Numbers (Bottom of Page)"/>
        <w:docPartUnique/>
      </w:docPartObj>
    </w:sdtPr>
    <w:sdtEndPr>
      <w:rPr>
        <w:color w:val="A6A6A6" w:themeColor="text2" w:themeTint="FF" w:themeShade="A6"/>
        <w:sz w:val="20"/>
        <w:szCs w:val="20"/>
      </w:rPr>
    </w:sdtEndPr>
    <w:sdtContent>
      <w:p w:rsidRPr="00CA6D46" w:rsidR="00042737" w:rsidP="00CA6D46" w:rsidRDefault="00042737" w14:paraId="6221F595" w14:textId="4DB584A1">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21A82" w:rsidR="00042737" w:rsidP="00291F2E" w:rsidRDefault="00CA6D46" w14:paraId="5AA78917" w14:textId="1DDD447F">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DB42FE" w:rsidR="00CA6D46" w:rsidP="00CA6D46" w:rsidRDefault="00204909" w14:paraId="7BCBD5BB" w14:textId="0B98F05E">
    <w:pPr>
      <w:pStyle w:val="Footer"/>
      <w:ind w:left="1276"/>
      <w:rPr>
        <w:color w:val="808080" w:themeColor="background2" w:themeShade="80"/>
        <w:sz w:val="20"/>
        <w:szCs w:val="20"/>
      </w:rPr>
    </w:pPr>
    <w:proofErr w:type="spellStart"/>
    <w:r>
      <w:rPr>
        <w:color w:val="808080" w:themeColor="background2" w:themeShade="80"/>
        <w:sz w:val="20"/>
        <w:szCs w:val="20"/>
      </w:rPr>
      <w:t>CoEvolution</w:t>
    </w:r>
    <w:proofErr w:type="spellEnd"/>
    <w:r w:rsidRPr="007F49EF" w:rsidR="00CA6D46">
      <w:rPr>
        <w:color w:val="808080" w:themeColor="background2" w:themeShade="80"/>
        <w:sz w:val="20"/>
        <w:szCs w:val="20"/>
      </w:rPr>
      <w:t xml:space="preserve"> has received </w:t>
    </w:r>
    <w:r w:rsidRPr="00FD6050" w:rsidR="00CA6D46">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Pr="00FD6050" w:rsidR="00CA6D46">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Pr="00FD6050" w:rsidR="00CA6D46">
      <w:rPr>
        <w:color w:val="808080" w:themeColor="background2" w:themeShade="80"/>
        <w:sz w:val="20"/>
        <w:szCs w:val="20"/>
      </w:rPr>
      <w:t xml:space="preserve">under </w:t>
    </w:r>
    <w:r w:rsidR="00CA6D46">
      <w:rPr>
        <w:color w:val="808080" w:themeColor="background2" w:themeShade="80"/>
        <w:sz w:val="20"/>
        <w:szCs w:val="20"/>
      </w:rPr>
      <w:t>G</w:t>
    </w:r>
    <w:r w:rsidRPr="00FD6050" w:rsidR="00CA6D46">
      <w:rPr>
        <w:color w:val="808080" w:themeColor="background2" w:themeShade="80"/>
        <w:sz w:val="20"/>
        <w:szCs w:val="20"/>
      </w:rPr>
      <w:t xml:space="preserve">rant </w:t>
    </w:r>
    <w:r w:rsidR="00CA6D46">
      <w:rPr>
        <w:color w:val="808080" w:themeColor="background2" w:themeShade="80"/>
        <w:sz w:val="20"/>
        <w:szCs w:val="20"/>
      </w:rPr>
      <w:t>A</w:t>
    </w:r>
    <w:r w:rsidRPr="00FD6050" w:rsidR="00CA6D46">
      <w:rPr>
        <w:color w:val="808080" w:themeColor="background2" w:themeShade="80"/>
        <w:sz w:val="20"/>
        <w:szCs w:val="20"/>
      </w:rPr>
      <w:t xml:space="preserve">greement </w:t>
    </w:r>
    <w:r w:rsidR="00CA6D46">
      <w:rPr>
        <w:color w:val="808080" w:themeColor="background2" w:themeShade="80"/>
        <w:sz w:val="20"/>
        <w:szCs w:val="20"/>
      </w:rPr>
      <w:t>No.</w:t>
    </w:r>
    <w:r w:rsidRPr="007F49EF" w:rsidR="00CA6D46">
      <w:t xml:space="preserve"> </w:t>
    </w:r>
    <w:r w:rsidRPr="007F49EF" w:rsidR="00CA6D46">
      <w:rPr>
        <w:color w:val="808080" w:themeColor="background2" w:themeShade="80"/>
        <w:sz w:val="20"/>
        <w:szCs w:val="20"/>
      </w:rPr>
      <w:t>1011</w:t>
    </w:r>
    <w:r>
      <w:rPr>
        <w:color w:val="808080" w:themeColor="background2" w:themeShade="80"/>
        <w:sz w:val="20"/>
        <w:szCs w:val="20"/>
      </w:rPr>
      <w:t>68560</w:t>
    </w:r>
    <w:r w:rsidRPr="00FD6050" w:rsidR="00CA6D46">
      <w:rPr>
        <w:color w:val="808080" w:themeColor="background2" w:themeShade="80"/>
        <w:sz w:val="20"/>
        <w:szCs w:val="20"/>
      </w:rPr>
      <w:t>.</w:t>
    </w:r>
  </w:p>
  <w:p w:rsidRPr="00CA6D46" w:rsidR="00042737" w:rsidP="00291F2E" w:rsidRDefault="00CA6D46" w14:paraId="68431DEF" w14:textId="0F523BA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621A82" w:rsidR="0028306E" w:rsidP="00887661" w:rsidRDefault="0028306E" w14:paraId="39ED648A" w14:textId="77777777">
      <w:pPr>
        <w:spacing w:after="0" w:line="240" w:lineRule="auto"/>
      </w:pPr>
      <w:r w:rsidRPr="00621A82">
        <w:separator/>
      </w:r>
    </w:p>
  </w:footnote>
  <w:footnote w:type="continuationSeparator" w:id="0">
    <w:p w:rsidRPr="00621A82" w:rsidR="0028306E" w:rsidP="00887661" w:rsidRDefault="0028306E" w14:paraId="48D2E5F3" w14:textId="77777777">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12B4" w:rsidP="00D40477" w:rsidRDefault="00204909" w14:paraId="11DC80AB" w14:textId="6E27897B">
    <w:pPr>
      <w:pStyle w:val="Header"/>
      <w:tabs>
        <w:tab w:val="clear" w:pos="9026"/>
        <w:tab w:val="right" w:pos="9922"/>
      </w:tabs>
    </w:pPr>
    <w:proofErr w:type="spellStart"/>
    <w:r>
      <w:rPr>
        <w:lang w:val="en-US"/>
      </w:rPr>
      <w:t>CoEvolution</w:t>
    </w:r>
    <w:proofErr w:type="spellEnd"/>
    <w:r w:rsidR="002F12B4">
      <w:rPr>
        <w:lang w:val="en-US"/>
      </w:rPr>
      <w:t xml:space="preserve"> – </w:t>
    </w:r>
    <w:r w:rsidR="002F12B4">
      <w:t>1011</w:t>
    </w:r>
    <w:r>
      <w:t>68560</w:t>
    </w:r>
  </w:p>
  <w:p w:rsidR="002F12B4" w:rsidRDefault="00F46442" w14:paraId="6E63E238" w14:textId="0F7C252E">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hint="default" w:ascii="Symbol" w:hAnsi="Symbol"/>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hint="default" w:ascii="Symbol" w:hAnsi="Symbol"/>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hint="default" w:ascii="Calibri" w:hAnsi="Calibri" w:eastAsiaTheme="minorHAnsi" w:cstheme="minorBidi"/>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hint="default" w:ascii="Calibri" w:hAnsi="Calibri" w:eastAsia="Calibri" w:cs="Times New Roman"/>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hint="default" w:ascii="Symbol" w:hAnsi="Symbol"/>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hint="default" w:ascii="Times New Roman" w:hAnsi="Times New Roman" w:eastAsia="Times New Roman" w:cs="Times New Roman"/>
      </w:rPr>
    </w:lvl>
    <w:lvl w:ilvl="1" w:tplc="04100003" w:tentative="1">
      <w:start w:val="1"/>
      <w:numFmt w:val="bullet"/>
      <w:lvlText w:val="o"/>
      <w:lvlJc w:val="left"/>
      <w:pPr>
        <w:ind w:left="2160" w:hanging="360"/>
      </w:pPr>
      <w:rPr>
        <w:rFonts w:hint="default" w:ascii="Courier New" w:hAnsi="Courier New" w:cs="Courier New"/>
      </w:rPr>
    </w:lvl>
    <w:lvl w:ilvl="2" w:tplc="04100005" w:tentative="1">
      <w:start w:val="1"/>
      <w:numFmt w:val="bullet"/>
      <w:lvlText w:val=""/>
      <w:lvlJc w:val="left"/>
      <w:pPr>
        <w:ind w:left="2880" w:hanging="360"/>
      </w:pPr>
      <w:rPr>
        <w:rFonts w:hint="default" w:ascii="Wingdings" w:hAnsi="Wingdings"/>
      </w:rPr>
    </w:lvl>
    <w:lvl w:ilvl="3" w:tplc="04100001" w:tentative="1">
      <w:start w:val="1"/>
      <w:numFmt w:val="bullet"/>
      <w:lvlText w:val=""/>
      <w:lvlJc w:val="left"/>
      <w:pPr>
        <w:ind w:left="3600" w:hanging="360"/>
      </w:pPr>
      <w:rPr>
        <w:rFonts w:hint="default" w:ascii="Symbol" w:hAnsi="Symbol"/>
      </w:rPr>
    </w:lvl>
    <w:lvl w:ilvl="4" w:tplc="04100003" w:tentative="1">
      <w:start w:val="1"/>
      <w:numFmt w:val="bullet"/>
      <w:lvlText w:val="o"/>
      <w:lvlJc w:val="left"/>
      <w:pPr>
        <w:ind w:left="4320" w:hanging="360"/>
      </w:pPr>
      <w:rPr>
        <w:rFonts w:hint="default" w:ascii="Courier New" w:hAnsi="Courier New" w:cs="Courier New"/>
      </w:rPr>
    </w:lvl>
    <w:lvl w:ilvl="5" w:tplc="04100005" w:tentative="1">
      <w:start w:val="1"/>
      <w:numFmt w:val="bullet"/>
      <w:lvlText w:val=""/>
      <w:lvlJc w:val="left"/>
      <w:pPr>
        <w:ind w:left="5040" w:hanging="360"/>
      </w:pPr>
      <w:rPr>
        <w:rFonts w:hint="default" w:ascii="Wingdings" w:hAnsi="Wingdings"/>
      </w:rPr>
    </w:lvl>
    <w:lvl w:ilvl="6" w:tplc="04100001" w:tentative="1">
      <w:start w:val="1"/>
      <w:numFmt w:val="bullet"/>
      <w:lvlText w:val=""/>
      <w:lvlJc w:val="left"/>
      <w:pPr>
        <w:ind w:left="5760" w:hanging="360"/>
      </w:pPr>
      <w:rPr>
        <w:rFonts w:hint="default" w:ascii="Symbol" w:hAnsi="Symbol"/>
      </w:rPr>
    </w:lvl>
    <w:lvl w:ilvl="7" w:tplc="04100003" w:tentative="1">
      <w:start w:val="1"/>
      <w:numFmt w:val="bullet"/>
      <w:lvlText w:val="o"/>
      <w:lvlJc w:val="left"/>
      <w:pPr>
        <w:ind w:left="6480" w:hanging="360"/>
      </w:pPr>
      <w:rPr>
        <w:rFonts w:hint="default" w:ascii="Courier New" w:hAnsi="Courier New" w:cs="Courier New"/>
      </w:rPr>
    </w:lvl>
    <w:lvl w:ilvl="8" w:tplc="04100005" w:tentative="1">
      <w:start w:val="1"/>
      <w:numFmt w:val="bullet"/>
      <w:lvlText w:val=""/>
      <w:lvlJc w:val="left"/>
      <w:pPr>
        <w:ind w:left="7200" w:hanging="360"/>
      </w:pPr>
      <w:rPr>
        <w:rFonts w:hint="default" w:ascii="Wingdings" w:hAnsi="Wingdings"/>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hint="default" w:ascii="Calibri" w:hAnsi="Calibri" w:eastAsia="Calibri" w:cs="Times New Roman"/>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hint="default" w:ascii="Symbol" w:hAnsi="Symbol"/>
      </w:rPr>
    </w:lvl>
    <w:lvl w:ilvl="1" w:tplc="04100003">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hint="default" w:ascii="Symbol" w:hAnsi="Symbol"/>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hint="default" w:ascii="Symbol" w:hAnsi="Symbol"/>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hint="default" w:ascii="Times New Roman" w:hAnsi="Times New Roman" w:eastAsia="Times New Roman" w:cs="Times New Roman"/>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hint="default" w:ascii="Symbol" w:hAnsi="Symbol"/>
      </w:rPr>
    </w:lvl>
    <w:lvl w:ilvl="1" w:tplc="04100003">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694962572">
    <w:abstractNumId w:val="10"/>
  </w:num>
  <w:num w:numId="2" w16cid:durableId="945620157">
    <w:abstractNumId w:val="0"/>
  </w:num>
  <w:num w:numId="3" w16cid:durableId="2122407576">
    <w:abstractNumId w:val="5"/>
  </w:num>
  <w:num w:numId="4" w16cid:durableId="469177474">
    <w:abstractNumId w:val="21"/>
  </w:num>
  <w:num w:numId="5" w16cid:durableId="273901663">
    <w:abstractNumId w:val="17"/>
  </w:num>
  <w:num w:numId="6" w16cid:durableId="889343094">
    <w:abstractNumId w:val="36"/>
  </w:num>
  <w:num w:numId="7" w16cid:durableId="987977498">
    <w:abstractNumId w:val="9"/>
  </w:num>
  <w:num w:numId="8" w16cid:durableId="2002731294">
    <w:abstractNumId w:val="31"/>
  </w:num>
  <w:num w:numId="9" w16cid:durableId="324667766">
    <w:abstractNumId w:val="32"/>
  </w:num>
  <w:num w:numId="10" w16cid:durableId="953487342">
    <w:abstractNumId w:val="13"/>
  </w:num>
  <w:num w:numId="11" w16cid:durableId="1763142535">
    <w:abstractNumId w:val="34"/>
  </w:num>
  <w:num w:numId="12" w16cid:durableId="1645618179">
    <w:abstractNumId w:val="11"/>
  </w:num>
  <w:num w:numId="13" w16cid:durableId="271211980">
    <w:abstractNumId w:val="4"/>
  </w:num>
  <w:num w:numId="14" w16cid:durableId="1046486931">
    <w:abstractNumId w:val="8"/>
  </w:num>
  <w:num w:numId="15" w16cid:durableId="1430463689">
    <w:abstractNumId w:val="3"/>
  </w:num>
  <w:num w:numId="16" w16cid:durableId="2023511289">
    <w:abstractNumId w:val="24"/>
  </w:num>
  <w:num w:numId="17" w16cid:durableId="711265617">
    <w:abstractNumId w:val="28"/>
  </w:num>
  <w:num w:numId="18" w16cid:durableId="1332026121">
    <w:abstractNumId w:val="15"/>
  </w:num>
  <w:num w:numId="19" w16cid:durableId="74717324">
    <w:abstractNumId w:val="30"/>
  </w:num>
  <w:num w:numId="20" w16cid:durableId="585771876">
    <w:abstractNumId w:val="26"/>
  </w:num>
  <w:num w:numId="21" w16cid:durableId="604266395">
    <w:abstractNumId w:val="12"/>
  </w:num>
  <w:num w:numId="22" w16cid:durableId="642808576">
    <w:abstractNumId w:val="23"/>
  </w:num>
  <w:num w:numId="23" w16cid:durableId="1871144255">
    <w:abstractNumId w:val="33"/>
  </w:num>
  <w:num w:numId="24" w16cid:durableId="451435674">
    <w:abstractNumId w:val="7"/>
  </w:num>
  <w:num w:numId="25" w16cid:durableId="1460539040">
    <w:abstractNumId w:val="18"/>
  </w:num>
  <w:num w:numId="26" w16cid:durableId="1401095533">
    <w:abstractNumId w:val="25"/>
  </w:num>
  <w:num w:numId="27" w16cid:durableId="1874537730">
    <w:abstractNumId w:val="6"/>
  </w:num>
  <w:num w:numId="28" w16cid:durableId="103893212">
    <w:abstractNumId w:val="14"/>
  </w:num>
  <w:num w:numId="29" w16cid:durableId="471951076">
    <w:abstractNumId w:val="29"/>
  </w:num>
  <w:num w:numId="30" w16cid:durableId="2105033393">
    <w:abstractNumId w:val="16"/>
  </w:num>
  <w:num w:numId="31" w16cid:durableId="574441877">
    <w:abstractNumId w:val="1"/>
  </w:num>
  <w:num w:numId="32" w16cid:durableId="1358852693">
    <w:abstractNumId w:val="35"/>
  </w:num>
  <w:num w:numId="33" w16cid:durableId="737170617">
    <w:abstractNumId w:val="37"/>
  </w:num>
  <w:num w:numId="34" w16cid:durableId="2145153633">
    <w:abstractNumId w:val="22"/>
  </w:num>
  <w:num w:numId="35" w16cid:durableId="1609198764">
    <w:abstractNumId w:val="27"/>
  </w:num>
  <w:num w:numId="36" w16cid:durableId="515074140">
    <w:abstractNumId w:val="19"/>
  </w:num>
  <w:num w:numId="37" w16cid:durableId="1935632062">
    <w:abstractNumId w:val="38"/>
  </w:num>
  <w:num w:numId="38" w16cid:durableId="106314082">
    <w:abstractNumId w:val="20"/>
  </w:num>
  <w:num w:numId="39" w16cid:durableId="151391208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517B"/>
    <w:rsid w:val="00050D20"/>
    <w:rsid w:val="00054097"/>
    <w:rsid w:val="00054E16"/>
    <w:rsid w:val="0005517B"/>
    <w:rsid w:val="0005674F"/>
    <w:rsid w:val="00057256"/>
    <w:rsid w:val="00057EF7"/>
    <w:rsid w:val="00060605"/>
    <w:rsid w:val="00060C73"/>
    <w:rsid w:val="000655F8"/>
    <w:rsid w:val="00065F4E"/>
    <w:rsid w:val="0006644F"/>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3618"/>
    <w:rsid w:val="00173D46"/>
    <w:rsid w:val="001777DF"/>
    <w:rsid w:val="00180F28"/>
    <w:rsid w:val="00181752"/>
    <w:rsid w:val="001854A5"/>
    <w:rsid w:val="0019322F"/>
    <w:rsid w:val="001A09A4"/>
    <w:rsid w:val="001B108C"/>
    <w:rsid w:val="001B590B"/>
    <w:rsid w:val="001B6858"/>
    <w:rsid w:val="001C6DF8"/>
    <w:rsid w:val="001C78AC"/>
    <w:rsid w:val="001D1093"/>
    <w:rsid w:val="001D4BFF"/>
    <w:rsid w:val="001D4F7C"/>
    <w:rsid w:val="001D579D"/>
    <w:rsid w:val="001D6F25"/>
    <w:rsid w:val="001E066D"/>
    <w:rsid w:val="001E2373"/>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69C7"/>
    <w:rsid w:val="002414B1"/>
    <w:rsid w:val="00243DC2"/>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224F5"/>
    <w:rsid w:val="00425D2E"/>
    <w:rsid w:val="004264D0"/>
    <w:rsid w:val="004304A4"/>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E0D91"/>
    <w:rsid w:val="004E12EC"/>
    <w:rsid w:val="004E1792"/>
    <w:rsid w:val="004E60B8"/>
    <w:rsid w:val="004E6E91"/>
    <w:rsid w:val="004F4521"/>
    <w:rsid w:val="004F4D05"/>
    <w:rsid w:val="004F70A8"/>
    <w:rsid w:val="0050067C"/>
    <w:rsid w:val="00503D2D"/>
    <w:rsid w:val="00504A2D"/>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CF9"/>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51E8"/>
    <w:rsid w:val="0075137A"/>
    <w:rsid w:val="00751F23"/>
    <w:rsid w:val="00752FF9"/>
    <w:rsid w:val="00756E0A"/>
    <w:rsid w:val="00762694"/>
    <w:rsid w:val="00764632"/>
    <w:rsid w:val="00764BF2"/>
    <w:rsid w:val="00765BAA"/>
    <w:rsid w:val="00766E6A"/>
    <w:rsid w:val="007718BB"/>
    <w:rsid w:val="00777E30"/>
    <w:rsid w:val="00782CB8"/>
    <w:rsid w:val="00783988"/>
    <w:rsid w:val="007848BE"/>
    <w:rsid w:val="00792CC0"/>
    <w:rsid w:val="00796B5F"/>
    <w:rsid w:val="00796BB7"/>
    <w:rsid w:val="007A0D35"/>
    <w:rsid w:val="007A0DC7"/>
    <w:rsid w:val="007A1871"/>
    <w:rsid w:val="007A61BC"/>
    <w:rsid w:val="007B0747"/>
    <w:rsid w:val="007B1644"/>
    <w:rsid w:val="007B2F48"/>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10218"/>
    <w:rsid w:val="00814FA9"/>
    <w:rsid w:val="008165C7"/>
    <w:rsid w:val="0082739A"/>
    <w:rsid w:val="00834E0E"/>
    <w:rsid w:val="00834F64"/>
    <w:rsid w:val="008352D9"/>
    <w:rsid w:val="00842974"/>
    <w:rsid w:val="00842A6C"/>
    <w:rsid w:val="00844E8F"/>
    <w:rsid w:val="00845EE7"/>
    <w:rsid w:val="00846357"/>
    <w:rsid w:val="008477E2"/>
    <w:rsid w:val="008511A8"/>
    <w:rsid w:val="00851BD9"/>
    <w:rsid w:val="00866C8F"/>
    <w:rsid w:val="00870C8E"/>
    <w:rsid w:val="008824BF"/>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F46"/>
    <w:rsid w:val="00956CBB"/>
    <w:rsid w:val="0095741B"/>
    <w:rsid w:val="00960B72"/>
    <w:rsid w:val="009613AB"/>
    <w:rsid w:val="00962F1A"/>
    <w:rsid w:val="00962F50"/>
    <w:rsid w:val="009640CE"/>
    <w:rsid w:val="009654FA"/>
    <w:rsid w:val="0096591B"/>
    <w:rsid w:val="0096797C"/>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AE2"/>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1287"/>
    <w:rsid w:val="00AD5D2B"/>
    <w:rsid w:val="00AD6168"/>
    <w:rsid w:val="00AE2F47"/>
    <w:rsid w:val="00AE344C"/>
    <w:rsid w:val="00AE387F"/>
    <w:rsid w:val="00AE4F88"/>
    <w:rsid w:val="00AE55F0"/>
    <w:rsid w:val="00AE5606"/>
    <w:rsid w:val="00AE6FBB"/>
    <w:rsid w:val="00AF224B"/>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FC9"/>
    <w:rsid w:val="00B77BE1"/>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6755"/>
    <w:rsid w:val="00C60272"/>
    <w:rsid w:val="00C64C48"/>
    <w:rsid w:val="00C711D3"/>
    <w:rsid w:val="00C74720"/>
    <w:rsid w:val="00C74D0C"/>
    <w:rsid w:val="00C80D33"/>
    <w:rsid w:val="00C82B19"/>
    <w:rsid w:val="00C838B8"/>
    <w:rsid w:val="00C92FDE"/>
    <w:rsid w:val="00C93140"/>
    <w:rsid w:val="00C93DED"/>
    <w:rsid w:val="00CA24EE"/>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1C70B"/>
    <w:rsid w:val="00D22C9B"/>
    <w:rsid w:val="00D24547"/>
    <w:rsid w:val="00D30F30"/>
    <w:rsid w:val="00D35F8C"/>
    <w:rsid w:val="00D3709F"/>
    <w:rsid w:val="00D40032"/>
    <w:rsid w:val="00D40477"/>
    <w:rsid w:val="00D41128"/>
    <w:rsid w:val="00D41E90"/>
    <w:rsid w:val="00D470EA"/>
    <w:rsid w:val="00D55FFA"/>
    <w:rsid w:val="00D5722A"/>
    <w:rsid w:val="00D604A4"/>
    <w:rsid w:val="00D60861"/>
    <w:rsid w:val="00D6413A"/>
    <w:rsid w:val="00D6749A"/>
    <w:rsid w:val="00D7368A"/>
    <w:rsid w:val="00D7593D"/>
    <w:rsid w:val="00D80F6E"/>
    <w:rsid w:val="00D83A8D"/>
    <w:rsid w:val="00D86650"/>
    <w:rsid w:val="00D86FE8"/>
    <w:rsid w:val="00D877C9"/>
    <w:rsid w:val="00D87A2A"/>
    <w:rsid w:val="00D90D9C"/>
    <w:rsid w:val="00D942C1"/>
    <w:rsid w:val="00D94A66"/>
    <w:rsid w:val="00D97A9E"/>
    <w:rsid w:val="00D97C78"/>
    <w:rsid w:val="00DA4FDF"/>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335A8"/>
    <w:rsid w:val="00E33D89"/>
    <w:rsid w:val="00E34386"/>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3784"/>
    <w:rsid w:val="00F56107"/>
    <w:rsid w:val="00F6469A"/>
    <w:rsid w:val="00F64F67"/>
    <w:rsid w:val="00F70F51"/>
    <w:rsid w:val="00F71EFB"/>
    <w:rsid w:val="00F721C2"/>
    <w:rsid w:val="00F729E3"/>
    <w:rsid w:val="00F7360F"/>
    <w:rsid w:val="00F75096"/>
    <w:rsid w:val="00F754A2"/>
    <w:rsid w:val="00F809FB"/>
    <w:rsid w:val="00F80D50"/>
    <w:rsid w:val="00F917A2"/>
    <w:rsid w:val="00F91807"/>
    <w:rsid w:val="00F96D03"/>
    <w:rsid w:val="00FA2988"/>
    <w:rsid w:val="00FA3B7A"/>
    <w:rsid w:val="00FA6F6A"/>
    <w:rsid w:val="00FB1BE3"/>
    <w:rsid w:val="00FB3DD2"/>
    <w:rsid w:val="00FB42BF"/>
    <w:rsid w:val="00FC25A0"/>
    <w:rsid w:val="00FC67D5"/>
    <w:rsid w:val="00FD0385"/>
    <w:rsid w:val="00FD1EA5"/>
    <w:rsid w:val="00FD4672"/>
    <w:rsid w:val="00FD4CD3"/>
    <w:rsid w:val="00FD6050"/>
    <w:rsid w:val="00FD6A75"/>
    <w:rsid w:val="00FE0331"/>
    <w:rsid w:val="00FE2F18"/>
    <w:rsid w:val="00FE2F8B"/>
    <w:rsid w:val="00FE3055"/>
    <w:rsid w:val="00FE4C07"/>
    <w:rsid w:val="00FE5954"/>
    <w:rsid w:val="00FF3E54"/>
    <w:rsid w:val="00FF5A5C"/>
    <w:rsid w:val="012733E2"/>
    <w:rsid w:val="01E6D104"/>
    <w:rsid w:val="022501EA"/>
    <w:rsid w:val="027C3B87"/>
    <w:rsid w:val="02C96863"/>
    <w:rsid w:val="034A78CA"/>
    <w:rsid w:val="03F736A8"/>
    <w:rsid w:val="04F4DEEB"/>
    <w:rsid w:val="05CF7F60"/>
    <w:rsid w:val="05ED6262"/>
    <w:rsid w:val="06021EE3"/>
    <w:rsid w:val="063EC151"/>
    <w:rsid w:val="0667059A"/>
    <w:rsid w:val="07126B02"/>
    <w:rsid w:val="076AB89A"/>
    <w:rsid w:val="092A1645"/>
    <w:rsid w:val="09760FDB"/>
    <w:rsid w:val="09A7FD0D"/>
    <w:rsid w:val="0A58CA9A"/>
    <w:rsid w:val="0AEF7553"/>
    <w:rsid w:val="0B249BB9"/>
    <w:rsid w:val="0B469318"/>
    <w:rsid w:val="0B46D7DB"/>
    <w:rsid w:val="0BC8EBFD"/>
    <w:rsid w:val="0C3C4925"/>
    <w:rsid w:val="0DB0E07C"/>
    <w:rsid w:val="0F6EAFC1"/>
    <w:rsid w:val="0FBAFDB8"/>
    <w:rsid w:val="103070EF"/>
    <w:rsid w:val="105E3E64"/>
    <w:rsid w:val="10A71390"/>
    <w:rsid w:val="10DC68BA"/>
    <w:rsid w:val="116D8E1C"/>
    <w:rsid w:val="11D0D3C1"/>
    <w:rsid w:val="11DD926D"/>
    <w:rsid w:val="11FD2D78"/>
    <w:rsid w:val="131A54DA"/>
    <w:rsid w:val="13535EEA"/>
    <w:rsid w:val="13CCE846"/>
    <w:rsid w:val="1441B75D"/>
    <w:rsid w:val="147C1659"/>
    <w:rsid w:val="14C35FC6"/>
    <w:rsid w:val="1602E66A"/>
    <w:rsid w:val="170AAF1A"/>
    <w:rsid w:val="17655945"/>
    <w:rsid w:val="1776DA86"/>
    <w:rsid w:val="19CD17C6"/>
    <w:rsid w:val="1A4BA462"/>
    <w:rsid w:val="1AA00EAD"/>
    <w:rsid w:val="1AD3250F"/>
    <w:rsid w:val="1B67AD69"/>
    <w:rsid w:val="1BDD09B5"/>
    <w:rsid w:val="1C222413"/>
    <w:rsid w:val="1C9EB157"/>
    <w:rsid w:val="1CC22706"/>
    <w:rsid w:val="1CDCA7F4"/>
    <w:rsid w:val="1DAD9B4B"/>
    <w:rsid w:val="1E76595D"/>
    <w:rsid w:val="1F721946"/>
    <w:rsid w:val="1FD0E814"/>
    <w:rsid w:val="20975774"/>
    <w:rsid w:val="217A322A"/>
    <w:rsid w:val="21DA41BD"/>
    <w:rsid w:val="2223E254"/>
    <w:rsid w:val="2240C5DB"/>
    <w:rsid w:val="227C97CA"/>
    <w:rsid w:val="22BCF1A2"/>
    <w:rsid w:val="24707C6F"/>
    <w:rsid w:val="24B066BE"/>
    <w:rsid w:val="24EA1E06"/>
    <w:rsid w:val="24F3640A"/>
    <w:rsid w:val="259A889F"/>
    <w:rsid w:val="25B87960"/>
    <w:rsid w:val="25B99E3A"/>
    <w:rsid w:val="25D470F1"/>
    <w:rsid w:val="25E1C416"/>
    <w:rsid w:val="263D1469"/>
    <w:rsid w:val="26613FAA"/>
    <w:rsid w:val="26764504"/>
    <w:rsid w:val="26AA6171"/>
    <w:rsid w:val="26F4333F"/>
    <w:rsid w:val="28095EFE"/>
    <w:rsid w:val="289E6132"/>
    <w:rsid w:val="28F94D6A"/>
    <w:rsid w:val="291CD65A"/>
    <w:rsid w:val="2922B37C"/>
    <w:rsid w:val="29E203B8"/>
    <w:rsid w:val="29FB2A88"/>
    <w:rsid w:val="2A4BC466"/>
    <w:rsid w:val="2A59188A"/>
    <w:rsid w:val="2A7081B9"/>
    <w:rsid w:val="2B1E2EAF"/>
    <w:rsid w:val="2BF30188"/>
    <w:rsid w:val="2C100BDD"/>
    <w:rsid w:val="2C373336"/>
    <w:rsid w:val="2C774F53"/>
    <w:rsid w:val="2C8D1D2D"/>
    <w:rsid w:val="2C8EAA66"/>
    <w:rsid w:val="2CD3B4E8"/>
    <w:rsid w:val="2D001346"/>
    <w:rsid w:val="2D30337E"/>
    <w:rsid w:val="2D516EA3"/>
    <w:rsid w:val="2D9E6116"/>
    <w:rsid w:val="2E6500E7"/>
    <w:rsid w:val="2E732780"/>
    <w:rsid w:val="2E9E9A49"/>
    <w:rsid w:val="2ED6F107"/>
    <w:rsid w:val="2FAF4B55"/>
    <w:rsid w:val="306F9407"/>
    <w:rsid w:val="31794E77"/>
    <w:rsid w:val="31C8B5F3"/>
    <w:rsid w:val="321ADDFF"/>
    <w:rsid w:val="32E377D6"/>
    <w:rsid w:val="332DDA6A"/>
    <w:rsid w:val="338BA15F"/>
    <w:rsid w:val="33CB823F"/>
    <w:rsid w:val="343B8403"/>
    <w:rsid w:val="35874979"/>
    <w:rsid w:val="364AD234"/>
    <w:rsid w:val="364F6624"/>
    <w:rsid w:val="36893846"/>
    <w:rsid w:val="36B70B6A"/>
    <w:rsid w:val="37DCE161"/>
    <w:rsid w:val="38E03ED1"/>
    <w:rsid w:val="39312026"/>
    <w:rsid w:val="3A5CCA6A"/>
    <w:rsid w:val="3A7607D8"/>
    <w:rsid w:val="3B56C7C6"/>
    <w:rsid w:val="3BD3FFA1"/>
    <w:rsid w:val="3C2BFEB8"/>
    <w:rsid w:val="3C358575"/>
    <w:rsid w:val="3C5657D4"/>
    <w:rsid w:val="3C95E220"/>
    <w:rsid w:val="3CAB9C13"/>
    <w:rsid w:val="3CB798BD"/>
    <w:rsid w:val="3CFAB923"/>
    <w:rsid w:val="3D58C976"/>
    <w:rsid w:val="3E5AB5A0"/>
    <w:rsid w:val="3F9EFA14"/>
    <w:rsid w:val="3FB78808"/>
    <w:rsid w:val="3FCBDB37"/>
    <w:rsid w:val="415838B0"/>
    <w:rsid w:val="41EA9774"/>
    <w:rsid w:val="421390B3"/>
    <w:rsid w:val="424C911E"/>
    <w:rsid w:val="43C6AA1D"/>
    <w:rsid w:val="4519ECFF"/>
    <w:rsid w:val="454D62B7"/>
    <w:rsid w:val="457A7AFD"/>
    <w:rsid w:val="46879D45"/>
    <w:rsid w:val="46B3862D"/>
    <w:rsid w:val="470B947F"/>
    <w:rsid w:val="4724B65D"/>
    <w:rsid w:val="473238AB"/>
    <w:rsid w:val="485F359B"/>
    <w:rsid w:val="48A0CA63"/>
    <w:rsid w:val="48E792F3"/>
    <w:rsid w:val="48FB87D7"/>
    <w:rsid w:val="498CC2AC"/>
    <w:rsid w:val="49DC1131"/>
    <w:rsid w:val="4AA7256D"/>
    <w:rsid w:val="4ACE0AC6"/>
    <w:rsid w:val="4AEA67F8"/>
    <w:rsid w:val="4B15C423"/>
    <w:rsid w:val="4B77C22E"/>
    <w:rsid w:val="4CAC9917"/>
    <w:rsid w:val="4E6DE5FD"/>
    <w:rsid w:val="50183B2D"/>
    <w:rsid w:val="503744BE"/>
    <w:rsid w:val="50899826"/>
    <w:rsid w:val="518A98E5"/>
    <w:rsid w:val="51A65EFA"/>
    <w:rsid w:val="51B135BF"/>
    <w:rsid w:val="52578AA4"/>
    <w:rsid w:val="52B95EEE"/>
    <w:rsid w:val="541CED0E"/>
    <w:rsid w:val="55199641"/>
    <w:rsid w:val="552E9E44"/>
    <w:rsid w:val="55811D2D"/>
    <w:rsid w:val="55D6EDD2"/>
    <w:rsid w:val="5641379A"/>
    <w:rsid w:val="56B3E7D8"/>
    <w:rsid w:val="572799ED"/>
    <w:rsid w:val="57C4B616"/>
    <w:rsid w:val="58265805"/>
    <w:rsid w:val="585C8586"/>
    <w:rsid w:val="58B1DFA0"/>
    <w:rsid w:val="591C2ECB"/>
    <w:rsid w:val="5929207C"/>
    <w:rsid w:val="59357920"/>
    <w:rsid w:val="59CC03FB"/>
    <w:rsid w:val="5A865B14"/>
    <w:rsid w:val="5A97B6A5"/>
    <w:rsid w:val="5B152FFA"/>
    <w:rsid w:val="5C0B4A4C"/>
    <w:rsid w:val="5CFEC175"/>
    <w:rsid w:val="5DC8D17A"/>
    <w:rsid w:val="5E27BD62"/>
    <w:rsid w:val="5EB65B1D"/>
    <w:rsid w:val="5EBAFA3E"/>
    <w:rsid w:val="5F4E7188"/>
    <w:rsid w:val="5F591939"/>
    <w:rsid w:val="5FCBEB2B"/>
    <w:rsid w:val="617E2DAE"/>
    <w:rsid w:val="6256AE5E"/>
    <w:rsid w:val="62F0D113"/>
    <w:rsid w:val="630FA07D"/>
    <w:rsid w:val="63B88559"/>
    <w:rsid w:val="649F5956"/>
    <w:rsid w:val="651CD5E6"/>
    <w:rsid w:val="652671AE"/>
    <w:rsid w:val="6618AC87"/>
    <w:rsid w:val="66295426"/>
    <w:rsid w:val="6631DEF4"/>
    <w:rsid w:val="666B8AF4"/>
    <w:rsid w:val="66E4810C"/>
    <w:rsid w:val="66F8E9BC"/>
    <w:rsid w:val="67BD4438"/>
    <w:rsid w:val="6820F7F5"/>
    <w:rsid w:val="685FF0D2"/>
    <w:rsid w:val="697D6937"/>
    <w:rsid w:val="69A3CEF9"/>
    <w:rsid w:val="69C6C1B3"/>
    <w:rsid w:val="6A466897"/>
    <w:rsid w:val="6B483DB8"/>
    <w:rsid w:val="6B571333"/>
    <w:rsid w:val="6B63648E"/>
    <w:rsid w:val="6BF579DC"/>
    <w:rsid w:val="6C0F8D44"/>
    <w:rsid w:val="6C18FD7E"/>
    <w:rsid w:val="6C68EC13"/>
    <w:rsid w:val="6E7EE3B4"/>
    <w:rsid w:val="6EDC7B9E"/>
    <w:rsid w:val="6EEF533A"/>
    <w:rsid w:val="6F564196"/>
    <w:rsid w:val="7206F9F4"/>
    <w:rsid w:val="720DDAA8"/>
    <w:rsid w:val="724D75C4"/>
    <w:rsid w:val="729631B0"/>
    <w:rsid w:val="7334093A"/>
    <w:rsid w:val="73465808"/>
    <w:rsid w:val="7375E905"/>
    <w:rsid w:val="73CBA4F2"/>
    <w:rsid w:val="73D111FC"/>
    <w:rsid w:val="74C2FEFE"/>
    <w:rsid w:val="7581FC17"/>
    <w:rsid w:val="766F5A13"/>
    <w:rsid w:val="774F19A9"/>
    <w:rsid w:val="7827C760"/>
    <w:rsid w:val="783C648D"/>
    <w:rsid w:val="78668813"/>
    <w:rsid w:val="7885D12C"/>
    <w:rsid w:val="78C752E6"/>
    <w:rsid w:val="79442647"/>
    <w:rsid w:val="7977D562"/>
    <w:rsid w:val="7984C10E"/>
    <w:rsid w:val="79E0A87A"/>
    <w:rsid w:val="79FDAEE5"/>
    <w:rsid w:val="7A33C465"/>
    <w:rsid w:val="7A67FE93"/>
    <w:rsid w:val="7A78B576"/>
    <w:rsid w:val="7AB5C6A3"/>
    <w:rsid w:val="7ACD8520"/>
    <w:rsid w:val="7AD02174"/>
    <w:rsid w:val="7D6F82C7"/>
    <w:rsid w:val="7DACCC3D"/>
    <w:rsid w:val="7DE91FAB"/>
    <w:rsid w:val="7E710464"/>
    <w:rsid w:val="7EFF5670"/>
    <w:rsid w:val="7F484E38"/>
    <w:rsid w:val="7F7AB3C4"/>
    <w:rsid w:val="7F900747"/>
    <w:rsid w:val="7FE8E691"/>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64D0"/>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631B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styleId="FooterChar" w:customStyle="1">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styleId="Heading1Char" w:customStyle="1">
    <w:name w:val="Heading 1 Char"/>
    <w:aliases w:val="Master 1 Char"/>
    <w:basedOn w:val="DefaultParagraphFont"/>
    <w:link w:val="Heading1"/>
    <w:uiPriority w:val="9"/>
    <w:rsid w:val="001D579D"/>
    <w:rPr>
      <w:rFonts w:ascii="Calibri" w:hAnsi="Calibri" w:eastAsiaTheme="majorEastAsia" w:cstheme="majorBidi"/>
      <w:b/>
      <w:bCs/>
      <w:color w:val="2D416A" w:themeColor="accent1"/>
      <w:sz w:val="28"/>
      <w:szCs w:val="28"/>
      <w:lang w:val="en-GB"/>
    </w:rPr>
  </w:style>
  <w:style w:type="character" w:styleId="Heading2Char" w:customStyle="1">
    <w:name w:val="Heading 2 Char"/>
    <w:aliases w:val="Master 2 Char"/>
    <w:basedOn w:val="DefaultParagraphFont"/>
    <w:link w:val="Heading2"/>
    <w:uiPriority w:val="9"/>
    <w:rsid w:val="00646001"/>
    <w:rPr>
      <w:rFonts w:ascii="Calibri" w:hAnsi="Calibri" w:eastAsiaTheme="majorEastAsia" w:cstheme="majorBidi"/>
      <w:b/>
      <w:bCs/>
      <w:color w:val="2D416A" w:themeColor="accent1"/>
      <w:sz w:val="26"/>
      <w:szCs w:val="26"/>
      <w:lang w:val="en-GB"/>
    </w:rPr>
  </w:style>
  <w:style w:type="character" w:styleId="Heading3Char" w:customStyle="1">
    <w:name w:val="Heading 3 Char"/>
    <w:basedOn w:val="DefaultParagraphFont"/>
    <w:link w:val="Heading3"/>
    <w:uiPriority w:val="9"/>
    <w:rsid w:val="00646001"/>
    <w:rPr>
      <w:rFonts w:ascii="Calibri" w:hAnsi="Calibri" w:eastAsiaTheme="majorEastAsia" w:cstheme="majorBidi"/>
      <w:b/>
      <w:bCs/>
      <w:color w:val="2D416A" w:themeColor="accent1"/>
      <w:lang w:val="en-GB"/>
    </w:rPr>
  </w:style>
  <w:style w:type="character" w:styleId="Heading4Char" w:customStyle="1">
    <w:name w:val="Heading 4 Char"/>
    <w:basedOn w:val="DefaultParagraphFont"/>
    <w:link w:val="Heading4"/>
    <w:uiPriority w:val="9"/>
    <w:rsid w:val="001E5796"/>
    <w:rPr>
      <w:rFonts w:ascii="Calibri" w:hAnsi="Calibri" w:eastAsiaTheme="majorEastAsia" w:cstheme="majorBidi"/>
      <w:b/>
      <w:bCs/>
      <w:i/>
      <w:iCs/>
      <w:color w:val="2D416A" w:themeColor="accent1"/>
      <w:lang w:val="en-GB"/>
    </w:rPr>
  </w:style>
  <w:style w:type="character" w:styleId="Heading5Char" w:customStyle="1">
    <w:name w:val="Heading 5 Char"/>
    <w:basedOn w:val="DefaultParagraphFont"/>
    <w:link w:val="Heading5"/>
    <w:uiPriority w:val="9"/>
    <w:rsid w:val="001E5796"/>
    <w:rPr>
      <w:rFonts w:ascii="Calibri" w:hAnsi="Calibri" w:eastAsiaTheme="majorEastAsia" w:cstheme="majorBidi"/>
      <w:color w:val="2D416A" w:themeColor="accent1"/>
      <w:lang w:val="en-GB"/>
    </w:rPr>
  </w:style>
  <w:style w:type="character" w:styleId="Heading6Char" w:customStyle="1">
    <w:name w:val="Heading 6 Char"/>
    <w:basedOn w:val="DefaultParagraphFont"/>
    <w:link w:val="Heading6"/>
    <w:uiPriority w:val="9"/>
    <w:rsid w:val="00B07160"/>
    <w:rPr>
      <w:rFonts w:ascii="Calibri" w:hAnsi="Calibri" w:eastAsiaTheme="majorEastAsia" w:cstheme="majorBidi"/>
      <w:i/>
      <w:iCs/>
      <w:color w:val="162034" w:themeColor="accent1" w:themeShade="7F"/>
      <w:lang w:val="en-GB"/>
    </w:rPr>
  </w:style>
  <w:style w:type="character" w:styleId="Heading7Char" w:customStyle="1">
    <w:name w:val="Heading 7 Char"/>
    <w:basedOn w:val="DefaultParagraphFont"/>
    <w:link w:val="Heading7"/>
    <w:uiPriority w:val="9"/>
    <w:rsid w:val="00B07160"/>
    <w:rPr>
      <w:rFonts w:ascii="Calibri" w:hAnsi="Calibri" w:eastAsiaTheme="majorEastAsia" w:cstheme="majorBidi"/>
      <w:i/>
      <w:iCs/>
      <w:color w:val="5A5A5A" w:themeColor="text1" w:themeTint="BF"/>
      <w:lang w:val="en-GB"/>
    </w:rPr>
  </w:style>
  <w:style w:type="character" w:styleId="Heading8Char" w:customStyle="1">
    <w:name w:val="Heading 8 Char"/>
    <w:basedOn w:val="DefaultParagraphFont"/>
    <w:link w:val="Heading8"/>
    <w:uiPriority w:val="9"/>
    <w:rsid w:val="00B07160"/>
    <w:rPr>
      <w:rFonts w:ascii="Calibri" w:hAnsi="Calibri" w:eastAsiaTheme="majorEastAsia" w:cstheme="majorBidi"/>
      <w:color w:val="5A5A5A" w:themeColor="text1" w:themeTint="BF"/>
      <w:sz w:val="20"/>
      <w:szCs w:val="20"/>
      <w:lang w:val="en-GB"/>
    </w:rPr>
  </w:style>
  <w:style w:type="character" w:styleId="Heading9Char" w:customStyle="1">
    <w:name w:val="Heading 9 Char"/>
    <w:basedOn w:val="DefaultParagraphFont"/>
    <w:link w:val="Heading9"/>
    <w:uiPriority w:val="9"/>
    <w:rsid w:val="00B07160"/>
    <w:rPr>
      <w:rFonts w:ascii="Calibri" w:hAnsi="Calibri" w:eastAsiaTheme="majorEastAsia"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styleId="FootnoteTextChar" w:customStyle="1">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color="2D416A" w:themeColor="accent1" w:sz="8" w:space="4"/>
      </w:pBdr>
      <w:spacing w:after="300" w:line="240" w:lineRule="auto"/>
      <w:contextualSpacing/>
    </w:pPr>
    <w:rPr>
      <w:rFonts w:asciiTheme="minorHAnsi" w:hAnsiTheme="minorHAnsi" w:eastAsiaTheme="majorEastAsia" w:cstheme="majorBidi"/>
      <w:color w:val="BFBFBF" w:themeColor="text2" w:themeShade="BF"/>
      <w:spacing w:val="5"/>
      <w:kern w:val="28"/>
      <w:sz w:val="52"/>
      <w:szCs w:val="52"/>
    </w:rPr>
  </w:style>
  <w:style w:type="character" w:styleId="TitleChar" w:customStyle="1">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color="83CEF1" w:themeColor="accent4" w:sz="8" w:space="0"/>
        <w:bottom w:val="single" w:color="83CEF1" w:themeColor="accent4" w:sz="8" w:space="0"/>
      </w:tblBorders>
    </w:tblPr>
    <w:tblStylePr w:type="firstRow">
      <w:pPr>
        <w:spacing w:before="0" w:after="0" w:line="240" w:lineRule="auto"/>
      </w:pPr>
      <w:rPr>
        <w:b/>
        <w:bCs/>
      </w:rPr>
      <w:tblPr/>
      <w:tcPr>
        <w:tcBorders>
          <w:top w:val="single" w:color="83CEF1" w:themeColor="accent4" w:sz="8" w:space="0"/>
          <w:left w:val="nil"/>
          <w:bottom w:val="single" w:color="83CEF1" w:themeColor="accent4" w:sz="8" w:space="0"/>
          <w:right w:val="nil"/>
          <w:insideH w:val="nil"/>
          <w:insideV w:val="nil"/>
        </w:tcBorders>
      </w:tcPr>
    </w:tblStylePr>
    <w:tblStylePr w:type="lastRow">
      <w:pPr>
        <w:spacing w:before="0" w:after="0" w:line="240" w:lineRule="auto"/>
      </w:pPr>
      <w:rPr>
        <w:b/>
        <w:bCs/>
      </w:rPr>
      <w:tblPr/>
      <w:tcPr>
        <w:tcBorders>
          <w:top w:val="single" w:color="83CEF1" w:themeColor="accent4" w:sz="8" w:space="0"/>
          <w:left w:val="nil"/>
          <w:bottom w:val="single" w:color="83CEF1"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color="A1D9F4" w:themeColor="accent4" w:themeTint="BF" w:sz="8" w:space="0"/>
        <w:left w:val="single" w:color="A1D9F4" w:themeColor="accent4" w:themeTint="BF" w:sz="8" w:space="0"/>
        <w:bottom w:val="single" w:color="A1D9F4" w:themeColor="accent4" w:themeTint="BF" w:sz="8" w:space="0"/>
        <w:right w:val="single" w:color="A1D9F4" w:themeColor="accent4" w:themeTint="BF" w:sz="8" w:space="0"/>
        <w:insideH w:val="single" w:color="A1D9F4" w:themeColor="accent4" w:themeTint="BF" w:sz="8" w:space="0"/>
      </w:tblBorders>
    </w:tblPr>
    <w:tblStylePr w:type="firstRow">
      <w:pPr>
        <w:spacing w:before="0" w:after="0" w:line="240" w:lineRule="auto"/>
      </w:pPr>
      <w:rPr>
        <w:b/>
        <w:bCs/>
        <w:color w:val="FFFFFF" w:themeColor="background1"/>
      </w:rPr>
      <w:tblPr/>
      <w:tcPr>
        <w:tcBorders>
          <w:top w:val="single" w:color="A1D9F4" w:themeColor="accent4" w:themeTint="BF" w:sz="8" w:space="0"/>
          <w:left w:val="single" w:color="A1D9F4" w:themeColor="accent4" w:themeTint="BF" w:sz="8" w:space="0"/>
          <w:bottom w:val="single" w:color="A1D9F4" w:themeColor="accent4" w:themeTint="BF" w:sz="8" w:space="0"/>
          <w:right w:val="single" w:color="A1D9F4" w:themeColor="accent4" w:themeTint="BF" w:sz="8" w:space="0"/>
          <w:insideH w:val="nil"/>
          <w:insideV w:val="nil"/>
        </w:tcBorders>
        <w:shd w:val="clear" w:color="auto" w:fill="83CEF1" w:themeFill="accent4"/>
      </w:tcPr>
    </w:tblStylePr>
    <w:tblStylePr w:type="lastRow">
      <w:pPr>
        <w:spacing w:before="0" w:after="0" w:line="240" w:lineRule="auto"/>
      </w:pPr>
      <w:rPr>
        <w:b/>
        <w:bCs/>
      </w:rPr>
      <w:tblPr/>
      <w:tcPr>
        <w:tcBorders>
          <w:top w:val="double" w:color="A1D9F4" w:themeColor="accent4" w:themeTint="BF" w:sz="6" w:space="0"/>
          <w:left w:val="single" w:color="A1D9F4" w:themeColor="accent4" w:themeTint="BF" w:sz="8" w:space="0"/>
          <w:bottom w:val="single" w:color="A1D9F4" w:themeColor="accent4" w:themeTint="BF" w:sz="8" w:space="0"/>
          <w:right w:val="single" w:color="A1D9F4"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styleId="SubtitleChar" w:customStyle="1">
    <w:name w:val="Subtitle Char"/>
    <w:basedOn w:val="DefaultParagraphFont"/>
    <w:link w:val="Subtitle"/>
    <w:uiPriority w:val="11"/>
    <w:rsid w:val="001D579D"/>
    <w:rPr>
      <w:rFonts w:ascii="Calibri" w:hAnsi="Calibri" w:eastAsiaTheme="majorEastAsia"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styleId="QuoteChar" w:customStyle="1">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color="2D416A" w:themeColor="accent1" w:sz="4" w:space="4"/>
      </w:pBdr>
      <w:spacing w:before="200" w:after="280"/>
      <w:ind w:left="936" w:right="936"/>
    </w:pPr>
    <w:rPr>
      <w:b/>
      <w:bCs/>
      <w:i/>
      <w:iCs/>
      <w:color w:val="2D416A" w:themeColor="accent1"/>
    </w:rPr>
  </w:style>
  <w:style w:type="character" w:styleId="IntenseQuoteChar" w:customStyle="1">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styleId="EndnoteTextChar" w:customStyle="1">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color="83CEF1" w:themeColor="accent4" w:sz="8" w:space="0"/>
        <w:left w:val="single" w:color="83CEF1" w:themeColor="accent4" w:sz="8" w:space="0"/>
        <w:bottom w:val="single" w:color="83CEF1" w:themeColor="accent4" w:sz="8" w:space="0"/>
        <w:right w:val="single" w:color="83CEF1" w:themeColor="accent4" w:sz="8" w:space="0"/>
        <w:insideH w:val="single" w:color="83CEF1" w:themeColor="accent4" w:sz="8" w:space="0"/>
        <w:insideV w:val="single" w:color="83CEF1"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3CEF1" w:themeColor="accent4" w:sz="8" w:space="0"/>
          <w:left w:val="single" w:color="83CEF1" w:themeColor="accent4" w:sz="8" w:space="0"/>
          <w:bottom w:val="single" w:color="83CEF1" w:themeColor="accent4" w:sz="18" w:space="0"/>
          <w:right w:val="single" w:color="83CEF1" w:themeColor="accent4" w:sz="8" w:space="0"/>
          <w:insideH w:val="nil"/>
          <w:insideV w:val="single" w:color="83CEF1"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3CEF1" w:themeColor="accent4" w:sz="6" w:space="0"/>
          <w:left w:val="single" w:color="83CEF1" w:themeColor="accent4" w:sz="8" w:space="0"/>
          <w:bottom w:val="single" w:color="83CEF1" w:themeColor="accent4" w:sz="8" w:space="0"/>
          <w:right w:val="single" w:color="83CEF1" w:themeColor="accent4" w:sz="8" w:space="0"/>
          <w:insideH w:val="nil"/>
          <w:insideV w:val="single" w:color="83CEF1"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3CEF1" w:themeColor="accent4" w:sz="8" w:space="0"/>
          <w:left w:val="single" w:color="83CEF1" w:themeColor="accent4" w:sz="8" w:space="0"/>
          <w:bottom w:val="single" w:color="83CEF1" w:themeColor="accent4" w:sz="8" w:space="0"/>
          <w:right w:val="single" w:color="83CEF1" w:themeColor="accent4" w:sz="8" w:space="0"/>
        </w:tcBorders>
      </w:tcPr>
    </w:tblStylePr>
    <w:tblStylePr w:type="band1Vert">
      <w:tblPr/>
      <w:tcPr>
        <w:tcBorders>
          <w:top w:val="single" w:color="83CEF1" w:themeColor="accent4" w:sz="8" w:space="0"/>
          <w:left w:val="single" w:color="83CEF1" w:themeColor="accent4" w:sz="8" w:space="0"/>
          <w:bottom w:val="single" w:color="83CEF1" w:themeColor="accent4" w:sz="8" w:space="0"/>
          <w:right w:val="single" w:color="83CEF1" w:themeColor="accent4" w:sz="8" w:space="0"/>
        </w:tcBorders>
        <w:shd w:val="clear" w:color="auto" w:fill="E0F2FB" w:themeFill="accent4" w:themeFillTint="3F"/>
      </w:tcPr>
    </w:tblStylePr>
    <w:tblStylePr w:type="band1Horz">
      <w:tblPr/>
      <w:tcPr>
        <w:tcBorders>
          <w:top w:val="single" w:color="83CEF1" w:themeColor="accent4" w:sz="8" w:space="0"/>
          <w:left w:val="single" w:color="83CEF1" w:themeColor="accent4" w:sz="8" w:space="0"/>
          <w:bottom w:val="single" w:color="83CEF1" w:themeColor="accent4" w:sz="8" w:space="0"/>
          <w:right w:val="single" w:color="83CEF1" w:themeColor="accent4" w:sz="8" w:space="0"/>
          <w:insideV w:val="single" w:color="83CEF1" w:themeColor="accent4" w:sz="8" w:space="0"/>
        </w:tcBorders>
        <w:shd w:val="clear" w:color="auto" w:fill="E0F2FB" w:themeFill="accent4" w:themeFillTint="3F"/>
      </w:tcPr>
    </w:tblStylePr>
    <w:tblStylePr w:type="band2Horz">
      <w:tblPr/>
      <w:tcPr>
        <w:tcBorders>
          <w:top w:val="single" w:color="83CEF1" w:themeColor="accent4" w:sz="8" w:space="0"/>
          <w:left w:val="single" w:color="83CEF1" w:themeColor="accent4" w:sz="8" w:space="0"/>
          <w:bottom w:val="single" w:color="83CEF1" w:themeColor="accent4" w:sz="8" w:space="0"/>
          <w:right w:val="single" w:color="83CEF1" w:themeColor="accent4" w:sz="8" w:space="0"/>
          <w:insideV w:val="single" w:color="83CEF1" w:themeColor="accent4" w:sz="8" w:space="0"/>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color="E5774E" w:themeColor="accent3" w:sz="8" w:space="0"/>
        <w:left w:val="single" w:color="E5774E" w:themeColor="accent3" w:sz="8" w:space="0"/>
        <w:bottom w:val="single" w:color="E5774E" w:themeColor="accent3" w:sz="8" w:space="0"/>
        <w:right w:val="single" w:color="E5774E" w:themeColor="accent3" w:sz="8" w:space="0"/>
        <w:insideH w:val="single" w:color="E5774E" w:themeColor="accent3" w:sz="8" w:space="0"/>
        <w:insideV w:val="single" w:color="E5774E"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5774E" w:themeColor="accent3" w:sz="8" w:space="0"/>
          <w:left w:val="single" w:color="E5774E" w:themeColor="accent3" w:sz="8" w:space="0"/>
          <w:bottom w:val="single" w:color="E5774E" w:themeColor="accent3" w:sz="18" w:space="0"/>
          <w:right w:val="single" w:color="E5774E" w:themeColor="accent3" w:sz="8" w:space="0"/>
          <w:insideH w:val="nil"/>
          <w:insideV w:val="single" w:color="E5774E"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774E" w:themeColor="accent3" w:sz="6" w:space="0"/>
          <w:left w:val="single" w:color="E5774E" w:themeColor="accent3" w:sz="8" w:space="0"/>
          <w:bottom w:val="single" w:color="E5774E" w:themeColor="accent3" w:sz="8" w:space="0"/>
          <w:right w:val="single" w:color="E5774E" w:themeColor="accent3" w:sz="8" w:space="0"/>
          <w:insideH w:val="nil"/>
          <w:insideV w:val="single" w:color="E5774E"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774E" w:themeColor="accent3" w:sz="8" w:space="0"/>
          <w:left w:val="single" w:color="E5774E" w:themeColor="accent3" w:sz="8" w:space="0"/>
          <w:bottom w:val="single" w:color="E5774E" w:themeColor="accent3" w:sz="8" w:space="0"/>
          <w:right w:val="single" w:color="E5774E" w:themeColor="accent3" w:sz="8" w:space="0"/>
        </w:tcBorders>
      </w:tcPr>
    </w:tblStylePr>
    <w:tblStylePr w:type="band1Vert">
      <w:tblPr/>
      <w:tcPr>
        <w:tcBorders>
          <w:top w:val="single" w:color="E5774E" w:themeColor="accent3" w:sz="8" w:space="0"/>
          <w:left w:val="single" w:color="E5774E" w:themeColor="accent3" w:sz="8" w:space="0"/>
          <w:bottom w:val="single" w:color="E5774E" w:themeColor="accent3" w:sz="8" w:space="0"/>
          <w:right w:val="single" w:color="E5774E" w:themeColor="accent3" w:sz="8" w:space="0"/>
        </w:tcBorders>
        <w:shd w:val="clear" w:color="auto" w:fill="F8DDD3" w:themeFill="accent3" w:themeFillTint="3F"/>
      </w:tcPr>
    </w:tblStylePr>
    <w:tblStylePr w:type="band1Horz">
      <w:tblPr/>
      <w:tcPr>
        <w:tcBorders>
          <w:top w:val="single" w:color="E5774E" w:themeColor="accent3" w:sz="8" w:space="0"/>
          <w:left w:val="single" w:color="E5774E" w:themeColor="accent3" w:sz="8" w:space="0"/>
          <w:bottom w:val="single" w:color="E5774E" w:themeColor="accent3" w:sz="8" w:space="0"/>
          <w:right w:val="single" w:color="E5774E" w:themeColor="accent3" w:sz="8" w:space="0"/>
          <w:insideV w:val="single" w:color="E5774E" w:themeColor="accent3" w:sz="8" w:space="0"/>
        </w:tcBorders>
        <w:shd w:val="clear" w:color="auto" w:fill="F8DDD3" w:themeFill="accent3" w:themeFillTint="3F"/>
      </w:tcPr>
    </w:tblStylePr>
    <w:tblStylePr w:type="band2Horz">
      <w:tblPr/>
      <w:tcPr>
        <w:tcBorders>
          <w:top w:val="single" w:color="E5774E" w:themeColor="accent3" w:sz="8" w:space="0"/>
          <w:left w:val="single" w:color="E5774E" w:themeColor="accent3" w:sz="8" w:space="0"/>
          <w:bottom w:val="single" w:color="E5774E" w:themeColor="accent3" w:sz="8" w:space="0"/>
          <w:right w:val="single" w:color="E5774E" w:themeColor="accent3" w:sz="8" w:space="0"/>
          <w:insideV w:val="single" w:color="E5774E" w:themeColor="accent3" w:sz="8" w:space="0"/>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color="FECA48" w:themeColor="accent6" w:sz="8" w:space="0"/>
        <w:left w:val="single" w:color="FECA48" w:themeColor="accent6" w:sz="8" w:space="0"/>
        <w:bottom w:val="single" w:color="FECA48" w:themeColor="accent6" w:sz="8" w:space="0"/>
        <w:right w:val="single" w:color="FECA48" w:themeColor="accent6" w:sz="8" w:space="0"/>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color="FECA48" w:themeColor="accent6" w:sz="6" w:space="0"/>
          <w:left w:val="single" w:color="FECA48" w:themeColor="accent6" w:sz="8" w:space="0"/>
          <w:bottom w:val="single" w:color="FECA48" w:themeColor="accent6" w:sz="8" w:space="0"/>
          <w:right w:val="single" w:color="FECA48" w:themeColor="accent6" w:sz="8" w:space="0"/>
        </w:tcBorders>
      </w:tcPr>
    </w:tblStylePr>
    <w:tblStylePr w:type="firstCol">
      <w:rPr>
        <w:b/>
        <w:bCs/>
      </w:rPr>
    </w:tblStylePr>
    <w:tblStylePr w:type="lastCol">
      <w:rPr>
        <w:b/>
        <w:bCs/>
      </w:rPr>
    </w:tblStylePr>
    <w:tblStylePr w:type="band1Vert">
      <w:tblPr/>
      <w:tcPr>
        <w:tcBorders>
          <w:top w:val="single" w:color="FECA48" w:themeColor="accent6" w:sz="8" w:space="0"/>
          <w:left w:val="single" w:color="FECA48" w:themeColor="accent6" w:sz="8" w:space="0"/>
          <w:bottom w:val="single" w:color="FECA48" w:themeColor="accent6" w:sz="8" w:space="0"/>
          <w:right w:val="single" w:color="FECA48" w:themeColor="accent6" w:sz="8" w:space="0"/>
        </w:tcBorders>
      </w:tcPr>
    </w:tblStylePr>
    <w:tblStylePr w:type="band1Horz">
      <w:tblPr/>
      <w:tcPr>
        <w:tcBorders>
          <w:top w:val="single" w:color="FECA48" w:themeColor="accent6" w:sz="8" w:space="0"/>
          <w:left w:val="single" w:color="FECA48" w:themeColor="accent6" w:sz="8" w:space="0"/>
          <w:bottom w:val="single" w:color="FECA48" w:themeColor="accent6" w:sz="8" w:space="0"/>
          <w:right w:val="single" w:color="FECA48" w:themeColor="accent6" w:sz="8" w:space="0"/>
        </w:tcBorders>
      </w:tcPr>
    </w:tblStylePr>
  </w:style>
  <w:style w:type="paragraph" w:styleId="Code-ListingCaption" w:customStyle="1">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styleId="Code-ListingCaptionZchn" w:customStyle="1">
    <w:name w:val="Code-Listing_Caption Zchn"/>
    <w:basedOn w:val="DefaultParagraphFont"/>
    <w:link w:val="Code-ListingCaption"/>
    <w:uiPriority w:val="99"/>
    <w:rsid w:val="00756E0A"/>
    <w:rPr>
      <w:b/>
      <w:bCs/>
      <w:sz w:val="20"/>
      <w:szCs w:val="18"/>
      <w:lang w:val="de-DE"/>
    </w:rPr>
  </w:style>
  <w:style w:type="paragraph" w:styleId="Code-Listing" w:customStyle="1">
    <w:name w:val="Code-Listing"/>
    <w:basedOn w:val="Normal"/>
    <w:link w:val="Code-ListingZchn"/>
    <w:uiPriority w:val="99"/>
    <w:qFormat/>
    <w:rsid w:val="00756E0A"/>
    <w:pPr>
      <w:framePr w:w="8278" w:vSpace="284" w:wrap="around" w:hAnchor="text" w:v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styleId="Code-ListingZchn" w:customStyle="1">
    <w:name w:val="Code-Listing Zchn"/>
    <w:basedOn w:val="DefaultParagraphFont"/>
    <w:link w:val="Code-Listing"/>
    <w:uiPriority w:val="99"/>
    <w:rsid w:val="00756E0A"/>
    <w:rPr>
      <w:rFonts w:ascii="Consolas" w:hAnsi="Consolas" w:cs="Courier New"/>
      <w:noProof/>
      <w:color w:val="000000"/>
      <w:sz w:val="16"/>
      <w:lang w:val="en-US"/>
    </w:rPr>
  </w:style>
  <w:style w:type="paragraph" w:styleId="NormalText" w:customStyle="1">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styleId="NormalTextChar" w:customStyle="1">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styleId="reference" w:customStyle="1">
    <w:name w:val="reference"/>
    <w:basedOn w:val="Normal"/>
    <w:next w:val="Normal"/>
    <w:rsid w:val="00E57270"/>
    <w:pPr>
      <w:suppressAutoHyphens/>
      <w:autoSpaceDE w:val="0"/>
      <w:autoSpaceDN w:val="0"/>
      <w:spacing w:after="60" w:line="240" w:lineRule="auto"/>
      <w:textAlignment w:val="baseline"/>
    </w:pPr>
    <w:rPr>
      <w:rFonts w:ascii="Arial" w:hAnsi="Arial" w:eastAsia="Times New Roman" w:cs="Times New Roman"/>
      <w:lang w:val="de-DE" w:eastAsia="de-DE"/>
    </w:rPr>
  </w:style>
  <w:style w:type="table" w:styleId="LightList-Accent11" w:customStyle="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Colo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color="0C71A2" w:themeColor="accent2" w:sz="24" w:space="0"/>
        <w:left w:val="single" w:color="0C71A2" w:themeColor="accent2" w:sz="4" w:space="0"/>
        <w:bottom w:val="single" w:color="0C71A2" w:themeColor="accent2" w:sz="4" w:space="0"/>
        <w:right w:val="single" w:color="0C71A2" w:themeColor="accent2" w:sz="4" w:space="0"/>
        <w:insideH w:val="single" w:color="FFFFFF" w:themeColor="background1" w:sz="4" w:space="0"/>
        <w:insideV w:val="single" w:color="FFFFFF" w:themeColor="background1" w:sz="4" w:space="0"/>
      </w:tblBorders>
    </w:tblPr>
    <w:tcPr>
      <w:shd w:val="clear" w:color="auto" w:fill="E0F3FC" w:themeFill="accent2" w:themeFillTint="19"/>
    </w:tcPr>
    <w:tblStylePr w:type="firstRow">
      <w:rPr>
        <w:b/>
        <w:bCs/>
      </w:rPr>
      <w:tblPr/>
      <w:tcPr>
        <w:tcBorders>
          <w:top w:val="nil"/>
          <w:left w:val="nil"/>
          <w:bottom w:val="single" w:color="0C71A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color="074361" w:themeColor="accent2" w:themeShade="99" w:sz="4" w:space="0"/>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styleId="ListParagraphChar" w:customStyle="1">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styleId="PlainTextChar" w:customStyle="1">
    <w:name w:val="Plain Text Char"/>
    <w:basedOn w:val="DefaultParagraphFont"/>
    <w:link w:val="PlainText"/>
    <w:uiPriority w:val="99"/>
    <w:rsid w:val="003C54AE"/>
    <w:rPr>
      <w:rFonts w:ascii="Calibri" w:hAnsi="Calibri"/>
      <w:szCs w:val="21"/>
      <w:lang w:val="de-DE"/>
    </w:rPr>
  </w:style>
  <w:style w:type="table" w:styleId="Grigliatabella1" w:customStyle="1">
    <w:name w:val="Griglia tabella1"/>
    <w:basedOn w:val="TableNormal"/>
    <w:next w:val="TableGrid"/>
    <w:rsid w:val="0099182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zione1" w:customStyle="1">
    <w:name w:val="Menzione1"/>
    <w:basedOn w:val="DefaultParagraphFont"/>
    <w:uiPriority w:val="99"/>
    <w:semiHidden/>
    <w:unhideWhenUsed/>
    <w:rsid w:val="005B40D9"/>
    <w:rPr>
      <w:color w:val="2B579A"/>
      <w:shd w:val="clear" w:color="auto" w:fill="E6E6E6"/>
    </w:rPr>
  </w:style>
  <w:style w:type="character" w:styleId="CaptionChar" w:customStyle="1">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styleId="Menzionenonrisolta1" w:customStyle="1">
    <w:name w:val="Menzione non risolta1"/>
    <w:basedOn w:val="DefaultParagraphFont"/>
    <w:uiPriority w:val="99"/>
    <w:semiHidden/>
    <w:unhideWhenUsed/>
    <w:rsid w:val="003E68AA"/>
    <w:rPr>
      <w:color w:val="808080"/>
      <w:shd w:val="clear" w:color="auto" w:fill="E6E6E6"/>
    </w:rPr>
  </w:style>
  <w:style w:type="table" w:styleId="Grigliatabella2" w:customStyle="1">
    <w:name w:val="Griglia tabella2"/>
    <w:basedOn w:val="TableNormal"/>
    <w:next w:val="TableGrid"/>
    <w:uiPriority w:val="59"/>
    <w:rsid w:val="002F3E8B"/>
    <w:pPr>
      <w:spacing w:after="0" w:line="240" w:lineRule="auto"/>
    </w:pPr>
    <w:rPr>
      <w:rFonts w:ascii="Calibri" w:hAnsi="Calibri" w:eastAsia="Calibri" w:cs="Times New Roman"/>
      <w:sz w:val="20"/>
      <w:szCs w:val="20"/>
      <w:lang w:val="en-GB" w:eastAsia="it-IT"/>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Sfondoacolori-Colore11" w:customStyle="1">
    <w:name w:val="Sfondo a colori - Colore 11"/>
    <w:basedOn w:val="TableNormal"/>
    <w:next w:val="ColorfulShading-Accent1"/>
    <w:uiPriority w:val="71"/>
    <w:rsid w:val="00BD4F6E"/>
    <w:pPr>
      <w:spacing w:after="0" w:line="240" w:lineRule="auto"/>
    </w:pPr>
    <w:rPr>
      <w:color w:val="000000"/>
      <w:lang w:val="en-IE"/>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color="0C71A2" w:themeColor="accent2" w:sz="24" w:space="0"/>
        <w:left w:val="single" w:color="2D416A" w:themeColor="accent1" w:sz="4" w:space="0"/>
        <w:bottom w:val="single" w:color="2D416A" w:themeColor="accent1" w:sz="4" w:space="0"/>
        <w:right w:val="single" w:color="2D416A" w:themeColor="accent1" w:sz="4" w:space="0"/>
        <w:insideH w:val="single" w:color="FFFFFF" w:themeColor="background1" w:sz="4" w:space="0"/>
        <w:insideV w:val="single" w:color="FFFFFF" w:themeColor="background1" w:sz="4" w:space="0"/>
      </w:tblBorders>
    </w:tblPr>
    <w:tcPr>
      <w:shd w:val="clear" w:color="auto" w:fill="E6EAF4" w:themeFill="accent1" w:themeFillTint="19"/>
    </w:tcPr>
    <w:tblStylePr w:type="firstRow">
      <w:rPr>
        <w:b/>
        <w:bCs/>
      </w:rPr>
      <w:tblPr/>
      <w:tcPr>
        <w:tcBorders>
          <w:top w:val="nil"/>
          <w:left w:val="nil"/>
          <w:bottom w:val="single" w:color="0C71A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color="1B263F" w:themeColor="accent1" w:themeShade="99" w:sz="4" w:space="0"/>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styleId="StandardText" w:customStyle="1">
    <w:name w:val="Standard Text"/>
    <w:basedOn w:val="Normal"/>
    <w:link w:val="StandardTextTegn"/>
    <w:autoRedefine/>
    <w:rsid w:val="004E0D91"/>
    <w:pPr>
      <w:autoSpaceDE w:val="0"/>
      <w:autoSpaceDN w:val="0"/>
      <w:adjustRightInd w:val="0"/>
      <w:spacing w:after="0" w:line="240" w:lineRule="auto"/>
      <w:jc w:val="center"/>
    </w:pPr>
    <w:rPr>
      <w:rFonts w:eastAsia="SimSun" w:cs="Arial" w:asciiTheme="minorHAnsi" w:hAnsiTheme="minorHAnsi"/>
      <w:noProof/>
      <w:spacing w:val="-3"/>
      <w:lang w:eastAsia="de-DE"/>
    </w:rPr>
  </w:style>
  <w:style w:type="character" w:styleId="StandardTextTegn" w:customStyle="1">
    <w:name w:val="Standard Text Tegn"/>
    <w:link w:val="StandardText"/>
    <w:rsid w:val="004E0D91"/>
    <w:rPr>
      <w:rFonts w:eastAsia="SimSun" w:cs="Arial"/>
      <w:noProof/>
      <w:spacing w:val="-3"/>
      <w:lang w:val="en-GB" w:eastAsia="de-DE"/>
    </w:rPr>
  </w:style>
  <w:style w:type="paragraph" w:styleId="box" w:customStyle="1">
    <w:name w:val="box"/>
    <w:basedOn w:val="Normal"/>
    <w:rsid w:val="00536152"/>
    <w:pPr>
      <w:spacing w:before="120" w:after="120" w:line="240" w:lineRule="auto"/>
    </w:pPr>
    <w:rPr>
      <w:rFonts w:ascii="Times New Roman" w:hAnsi="Times New Roman" w:eastAsia="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hAnsi="Times New Roman" w:eastAsia="Times New Roman" w:cs="Times New Roman"/>
      <w:sz w:val="20"/>
      <w:szCs w:val="20"/>
      <w:lang w:val="it-IT" w:eastAsia="it-IT"/>
    </w:rPr>
  </w:style>
  <w:style w:type="character" w:styleId="CommentTextChar" w:customStyle="1">
    <w:name w:val="Comment Text Char"/>
    <w:basedOn w:val="DefaultParagraphFont"/>
    <w:link w:val="CommentText"/>
    <w:uiPriority w:val="99"/>
    <w:rsid w:val="00EB49D5"/>
    <w:rPr>
      <w:rFonts w:ascii="Times New Roman" w:hAnsi="Times New Roman" w:eastAsia="Times New Roman" w:cs="Times New Roman"/>
      <w:sz w:val="20"/>
      <w:szCs w:val="20"/>
      <w:lang w:val="it-IT" w:eastAsia="it-IT"/>
    </w:rPr>
  </w:style>
  <w:style w:type="paragraph" w:styleId="EUNormal" w:customStyle="1">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hAnsi="Calibri" w:eastAsiaTheme="minorHAnsi" w:cstheme="minorBidi"/>
      <w:b/>
      <w:bCs/>
      <w:lang w:val="en-GB" w:eastAsia="en-US"/>
    </w:rPr>
  </w:style>
  <w:style w:type="character" w:styleId="CommentSubjectChar" w:customStyle="1">
    <w:name w:val="Comment Subject Char"/>
    <w:basedOn w:val="CommentTextChar"/>
    <w:link w:val="CommentSubject"/>
    <w:uiPriority w:val="99"/>
    <w:semiHidden/>
    <w:rsid w:val="002921E9"/>
    <w:rPr>
      <w:rFonts w:ascii="Calibri" w:hAnsi="Calibri" w:eastAsia="Times New Roman" w:cs="Times New Roman"/>
      <w:b/>
      <w:bCs/>
      <w:sz w:val="20"/>
      <w:szCs w:val="20"/>
      <w:lang w:val="en-GB" w:eastAsia="it-IT"/>
    </w:rPr>
  </w:style>
  <w:style w:type="paragraph" w:styleId="Default" w:customStyle="1">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hAnsi="Calibri" w:eastAsia="Times New Roman" w:cs="Times New Roman"/>
      <w:sz w:val="20"/>
      <w:szCs w:val="20"/>
      <w:lang w:val="en-US"/>
    </w:r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shd w:val="clear" w:color="auto" w:fill="2C3687"/>
      </w:tcPr>
    </w:tblStylePr>
    <w:tblStylePr w:type="lastRow">
      <w:rPr>
        <w:b/>
        <w:bCs/>
      </w:rPr>
      <w:tblPr/>
      <w:tcPr>
        <w:tcBorders>
          <w:top w:val="double" w:color="4472C4" w:sz="4" w:space="0"/>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color="EFAD94" w:themeColor="accent3" w:themeTint="99" w:sz="4" w:space="0"/>
        <w:left w:val="single" w:color="EFAD94" w:themeColor="accent3" w:themeTint="99" w:sz="4" w:space="0"/>
        <w:bottom w:val="single" w:color="EFAD94" w:themeColor="accent3" w:themeTint="99" w:sz="4" w:space="0"/>
        <w:right w:val="single" w:color="EFAD94" w:themeColor="accent3" w:themeTint="99" w:sz="4" w:space="0"/>
        <w:insideH w:val="single" w:color="EFAD94" w:themeColor="accent3" w:themeTint="99" w:sz="4" w:space="0"/>
        <w:insideV w:val="single" w:color="EFAD94" w:themeColor="accent3" w:themeTint="99" w:sz="4" w:space="0"/>
      </w:tblBorders>
    </w:tblPr>
    <w:tblStylePr w:type="firstRow">
      <w:rPr>
        <w:b/>
        <w:bCs/>
        <w:color w:val="FFFFFF" w:themeColor="background1"/>
      </w:rPr>
      <w:tblPr/>
      <w:tcPr>
        <w:tcBorders>
          <w:top w:val="single" w:color="E5774E" w:themeColor="accent3" w:sz="4" w:space="0"/>
          <w:left w:val="single" w:color="E5774E" w:themeColor="accent3" w:sz="4" w:space="0"/>
          <w:bottom w:val="single" w:color="E5774E" w:themeColor="accent3" w:sz="4" w:space="0"/>
          <w:right w:val="single" w:color="E5774E" w:themeColor="accent3" w:sz="4" w:space="0"/>
          <w:insideH w:val="nil"/>
          <w:insideV w:val="nil"/>
        </w:tcBorders>
        <w:shd w:val="clear" w:color="auto" w:fill="E5774E" w:themeFill="accent3"/>
      </w:tcPr>
    </w:tblStylePr>
    <w:tblStylePr w:type="lastRow">
      <w:rPr>
        <w:b/>
        <w:bCs/>
      </w:rPr>
      <w:tblPr/>
      <w:tcPr>
        <w:tcBorders>
          <w:top w:val="double" w:color="E5774E" w:themeColor="accent3" w:sz="4" w:space="0"/>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P="00C53822" w:rsidRDefault="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P="00C53822" w:rsidRDefault="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P="00C53822" w:rsidRDefault="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P="00C53822" w:rsidRDefault="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P="00C53822" w:rsidRDefault="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P="00C53822" w:rsidRDefault="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P="00C53822" w:rsidRDefault="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P="00C53822" w:rsidRDefault="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P="00C53822" w:rsidRDefault="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P="00C53822" w:rsidRDefault="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P="00C53822" w:rsidRDefault="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P="00C53822" w:rsidRDefault="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P="00C53822" w:rsidRDefault="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P="00C53822" w:rsidRDefault="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P="00C53822" w:rsidRDefault="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P="00C53822" w:rsidRDefault="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P="00C53822" w:rsidRDefault="00C53822">
          <w:pPr>
            <w:pStyle w:val="5D641D7D915D4381BF3DF9822F838B4F"/>
          </w:pPr>
          <w:r w:rsidRPr="00E04376">
            <w:rPr>
              <w:rStyle w:val="Placehold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P="00C53822" w:rsidRDefault="00C53822">
          <w:pPr>
            <w:pStyle w:val="FD79AEA7B68E482A905D0A1BF0CF5A3C"/>
          </w:pPr>
          <w:r w:rsidRPr="00E04376">
            <w:rPr>
              <w:rStyle w:val="Placehold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P="00C53822" w:rsidRDefault="00C53822">
          <w:pPr>
            <w:pStyle w:val="BABAD8AF06D24D5391402E2078D9B4A7"/>
          </w:pPr>
          <w:r w:rsidRPr="00E04376">
            <w:rPr>
              <w:rStyle w:val="PlaceholderText"/>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P="00C53822" w:rsidRDefault="00C53822">
          <w:pPr>
            <w:pStyle w:val="773744DA35B44EA1AF5C0F7F965E9BA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P="00C53822" w:rsidRDefault="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P="00C53822" w:rsidRDefault="00C53822">
          <w:pPr>
            <w:pStyle w:val="6C6D5D3CD88443899F38B5914F1CE926"/>
          </w:pPr>
          <w:r w:rsidRPr="00E04376">
            <w:rPr>
              <w:rStyle w:val="Placehold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P="00C53822" w:rsidRDefault="00C53822">
          <w:pPr>
            <w:pStyle w:val="3168CBB9720241EB964119B9ECA021DB"/>
          </w:pPr>
          <w:r w:rsidRPr="00E04376">
            <w:rPr>
              <w:rStyle w:val="Placehold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P="00C53822" w:rsidRDefault="00C53822">
          <w:pPr>
            <w:pStyle w:val="80FB09F3C0D141AAA88AA648BE9BA61C"/>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P="00C53822" w:rsidRDefault="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P="00C53822" w:rsidRDefault="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P="00C53822" w:rsidRDefault="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P="00C53822" w:rsidRDefault="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P="00C53822" w:rsidRDefault="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P="00C53822" w:rsidRDefault="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P="00C53822" w:rsidRDefault="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P="00C53822" w:rsidRDefault="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P="00C53822" w:rsidRDefault="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P="00C53822" w:rsidRDefault="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P="00C53822" w:rsidRDefault="00C53822">
          <w:pPr>
            <w:pStyle w:val="F404893161EC4A49BC650CF0790D8EC2"/>
          </w:pPr>
          <w:r w:rsidRPr="00342424">
            <w:rPr>
              <w:rStyle w:val="PlaceholderText"/>
              <w:b/>
              <w:bCs/>
              <w:i/>
              <w:iCs/>
            </w:rPr>
            <w:t>Click or tap here to enter text.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P="00C53822" w:rsidRDefault="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P="00C53822" w:rsidRDefault="00C53822">
          <w:pPr>
            <w:pStyle w:val="5DBC032E566C4C9F92183F4019C8B586"/>
          </w:pPr>
          <w:r w:rsidRPr="00266F56">
            <w:rPr>
              <w:rStyle w:val="PlaceholderText"/>
              <w:b/>
              <w:bCs/>
              <w:i/>
              <w:iCs/>
            </w:rPr>
            <w:t>Click or tap here to enter text.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P="00C53822" w:rsidRDefault="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P="00C53822" w:rsidRDefault="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P="00C53822" w:rsidRDefault="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P="00C53822" w:rsidRDefault="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P="00C53822" w:rsidRDefault="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P="00C53822" w:rsidRDefault="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P="00C53822" w:rsidRDefault="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P="00C53822" w:rsidRDefault="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P="00C53822" w:rsidRDefault="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P="00C53822" w:rsidRDefault="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P="00C53822" w:rsidRDefault="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P="00C53822" w:rsidRDefault="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P="00C53822" w:rsidRDefault="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P="00C53822" w:rsidRDefault="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P="00C53822" w:rsidRDefault="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P="00C53822" w:rsidRDefault="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P="00C53822" w:rsidRDefault="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P="00C53822" w:rsidRDefault="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P="00C53822" w:rsidRDefault="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P="00C53822" w:rsidRDefault="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P="00C53822" w:rsidRDefault="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P="00C53822" w:rsidRDefault="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P="00C53822" w:rsidRDefault="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P="00C53822" w:rsidRDefault="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P="00C53822" w:rsidRDefault="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P="00C53822" w:rsidRDefault="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P="00C53822" w:rsidRDefault="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P="00C53822" w:rsidRDefault="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P="00C53822" w:rsidRDefault="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P="00C53822" w:rsidRDefault="00C53822">
          <w:pPr>
            <w:pStyle w:val="2AFB9CE9256F455497D54C78C75A5E2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P="00C53822" w:rsidRDefault="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P="00C53822" w:rsidRDefault="00C53822">
          <w:pPr>
            <w:pStyle w:val="020EC244976F43609FFDE399B7F2DDB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P="00C53822" w:rsidRDefault="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P="00C53822" w:rsidRDefault="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P="00C53822" w:rsidRDefault="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P="00C53822" w:rsidRDefault="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P="00C53822" w:rsidRDefault="00C53822">
          <w:pPr>
            <w:pStyle w:val="0913196E18414867A8EE7E73BEDBA73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P="00C53822" w:rsidRDefault="00C53822">
          <w:pPr>
            <w:pStyle w:val="CC12DB1C41FB4E94ADF33E8FB8101F8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P="00C53822" w:rsidRDefault="00C53822">
          <w:pPr>
            <w:pStyle w:val="BC586B0672BA4C58939FD570D4C02F1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P="00C53822" w:rsidRDefault="00C53822">
          <w:pPr>
            <w:pStyle w:val="AC7E0E9F7478481992DBE9CF0E1547A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P="00C53822" w:rsidRDefault="00C53822">
          <w:pPr>
            <w:pStyle w:val="9AEF27AC527046398D581038BDB3457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P="00C53822" w:rsidRDefault="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P="00C53822" w:rsidRDefault="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P="00C53822" w:rsidRDefault="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P="00C53822" w:rsidRDefault="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P="00C53822" w:rsidRDefault="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P="00C53822" w:rsidRDefault="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P="00C53822" w:rsidRDefault="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P="00C53822" w:rsidRDefault="00C53822">
          <w:pPr>
            <w:pStyle w:val="7E297593A41742E7A750837E7D59164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P="00C53822" w:rsidRDefault="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P="00C53822" w:rsidRDefault="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P="00C53822" w:rsidRDefault="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P="00C53822" w:rsidRDefault="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P="00C53822" w:rsidRDefault="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P="00C53822" w:rsidRDefault="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P="00C53822" w:rsidRDefault="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P="00C53822" w:rsidRDefault="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P="00C53822" w:rsidRDefault="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P="00C53822" w:rsidRDefault="00C53822">
          <w:pPr>
            <w:pStyle w:val="7937193E95E3449582A7CF07F7428BE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P="00C53822" w:rsidRDefault="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P="00C53822" w:rsidRDefault="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9C3AE9" w:rsidP="00FE304A" w:rsidRDefault="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331316"/>
    <w:rsid w:val="003B06A2"/>
    <w:rsid w:val="005225C6"/>
    <w:rsid w:val="006415A7"/>
    <w:rsid w:val="00716CE3"/>
    <w:rsid w:val="0073723F"/>
    <w:rsid w:val="00834E0E"/>
    <w:rsid w:val="008529DE"/>
    <w:rsid w:val="008A2C4F"/>
    <w:rsid w:val="00945FC2"/>
    <w:rsid w:val="009C3AE9"/>
    <w:rsid w:val="00A418EE"/>
    <w:rsid w:val="00C53822"/>
    <w:rsid w:val="00C64C48"/>
    <w:rsid w:val="00CF1BA8"/>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04A"/>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Props1.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2.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3.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UNICORN_Deliverable_Template.dotx</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subject>Horizon2020</dc:subject>
  <dc:creator/>
  <keywords>Deliverable</keywords>
  <lastModifiedBy>CARLOS SEGURA PERALES</lastModifiedBy>
  <revision>3</revision>
  <dcterms:created xsi:type="dcterms:W3CDTF">2025-03-24T10:52:00.0000000Z</dcterms:created>
  <dcterms:modified xsi:type="dcterms:W3CDTF">2025-03-24T12:22:20.0818875Z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